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4E1F9D" w:rsidTr="004E1F9D"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BF2032" w:rsidRDefault="004E1F9D">
            <w:pPr>
              <w:spacing w:before="100" w:beforeAutospacing="1" w:after="100" w:afterAutospacing="1"/>
              <w:jc w:val="center"/>
              <w:rPr>
                <w:rFonts w:asciiTheme="majorHAnsi" w:hAnsiTheme="majorHAnsi"/>
              </w:rPr>
            </w:pPr>
            <w:bookmarkStart w:id="0" w:name="_GoBack"/>
            <w:bookmarkEnd w:id="0"/>
            <w:r w:rsidRPr="00BF2032">
              <w:rPr>
                <w:rFonts w:asciiTheme="majorHAnsi" w:hAnsiTheme="majorHAnsi"/>
              </w:rPr>
              <w:t xml:space="preserve">             </w:t>
            </w:r>
          </w:p>
          <w:p w:rsidR="004E1F9D" w:rsidRPr="00BF2032" w:rsidRDefault="004E1F9D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40"/>
                <w:szCs w:val="40"/>
              </w:rPr>
              <w:t xml:space="preserve"> </w:t>
            </w:r>
            <w:r w:rsidR="00AA79B2">
              <w:rPr>
                <w:rFonts w:asciiTheme="majorHAnsi" w:hAnsiTheme="majorHAnsi"/>
                <w:sz w:val="56"/>
                <w:szCs w:val="56"/>
              </w:rPr>
              <w:t>High School</w:t>
            </w:r>
          </w:p>
        </w:tc>
      </w:tr>
      <w:tr w:rsidR="004E1F9D" w:rsidTr="004E1F9D">
        <w:trPr>
          <w:trHeight w:val="1208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A79B2" w:rsidRDefault="00AA79B2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>
              <w:rPr>
                <w:rFonts w:asciiTheme="majorHAnsi" w:hAnsiTheme="majorHAnsi"/>
                <w:sz w:val="56"/>
                <w:szCs w:val="56"/>
              </w:rPr>
              <w:t xml:space="preserve">Half </w:t>
            </w:r>
            <w:r w:rsidR="00A277D4" w:rsidRPr="00BF2032">
              <w:rPr>
                <w:rFonts w:asciiTheme="majorHAnsi" w:hAnsiTheme="majorHAnsi"/>
                <w:sz w:val="56"/>
                <w:szCs w:val="56"/>
              </w:rPr>
              <w:t>Yearly</w:t>
            </w:r>
          </w:p>
          <w:p w:rsidR="004E1F9D" w:rsidRPr="00BF2032" w:rsidRDefault="00A277D4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56"/>
                <w:szCs w:val="56"/>
              </w:rPr>
              <w:t xml:space="preserve"> Examination </w:t>
            </w:r>
          </w:p>
        </w:tc>
      </w:tr>
      <w:tr w:rsidR="004E1F9D" w:rsidTr="004E1F9D">
        <w:trPr>
          <w:trHeight w:val="2125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BF2032" w:rsidRDefault="003F2D77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48"/>
                <w:szCs w:val="48"/>
              </w:rPr>
            </w:pPr>
            <w:r>
              <w:rPr>
                <w:rFonts w:asciiTheme="majorHAnsi" w:hAnsiTheme="majorHAnsi"/>
                <w:sz w:val="48"/>
                <w:szCs w:val="48"/>
              </w:rPr>
              <w:t>2015</w:t>
            </w:r>
          </w:p>
          <w:p w:rsidR="004E1F9D" w:rsidRDefault="00A417C8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56"/>
                <w:szCs w:val="56"/>
              </w:rPr>
              <w:t xml:space="preserve">Year </w:t>
            </w:r>
            <w:r w:rsidR="00591ABA">
              <w:rPr>
                <w:rFonts w:asciiTheme="majorHAnsi" w:hAnsiTheme="majorHAnsi"/>
                <w:sz w:val="56"/>
                <w:szCs w:val="56"/>
              </w:rPr>
              <w:t>10</w:t>
            </w:r>
          </w:p>
          <w:p w:rsidR="00591ABA" w:rsidRPr="00BF2032" w:rsidRDefault="00AA79B2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>
              <w:rPr>
                <w:rFonts w:asciiTheme="majorHAnsi" w:hAnsiTheme="majorHAnsi"/>
                <w:sz w:val="56"/>
                <w:szCs w:val="56"/>
              </w:rPr>
              <w:t>Advanced</w:t>
            </w:r>
          </w:p>
          <w:p w:rsidR="004E1F9D" w:rsidRPr="00BF2032" w:rsidRDefault="00A277D4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56"/>
                <w:szCs w:val="56"/>
              </w:rPr>
              <w:t>Mathematics</w:t>
            </w:r>
            <w:r w:rsidR="004E1F9D" w:rsidRPr="00BF2032">
              <w:rPr>
                <w:rFonts w:asciiTheme="majorHAnsi" w:hAnsiTheme="majorHAnsi"/>
                <w:sz w:val="56"/>
                <w:szCs w:val="56"/>
              </w:rPr>
              <w:t xml:space="preserve"> Course     </w:t>
            </w:r>
          </w:p>
        </w:tc>
      </w:tr>
      <w:tr w:rsidR="004E1F9D" w:rsidTr="004E1F9D">
        <w:trPr>
          <w:trHeight w:val="8428"/>
        </w:trPr>
        <w:tc>
          <w:tcPr>
            <w:tcW w:w="5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spacing w:before="100" w:beforeAutospacing="1" w:after="100" w:afterAutospacing="1"/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spacing w:before="100" w:beforeAutospacing="1" w:after="100" w:afterAutospacing="1"/>
              <w:ind w:firstLine="357"/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General Instructions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Reading time: 5 minutes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Working time: 2 hours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There will be a short break between Section 1 and Section 2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using black or blue pen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You may use a pencil to draw or complete diagrams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Attempt ALL questions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Approved calculators may be used in Section 2.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 xml:space="preserve">Write your Name and Teacher’s Name in the spaces provided. 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 formula Sheet is on the reverse of this page and can be detached and used in all sections of the test.</w:t>
            </w:r>
          </w:p>
        </w:tc>
        <w:tc>
          <w:tcPr>
            <w:tcW w:w="5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Total Marks – 100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1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Non Calculator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 xml:space="preserve"> 25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30 minutes.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2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1 hour and 30 minutes.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Part A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Multiple Choice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Mark your answers on the separate answer sheet at the end of the examination.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50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Part B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Longer Answer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25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E1F9D" w:rsidRDefault="004E1F9D" w:rsidP="004E1F9D">
      <w:pPr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:rsidR="004E1F9D" w:rsidRPr="00E96123" w:rsidRDefault="004E1F9D" w:rsidP="00E96123">
      <w:pPr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p w:rsidR="00E96123" w:rsidRPr="00C25037" w:rsidRDefault="00E96123" w:rsidP="00E96123">
      <w:pPr>
        <w:spacing w:after="120"/>
        <w:rPr>
          <w:rFonts w:ascii="Times New Roman" w:hAnsi="Times New Roman"/>
          <w:sz w:val="44"/>
          <w:szCs w:val="44"/>
        </w:rPr>
      </w:pPr>
      <w:r w:rsidRPr="00C25037">
        <w:rPr>
          <w:rFonts w:ascii="Times New Roman" w:hAnsi="Times New Roman"/>
          <w:sz w:val="44"/>
          <w:szCs w:val="44"/>
        </w:rPr>
        <w:lastRenderedPageBreak/>
        <w:t>Formula Sheet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Pythagoras’ Theorem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32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17.25pt" o:ole="">
            <v:imagedata r:id="rId8" o:title=""/>
          </v:shape>
          <o:OLEObject Type="Embed" ProgID="FXEquation.Equation" ShapeID="_x0000_i1025" DrawAspect="Content" ObjectID="_1494072873" r:id="rId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c</w:t>
      </w:r>
      <w:r>
        <w:rPr>
          <w:rFonts w:ascii="Times New Roman" w:eastAsia="Times New Roman" w:hAnsi="Times New Roman"/>
        </w:rPr>
        <w:t xml:space="preserve"> = hypotenuse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shorter sides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Circumference of a circle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810" w:dyaOrig="300">
          <v:shape id="_x0000_i1026" type="#_x0000_t75" style="width:40.5pt;height:15.75pt" o:ole="">
            <v:imagedata r:id="rId10" o:title=""/>
          </v:shape>
          <o:OLEObject Type="Embed" ProgID="FXEquation.Equation" ShapeID="_x0000_i1026" DrawAspect="Content" ObjectID="_1494072874" r:id="rId11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d</w:t>
      </w:r>
      <w:r>
        <w:rPr>
          <w:rFonts w:ascii="Times New Roman" w:eastAsia="Times New Roman" w:hAnsi="Times New Roman"/>
        </w:rPr>
        <w:t xml:space="preserve"> = diameter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circle </w:t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75" w:dyaOrig="345">
          <v:shape id="_x0000_i1027" type="#_x0000_t75" style="width:48.75pt;height:17.25pt" o:ole="">
            <v:imagedata r:id="rId12" o:title=""/>
          </v:shape>
          <o:OLEObject Type="Embed" ProgID="FXEquation.Equation" ShapeID="_x0000_i1027" DrawAspect="Content" ObjectID="_1494072875" r:id="rId13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</w:p>
    <w:p w:rsidR="00E96123" w:rsidRDefault="00F02765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position w:val="-10"/>
        </w:rPr>
        <w:t xml:space="preserve"> </w:t>
      </w:r>
      <w:r w:rsidR="00E96123">
        <w:rPr>
          <w:rFonts w:ascii="Times New Roman" w:eastAsia="Times New Roman" w:hAnsi="Times New Roman"/>
          <w:i/>
          <w:position w:val="-10"/>
        </w:rPr>
        <w:t>r</w:t>
      </w:r>
      <w:r w:rsidR="00591ABA">
        <w:rPr>
          <w:rFonts w:ascii="Times New Roman" w:eastAsia="Times New Roman" w:hAnsi="Times New Roman"/>
          <w:position w:val="-10"/>
        </w:rPr>
        <w:t xml:space="preserve"> = </w:t>
      </w:r>
      <w:r w:rsidR="00E96123">
        <w:rPr>
          <w:rFonts w:ascii="Times New Roman" w:eastAsia="Times New Roman" w:hAnsi="Times New Roman"/>
          <w:position w:val="-10"/>
        </w:rPr>
        <w:t>radius</w:t>
      </w:r>
      <w:r w:rsidR="00E96123">
        <w:rPr>
          <w:rFonts w:ascii="Times New Roman" w:eastAsia="Times New Roman" w:hAnsi="Times New Roman"/>
        </w:rPr>
        <w:tab/>
      </w:r>
      <w:r w:rsidR="00E96123"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parallelogram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20" w:dyaOrig="270">
          <v:shape id="_x0000_i1028" type="#_x0000_t75" style="width:36pt;height:13.5pt" o:ole="">
            <v:imagedata r:id="rId14" o:title=""/>
          </v:shape>
          <o:OLEObject Type="Embed" ProgID="FXEquation.Equation" ShapeID="_x0000_i1028" DrawAspect="Content" ObjectID="_1494072876" r:id="rId1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=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rhombus or kite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930" w:dyaOrig="540">
          <v:shape id="_x0000_i1029" type="#_x0000_t75" style="width:45pt;height:26.25pt" o:ole="">
            <v:imagedata r:id="rId16" o:title=""/>
          </v:shape>
          <o:OLEObject Type="Embed" ProgID="FXEquation.Equation" ShapeID="_x0000_i1029" DrawAspect="Content" ObjectID="_1494072877" r:id="rId17"/>
        </w:object>
      </w: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x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 xml:space="preserve"> are the diagonals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trapezium</w:t>
      </w:r>
      <w:r>
        <w:rPr>
          <w:rFonts w:ascii="Times New Roman" w:eastAsia="Times New Roman" w:hAnsi="Times New Roman"/>
          <w:b/>
        </w:rPr>
        <w:tab/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650" w:dyaOrig="540">
          <v:shape id="_x0000_i1030" type="#_x0000_t75" style="width:81.75pt;height:26.25pt" o:ole="">
            <v:imagedata r:id="rId18" o:title=""/>
          </v:shape>
          <o:OLEObject Type="Embed" ProgID="FXEquation.Equation" ShapeID="_x0000_i1030" DrawAspect="Content" ObjectID="_1494072878" r:id="rId19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parallel sides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prism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50" w:dyaOrig="270">
          <v:shape id="_x0000_i1031" type="#_x0000_t75" style="width:39pt;height:13.5pt" o:ole="">
            <v:imagedata r:id="rId20" o:title=""/>
          </v:shape>
          <o:OLEObject Type="Embed" ProgID="FXEquation.Equation" ShapeID="_x0000_i1031" DrawAspect="Content" ObjectID="_1494072879" r:id="rId2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pyramid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30" w:dyaOrig="540">
          <v:shape id="_x0000_i1032" type="#_x0000_t75" style="width:45pt;height:26.25pt" o:ole="">
            <v:imagedata r:id="rId22" o:title=""/>
          </v:shape>
          <o:OLEObject Type="Embed" ProgID="FXEquation.Equation" ShapeID="_x0000_i1032" DrawAspect="Content" ObjectID="_1494072880" r:id="rId2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BF2032" w:rsidRDefault="00BF2032" w:rsidP="00E96123">
      <w:pPr>
        <w:rPr>
          <w:rFonts w:ascii="Times New Roman" w:eastAsia="Times New Roman" w:hAnsi="Times New Roman"/>
          <w:b/>
        </w:rPr>
      </w:pPr>
    </w:p>
    <w:p w:rsidR="00BF2032" w:rsidRDefault="00BF2032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35" w:dyaOrig="345">
          <v:shape id="_x0000_i1033" type="#_x0000_t75" style="width:51.75pt;height:17.25pt" o:ole="">
            <v:imagedata r:id="rId24" o:title=""/>
          </v:shape>
          <o:OLEObject Type="Embed" ProgID="FXEquation.Equation" ShapeID="_x0000_i1033" DrawAspect="Content" ObjectID="_1494072881" r:id="rId25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i/>
          <w:position w:val="-10"/>
        </w:rPr>
        <w:t>r</w:t>
      </w:r>
      <w:r w:rsidR="00591ABA">
        <w:rPr>
          <w:rFonts w:ascii="Times New Roman" w:eastAsia="Times New Roman" w:hAnsi="Times New Roman"/>
          <w:position w:val="-10"/>
        </w:rPr>
        <w:t xml:space="preserve"> = </w:t>
      </w:r>
      <w:r>
        <w:rPr>
          <w:rFonts w:ascii="Times New Roman" w:eastAsia="Times New Roman" w:hAnsi="Times New Roman"/>
          <w:position w:val="-10"/>
        </w:rPr>
        <w:t>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cone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275" w:dyaOrig="540">
          <v:shape id="_x0000_i1034" type="#_x0000_t75" style="width:63pt;height:26.25pt" o:ole="">
            <v:imagedata r:id="rId26" o:title=""/>
          </v:shape>
          <o:OLEObject Type="Embed" ProgID="FXEquation.Equation" ShapeID="_x0000_i1034" DrawAspect="Content" ObjectID="_1494072882" r:id="rId27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540">
          <v:shape id="_x0000_i1035" type="#_x0000_t75" style="width:54.75pt;height:26.25pt" o:ole="">
            <v:imagedata r:id="rId28" o:title=""/>
          </v:shape>
          <o:OLEObject Type="Embed" ProgID="FXEquation.Equation" ShapeID="_x0000_i1035" DrawAspect="Content" ObjectID="_1494072883" r:id="rId29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130" w:dyaOrig="345">
          <v:shape id="_x0000_i1036" type="#_x0000_t75" style="width:105pt;height:17.25pt" o:ole="">
            <v:imagedata r:id="rId30" o:title=""/>
          </v:shape>
          <o:OLEObject Type="Embed" ProgID="FXEquation.Equation" ShapeID="_x0000_i1036" DrawAspect="Content" ObjectID="_1494072884" r:id="rId31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Surface Area of Cone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1650" w:dyaOrig="345">
          <v:shape id="_x0000_i1037" type="#_x0000_t75" style="width:81.75pt;height:17.25pt" o:ole="">
            <v:imagedata r:id="rId32" o:title=""/>
          </v:shape>
          <o:OLEObject Type="Embed" ProgID="FXEquation.Equation" ShapeID="_x0000_i1037" DrawAspect="Content" ObjectID="_1494072885" r:id="rId3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</w:rPr>
        <w:t xml:space="preserve"> = 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l</w:t>
      </w:r>
      <w:r>
        <w:rPr>
          <w:rFonts w:ascii="Times New Roman" w:eastAsia="Times New Roman" w:hAnsi="Times New Roman"/>
        </w:rPr>
        <w:t xml:space="preserve"> = slant height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345">
          <v:shape id="_x0000_i1038" type="#_x0000_t75" style="width:54.75pt;height:17.25pt" o:ole="">
            <v:imagedata r:id="rId34" o:title=""/>
          </v:shape>
          <o:OLEObject Type="Embed" ProgID="FXEquation.Equation" ShapeID="_x0000_i1038" DrawAspect="Content" ObjectID="_1494072886" r:id="rId35"/>
        </w:objec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Trigonometric formulae for a triangle ABC.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325" w:dyaOrig="540">
          <v:shape id="_x0000_i1039" type="#_x0000_t75" style="width:116.25pt;height:26.25pt" o:ole="">
            <v:imagedata r:id="rId36" o:title=""/>
          </v:shape>
          <o:OLEObject Type="Embed" ProgID="FXEquation.Equation" ShapeID="_x0000_i1039" DrawAspect="Content" ObjectID="_1494072887" r:id="rId37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Cosine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745" w:dyaOrig="345">
          <v:shape id="_x0000_i1040" type="#_x0000_t75" style="width:137.25pt;height:17.25pt" o:ole="">
            <v:imagedata r:id="rId38" o:title=""/>
          </v:shape>
          <o:OLEObject Type="Embed" ProgID="FXEquation.Equation" ShapeID="_x0000_i1040" DrawAspect="Content" ObjectID="_1494072888" r:id="rId3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or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205" w:dyaOrig="630">
          <v:shape id="_x0000_i1041" type="#_x0000_t75" style="width:111pt;height:31.5pt" o:ole="">
            <v:imagedata r:id="rId40" o:title=""/>
          </v:shape>
          <o:OLEObject Type="Embed" ProgID="FXEquation.Equation" ShapeID="_x0000_i1041" DrawAspect="Content" ObjectID="_1494072889" r:id="rId4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triangle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1905" w:dyaOrig="540">
          <v:shape id="_x0000_i1042" type="#_x0000_t75" style="width:96.75pt;height:26.25pt" o:ole="">
            <v:imagedata r:id="rId42" o:title=""/>
          </v:shape>
          <o:OLEObject Type="Embed" ProgID="FXEquation.Equation" ShapeID="_x0000_i1042" DrawAspect="Content" ObjectID="_1494072890" r:id="rId4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Simple interest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840" w:dyaOrig="270">
          <v:shape id="_x0000_i1043" type="#_x0000_t75" style="width:42pt;height:13.5pt" o:ole="">
            <v:imagedata r:id="rId44" o:title=""/>
          </v:shape>
          <o:OLEObject Type="Embed" ProgID="FXEquation.Equation" ShapeID="_x0000_i1043" DrawAspect="Content" ObjectID="_1494072891" r:id="rId4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time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</w:rPr>
        <w:t xml:space="preserve"> = number of time periods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BF2032" w:rsidRDefault="00BF2032" w:rsidP="00E96123">
      <w:pPr>
        <w:rPr>
          <w:rFonts w:ascii="Times New Roman" w:hAnsi="Times New Roman"/>
          <w:b/>
        </w:rPr>
      </w:pPr>
    </w:p>
    <w:p w:rsidR="00BF2032" w:rsidRDefault="00BF2032" w:rsidP="00E96123">
      <w:pPr>
        <w:rPr>
          <w:rFonts w:ascii="Times New Roman" w:hAnsi="Times New Roman"/>
          <w:b/>
        </w:rPr>
      </w:pPr>
    </w:p>
    <w:p w:rsidR="00BF2032" w:rsidRDefault="00BF2032" w:rsidP="00E96123">
      <w:pPr>
        <w:rPr>
          <w:rFonts w:ascii="Times New Roman" w:hAnsi="Times New Roman"/>
          <w:b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Compound Interest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500" w:dyaOrig="360">
          <v:shape id="_x0000_i1044" type="#_x0000_t75" style="width:75pt;height:17.25pt" o:ole="">
            <v:imagedata r:id="rId46" o:title=""/>
          </v:shape>
          <o:OLEObject Type="Embed" ProgID="FXEquation.Equation" ShapeID="_x0000_i1044" DrawAspect="Content" ObjectID="_1494072892" r:id="rId47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A =</w:t>
      </w:r>
      <w:r>
        <w:rPr>
          <w:rFonts w:ascii="Times New Roman" w:hAnsi="Times New Roman"/>
        </w:rPr>
        <w:t xml:space="preserve"> Final amount to which the investment grows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compounding period as a decimal</w:t>
      </w:r>
    </w:p>
    <w:p w:rsidR="00E96123" w:rsidRDefault="00E96123" w:rsidP="00E96123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Depreciation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665" w:dyaOrig="360">
          <v:shape id="_x0000_i1045" type="#_x0000_t75" style="width:83.25pt;height:17.25pt" o:ole="">
            <v:imagedata r:id="rId48" o:title=""/>
          </v:shape>
          <o:OLEObject Type="Embed" ProgID="FXEquation.Equation" ShapeID="_x0000_i1045" DrawAspect="Content" ObjectID="_1494072893" r:id="rId49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SV =</w:t>
      </w:r>
      <w:r w:rsidR="00591ABA">
        <w:rPr>
          <w:rFonts w:ascii="Times New Roman" w:hAnsi="Times New Roman"/>
        </w:rPr>
        <w:t xml:space="preserve"> Salvage Value to which </w:t>
      </w:r>
      <w:r>
        <w:rPr>
          <w:rFonts w:ascii="Times New Roman" w:hAnsi="Times New Roman"/>
        </w:rPr>
        <w:t>the initial value falls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IV</w:t>
      </w:r>
      <w:r>
        <w:rPr>
          <w:rFonts w:ascii="Times New Roman" w:hAnsi="Times New Roman"/>
        </w:rPr>
        <w:t xml:space="preserve"> = Initial Value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depreciation rate per compounding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Gradient of a line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1920" w:dyaOrig="1305">
          <v:shape id="_x0000_i1046" type="#_x0000_t75" style="width:97.5pt;height:64.5pt" o:ole="">
            <v:imagedata r:id="rId50" o:title=""/>
          </v:shape>
          <o:OLEObject Type="Embed" ProgID="FXEquation.Equation" ShapeID="_x0000_i1046" DrawAspect="Content" ObjectID="_1494072894" r:id="rId51"/>
        </w:objec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705" w:dyaOrig="270">
          <v:shape id="_x0000_i1047" type="#_x0000_t75" style="width:36pt;height:13.5pt" o:ole="">
            <v:imagedata r:id="rId52" o:title=""/>
          </v:shape>
          <o:OLEObject Type="Embed" ProgID="FXEquation.Equation" ShapeID="_x0000_i1047" DrawAspect="Content" ObjectID="_1494072895" r:id="rId53"/>
        </w:objec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and</w:t>
      </w:r>
      <w:proofErr w:type="gram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705" w:dyaOrig="270">
          <v:shape id="_x0000_i1048" type="#_x0000_t75" style="width:36pt;height:13.5pt" o:ole="">
            <v:imagedata r:id="rId54" o:title=""/>
          </v:shape>
          <o:OLEObject Type="Embed" ProgID="FXEquation.Equation" ShapeID="_x0000_i1048" DrawAspect="Content" ObjectID="_1494072896" r:id="rId55"/>
        </w:object>
      </w:r>
      <w:r>
        <w:rPr>
          <w:rFonts w:ascii="Times New Roman" w:hAnsi="Times New Roman"/>
        </w:rPr>
        <w:t xml:space="preserve"> are points on the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m</w:t>
      </w:r>
      <w:r>
        <w:rPr>
          <w:rFonts w:ascii="Times New Roman" w:hAnsi="Times New Roman"/>
        </w:rPr>
        <w:t xml:space="preserve"> = gradient 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Midpoint of a line segment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2655" w:dyaOrig="570">
          <v:shape id="_x0000_i1049" type="#_x0000_t75" style="width:132.75pt;height:28.5pt" o:ole="">
            <v:imagedata r:id="rId56" o:title=""/>
          </v:shape>
          <o:OLEObject Type="Embed" ProgID="FXEquation.Equation" ShapeID="_x0000_i1049" DrawAspect="Content" ObjectID="_1494072897" r:id="rId57"/>
        </w:object>
      </w:r>
    </w:p>
    <w:p w:rsidR="00E96123" w:rsidRDefault="00E96123" w:rsidP="00E96123">
      <w:pPr>
        <w:rPr>
          <w:rFonts w:ascii="Times New Roman" w:hAnsi="Times New Roman"/>
          <w:color w:val="FF0000"/>
        </w:rPr>
      </w:pP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b/>
        </w:rPr>
        <w:t>Length of a line segment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color w:val="FF0000"/>
        </w:rPr>
        <w:object w:dxaOrig="3120" w:dyaOrig="450">
          <v:shape id="_x0000_i1050" type="#_x0000_t75" style="width:156pt;height:23.25pt" o:ole="">
            <v:imagedata r:id="rId58" o:title=""/>
          </v:shape>
          <o:OLEObject Type="Embed" ProgID="FXEquation.Equation" ShapeID="_x0000_i1050" DrawAspect="Content" ObjectID="_1494072898" r:id="rId59"/>
        </w:objec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Equation of a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290" w:dyaOrig="270">
          <v:shape id="_x0000_i1051" type="#_x0000_t75" style="width:64.5pt;height:13.5pt" o:ole="">
            <v:imagedata r:id="rId60" o:title=""/>
          </v:shape>
          <o:OLEObject Type="Embed" ProgID="FXEquation.Equation" ShapeID="_x0000_i1051" DrawAspect="Content" ObjectID="_1494072899" r:id="rId61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  <w:color w:val="000000" w:themeColor="text1"/>
          <w:position w:val="-6"/>
        </w:rPr>
      </w:pPr>
      <w:r>
        <w:rPr>
          <w:rFonts w:ascii="Times New Roman" w:hAnsi="Times New Roman"/>
          <w:color w:val="000000" w:themeColor="text1"/>
          <w:position w:val="-6"/>
        </w:rPr>
        <w:t>or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905" w:dyaOrig="270">
          <v:shape id="_x0000_i1052" type="#_x0000_t75" style="width:96.75pt;height:13.5pt" o:ole="">
            <v:imagedata r:id="rId62" o:title=""/>
          </v:shape>
          <o:OLEObject Type="Embed" ProgID="FXEquation.Equation" ShapeID="_x0000_i1052" DrawAspect="Content" ObjectID="_1494072900" r:id="rId63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 xml:space="preserve"> =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</w:rPr>
        <w:t xml:space="preserve"> intercept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  <w:sectPr w:rsidR="00E96123" w:rsidSect="00E96123">
          <w:headerReference w:type="default" r:id="rId64"/>
          <w:footerReference w:type="default" r:id="rId65"/>
          <w:headerReference w:type="first" r:id="rId66"/>
          <w:pgSz w:w="11906" w:h="16838"/>
          <w:pgMar w:top="720" w:right="720" w:bottom="720" w:left="720" w:header="708" w:footer="708" w:gutter="0"/>
          <w:cols w:num="3" w:space="709"/>
          <w:titlePg/>
          <w:docGrid w:linePitch="360"/>
        </w:sectPr>
      </w:pPr>
    </w:p>
    <w:p w:rsidR="00E96123" w:rsidRDefault="00E96123" w:rsidP="00E96123">
      <w:pPr>
        <w:rPr>
          <w:rFonts w:ascii="Times New Roman" w:hAnsi="Times New Roman"/>
        </w:rPr>
      </w:pPr>
    </w:p>
    <w:p w:rsidR="00AA79B2" w:rsidRDefault="00AA79B2" w:rsidP="00AA79B2">
      <w:pPr>
        <w:spacing w:before="100" w:beforeAutospacing="1" w:after="100" w:afterAutospacing="1"/>
        <w:sectPr w:rsidR="00AA79B2" w:rsidSect="00E96123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4E1F9D" w:rsidRPr="00C25037" w:rsidRDefault="00AA79B2" w:rsidP="004E1F9D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 xml:space="preserve">Half </w:t>
      </w:r>
      <w:r w:rsidR="004E1F9D" w:rsidRPr="00C25037">
        <w:rPr>
          <w:rFonts w:ascii="Times New Roman" w:eastAsia="Times New Roman" w:hAnsi="Times New Roman"/>
          <w:sz w:val="32"/>
          <w:szCs w:val="32"/>
        </w:rPr>
        <w:t xml:space="preserve">Yearly Examination             </w:t>
      </w:r>
    </w:p>
    <w:p w:rsidR="004E1F9D" w:rsidRPr="00C25037" w:rsidRDefault="00AA79B2" w:rsidP="004E1F9D">
      <w:pPr>
        <w:rPr>
          <w:rFonts w:ascii="Times New Roman" w:eastAsia="Times New Roman" w:hAnsi="Times New Roman"/>
          <w:b/>
          <w:sz w:val="32"/>
          <w:szCs w:val="32"/>
        </w:rPr>
      </w:pPr>
      <w:r>
        <w:rPr>
          <w:rFonts w:ascii="Times New Roman" w:eastAsia="Times New Roman" w:hAnsi="Times New Roman"/>
          <w:b/>
          <w:sz w:val="32"/>
          <w:szCs w:val="32"/>
        </w:rPr>
        <w:t xml:space="preserve">Advanced </w:t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>Mathematics</w:t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sz w:val="32"/>
          <w:szCs w:val="32"/>
        </w:rPr>
        <w:t xml:space="preserve">Class/Teacher ______________________           </w:t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eastAsia="Times New Roman" w:hAnsi="Times New Roman"/>
          <w:sz w:val="32"/>
          <w:szCs w:val="32"/>
        </w:rPr>
        <w:t>Name______________________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b/>
          <w:sz w:val="44"/>
          <w:szCs w:val="44"/>
        </w:rPr>
      </w:pPr>
      <w:r w:rsidRPr="00C25037">
        <w:rPr>
          <w:rFonts w:ascii="Times New Roman" w:eastAsia="Times New Roman" w:hAnsi="Times New Roman"/>
          <w:b/>
          <w:sz w:val="44"/>
          <w:szCs w:val="44"/>
        </w:rPr>
        <w:t xml:space="preserve">Section 1 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10898A" wp14:editId="4B79487A">
                <wp:simplePos x="0" y="0"/>
                <wp:positionH relativeFrom="column">
                  <wp:posOffset>2880995</wp:posOffset>
                </wp:positionH>
                <wp:positionV relativeFrom="paragraph">
                  <wp:posOffset>162560</wp:posOffset>
                </wp:positionV>
                <wp:extent cx="3263900" cy="4981575"/>
                <wp:effectExtent l="0" t="0" r="0" b="9525"/>
                <wp:wrapTight wrapText="bothSides">
                  <wp:wrapPolygon edited="0">
                    <wp:start x="0" y="0"/>
                    <wp:lineTo x="0" y="21559"/>
                    <wp:lineTo x="21432" y="21559"/>
                    <wp:lineTo x="21432" y="0"/>
                    <wp:lineTo x="0" y="0"/>
                  </wp:wrapPolygon>
                </wp:wrapTight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25 marks</w:t>
                            </w:r>
                          </w:p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Time allowed for this section is 30 minutes</w:t>
                            </w:r>
                          </w:p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Answer Questions 1–25 in the spaces provided.</w:t>
                            </w:r>
                          </w:p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Calculators are </w:t>
                            </w: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NOT</w:t>
                            </w: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to be used in this section.</w:t>
                            </w:r>
                          </w:p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0E4D59" w:rsidRPr="00C25037" w:rsidRDefault="000E4D5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There will be a short break between Section 1 and Section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10898A"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226.85pt;margin-top:12.8pt;width:257pt;height:392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" stroked="f">
                <v:textbox>
                  <w:txbxContent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25 marks</w:t>
                      </w:r>
                    </w:p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Time allowed for this section is 30 minutes</w:t>
                      </w:r>
                    </w:p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Answer Questions 1–25 in the spaces provided.</w:t>
                      </w:r>
                    </w:p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Calculators are </w:t>
                      </w: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NOT</w:t>
                      </w: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to be used in this section.</w:t>
                      </w:r>
                    </w:p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0E4D59" w:rsidRPr="00C25037" w:rsidRDefault="000E4D5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There will be a short break between Section 1 and Section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DE45E4" wp14:editId="182BFFF1">
                <wp:simplePos x="0" y="0"/>
                <wp:positionH relativeFrom="column">
                  <wp:posOffset>2757170</wp:posOffset>
                </wp:positionH>
                <wp:positionV relativeFrom="paragraph">
                  <wp:posOffset>9525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5C4004" id="Straight Connector 110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1pt,.75pt" to="217.1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/0Iw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" strokeweight="1.25pt">
                <w10:wrap type="tight"/>
              </v:line>
            </w:pict>
          </mc:Fallback>
        </mc:AlternateContent>
      </w: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rPr>
          <w:rFonts w:ascii="Times New Roman" w:hAnsi="Times New Roman"/>
        </w:rPr>
      </w:pPr>
      <w:r w:rsidRPr="00C25037">
        <w:rPr>
          <w:rFonts w:ascii="Times New Roman" w:eastAsia="Times New Roman" w:hAnsi="Times New Roman"/>
        </w:rPr>
        <w:br w:type="page"/>
      </w:r>
    </w:p>
    <w:tbl>
      <w:tblPr>
        <w:tblW w:w="10740" w:type="dxa"/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10855" w:rsidTr="00410855">
        <w:trPr>
          <w:cantSplit/>
        </w:trPr>
        <w:tc>
          <w:tcPr>
            <w:tcW w:w="10740" w:type="dxa"/>
            <w:gridSpan w:val="2"/>
            <w:hideMark/>
          </w:tcPr>
          <w:p w:rsidR="00410855" w:rsidRDefault="00410855">
            <w:pPr>
              <w:pStyle w:val="NoSpacing"/>
              <w:rPr>
                <w:b/>
                <w:sz w:val="32"/>
              </w:rPr>
            </w:pPr>
            <w:r>
              <w:br w:type="page"/>
            </w:r>
            <w:r>
              <w:rPr>
                <w:b/>
                <w:sz w:val="32"/>
              </w:rPr>
              <w:t xml:space="preserve">Section 1         </w:t>
            </w:r>
            <w:r>
              <w:t>Non Calculator Section</w:t>
            </w:r>
          </w:p>
        </w:tc>
      </w:tr>
      <w:tr w:rsidR="00410855" w:rsidTr="00410855">
        <w:trPr>
          <w:cantSplit/>
        </w:trPr>
        <w:tc>
          <w:tcPr>
            <w:tcW w:w="534" w:type="dxa"/>
          </w:tcPr>
          <w:p w:rsidR="00410855" w:rsidRDefault="00410855">
            <w:pPr>
              <w:pStyle w:val="NoSpacing"/>
              <w:rPr>
                <w:rFonts w:ascii="Times New Roman" w:hAnsi="Times New Roman"/>
                <w:szCs w:val="24"/>
              </w:rPr>
            </w:pPr>
          </w:p>
        </w:tc>
        <w:tc>
          <w:tcPr>
            <w:tcW w:w="10206" w:type="dxa"/>
          </w:tcPr>
          <w:p w:rsidR="00410855" w:rsidRDefault="00410855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Write all working and answers in the spaces provided on this test paper.</w:t>
            </w:r>
          </w:p>
          <w:p w:rsidR="00410855" w:rsidRDefault="00410855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Diagrams are not to scale, unless otherwise stated.</w:t>
            </w:r>
          </w:p>
          <w:p w:rsidR="00410855" w:rsidRDefault="00410855">
            <w:pPr>
              <w:pStyle w:val="NoSpacing"/>
              <w:rPr>
                <w:szCs w:val="24"/>
              </w:rPr>
            </w:pP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 xml:space="preserve">Find the value of  </w:t>
            </w:r>
            <w:r>
              <w:object w:dxaOrig="1620" w:dyaOrig="195">
                <v:shape id="_x0000_i1124" type="#_x0000_t75" style="width:81pt;height:9.75pt" o:ole="">
                  <v:imagedata r:id="rId67" o:title=""/>
                </v:shape>
                <o:OLEObject Type="Embed" ProgID="FXEquation.Equation" ShapeID="_x0000_i1124" DrawAspect="Content" ObjectID="_1494072901" r:id="rId68"/>
              </w:objec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rPr>
                <w:color w:val="FF0000"/>
                <w:position w:val="-20"/>
                <w:szCs w:val="24"/>
              </w:rPr>
              <w:object w:dxaOrig="1275" w:dyaOrig="540">
                <v:shape id="_x0000_i1125" type="#_x0000_t75" style="width:63.75pt;height:27pt" o:ole="">
                  <v:imagedata r:id="rId69" o:title=""/>
                </v:shape>
                <o:OLEObject Type="Embed" ProgID="FXEquation.Equation" ShapeID="_x0000_i1125" DrawAspect="Content" ObjectID="_1494072902" r:id="rId70"/>
              </w:objec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>In a bulk store, cereal costs $3.85 per kilogram.</w:t>
            </w:r>
          </w:p>
          <w:p w:rsidR="00410855" w:rsidRDefault="00410855">
            <w:pPr>
              <w:pStyle w:val="ShortAnswerStyle"/>
              <w:spacing w:after="120"/>
            </w:pPr>
            <w:r>
              <w:t xml:space="preserve">Adrian buys 0.8 kg of this cereal. </w:t>
            </w:r>
          </w:p>
          <w:p w:rsidR="00410855" w:rsidRDefault="00410855">
            <w:pPr>
              <w:pStyle w:val="ShortAnswerStyle"/>
              <w:spacing w:after="120"/>
            </w:pPr>
            <w:r>
              <w:t>What does it cost, to the nearest 5 cents?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proofErr w:type="spellStart"/>
            <w:r>
              <w:t>Zena</w:t>
            </w:r>
            <w:proofErr w:type="spellEnd"/>
            <w:r>
              <w:t xml:space="preserve"> works delivering catalogues. </w:t>
            </w:r>
          </w:p>
          <w:p w:rsidR="00410855" w:rsidRDefault="00410855">
            <w:pPr>
              <w:pStyle w:val="ShortAnswerStyle"/>
              <w:spacing w:after="120"/>
            </w:pPr>
            <w:r>
              <w:t>On one weekend she earned $192.00 for delivering 800 catalogues.</w:t>
            </w:r>
          </w:p>
          <w:p w:rsidR="00410855" w:rsidRDefault="00410855">
            <w:pPr>
              <w:pStyle w:val="ShortAnswerStyle"/>
              <w:spacing w:after="120"/>
            </w:pPr>
            <w:r>
              <w:t>How much was she paid for each catalogue that she delivered?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>Nathan buys a games console which is normally priced at $280, and is given a 30% discount.</w:t>
            </w:r>
          </w:p>
          <w:p w:rsidR="00410855" w:rsidRDefault="00410855">
            <w:pPr>
              <w:pStyle w:val="ShortAnswerStyle"/>
              <w:spacing w:after="120"/>
            </w:pPr>
            <w:r>
              <w:t xml:space="preserve">How much does he pay for the console? 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>Beau pays a photographer to take some portraits of his family.</w:t>
            </w:r>
          </w:p>
          <w:p w:rsidR="00410855" w:rsidRDefault="00410855">
            <w:pPr>
              <w:pStyle w:val="ShortAnswerStyle"/>
              <w:spacing w:after="120"/>
            </w:pPr>
            <w:r>
              <w:t>The photographer charges $80 per hour plus 10% GST.</w:t>
            </w:r>
          </w:p>
          <w:p w:rsidR="00410855" w:rsidRDefault="00410855">
            <w:pPr>
              <w:pStyle w:val="ShortAnswerStyle"/>
              <w:spacing w:after="120"/>
            </w:pPr>
            <w:r>
              <w:t>The photographer works for 2.5 hours to take the portraits.</w:t>
            </w:r>
          </w:p>
          <w:p w:rsidR="00410855" w:rsidRDefault="00410855">
            <w:pPr>
              <w:pStyle w:val="ShortAnswerStyle"/>
              <w:spacing w:after="120"/>
            </w:pPr>
            <w:r>
              <w:t>What will Beau have to pay the photographer?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>In a gathering of company employees there are 6 accountants, 12 clerical assistants and 2 designers.</w:t>
            </w:r>
          </w:p>
          <w:p w:rsidR="00410855" w:rsidRDefault="00410855">
            <w:pPr>
              <w:pStyle w:val="ShortAnswerStyle"/>
              <w:spacing w:after="120"/>
            </w:pPr>
            <w:r>
              <w:t xml:space="preserve">What is the ratio of clerical assistants to other employees?     (Answer in simplest form.)   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object w:dxaOrig="1440" w:dyaOrig="1440">
                <v:shape id="_x0000_s1276" type="#_x0000_t75" style="position:absolute;margin-left:274.75pt;margin-top:11.25pt;width:220.1pt;height:112.45pt;z-index:251978752;mso-position-horizontal-relative:text;mso-position-vertical-relative:text">
                  <v:imagedata r:id="rId71" o:title=""/>
                </v:shape>
                <o:OLEObject Type="Embed" ProgID="FXDraw.Graphic" ShapeID="_x0000_s1276" DrawAspect="Content" ObjectID="_1494073013" r:id="rId72"/>
              </w:object>
            </w:r>
            <w:r>
              <w:t xml:space="preserve">What is the value of </w:t>
            </w:r>
            <w:r>
              <w:rPr>
                <w:i/>
              </w:rPr>
              <w:t>x</w:t>
            </w:r>
            <w:r>
              <w:t xml:space="preserve"> in the diagram?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9.</w:t>
            </w:r>
          </w:p>
        </w:tc>
        <w:tc>
          <w:tcPr>
            <w:tcW w:w="10206" w:type="dxa"/>
          </w:tcPr>
          <w:p w:rsidR="00410855" w:rsidRDefault="000E4D59">
            <w:pPr>
              <w:pStyle w:val="ShortAnswerStyle"/>
              <w:spacing w:after="120"/>
              <w:ind w:right="4712"/>
            </w:pPr>
            <w:r>
              <w:object w:dxaOrig="1440" w:dyaOrig="1440">
                <v:shape id="_x0000_s1277" type="#_x0000_t75" style="position:absolute;margin-left:311.75pt;margin-top:1.7pt;width:167.6pt;height:133.5pt;z-index:251979776;mso-position-horizontal-relative:text;mso-position-vertical-relative:text">
                  <v:imagedata r:id="rId73" o:title=""/>
                </v:shape>
                <o:OLEObject Type="Embed" ProgID="FXDraw.Graphic" ShapeID="_x0000_s1277" DrawAspect="Content" ObjectID="_1494073014" r:id="rId74"/>
              </w:object>
            </w:r>
            <w:r w:rsidR="004108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77728" behindDoc="0" locked="0" layoutInCell="1" allowOverlap="1">
                      <wp:simplePos x="0" y="0"/>
                      <wp:positionH relativeFrom="column">
                        <wp:posOffset>443865</wp:posOffset>
                      </wp:positionH>
                      <wp:positionV relativeFrom="paragraph">
                        <wp:posOffset>404495</wp:posOffset>
                      </wp:positionV>
                      <wp:extent cx="2600325" cy="476885"/>
                      <wp:effectExtent l="0" t="0" r="28575" b="18415"/>
                      <wp:wrapNone/>
                      <wp:docPr id="104" name="Text Box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9690" cy="4768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4D59" w:rsidRDefault="000E4D59" w:rsidP="0041085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Acute      Obtuse      Right</w:t>
                                  </w:r>
                                </w:p>
                                <w:p w:rsidR="000E4D59" w:rsidRDefault="000E4D59" w:rsidP="0041085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Equilateral    Isosceles   Scalene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4" o:spid="_x0000_s1027" type="#_x0000_t202" style="position:absolute;margin-left:34.95pt;margin-top:31.85pt;width:204.75pt;height:37.55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" strokecolor="black [3213]" strokeweight="1pt">
                      <v:textbox>
                        <w:txbxContent>
                          <w:p w:rsidR="000E4D59" w:rsidRDefault="000E4D59" w:rsidP="00410855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Acute      Obtuse      Right</w:t>
                            </w:r>
                          </w:p>
                          <w:p w:rsidR="000E4D59" w:rsidRDefault="000E4D59" w:rsidP="00410855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Equilateral    Isosceles   Scalene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10855">
              <w:t xml:space="preserve">Which two words from those in the box could be used to describe </w:t>
            </w:r>
            <w:r w:rsidR="00410855">
              <w:rPr>
                <w:color w:val="FF0000"/>
                <w:position w:val="-2"/>
              </w:rPr>
              <w:object w:dxaOrig="885" w:dyaOrig="195">
                <v:shape id="_x0000_i1126" type="#_x0000_t75" style="width:44.25pt;height:9.75pt" o:ole="">
                  <v:imagedata r:id="rId75" o:title=""/>
                </v:shape>
                <o:OLEObject Type="Embed" ProgID="FXEquation.Equation" ShapeID="_x0000_i1126" DrawAspect="Content" ObjectID="_1494072903" r:id="rId76"/>
              </w:object>
            </w:r>
            <w:r w:rsidR="00410855">
              <w:t xml:space="preserve">  </w:t>
            </w:r>
          </w:p>
          <w:p w:rsidR="00410855" w:rsidRDefault="00410855">
            <w:pPr>
              <w:pStyle w:val="ShortAnswerStyle"/>
            </w:pPr>
          </w:p>
          <w:p w:rsidR="00410855" w:rsidRDefault="00410855">
            <w:pPr>
              <w:pStyle w:val="ShortAnswerStyle"/>
            </w:pPr>
          </w:p>
          <w:p w:rsidR="00410855" w:rsidRDefault="00410855">
            <w:pPr>
              <w:pStyle w:val="ShortAnswerStyle"/>
            </w:pPr>
          </w:p>
          <w:p w:rsidR="00410855" w:rsidRDefault="00410855">
            <w:pPr>
              <w:pStyle w:val="ShortAnswerStyle"/>
            </w:pPr>
          </w:p>
          <w:p w:rsidR="00410855" w:rsidRDefault="00410855">
            <w:pPr>
              <w:pStyle w:val="ShortAnswerStyle"/>
            </w:pPr>
          </w:p>
          <w:p w:rsidR="00410855" w:rsidRDefault="00410855">
            <w:pPr>
              <w:pStyle w:val="ShortAnswerStyle"/>
            </w:pPr>
            <w:r>
              <w:t>………………………………………………</w:t>
            </w:r>
          </w:p>
          <w:p w:rsidR="00410855" w:rsidRDefault="00410855">
            <w:pPr>
              <w:pStyle w:val="ShortAnswerStyle"/>
            </w:pPr>
          </w:p>
          <w:p w:rsidR="00410855" w:rsidRDefault="00410855">
            <w:pPr>
              <w:pStyle w:val="ShortAnswerStyle"/>
            </w:pPr>
            <w:r>
              <w:t>……………………………..………………..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object w:dxaOrig="1440" w:dyaOrig="1440">
                <v:shape id="_x0000_s1278" type="#_x0000_t75" style="position:absolute;margin-left:306.05pt;margin-top:8.65pt;width:191.15pt;height:132.75pt;z-index:251980800;mso-position-horizontal-relative:text;mso-position-vertical-relative:text">
                  <v:imagedata r:id="rId77" o:title=""/>
                </v:shape>
                <o:OLEObject Type="Embed" ProgID="FXDraw.Graphic" ShapeID="_x0000_s1278" DrawAspect="Content" ObjectID="_1494073015" r:id="rId78"/>
              </w:object>
            </w:r>
            <w:r>
              <w:t>The quadrilateral EFGH is a kite.</w:t>
            </w:r>
            <w:r>
              <w:rPr>
                <w:noProof/>
              </w:rPr>
              <w:t xml:space="preserve"> </w:t>
            </w:r>
          </w:p>
          <w:p w:rsidR="00410855" w:rsidRDefault="00410855">
            <w:pPr>
              <w:pStyle w:val="ShortAnswerStyle"/>
              <w:spacing w:after="120"/>
            </w:pPr>
            <w:r>
              <w:t xml:space="preserve">What is the size of  </w:t>
            </w:r>
            <w:r>
              <w:rPr>
                <w:color w:val="FF0000"/>
                <w:position w:val="-2"/>
              </w:rPr>
              <w:object w:dxaOrig="945" w:dyaOrig="195">
                <v:shape id="_x0000_i1127" type="#_x0000_t75" style="width:47.25pt;height:9.75pt" o:ole="">
                  <v:imagedata r:id="rId79" o:title=""/>
                </v:shape>
                <o:OLEObject Type="Embed" ProgID="FXEquation.Equation" ShapeID="_x0000_i1127" DrawAspect="Content" ObjectID="_1494072904" r:id="rId80"/>
              </w:object>
            </w:r>
            <w:r>
              <w:t xml:space="preserve"> </w:t>
            </w:r>
          </w:p>
          <w:p w:rsidR="00410855" w:rsidRDefault="00410855" w:rsidP="000E4D59">
            <w:pPr>
              <w:pStyle w:val="LongerQuestions"/>
            </w:pPr>
          </w:p>
          <w:p w:rsidR="00410855" w:rsidRDefault="00410855" w:rsidP="00410855">
            <w:pPr>
              <w:pStyle w:val="ShortAnswerStyle"/>
            </w:pPr>
          </w:p>
          <w:p w:rsidR="000E4D59" w:rsidRDefault="00410855" w:rsidP="00410855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</w:t>
            </w:r>
          </w:p>
          <w:p w:rsidR="00410855" w:rsidRDefault="00410855" w:rsidP="00410855">
            <w:pPr>
              <w:pStyle w:val="ShortAnswerStyle"/>
            </w:pPr>
          </w:p>
          <w:p w:rsidR="000E4D59" w:rsidRDefault="00410855" w:rsidP="00410855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410855">
            <w:pPr>
              <w:pStyle w:val="ShortAnswerStyle"/>
            </w:pPr>
          </w:p>
          <w:p w:rsidR="00410855" w:rsidRDefault="00410855" w:rsidP="00410855">
            <w:pPr>
              <w:pStyle w:val="ShortAnswerStyle"/>
            </w:pPr>
            <w:r>
              <w:t>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 xml:space="preserve">A Cougar sedan is 3.2 metres in length. </w:t>
            </w:r>
          </w:p>
          <w:p w:rsidR="00410855" w:rsidRDefault="00410855">
            <w:pPr>
              <w:pStyle w:val="ShortAnswerStyle"/>
              <w:spacing w:after="120"/>
            </w:pPr>
            <w:r>
              <w:t>A Cougar coupe is 40 cm shorter than the sedan.</w:t>
            </w:r>
          </w:p>
          <w:p w:rsidR="00410855" w:rsidRDefault="00410855">
            <w:pPr>
              <w:pStyle w:val="ShortAnswerStyle"/>
              <w:spacing w:after="120"/>
            </w:pPr>
            <w:r>
              <w:t>How long is the coupe?  (Answer to the nearest 10</w:t>
            </w:r>
            <w:r>
              <w:rPr>
                <w:vertAlign w:val="superscript"/>
              </w:rPr>
              <w:t>th</w:t>
            </w:r>
            <w:r>
              <w:t xml:space="preserve"> of a metre) 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object w:dxaOrig="1440" w:dyaOrig="1440">
                <v:shape id="_x0000_s1279" type="#_x0000_t75" style="position:absolute;margin-left:274.6pt;margin-top:.9pt;width:211.9pt;height:130.8pt;z-index:251981824;mso-position-horizontal-relative:text;mso-position-vertical-relative:text">
                  <v:imagedata r:id="rId81" o:title=""/>
                </v:shape>
                <o:OLEObject Type="Embed" ProgID="FXDraw.Graphic" ShapeID="_x0000_s1279" DrawAspect="Content" ObjectID="_1494073016" r:id="rId82"/>
              </w:object>
            </w:r>
            <w:r>
              <w:t>What is the perimeter of the polygon shown?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object w:dxaOrig="1440" w:dyaOrig="1440">
                <v:shape id="_x0000_s1280" type="#_x0000_t75" style="position:absolute;margin-left:260.85pt;margin-top:9.7pt;width:243.15pt;height:126pt;z-index:251982848;mso-position-horizontal-relative:text;mso-position-vertical-relative:text">
                  <v:imagedata r:id="rId83" o:title=""/>
                </v:shape>
                <o:OLEObject Type="Embed" ProgID="FXDraw.Graphic" ShapeID="_x0000_s1280" DrawAspect="Content" ObjectID="_1494073017" r:id="rId84"/>
              </w:object>
            </w:r>
            <w:r>
              <w:t>A flag is in the shape of a triangle as shown.</w:t>
            </w:r>
          </w:p>
          <w:p w:rsidR="00410855" w:rsidRDefault="00410855">
            <w:pPr>
              <w:pStyle w:val="ShortAnswerStyle"/>
              <w:spacing w:after="120"/>
            </w:pPr>
            <w:r>
              <w:t>What area of fabric is needed for the flag?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>A concrete tile is in the shape of a rectangular prism with the dimensions shown.</w:t>
            </w:r>
          </w:p>
          <w:p w:rsidR="00410855" w:rsidRDefault="00410855">
            <w:pPr>
              <w:pStyle w:val="ShortAnswerStyle"/>
              <w:spacing w:after="120"/>
            </w:pPr>
            <w:r>
              <w:t>How many cubic metres of concrete is needed to make 500 of these tiles?</w:t>
            </w:r>
          </w:p>
          <w:p w:rsidR="00410855" w:rsidRDefault="00410855">
            <w:pPr>
              <w:pStyle w:val="ShortAnswerStyle"/>
              <w:spacing w:after="120"/>
            </w:pPr>
            <w:r>
              <w:t>(1 cubic metre = 1 000 000 cm</w:t>
            </w:r>
            <w:r>
              <w:rPr>
                <w:vertAlign w:val="superscript"/>
              </w:rPr>
              <w:t>3</w:t>
            </w:r>
            <w:r>
              <w:t>)</w:t>
            </w:r>
          </w:p>
          <w:p w:rsidR="000E4D59" w:rsidRDefault="000E4D59" w:rsidP="000E4D59">
            <w:pPr>
              <w:pStyle w:val="ShortAnswerStyle"/>
            </w:pPr>
            <w:r>
              <w:object w:dxaOrig="1440" w:dyaOrig="1440">
                <v:shape id="_x0000_s1281" type="#_x0000_t75" style="position:absolute;margin-left:235.95pt;margin-top:10.15pt;width:268.05pt;height:66.5pt;z-index:251983872">
                  <v:imagedata r:id="rId85" o:title=""/>
                </v:shape>
                <o:OLEObject Type="Embed" ProgID="FXDraw.Graphic" ShapeID="_x0000_s1281" DrawAspect="Content" ObjectID="_1494073018" r:id="rId86"/>
              </w:object>
            </w: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LongerQuestions"/>
            </w:pPr>
            <w:r>
              <w:t>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  <w:ind w:right="4287"/>
            </w:pPr>
            <w:r>
              <w:object w:dxaOrig="1440" w:dyaOrig="1440">
                <v:shape id="_x0000_s1282" type="#_x0000_t75" style="position:absolute;margin-left:323.75pt;margin-top:5.7pt;width:134.85pt;height:171.9pt;z-index:251984896;mso-position-horizontal-relative:text;mso-position-vertical-relative:text">
                  <v:imagedata r:id="rId87" o:title=""/>
                </v:shape>
                <o:OLEObject Type="Embed" ProgID="FXDraw.Graphic" ShapeID="_x0000_s1282" DrawAspect="Content" ObjectID="_1494073019" r:id="rId88"/>
              </w:object>
            </w:r>
            <w:r>
              <w:t>Yvonne takes a shortcut along the path through the centre of the park from V to X.</w:t>
            </w:r>
          </w:p>
          <w:p w:rsidR="00410855" w:rsidRDefault="00410855">
            <w:pPr>
              <w:pStyle w:val="ShortAnswerStyle"/>
              <w:spacing w:after="120"/>
              <w:ind w:right="4287"/>
            </w:pPr>
            <w:r>
              <w:t>How many metres does she save, compared to walking around the outside through W?</w:t>
            </w:r>
          </w:p>
          <w:p w:rsidR="00410855" w:rsidRDefault="00410855" w:rsidP="000E4D59">
            <w:pPr>
              <w:pStyle w:val="LongerQuestions"/>
            </w:pP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 xml:space="preserve">Simplify  </w:t>
            </w:r>
            <w:r>
              <w:rPr>
                <w:color w:val="FF0000"/>
                <w:position w:val="-2"/>
              </w:rPr>
              <w:object w:dxaOrig="2010" w:dyaOrig="195">
                <v:shape id="_x0000_i1128" type="#_x0000_t75" style="width:100.5pt;height:9.75pt" o:ole="">
                  <v:imagedata r:id="rId89" o:title=""/>
                </v:shape>
                <o:OLEObject Type="Embed" ProgID="FXEquation.Equation" ShapeID="_x0000_i1128" DrawAspect="Content" ObjectID="_1494072905" r:id="rId90"/>
              </w:object>
            </w:r>
            <w:r>
              <w:t xml:space="preserve"> 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 xml:space="preserve">Simplify  </w:t>
            </w:r>
            <w:r>
              <w:rPr>
                <w:color w:val="FF0000"/>
                <w:position w:val="-20"/>
              </w:rPr>
              <w:object w:dxaOrig="1245" w:dyaOrig="540">
                <v:shape id="_x0000_i1129" type="#_x0000_t75" style="width:62.25pt;height:27pt" o:ole="">
                  <v:imagedata r:id="rId91" o:title=""/>
                </v:shape>
                <o:OLEObject Type="Embed" ProgID="FXEquation.Equation" ShapeID="_x0000_i1129" DrawAspect="Content" ObjectID="_1494072906" r:id="rId92"/>
              </w:object>
            </w:r>
            <w:r>
              <w:t xml:space="preserve"> 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18.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 xml:space="preserve">Expand and simplify  </w:t>
            </w:r>
            <w:r>
              <w:rPr>
                <w:color w:val="FF0000"/>
                <w:position w:val="-6"/>
              </w:rPr>
              <w:object w:dxaOrig="2115" w:dyaOrig="240">
                <v:shape id="_x0000_i1130" type="#_x0000_t75" style="width:105.75pt;height:12pt" o:ole="">
                  <v:imagedata r:id="rId93" o:title=""/>
                </v:shape>
                <o:OLEObject Type="Embed" ProgID="FXEquation.Equation" ShapeID="_x0000_i1130" DrawAspect="Content" ObjectID="_1494072907" r:id="rId94"/>
              </w:object>
            </w:r>
            <w:r>
              <w:t xml:space="preserve"> 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19.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  <w:ind w:right="5421"/>
            </w:pPr>
            <w:r>
              <w:object w:dxaOrig="1440" w:dyaOrig="1440">
                <v:shape id="_x0000_s1283" type="#_x0000_t75" style="position:absolute;margin-left:291.05pt;margin-top:1.75pt;width:146.25pt;height:147.55pt;z-index:251985920;mso-position-horizontal-relative:text;mso-position-vertical-relative:text">
                  <v:imagedata r:id="rId95" o:title=""/>
                </v:shape>
                <o:OLEObject Type="Embed" ProgID="FXDraw.Graphic" ShapeID="_x0000_s1283" DrawAspect="Content" ObjectID="_1494073020" r:id="rId96"/>
              </w:object>
            </w:r>
            <w:r>
              <w:t xml:space="preserve">What is the midpoint of the interval joining the points </w:t>
            </w:r>
            <w:proofErr w:type="gramStart"/>
            <w:r>
              <w:rPr>
                <w:i/>
              </w:rPr>
              <w:t>A</w:t>
            </w:r>
            <w:r>
              <w:t>(</w:t>
            </w:r>
            <w:proofErr w:type="gramEnd"/>
            <w:r>
              <w:rPr>
                <w:color w:val="FF0000"/>
                <w:position w:val="-2"/>
              </w:rPr>
              <w:object w:dxaOrig="270" w:dyaOrig="195">
                <v:shape id="_x0000_i1131" type="#_x0000_t75" style="width:13.5pt;height:9.75pt" o:ole="">
                  <v:imagedata r:id="rId97" o:title=""/>
                </v:shape>
                <o:OLEObject Type="Embed" ProgID="FXEquation.Equation" ShapeID="_x0000_i1131" DrawAspect="Content" ObjectID="_1494072908" r:id="rId98"/>
              </w:object>
            </w:r>
            <w:r>
              <w:t xml:space="preserve"> , 4) and </w:t>
            </w:r>
            <w:r>
              <w:rPr>
                <w:i/>
              </w:rPr>
              <w:t>B</w:t>
            </w:r>
            <w:r>
              <w:t xml:space="preserve">( </w:t>
            </w:r>
            <w:r>
              <w:rPr>
                <w:color w:val="FF0000"/>
                <w:position w:val="-2"/>
              </w:rPr>
              <w:object w:dxaOrig="270" w:dyaOrig="195">
                <v:shape id="_x0000_i1132" type="#_x0000_t75" style="width:13.5pt;height:9.75pt" o:ole="">
                  <v:imagedata r:id="rId99" o:title=""/>
                </v:shape>
                <o:OLEObject Type="Embed" ProgID="FXEquation.Equation" ShapeID="_x0000_i1132" DrawAspect="Content" ObjectID="_1494072909" r:id="rId100"/>
              </w:object>
            </w:r>
            <w:r>
              <w:rPr>
                <w:color w:val="FF0000"/>
                <w:position w:val="-2"/>
              </w:rPr>
              <w:t>,</w:t>
            </w:r>
            <w:r>
              <w:t xml:space="preserve">  </w:t>
            </w:r>
            <w:r>
              <w:rPr>
                <w:color w:val="FF0000"/>
                <w:position w:val="-2"/>
              </w:rPr>
              <w:object w:dxaOrig="270" w:dyaOrig="195">
                <v:shape id="_x0000_i1133" type="#_x0000_t75" style="width:13.5pt;height:9.75pt" o:ole="">
                  <v:imagedata r:id="rId101" o:title=""/>
                </v:shape>
                <o:OLEObject Type="Embed" ProgID="FXEquation.Equation" ShapeID="_x0000_i1133" DrawAspect="Content" ObjectID="_1494072910" r:id="rId102"/>
              </w:object>
            </w:r>
            <w:r>
              <w:t>) on the number plane?</w:t>
            </w:r>
          </w:p>
          <w:p w:rsidR="00410855" w:rsidRDefault="00410855" w:rsidP="000E4D59">
            <w:pPr>
              <w:pStyle w:val="LongerQuestions"/>
            </w:pP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spacing w:before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  <w:rPr>
                <w:position w:val="-26"/>
              </w:rPr>
            </w:pPr>
            <w:r>
              <w:t xml:space="preserve"> </w:t>
            </w:r>
            <w:r>
              <w:rPr>
                <w:color w:val="FF0000"/>
                <w:position w:val="-26"/>
              </w:rPr>
              <w:object w:dxaOrig="1755" w:dyaOrig="720">
                <v:shape id="_x0000_i1134" type="#_x0000_t75" style="width:87.75pt;height:36pt" o:ole="">
                  <v:imagedata r:id="rId103" o:title=""/>
                </v:shape>
                <o:OLEObject Type="Embed" ProgID="FXEquation.Equation" ShapeID="_x0000_i1134" DrawAspect="Content" ObjectID="_1494072911" r:id="rId104"/>
              </w:object>
            </w:r>
            <w:r>
              <w:rPr>
                <w:position w:val="-26"/>
              </w:rPr>
              <w:t xml:space="preserve"> 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spacing w:before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21.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 xml:space="preserve">Find the value of </w:t>
            </w:r>
            <w:r>
              <w:rPr>
                <w:i/>
              </w:rPr>
              <w:t>m</w:t>
            </w:r>
            <w:r>
              <w:t xml:space="preserve"> if  </w:t>
            </w:r>
            <w:r>
              <w:rPr>
                <w:color w:val="FF0000"/>
                <w:position w:val="-20"/>
              </w:rPr>
              <w:object w:dxaOrig="840" w:dyaOrig="540">
                <v:shape id="_x0000_i1135" type="#_x0000_t75" style="width:42pt;height:27pt" o:ole="">
                  <v:imagedata r:id="rId105" o:title=""/>
                </v:shape>
                <o:OLEObject Type="Embed" ProgID="FXEquation.Equation" ShapeID="_x0000_i1135" DrawAspect="Content" ObjectID="_1494072912" r:id="rId106"/>
              </w:object>
            </w:r>
            <w:r>
              <w:t xml:space="preserve"> 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spacing w:before="1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22.</w:t>
            </w:r>
          </w:p>
        </w:tc>
        <w:tc>
          <w:tcPr>
            <w:tcW w:w="10206" w:type="dxa"/>
          </w:tcPr>
          <w:p w:rsidR="00410855" w:rsidRDefault="00410855">
            <w:pPr>
              <w:spacing w:before="12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 Jacks bag of marbles, there are 19 </w:t>
            </w:r>
            <w:proofErr w:type="spellStart"/>
            <w:r>
              <w:rPr>
                <w:rFonts w:ascii="Times New Roman" w:hAnsi="Times New Roman"/>
              </w:rPr>
              <w:t>catseyes</w:t>
            </w:r>
            <w:proofErr w:type="spellEnd"/>
            <w:r>
              <w:rPr>
                <w:rFonts w:ascii="Times New Roman" w:hAnsi="Times New Roman"/>
              </w:rPr>
              <w:t>, 16 aggies and 5 glassies.</w:t>
            </w:r>
          </w:p>
          <w:p w:rsidR="00410855" w:rsidRDefault="00410855">
            <w:pPr>
              <w:pStyle w:val="ShortAnswerStyle"/>
              <w:spacing w:after="120"/>
            </w:pPr>
            <w:r>
              <w:rPr>
                <w:szCs w:val="24"/>
              </w:rPr>
              <w:t>If Jack chooses one marble at random from his bag, what is the probability that it is an aggie?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23.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>The heights (in metres) of a group of family members is listed below.</w:t>
            </w:r>
          </w:p>
          <w:p w:rsidR="00410855" w:rsidRDefault="00410855">
            <w:pPr>
              <w:pStyle w:val="ShortAnswerStyle"/>
              <w:spacing w:after="120"/>
            </w:pPr>
          </w:p>
          <w:p w:rsidR="00410855" w:rsidRDefault="00410855">
            <w:pPr>
              <w:pStyle w:val="ShortAnswerStyle"/>
              <w:spacing w:after="120"/>
            </w:pPr>
            <w:r>
              <w:t>1.65</w:t>
            </w:r>
            <w:proofErr w:type="gramStart"/>
            <w:r>
              <w:t>,  0.95</w:t>
            </w:r>
            <w:proofErr w:type="gramEnd"/>
            <w:r>
              <w:t xml:space="preserve">,  1.84,  1.32,  1.45,  0.87,  1.88, 1.24,  1.35,  1.75. </w:t>
            </w:r>
          </w:p>
          <w:p w:rsidR="00410855" w:rsidRDefault="00410855">
            <w:pPr>
              <w:pStyle w:val="ShortAnswerStyle"/>
              <w:spacing w:after="120"/>
            </w:pPr>
          </w:p>
          <w:p w:rsidR="00410855" w:rsidRDefault="00410855">
            <w:pPr>
              <w:pStyle w:val="ShortAnswerStyle"/>
              <w:spacing w:after="120"/>
            </w:pPr>
            <w:r>
              <w:t xml:space="preserve">What is the median height of the group? 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</w:p>
        </w:tc>
        <w:tc>
          <w:tcPr>
            <w:tcW w:w="10206" w:type="dxa"/>
            <w:hideMark/>
          </w:tcPr>
          <w:p w:rsidR="00410855" w:rsidRDefault="00410855">
            <w:pPr>
              <w:pStyle w:val="ShortAnswerStyle"/>
              <w:spacing w:after="120"/>
              <w:rPr>
                <w:b/>
              </w:rPr>
            </w:pPr>
            <w:r>
              <w:rPr>
                <w:b/>
              </w:rPr>
              <w:t>Questions 24 and 25 refer to the graph below.</w:t>
            </w:r>
          </w:p>
          <w:p w:rsidR="00410855" w:rsidRDefault="00410855">
            <w:pPr>
              <w:pStyle w:val="ShortAnswerStyle"/>
              <w:spacing w:after="120"/>
            </w:pPr>
            <w:r>
              <w:rPr>
                <w:noProof/>
              </w:rPr>
              <w:drawing>
                <wp:inline distT="0" distB="0" distL="0" distR="0">
                  <wp:extent cx="5955665" cy="5160645"/>
                  <wp:effectExtent l="0" t="0" r="6985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5665" cy="516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0855" w:rsidRDefault="00410855">
            <w:pPr>
              <w:pStyle w:val="ShortAnswerStyle"/>
              <w:spacing w:after="120"/>
            </w:pPr>
            <w:r>
              <w:t>The Harriers Club holds a fete every two years. The graph shows the profit from the fete over a number of years.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 xml:space="preserve">Between which two years was the biggest increase in profit from one fete to the next? 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  <w:hideMark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25.</w:t>
            </w:r>
          </w:p>
        </w:tc>
        <w:tc>
          <w:tcPr>
            <w:tcW w:w="10206" w:type="dxa"/>
          </w:tcPr>
          <w:p w:rsidR="00410855" w:rsidRDefault="00410855">
            <w:pPr>
              <w:pStyle w:val="ShortAnswerStyle"/>
              <w:spacing w:after="120"/>
            </w:pPr>
            <w:r>
              <w:t>Mark will be in charge of the 2017 fete and he sets a goal of beating the current record profit by 10%.</w:t>
            </w:r>
          </w:p>
          <w:p w:rsidR="00410855" w:rsidRDefault="00410855">
            <w:pPr>
              <w:pStyle w:val="ShortAnswerStyle"/>
              <w:spacing w:after="120"/>
            </w:pPr>
            <w:r>
              <w:t>To meet Marks Goal, how much more does the fete need to make in 2017, than it did in 2015?</w:t>
            </w:r>
          </w:p>
          <w:p w:rsidR="000E4D59" w:rsidRDefault="000E4D59" w:rsidP="000E4D59">
            <w:pPr>
              <w:pStyle w:val="ShortAnswerStyle"/>
            </w:pPr>
          </w:p>
          <w:p w:rsidR="000E4D59" w:rsidRDefault="000E4D59" w:rsidP="000E4D59">
            <w:pPr>
              <w:pStyle w:val="ShortAnswerStyle"/>
            </w:pPr>
            <w:r>
              <w:t>…………………………………………………………………………………………………</w:t>
            </w:r>
          </w:p>
          <w:p w:rsidR="000E4D59" w:rsidRDefault="000E4D59" w:rsidP="000E4D59">
            <w:pPr>
              <w:pStyle w:val="ShortAnswerStyle"/>
            </w:pPr>
          </w:p>
          <w:p w:rsidR="00410855" w:rsidRDefault="000E4D59" w:rsidP="000E4D59">
            <w:pPr>
              <w:pStyle w:val="ShortAnswerStyle"/>
              <w:spacing w:after="120"/>
            </w:pPr>
            <w:r>
              <w:t>…………………………………………………………………………………………………</w:t>
            </w:r>
          </w:p>
        </w:tc>
      </w:tr>
      <w:tr w:rsidR="00410855" w:rsidTr="00410855">
        <w:trPr>
          <w:cantSplit/>
        </w:trPr>
        <w:tc>
          <w:tcPr>
            <w:tcW w:w="534" w:type="dxa"/>
          </w:tcPr>
          <w:p w:rsidR="00410855" w:rsidRDefault="00410855">
            <w:pPr>
              <w:pStyle w:val="Numbering"/>
              <w:rPr>
                <w:rFonts w:ascii="Times New Roman" w:hAnsi="Times New Roman"/>
              </w:rPr>
            </w:pPr>
          </w:p>
        </w:tc>
        <w:tc>
          <w:tcPr>
            <w:tcW w:w="10206" w:type="dxa"/>
            <w:hideMark/>
          </w:tcPr>
          <w:p w:rsidR="00410855" w:rsidRDefault="00410855">
            <w:pPr>
              <w:pStyle w:val="ShortAnswerStyle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End of Section 1</w:t>
            </w:r>
          </w:p>
        </w:tc>
      </w:tr>
    </w:tbl>
    <w:p w:rsidR="004A7FD9" w:rsidRDefault="004A7FD9"/>
    <w:p w:rsidR="00AA79B2" w:rsidRDefault="00066CC3">
      <w:pPr>
        <w:sectPr w:rsidR="00AA79B2" w:rsidSect="00AA79B2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br w:type="page"/>
      </w:r>
    </w:p>
    <w:p w:rsidR="004E1F9D" w:rsidRDefault="00AA79B2" w:rsidP="004E1F9D">
      <w:pPr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 xml:space="preserve">Half </w:t>
      </w:r>
      <w:r w:rsidR="004E1F9D">
        <w:rPr>
          <w:rFonts w:ascii="Arial" w:eastAsia="Times New Roman" w:hAnsi="Arial" w:cs="Arial"/>
          <w:sz w:val="32"/>
          <w:szCs w:val="32"/>
        </w:rPr>
        <w:t xml:space="preserve">Yearly Examination             </w:t>
      </w:r>
    </w:p>
    <w:p w:rsidR="004E1F9D" w:rsidRDefault="00AA79B2" w:rsidP="004E1F9D">
      <w:pPr>
        <w:rPr>
          <w:rFonts w:ascii="Arial" w:eastAsia="Times New Roman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sz w:val="32"/>
          <w:szCs w:val="32"/>
        </w:rPr>
        <w:t xml:space="preserve">Advanced </w:t>
      </w:r>
      <w:r w:rsidR="004E1F9D">
        <w:rPr>
          <w:rFonts w:ascii="Arial" w:eastAsia="Times New Roman" w:hAnsi="Arial" w:cs="Arial"/>
          <w:b/>
          <w:sz w:val="32"/>
          <w:szCs w:val="32"/>
        </w:rPr>
        <w:t>Mathematics</w:t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3BBA571" wp14:editId="20C68D16">
                <wp:simplePos x="0" y="0"/>
                <wp:positionH relativeFrom="column">
                  <wp:posOffset>2933700</wp:posOffset>
                </wp:positionH>
                <wp:positionV relativeFrom="paragraph">
                  <wp:posOffset>299085</wp:posOffset>
                </wp:positionV>
                <wp:extent cx="3263900" cy="6372225"/>
                <wp:effectExtent l="0" t="0" r="0" b="9525"/>
                <wp:wrapTight wrapText="bothSides">
                  <wp:wrapPolygon edited="0">
                    <wp:start x="0" y="0"/>
                    <wp:lineTo x="0" y="21568"/>
                    <wp:lineTo x="21432" y="21568"/>
                    <wp:lineTo x="21432" y="0"/>
                    <wp:lineTo x="0" y="0"/>
                  </wp:wrapPolygon>
                </wp:wrapTight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75 marks</w:t>
                            </w: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allowed for this section is </w:t>
                            </w: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 hour and 30 minutes</w:t>
                            </w: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section has TWO parts</w:t>
                            </w: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4D59" w:rsidRDefault="000E4D59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A – Fifty multiple-choice questions worth 1 mark each.</w:t>
                            </w:r>
                          </w:p>
                          <w:p w:rsidR="000E4D59" w:rsidRDefault="000E4D59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Mark your answers on the separate answer sheet provided at the end of the examination.</w:t>
                            </w:r>
                          </w:p>
                          <w:p w:rsidR="000E4D59" w:rsidRDefault="000E4D59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B – Longer answer questions worth a total of 25 marks.</w:t>
                            </w:r>
                          </w:p>
                          <w:p w:rsidR="000E4D59" w:rsidRDefault="000E4D59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Write all answers and working in the spaces provided on this examination paper.</w:t>
                            </w: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Calculators may be used in this section.</w:t>
                            </w: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4D59" w:rsidRDefault="000E4D5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 not commence Section 2 until you are instructed to do 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BA571" id="Text Box 217" o:spid="_x0000_s1028" type="#_x0000_t202" style="position:absolute;margin-left:231pt;margin-top:23.55pt;width:257pt;height:50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" stroked="f">
                <v:textbox>
                  <w:txbxContent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4D59" w:rsidRDefault="000E4D59" w:rsidP="004E1F9D">
                      <w:pPr>
                        <w:spacing w:after="12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75 marks</w:t>
                      </w: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allowed for this section is </w:t>
                      </w: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 hour and 30 minutes</w:t>
                      </w: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This section has TWO parts</w:t>
                      </w: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4D59" w:rsidRDefault="000E4D59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A – Fifty multiple-choice questions worth 1 mark each.</w:t>
                      </w:r>
                    </w:p>
                    <w:p w:rsidR="000E4D59" w:rsidRDefault="000E4D59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Mark your answers on the separate answer sheet provided at the end of the examination.</w:t>
                      </w:r>
                    </w:p>
                    <w:p w:rsidR="000E4D59" w:rsidRDefault="000E4D59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B – Longer answer questions worth a total of 25 marks.</w:t>
                      </w:r>
                    </w:p>
                    <w:p w:rsidR="000E4D59" w:rsidRDefault="000E4D59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Write all answers and working in the spaces provided on this examination paper.</w:t>
                      </w: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Calculators may be used in this section.</w:t>
                      </w: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4D59" w:rsidRDefault="000E4D5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 not commence Section 2 until you are instructed to do so.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eastAsia="Times New Roman" w:hAnsi="Arial" w:cs="Arial"/>
          <w:b/>
          <w:sz w:val="44"/>
          <w:szCs w:val="44"/>
        </w:rPr>
        <w:t xml:space="preserve">Section 2 </w:t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F3ED5" wp14:editId="55BA7A46">
                <wp:simplePos x="0" y="0"/>
                <wp:positionH relativeFrom="column">
                  <wp:posOffset>2804795</wp:posOffset>
                </wp:positionH>
                <wp:positionV relativeFrom="paragraph">
                  <wp:posOffset>25400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216" name="Straight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7CCC8C" id="Straight Connector 21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85pt,2pt" to="220.8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3jJA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" strokeweight="1.25pt">
                <w10:wrap type="tight"/>
              </v:line>
            </w:pict>
          </mc:Fallback>
        </mc:AlternateContent>
      </w: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r>
        <w:rPr>
          <w:rFonts w:ascii="Times New Roman" w:eastAsia="Times New Roman" w:hAnsi="Times New Roman"/>
          <w:b/>
        </w:rPr>
        <w:br w:type="page"/>
      </w:r>
    </w:p>
    <w:p w:rsidR="00BC7F25" w:rsidRDefault="00BC7F25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817"/>
        <w:gridCol w:w="9865"/>
      </w:tblGrid>
      <w:tr w:rsidR="00AA79B2" w:rsidRPr="00C25037" w:rsidTr="00EF53D1">
        <w:tc>
          <w:tcPr>
            <w:tcW w:w="817" w:type="dxa"/>
            <w:tcBorders>
              <w:top w:val="nil"/>
              <w:bottom w:val="nil"/>
            </w:tcBorders>
          </w:tcPr>
          <w:p w:rsidR="00AA79B2" w:rsidRPr="00C25037" w:rsidRDefault="00AA79B2" w:rsidP="00C25037">
            <w:pPr>
              <w:rPr>
                <w:rFonts w:ascii="Times New Roman" w:hAnsi="Times New Roman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AA79B2" w:rsidRDefault="00AA79B2" w:rsidP="00BC2DA8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Section 2</w:t>
            </w:r>
          </w:p>
          <w:p w:rsidR="00AA79B2" w:rsidRPr="001F2230" w:rsidRDefault="00AA79B2" w:rsidP="00BC2DA8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A</w:t>
            </w:r>
          </w:p>
          <w:p w:rsidR="00AA79B2" w:rsidRPr="00AA79B2" w:rsidRDefault="00AA79B2" w:rsidP="00BC2DA8">
            <w:pPr>
              <w:pStyle w:val="NoSpacing"/>
              <w:jc w:val="center"/>
              <w:rPr>
                <w:rFonts w:ascii="Times New Roman" w:hAnsi="Times New Roman"/>
                <w:b/>
                <w:sz w:val="32"/>
              </w:rPr>
            </w:pPr>
            <w:r>
              <w:rPr>
                <w:sz w:val="28"/>
                <w:szCs w:val="28"/>
              </w:rPr>
              <w:t>Multiple Choice</w:t>
            </w:r>
            <w:r w:rsidRPr="001F2230">
              <w:rPr>
                <w:sz w:val="28"/>
                <w:szCs w:val="28"/>
              </w:rPr>
              <w:t xml:space="preserve"> Section</w:t>
            </w:r>
          </w:p>
        </w:tc>
      </w:tr>
      <w:tr w:rsidR="00BC7F25" w:rsidRPr="00C25037" w:rsidTr="00EF53D1">
        <w:tc>
          <w:tcPr>
            <w:tcW w:w="817" w:type="dxa"/>
            <w:tcBorders>
              <w:top w:val="nil"/>
              <w:bottom w:val="nil"/>
            </w:tcBorders>
          </w:tcPr>
          <w:p w:rsidR="00BC7F25" w:rsidRPr="00C25037" w:rsidRDefault="00BC7F25" w:rsidP="00C25037">
            <w:pPr>
              <w:rPr>
                <w:rFonts w:ascii="Times New Roman" w:hAnsi="Times New Roman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BC7F25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Use the multiple choice answer sheet at the end of the paper to record your answers.</w:t>
            </w:r>
          </w:p>
          <w:p w:rsidR="00C25037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Complete</w:t>
            </w:r>
            <w:r w:rsidR="000E4D59">
              <w:rPr>
                <w:rFonts w:ascii="Times New Roman" w:hAnsi="Times New Roman"/>
              </w:rPr>
              <w:t>ly</w:t>
            </w:r>
            <w:r w:rsidRPr="00640856">
              <w:rPr>
                <w:rFonts w:ascii="Times New Roman" w:hAnsi="Times New Roman"/>
              </w:rPr>
              <w:t xml:space="preserve"> shade the bubble corresponding to the correct answer for each question.</w:t>
            </w:r>
          </w:p>
          <w:p w:rsidR="00640856" w:rsidRPr="00C25037" w:rsidRDefault="00640856" w:rsidP="001617F0">
            <w:pPr>
              <w:pStyle w:val="NoSpacing"/>
            </w:pPr>
          </w:p>
        </w:tc>
      </w:tr>
      <w:tr w:rsidR="000E4D59" w:rsidRPr="00C25037" w:rsidTr="00EF53D1">
        <w:trPr>
          <w:cantSplit/>
        </w:trPr>
        <w:tc>
          <w:tcPr>
            <w:tcW w:w="817" w:type="dxa"/>
            <w:tcBorders>
              <w:top w:val="nil"/>
            </w:tcBorders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  <w:tcBorders>
              <w:top w:val="nil"/>
            </w:tcBorders>
          </w:tcPr>
          <w:p w:rsidR="000E4D59" w:rsidRDefault="000E4D59" w:rsidP="000E4D59">
            <w:pPr>
              <w:pStyle w:val="QuestionStyle"/>
            </w:pPr>
            <w:r>
              <w:t>Which of the following is the prime factorisation of 540?</w:t>
            </w:r>
          </w:p>
          <w:p w:rsidR="000E4D59" w:rsidRDefault="000E4D59" w:rsidP="000E4D59">
            <w:pPr>
              <w:pStyle w:val="QuestionStyle"/>
            </w:pPr>
            <w:r>
              <w:t xml:space="preserve">     A.   </w:t>
            </w:r>
            <w:r>
              <w:rPr>
                <w:position w:val="-2"/>
              </w:rPr>
              <w:object w:dxaOrig="1215" w:dyaOrig="285" w14:anchorId="02BE1500">
                <v:shape id="_x0000_i1136" type="#_x0000_t75" style="width:60.75pt;height:14.25pt" o:ole="">
                  <v:imagedata r:id="rId108" o:title=""/>
                </v:shape>
                <o:OLEObject Type="Embed" ProgID="FXEquation.Equation" ShapeID="_x0000_i1136" DrawAspect="Content" ObjectID="_1494072913" r:id="rId109"/>
              </w:object>
            </w:r>
            <w:r>
              <w:t xml:space="preserve">                        B.      </w:t>
            </w:r>
            <w:r>
              <w:rPr>
                <w:position w:val="-2"/>
              </w:rPr>
              <w:object w:dxaOrig="1215" w:dyaOrig="285" w14:anchorId="51385021">
                <v:shape id="_x0000_i1137" type="#_x0000_t75" style="width:60.75pt;height:14.25pt" o:ole="">
                  <v:imagedata r:id="rId110" o:title=""/>
                </v:shape>
                <o:OLEObject Type="Embed" ProgID="FXEquation.Equation" ShapeID="_x0000_i1137" DrawAspect="Content" ObjectID="_1494072914" r:id="rId111"/>
              </w:object>
            </w:r>
            <w:r>
              <w:t xml:space="preserve">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</w:t>
            </w:r>
            <w:r>
              <w:rPr>
                <w:position w:val="-2"/>
              </w:rPr>
              <w:object w:dxaOrig="1575" w:dyaOrig="285" w14:anchorId="7866E57E">
                <v:shape id="_x0000_i1138" type="#_x0000_t75" style="width:78.75pt;height:14.25pt" o:ole="">
                  <v:imagedata r:id="rId112" o:title=""/>
                </v:shape>
                <o:OLEObject Type="Embed" ProgID="FXEquation.Equation" ShapeID="_x0000_i1138" DrawAspect="Content" ObjectID="_1494072915" r:id="rId113"/>
              </w:object>
            </w:r>
            <w:r>
              <w:t xml:space="preserve">                  D.      </w:t>
            </w:r>
            <w:r>
              <w:rPr>
                <w:position w:val="-2"/>
              </w:rPr>
              <w:object w:dxaOrig="1575" w:dyaOrig="285" w14:anchorId="1E7F0C03">
                <v:shape id="_x0000_i1139" type="#_x0000_t75" style="width:78.75pt;height:14.25pt" o:ole="">
                  <v:imagedata r:id="rId114" o:title=""/>
                </v:shape>
                <o:OLEObject Type="Embed" ProgID="FXEquation.Equation" ShapeID="_x0000_i1139" DrawAspect="Content" ObjectID="_1494072916" r:id="rId115"/>
              </w:object>
            </w:r>
            <w:r>
              <w:t xml:space="preserve">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proofErr w:type="spellStart"/>
            <w:r>
              <w:t>Xanthe</w:t>
            </w:r>
            <w:proofErr w:type="spellEnd"/>
            <w:r>
              <w:t xml:space="preserve"> is a salesperson who is paid a retainer of $700 per week plus 5% of her sales up to and including $4 000 and 2% of her sales over $4 000.</w:t>
            </w:r>
          </w:p>
          <w:p w:rsidR="000E4D59" w:rsidRDefault="000E4D59" w:rsidP="000E4D59">
            <w:pPr>
              <w:pStyle w:val="QuestionStyle"/>
            </w:pPr>
            <w:r>
              <w:t xml:space="preserve">What would she earn in a week where her sales totalled $6 500? </w:t>
            </w:r>
          </w:p>
          <w:p w:rsidR="000E4D59" w:rsidRDefault="000E4D59" w:rsidP="000E4D59">
            <w:pPr>
              <w:pStyle w:val="QuestionStyle"/>
            </w:pPr>
            <w:r>
              <w:t xml:space="preserve">     A.      $750                 B.     $850                  C.      $950                    D.      $1 050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Liam buys a motorbike by paying a $750 deposit and making monthly payments of $281.25 for 4 years.</w:t>
            </w:r>
          </w:p>
          <w:p w:rsidR="000E4D59" w:rsidRDefault="000E4D59" w:rsidP="000E4D59">
            <w:pPr>
              <w:pStyle w:val="QuestionStyle"/>
            </w:pPr>
            <w:r>
              <w:t>The cash price for the bike was $12 000.</w:t>
            </w:r>
          </w:p>
          <w:p w:rsidR="000E4D59" w:rsidRDefault="000E4D59" w:rsidP="000E4D59">
            <w:pPr>
              <w:pStyle w:val="QuestionStyle"/>
            </w:pPr>
            <w:r>
              <w:t>How much interest did he pay in buying the bike this way?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$1 500               B.     $1 750              C.      $2 000                 D.     $2 250 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Dion borrows $3 250 from his parents and three years later he pays them back $3 835, which is the money he borrowed plus interest.</w:t>
            </w:r>
          </w:p>
          <w:p w:rsidR="000E4D59" w:rsidRDefault="000E4D59" w:rsidP="000E4D59">
            <w:pPr>
              <w:pStyle w:val="QuestionStyle"/>
            </w:pPr>
            <w:r>
              <w:t xml:space="preserve">What annual rate of simple interest did he </w:t>
            </w:r>
            <w:proofErr w:type="spellStart"/>
            <w:r>
              <w:t>pay</w:t>
            </w:r>
            <w:proofErr w:type="spellEnd"/>
            <w:r>
              <w:t>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5.5%                  B.        6.0%                   C.        6.5%                  D.         7.5%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Will has 63 pieces of clothing that he wants to donate to charity. </w:t>
            </w:r>
          </w:p>
          <w:p w:rsidR="000E4D59" w:rsidRDefault="000E4D59" w:rsidP="000E4D59">
            <w:pPr>
              <w:pStyle w:val="QuestionStyle"/>
            </w:pPr>
            <w:r>
              <w:t xml:space="preserve">He gives them to Anglicare and Vinnies in the ratio </w:t>
            </w:r>
            <w:proofErr w:type="gramStart"/>
            <w:r>
              <w:t>4 :</w:t>
            </w:r>
            <w:proofErr w:type="gramEnd"/>
            <w:r>
              <w:t xml:space="preserve"> 3. </w:t>
            </w:r>
          </w:p>
          <w:p w:rsidR="000E4D59" w:rsidRDefault="000E4D59" w:rsidP="000E4D59">
            <w:pPr>
              <w:pStyle w:val="QuestionStyle"/>
            </w:pPr>
            <w:r>
              <w:t>How many pieces does Anglicare receive?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9 pieces             B.     18 pieces                 C.     27 pieces               D.      36 pieces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pict w14:anchorId="5F4283BD">
                <v:shape id="Text Box 2" o:spid="_x0000_s1284" type="#_x0000_t202" style="position:absolute;margin-left:265.1pt;margin-top:.15pt;width:73.95pt;height:51.35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" stroked="f">
                  <v:textbox>
                    <w:txbxContent>
                      <w:p w:rsidR="000E4D59" w:rsidRDefault="000E4D59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NOT</w:t>
                        </w:r>
                      </w:p>
                      <w:p w:rsidR="000E4D59" w:rsidRDefault="000E4D59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TO</w:t>
                        </w:r>
                      </w:p>
                      <w:p w:rsidR="000E4D59" w:rsidRDefault="000E4D59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SCALE</w:t>
                        </w:r>
                      </w:p>
                    </w:txbxContent>
                  </v:textbox>
                </v:shape>
              </w:pict>
            </w:r>
            <w:r>
              <w:object w:dxaOrig="1440" w:dyaOrig="1440" w14:anchorId="15C4D09E">
                <v:shape id="_x0000_s1285" type="#_x0000_t75" style="position:absolute;margin-left:285pt;margin-top:2.55pt;width:172.35pt;height:108.15pt;z-index:251988992;mso-position-horizontal-relative:text;mso-position-vertical-relative:text">
                  <v:imagedata r:id="rId116" o:title=""/>
                </v:shape>
                <o:OLEObject Type="Embed" ProgID="FXDraw.Graphic" ShapeID="_x0000_s1285" DrawAspect="Content" ObjectID="_1494073021" r:id="rId117"/>
              </w:object>
            </w:r>
            <w:r>
              <w:t xml:space="preserve">Find the value of </w:t>
            </w:r>
            <w:r>
              <w:rPr>
                <w:i/>
              </w:rPr>
              <w:t>q</w:t>
            </w:r>
            <w:r>
              <w:t>.</w:t>
            </w:r>
            <w:r>
              <w:rPr>
                <w:noProof/>
              </w:rPr>
              <w:t xml:space="preserve"> 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</w:t>
            </w:r>
            <w:r>
              <w:rPr>
                <w:i/>
              </w:rPr>
              <w:t>q</w:t>
            </w:r>
            <w:r>
              <w:t xml:space="preserve"> = 13                           B.     </w:t>
            </w:r>
            <w:r>
              <w:rPr>
                <w:i/>
              </w:rPr>
              <w:t>q</w:t>
            </w:r>
            <w:r>
              <w:t xml:space="preserve"> = 48          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C.    </w:t>
            </w:r>
            <w:r>
              <w:rPr>
                <w:i/>
              </w:rPr>
              <w:t>q</w:t>
            </w:r>
            <w:r>
              <w:t xml:space="preserve"> = 77                          D.     </w:t>
            </w:r>
            <w:r>
              <w:rPr>
                <w:i/>
              </w:rPr>
              <w:t>q</w:t>
            </w:r>
            <w:r>
              <w:t xml:space="preserve"> = 103      </w:t>
            </w:r>
          </w:p>
          <w:p w:rsidR="000E4D59" w:rsidRDefault="000E4D59" w:rsidP="000E4D59">
            <w:pPr>
              <w:pStyle w:val="QuestionStyle"/>
            </w:pP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object w:dxaOrig="1440" w:dyaOrig="1440" w14:anchorId="16808C99">
                <v:shape id="_x0000_s1286" type="#_x0000_t75" style="position:absolute;margin-left:269.6pt;margin-top:15.3pt;width:179.45pt;height:100.7pt;z-index:251990016;mso-position-horizontal-relative:text;mso-position-vertical-relative:text">
                  <v:imagedata r:id="rId118" o:title=""/>
                </v:shape>
                <o:OLEObject Type="Embed" ProgID="FXDraw.Graphic" ShapeID="_x0000_s1286" DrawAspect="Content" ObjectID="_1494073022" r:id="rId119"/>
              </w:object>
            </w:r>
            <w:r>
              <w:t xml:space="preserve">In the diagram which pair of triangles are </w:t>
            </w:r>
            <w:r>
              <w:rPr>
                <w:b/>
              </w:rPr>
              <w:t>not</w:t>
            </w:r>
            <w:r>
              <w:t xml:space="preserve"> congruent?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</w:t>
            </w:r>
            <w:r>
              <w:rPr>
                <w:position w:val="-2"/>
              </w:rPr>
              <w:object w:dxaOrig="1935" w:dyaOrig="195" w14:anchorId="5C9E835A">
                <v:shape id="_x0000_i1140" type="#_x0000_t75" style="width:96.75pt;height:9.75pt" o:ole="">
                  <v:imagedata r:id="rId120" o:title=""/>
                </v:shape>
                <o:OLEObject Type="Embed" ProgID="FXEquation.Equation" ShapeID="_x0000_i1140" DrawAspect="Content" ObjectID="_1494072917" r:id="rId121"/>
              </w:object>
            </w:r>
            <w:r>
              <w:t xml:space="preserve">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</w:t>
            </w:r>
            <w:r>
              <w:object w:dxaOrig="1935" w:dyaOrig="195" w14:anchorId="4821EF42">
                <v:shape id="_x0000_i1141" type="#_x0000_t75" style="width:96.75pt;height:9.75pt" o:ole="">
                  <v:imagedata r:id="rId122" o:title=""/>
                </v:shape>
                <o:OLEObject Type="Embed" ProgID="FXEquation.Equation" ShapeID="_x0000_i1141" DrawAspect="Content" ObjectID="_1494072918" r:id="rId123"/>
              </w:object>
            </w:r>
          </w:p>
          <w:p w:rsidR="000E4D59" w:rsidRDefault="000E4D59" w:rsidP="000E4D59">
            <w:pPr>
              <w:pStyle w:val="QuestionStyle"/>
            </w:pPr>
            <w:r>
              <w:t xml:space="preserve">     C.    </w:t>
            </w:r>
            <w:r>
              <w:rPr>
                <w:position w:val="-2"/>
              </w:rPr>
              <w:object w:dxaOrig="1965" w:dyaOrig="195" w14:anchorId="58E48F77">
                <v:shape id="_x0000_i1142" type="#_x0000_t75" style="width:98.25pt;height:9.75pt" o:ole="">
                  <v:imagedata r:id="rId124" o:title=""/>
                </v:shape>
                <o:OLEObject Type="Embed" ProgID="FXEquation.Equation" ShapeID="_x0000_i1142" DrawAspect="Content" ObjectID="_1494072919" r:id="rId125"/>
              </w:objec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</w:t>
            </w:r>
            <w:r>
              <w:rPr>
                <w:position w:val="-2"/>
              </w:rPr>
              <w:object w:dxaOrig="1935" w:dyaOrig="195" w14:anchorId="5360B5ED">
                <v:shape id="_x0000_i1143" type="#_x0000_t75" style="width:96.75pt;height:9.75pt" o:ole="">
                  <v:imagedata r:id="rId126" o:title=""/>
                </v:shape>
                <o:OLEObject Type="Embed" ProgID="FXEquation.Equation" ShapeID="_x0000_i1143" DrawAspect="Content" ObjectID="_1494072920" r:id="rId127"/>
              </w:object>
            </w:r>
            <w:r>
              <w:t xml:space="preserve">      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In the diagram </w:t>
            </w:r>
            <w:r>
              <w:rPr>
                <w:position w:val="-6"/>
              </w:rPr>
              <w:object w:dxaOrig="6120" w:dyaOrig="240" w14:anchorId="749E2602">
                <v:shape id="_x0000_i1144" type="#_x0000_t75" style="width:306pt;height:12pt" o:ole="">
                  <v:imagedata r:id="rId128" o:title=""/>
                </v:shape>
                <o:OLEObject Type="Embed" ProgID="FXEquation.Equation" ShapeID="_x0000_i1144" DrawAspect="Content" ObjectID="_1494072921" r:id="rId129"/>
              </w:object>
            </w:r>
            <w:r>
              <w:t xml:space="preserve"> </w:t>
            </w:r>
          </w:p>
          <w:p w:rsidR="000E4D59" w:rsidRDefault="000E4D59" w:rsidP="000E4D59">
            <w:pPr>
              <w:pStyle w:val="QuestionStyle"/>
            </w:pPr>
            <w:r>
              <w:object w:dxaOrig="1440" w:dyaOrig="1440" w14:anchorId="7C94D436">
                <v:shape id="_x0000_s1287" type="#_x0000_t75" style="position:absolute;margin-left:10pt;margin-top:19.35pt;width:433.55pt;height:151.75pt;z-index:251991040">
                  <v:imagedata r:id="rId130" o:title=""/>
                </v:shape>
                <o:OLEObject Type="Embed" ProgID="FXDraw.Graphic" ShapeID="_x0000_s1287" DrawAspect="Content" ObjectID="_1494073023" r:id="rId131"/>
              </w:object>
            </w:r>
            <w:r>
              <w:t xml:space="preserve">A proof that </w:t>
            </w:r>
            <w:r>
              <w:rPr>
                <w:i/>
              </w:rPr>
              <w:t>x</w:t>
            </w:r>
            <w:r>
              <w:t xml:space="preserve"> = 65 has been completed with no reasons provided.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>Which of these reasons is not used in this proof?</w:t>
            </w:r>
          </w:p>
          <w:p w:rsidR="000E4D59" w:rsidRDefault="000E4D59" w:rsidP="000E4D59">
            <w:pPr>
              <w:pStyle w:val="QuestionStyle"/>
            </w:pPr>
            <w:r>
              <w:t xml:space="preserve">     A.     Angle sum of a triangle.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B.      Angle sum of a quadrilateral.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C.      Base angles of isosceles triangle are equal. </w:t>
            </w:r>
          </w:p>
          <w:p w:rsidR="000E4D59" w:rsidRDefault="000E4D59" w:rsidP="000E4D59">
            <w:pPr>
              <w:pStyle w:val="QuestionStyle"/>
            </w:pPr>
            <w:r>
              <w:t xml:space="preserve">    D.      Sum of adjacent angles.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What is the sum of the interior angles of a heptagon (seven sided polygon)?</w:t>
            </w:r>
          </w:p>
          <w:p w:rsidR="000E4D59" w:rsidRDefault="000E4D59" w:rsidP="000E4D59">
            <w:pPr>
              <w:pStyle w:val="QuestionStyle"/>
            </w:pPr>
            <w:r>
              <w:object w:dxaOrig="1440" w:dyaOrig="1440" w14:anchorId="0F58954F">
                <v:shape id="_x0000_s1288" type="#_x0000_t75" style="position:absolute;margin-left:269.6pt;margin-top:12.6pt;width:125.3pt;height:94.5pt;z-index:251992064">
                  <v:imagedata r:id="rId132" o:title=""/>
                </v:shape>
                <o:OLEObject Type="Embed" ProgID="FXDraw.Graphic" ShapeID="_x0000_s1288" DrawAspect="Content" ObjectID="_1494073024" r:id="rId133"/>
              </w:objec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540</w:t>
            </w:r>
            <w:r>
              <w:rPr>
                <w:vertAlign w:val="superscript"/>
              </w:rPr>
              <w:t>o</w:t>
            </w:r>
            <w:r>
              <w:t xml:space="preserve">                B.   720</w:t>
            </w:r>
            <w:r>
              <w:rPr>
                <w:vertAlign w:val="superscript"/>
              </w:rPr>
              <w:t>o</w:t>
            </w:r>
            <w:r>
              <w:t xml:space="preserve">               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C.    900</w:t>
            </w:r>
            <w:r>
              <w:rPr>
                <w:vertAlign w:val="superscript"/>
              </w:rPr>
              <w:t>o</w:t>
            </w:r>
            <w:r>
              <w:t xml:space="preserve">                D.  1 080</w:t>
            </w:r>
            <w:r>
              <w:rPr>
                <w:vertAlign w:val="superscript"/>
              </w:rPr>
              <w:t>o</w:t>
            </w:r>
            <w:r>
              <w:t xml:space="preserve"> 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object w:dxaOrig="1440" w:dyaOrig="1440" w14:anchorId="44679F56">
                <v:shape id="_x0000_s1289" type="#_x0000_t75" style="position:absolute;margin-left:287.6pt;margin-top:2pt;width:156.9pt;height:152.2pt;z-index:251993088;mso-position-horizontal-relative:text;mso-position-vertical-relative:text">
                  <v:imagedata r:id="rId134" o:title=""/>
                </v:shape>
                <o:OLEObject Type="Embed" ProgID="FXDraw.Graphic" ShapeID="_x0000_s1289" DrawAspect="Content" ObjectID="_1494073025" r:id="rId135"/>
              </w:object>
            </w:r>
            <w:r>
              <w:t>There is 11 300 cm</w:t>
            </w:r>
            <w:r>
              <w:rPr>
                <w:vertAlign w:val="superscript"/>
              </w:rPr>
              <w:t>3</w:t>
            </w:r>
            <w:r>
              <w:t xml:space="preserve"> of liquid in this cylindrical tank.</w:t>
            </w:r>
          </w:p>
          <w:p w:rsidR="000E4D59" w:rsidRDefault="000E4D59" w:rsidP="000E4D59">
            <w:pPr>
              <w:pStyle w:val="QuestionStyle"/>
            </w:pPr>
            <w:r>
              <w:t xml:space="preserve"> What is the depth of the liquid?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4 cm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12 cm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16 cm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25 cm      </w:t>
            </w:r>
          </w:p>
          <w:p w:rsidR="000E4D59" w:rsidRDefault="000E4D59" w:rsidP="000E4D59">
            <w:pPr>
              <w:pStyle w:val="QuestionStyle"/>
            </w:pP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object w:dxaOrig="1440" w:dyaOrig="1440" w14:anchorId="197A5F82">
                <v:shape id="_x0000_s1290" type="#_x0000_t75" style="position:absolute;margin-left:247.35pt;margin-top:.15pt;width:205.45pt;height:142.85pt;z-index:251994112;mso-position-horizontal-relative:text;mso-position-vertical-relative:text">
                  <v:imagedata r:id="rId136" o:title=""/>
                </v:shape>
                <o:OLEObject Type="Embed" ProgID="FXDraw.Graphic" ShapeID="_x0000_s1290" DrawAspect="Content" ObjectID="_1494073026" r:id="rId137"/>
              </w:object>
            </w:r>
            <w:r>
              <w:t xml:space="preserve">What is the surface area of the solid shown? 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580 cm</w:t>
            </w:r>
            <w:r>
              <w:rPr>
                <w:vertAlign w:val="superscript"/>
              </w:rPr>
              <w:t>2</w:t>
            </w:r>
            <w:r>
              <w:t xml:space="preserve">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860 cm</w:t>
            </w:r>
            <w:r>
              <w:rPr>
                <w:vertAlign w:val="superscript"/>
              </w:rPr>
              <w:t>2</w: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880 cm</w:t>
            </w:r>
            <w:r>
              <w:rPr>
                <w:vertAlign w:val="superscript"/>
              </w:rPr>
              <w:t>2</w: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920 cm</w:t>
            </w:r>
            <w:r>
              <w:rPr>
                <w:vertAlign w:val="superscript"/>
              </w:rPr>
              <w:t>2</w:t>
            </w:r>
            <w:r>
              <w:t xml:space="preserve">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object w:dxaOrig="1440" w:dyaOrig="1440" w14:anchorId="1905CBDA">
                <v:shape id="_x0000_s1291" type="#_x0000_t75" style="position:absolute;margin-left:276.1pt;margin-top:-1.1pt;width:162.8pt;height:149pt;z-index:251995136;mso-position-horizontal-relative:text;mso-position-vertical-relative:text">
                  <v:imagedata r:id="rId138" o:title=""/>
                </v:shape>
                <o:OLEObject Type="Embed" ProgID="FXDraw.Graphic" ShapeID="_x0000_s1291" DrawAspect="Content" ObjectID="_1494073027" r:id="rId139"/>
              </w:object>
            </w:r>
            <w:r>
              <w:t xml:space="preserve">What is the volume of the solid shown? 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7.2 m</w:t>
            </w:r>
            <w:r>
              <w:rPr>
                <w:vertAlign w:val="superscript"/>
              </w:rPr>
              <w:t>3</w:t>
            </w:r>
            <w:r>
              <w:t xml:space="preserve">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12.0 m</w:t>
            </w:r>
            <w:r>
              <w:rPr>
                <w:vertAlign w:val="superscript"/>
              </w:rPr>
              <w:t>3</w: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14.4 m</w:t>
            </w:r>
            <w:r>
              <w:rPr>
                <w:vertAlign w:val="superscript"/>
              </w:rPr>
              <w:t>3</w: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16.8 m</w:t>
            </w:r>
            <w:r>
              <w:rPr>
                <w:vertAlign w:val="superscript"/>
              </w:rPr>
              <w:t>3</w:t>
            </w:r>
            <w:r>
              <w:t xml:space="preserve">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What is the size of angle </w:t>
            </w:r>
            <w:r>
              <w:rPr>
                <w:i/>
              </w:rPr>
              <w:t>B</w:t>
            </w:r>
            <w:r>
              <w:t>, to the nearest degree?</w:t>
            </w:r>
          </w:p>
          <w:p w:rsidR="000E4D59" w:rsidRDefault="000E4D59" w:rsidP="000E4D59">
            <w:pPr>
              <w:pStyle w:val="QuestionStyle"/>
            </w:pPr>
            <w:r>
              <w:object w:dxaOrig="1440" w:dyaOrig="1440" w14:anchorId="25367FA0">
                <v:shape id="_x0000_s1292" type="#_x0000_t75" style="position:absolute;margin-left:213.2pt;margin-top:1.5pt;width:225.7pt;height:102.55pt;z-index:251996160">
                  <v:imagedata r:id="rId140" o:title=""/>
                </v:shape>
                <o:OLEObject Type="Embed" ProgID="FXDraw.Graphic" ShapeID="_x0000_s1292" DrawAspect="Content" ObjectID="_1494073028" r:id="rId141"/>
              </w:object>
            </w:r>
            <w:r>
              <w:t xml:space="preserve">  </w:t>
            </w:r>
          </w:p>
          <w:p w:rsidR="000E4D59" w:rsidRDefault="000E4D59" w:rsidP="000E4D59">
            <w:pPr>
              <w:pStyle w:val="QuestionStyle"/>
            </w:pPr>
            <w:r>
              <w:t xml:space="preserve">     A.     37</w:t>
            </w:r>
            <w:r>
              <w:rPr>
                <w:vertAlign w:val="superscript"/>
              </w:rPr>
              <w:t>o</w:t>
            </w:r>
            <w:r>
              <w:t xml:space="preserve">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40</w:t>
            </w:r>
            <w:r>
              <w:rPr>
                <w:vertAlign w:val="superscript"/>
              </w:rPr>
              <w:t>o</w: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50</w:t>
            </w:r>
            <w:r>
              <w:rPr>
                <w:vertAlign w:val="superscript"/>
              </w:rPr>
              <w:t>o</w: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53</w:t>
            </w:r>
            <w:r>
              <w:rPr>
                <w:vertAlign w:val="superscript"/>
              </w:rPr>
              <w:t>o</w:t>
            </w:r>
            <w:r>
              <w:t xml:space="preserve">    </w:t>
            </w:r>
          </w:p>
          <w:p w:rsidR="000E4D59" w:rsidRDefault="000E4D59" w:rsidP="000E4D59">
            <w:pPr>
              <w:pStyle w:val="QuestionStyle"/>
            </w:pP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What is the value of </w:t>
            </w:r>
            <w:r>
              <w:rPr>
                <w:i/>
              </w:rPr>
              <w:t>g</w:t>
            </w:r>
            <w:r>
              <w:t>, correct to 1 decimal place?</w:t>
            </w:r>
          </w:p>
          <w:p w:rsidR="000E4D59" w:rsidRDefault="000E4D59" w:rsidP="000E4D59">
            <w:pPr>
              <w:pStyle w:val="QuestionStyle"/>
            </w:pPr>
            <w:r>
              <w:object w:dxaOrig="1440" w:dyaOrig="1440" w14:anchorId="0F32BD63">
                <v:shape id="_x0000_s1293" type="#_x0000_t75" style="position:absolute;margin-left:268.9pt;margin-top:3.4pt;width:164.6pt;height:96.75pt;z-index:251997184">
                  <v:imagedata r:id="rId142" o:title=""/>
                </v:shape>
                <o:OLEObject Type="Embed" ProgID="FXDraw.Graphic" ShapeID="_x0000_s1293" DrawAspect="Content" ObjectID="_1494073029" r:id="rId143"/>
              </w:object>
            </w:r>
            <w:r>
              <w:t xml:space="preserve">  </w:t>
            </w:r>
          </w:p>
          <w:p w:rsidR="000E4D59" w:rsidRDefault="000E4D59" w:rsidP="000E4D59">
            <w:pPr>
              <w:pStyle w:val="QuestionStyle"/>
            </w:pPr>
            <w:r>
              <w:t xml:space="preserve">     A.     8.4 m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9.3 m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10.3 m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11.3 m      </w:t>
            </w:r>
          </w:p>
          <w:p w:rsidR="000E4D59" w:rsidRDefault="000E4D59" w:rsidP="000E4D59">
            <w:pPr>
              <w:pStyle w:val="QuestionStyle"/>
            </w:pP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object w:dxaOrig="1440" w:dyaOrig="1440" w14:anchorId="0CAE8AF8">
                <v:shape id="_x0000_s1294" type="#_x0000_t75" style="position:absolute;margin-left:303.65pt;margin-top:.7pt;width:105.95pt;height:127.75pt;z-index:251998208;mso-position-horizontal-relative:text;mso-position-vertical-relative:text">
                  <v:imagedata r:id="rId144" o:title=""/>
                </v:shape>
                <o:OLEObject Type="Embed" ProgID="FXDraw.Graphic" ShapeID="_x0000_s1294" DrawAspect="Content" ObjectID="_1494073030" r:id="rId145"/>
              </w:object>
            </w:r>
            <w:r>
              <w:t xml:space="preserve">What is the bearing of </w:t>
            </w:r>
            <w:r>
              <w:rPr>
                <w:i/>
              </w:rPr>
              <w:t>P</w:t>
            </w:r>
            <w:r>
              <w:t xml:space="preserve"> from </w:t>
            </w:r>
            <w:r>
              <w:rPr>
                <w:i/>
              </w:rPr>
              <w:t xml:space="preserve">Q </w:t>
            </w:r>
            <w:r>
              <w:t>in the diagram?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133</w:t>
            </w:r>
            <w:r>
              <w:rPr>
                <w:vertAlign w:val="superscript"/>
              </w:rPr>
              <w:t>o</w:t>
            </w:r>
            <w:r>
              <w:t xml:space="preserve">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137</w:t>
            </w:r>
            <w:r>
              <w:rPr>
                <w:vertAlign w:val="superscript"/>
              </w:rPr>
              <w:t>o</w: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227</w:t>
            </w:r>
            <w:r>
              <w:rPr>
                <w:vertAlign w:val="superscript"/>
              </w:rPr>
              <w:t>o</w:t>
            </w:r>
            <w:r>
              <w:t xml:space="preserve">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313</w:t>
            </w:r>
            <w:r>
              <w:rPr>
                <w:vertAlign w:val="superscript"/>
              </w:rPr>
              <w:t>o</w:t>
            </w:r>
            <w:r>
              <w:t xml:space="preserve">    </w:t>
            </w:r>
          </w:p>
          <w:p w:rsidR="000E4D59" w:rsidRDefault="000E4D59" w:rsidP="000E4D59">
            <w:pPr>
              <w:pStyle w:val="QuestionStyle"/>
            </w:pP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Fully factorise </w:t>
            </w:r>
            <w:r>
              <w:rPr>
                <w:position w:val="-6"/>
              </w:rPr>
              <w:t xml:space="preserve"> </w:t>
            </w:r>
            <w:r>
              <w:rPr>
                <w:position w:val="-6"/>
              </w:rPr>
              <w:object w:dxaOrig="1515" w:dyaOrig="360" w14:anchorId="0E2643D2">
                <v:shape id="_x0000_i1145" type="#_x0000_t75" style="width:75.75pt;height:18pt" o:ole="">
                  <v:imagedata r:id="rId146" o:title=""/>
                </v:shape>
                <o:OLEObject Type="Embed" ProgID="FXEquation.Equation" ShapeID="_x0000_i1145" DrawAspect="Content" ObjectID="_1494072922" r:id="rId147"/>
              </w:object>
            </w:r>
            <w:r>
              <w:rPr>
                <w:position w:val="-6"/>
              </w:rPr>
              <w:t xml:space="preserve"> 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</w:t>
            </w:r>
            <w:r>
              <w:rPr>
                <w:position w:val="-8"/>
              </w:rPr>
              <w:object w:dxaOrig="1410" w:dyaOrig="360" w14:anchorId="6D048E87">
                <v:shape id="_x0000_i1146" type="#_x0000_t75" style="width:70.5pt;height:18pt" o:ole="">
                  <v:imagedata r:id="rId148" o:title=""/>
                </v:shape>
                <o:OLEObject Type="Embed" ProgID="FXEquation.Equation" ShapeID="_x0000_i1146" DrawAspect="Content" ObjectID="_1494072923" r:id="rId149"/>
              </w:object>
            </w:r>
            <w:r>
              <w:t xml:space="preserve">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</w:t>
            </w:r>
            <w:r>
              <w:rPr>
                <w:color w:val="FF0000"/>
                <w:position w:val="-8"/>
              </w:rPr>
              <w:object w:dxaOrig="1350" w:dyaOrig="360" w14:anchorId="62DCB692">
                <v:shape id="_x0000_i1147" type="#_x0000_t75" style="width:67.5pt;height:18pt" o:ole="">
                  <v:imagedata r:id="rId150" o:title=""/>
                </v:shape>
                <o:OLEObject Type="Embed" ProgID="FXEquation.Equation" ShapeID="_x0000_i1147" DrawAspect="Content" ObjectID="_1494072924" r:id="rId151"/>
              </w:object>
            </w:r>
            <w:r>
              <w:t xml:space="preserve">   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</w:t>
            </w:r>
            <w:r>
              <w:rPr>
                <w:position w:val="-8"/>
              </w:rPr>
              <w:object w:dxaOrig="1395" w:dyaOrig="360" w14:anchorId="4854DDAC">
                <v:shape id="_x0000_i1148" type="#_x0000_t75" style="width:69.5pt;height:18.15pt" o:ole="">
                  <v:imagedata r:id="rId152" o:title=""/>
                </v:shape>
                <o:OLEObject Type="Embed" ProgID="FXEquation.Equation" ShapeID="_x0000_i1148" DrawAspect="Content" ObjectID="_1494072925" r:id="rId153"/>
              </w:object>
            </w:r>
            <w:r>
              <w:t xml:space="preserve">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</w:t>
            </w:r>
            <w:r>
              <w:object w:dxaOrig="1410" w:dyaOrig="360" w14:anchorId="7AC8F921">
                <v:shape id="_x0000_i1149" type="#_x0000_t75" style="width:70.75pt;height:18.15pt" o:ole="">
                  <v:imagedata r:id="rId154" o:title=""/>
                </v:shape>
                <o:OLEObject Type="Embed" ProgID="FXEquation.Equation" ShapeID="_x0000_i1149" DrawAspect="Content" ObjectID="_1494072926" r:id="rId155"/>
              </w:object>
            </w:r>
          </w:p>
          <w:p w:rsidR="000E4D59" w:rsidRDefault="000E4D59" w:rsidP="000E4D59">
            <w:pPr>
              <w:pStyle w:val="QuestionStyle"/>
            </w:pPr>
            <w:r>
              <w:t xml:space="preserve">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object w:dxaOrig="1440" w:dyaOrig="1440" w14:anchorId="65C790FD">
                <v:shape id="_x0000_s1295" type="#_x0000_t75" style="position:absolute;margin-left:269.95pt;margin-top:3.1pt;width:165.35pt;height:169.15pt;z-index:251999232;mso-position-horizontal-relative:text;mso-position-vertical-relative:text">
                  <v:imagedata r:id="rId156" o:title=""/>
                </v:shape>
                <o:OLEObject Type="Embed" ProgID="FXDraw.Graphic" ShapeID="_x0000_s1295" DrawAspect="Content" ObjectID="_1494073031" r:id="rId157"/>
              </w:object>
            </w:r>
            <w:r>
              <w:t>What is the equation of the line shown?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 </w:t>
            </w:r>
            <w:r>
              <w:rPr>
                <w:position w:val="-6"/>
              </w:rPr>
              <w:object w:dxaOrig="1170" w:dyaOrig="240" w14:anchorId="34122954">
                <v:shape id="_x0000_i1150" type="#_x0000_t75" style="width:58.25pt;height:11.9pt" o:ole="">
                  <v:imagedata r:id="rId158" o:title=""/>
                </v:shape>
                <o:OLEObject Type="Embed" ProgID="FXEquation.Equation" ShapeID="_x0000_i1150" DrawAspect="Content" ObjectID="_1494072927" r:id="rId159"/>
              </w:object>
            </w:r>
            <w:r>
              <w:t xml:space="preserve">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 </w:t>
            </w:r>
            <w:r>
              <w:rPr>
                <w:color w:val="FF0000"/>
                <w:position w:val="-6"/>
              </w:rPr>
              <w:object w:dxaOrig="1170" w:dyaOrig="240" w14:anchorId="37C8592D">
                <v:shape id="_x0000_i1151" type="#_x0000_t75" style="width:58.25pt;height:11.9pt" o:ole="">
                  <v:imagedata r:id="rId160" o:title=""/>
                </v:shape>
                <o:OLEObject Type="Embed" ProgID="FXEquation.Equation" ShapeID="_x0000_i1151" DrawAspect="Content" ObjectID="_1494072928" r:id="rId161"/>
              </w:object>
            </w:r>
            <w:r>
              <w:t xml:space="preserve">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 </w:t>
            </w:r>
            <w:r>
              <w:rPr>
                <w:color w:val="FF0000"/>
                <w:position w:val="-6"/>
              </w:rPr>
              <w:object w:dxaOrig="1020" w:dyaOrig="240" w14:anchorId="1C11EF23">
                <v:shape id="_x0000_i1152" type="#_x0000_t75" style="width:50.7pt;height:11.9pt" o:ole="">
                  <v:imagedata r:id="rId162" o:title=""/>
                </v:shape>
                <o:OLEObject Type="Embed" ProgID="FXEquation.Equation" ShapeID="_x0000_i1152" DrawAspect="Content" ObjectID="_1494072929" r:id="rId163"/>
              </w:object>
            </w:r>
            <w:r>
              <w:t xml:space="preserve">     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 </w:t>
            </w:r>
            <w:r>
              <w:object w:dxaOrig="1050" w:dyaOrig="240" w14:anchorId="770FD8BE">
                <v:shape id="_x0000_i1153" type="#_x0000_t75" style="width:52.6pt;height:11.9pt" o:ole="">
                  <v:imagedata r:id="rId164" o:title=""/>
                </v:shape>
                <o:OLEObject Type="Embed" ProgID="FXEquation.Equation" ShapeID="_x0000_i1153" DrawAspect="Content" ObjectID="_1494072930" r:id="rId165"/>
              </w:object>
            </w:r>
            <w:r>
              <w:t xml:space="preserve">     </w:t>
            </w:r>
          </w:p>
          <w:p w:rsidR="000E4D59" w:rsidRDefault="000E4D59" w:rsidP="000E4D59">
            <w:pPr>
              <w:pStyle w:val="QuestionStyle"/>
            </w:pP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Which point does not lie on the line  </w:t>
            </w:r>
            <w:r>
              <w:rPr>
                <w:color w:val="FF0000"/>
                <w:position w:val="-6"/>
              </w:rPr>
              <w:object w:dxaOrig="1500" w:dyaOrig="240" w14:anchorId="1C6B0A1E">
                <v:shape id="_x0000_i1154" type="#_x0000_t75" style="width:75.15pt;height:11.9pt" o:ole="">
                  <v:imagedata r:id="rId166" o:title=""/>
                </v:shape>
                <o:OLEObject Type="Embed" ProgID="FXEquation.Equation" ShapeID="_x0000_i1154" DrawAspect="Content" ObjectID="_1494072931" r:id="rId167"/>
              </w:object>
            </w:r>
            <w:r>
              <w:t xml:space="preserve"> 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(-2, 0)                   B.     (1, 2)                  C.    (2, 3)                 D.   (4, 4)     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24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 </w:t>
            </w:r>
            <w:r>
              <w:object w:dxaOrig="1425" w:dyaOrig="675" w14:anchorId="4D16E3F6">
                <v:shape id="_x0000_i1155" type="#_x0000_t75" style="width:71.35pt;height:33.8pt" o:ole="">
                  <v:imagedata r:id="rId168" o:title=""/>
                </v:shape>
                <o:OLEObject Type="Embed" ProgID="FXEquation.Equation" ShapeID="_x0000_i1155" DrawAspect="Content" ObjectID="_1494072932" r:id="rId169"/>
              </w:object>
            </w:r>
            <w:r>
              <w:t xml:space="preserve"> 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  </w:t>
            </w:r>
            <w:r>
              <w:rPr>
                <w:position w:val="-20"/>
              </w:rPr>
              <w:object w:dxaOrig="270" w:dyaOrig="540" w14:anchorId="02342080">
                <v:shape id="_x0000_i1156" type="#_x0000_t75" style="width:13.75pt;height:26.9pt" o:ole="">
                  <v:imagedata r:id="rId170" o:title=""/>
                </v:shape>
                <o:OLEObject Type="Embed" ProgID="FXEquation.Equation" ShapeID="_x0000_i1156" DrawAspect="Content" ObjectID="_1494072933" r:id="rId171"/>
              </w:object>
            </w:r>
            <w:r>
              <w:t xml:space="preserve">                  B.       </w:t>
            </w:r>
            <w:r>
              <w:rPr>
                <w:position w:val="-20"/>
              </w:rPr>
              <w:object w:dxaOrig="270" w:dyaOrig="540" w14:anchorId="24CF7098">
                <v:shape id="_x0000_i1157" type="#_x0000_t75" style="width:13.75pt;height:26.9pt" o:ole="">
                  <v:imagedata r:id="rId172" o:title=""/>
                </v:shape>
                <o:OLEObject Type="Embed" ProgID="FXEquation.Equation" ShapeID="_x0000_i1157" DrawAspect="Content" ObjectID="_1494072934" r:id="rId173"/>
              </w:object>
            </w:r>
            <w:r>
              <w:t xml:space="preserve">                      C.      </w:t>
            </w:r>
            <w:r>
              <w:rPr>
                <w:position w:val="-26"/>
              </w:rPr>
              <w:object w:dxaOrig="375" w:dyaOrig="600" w14:anchorId="451F4380">
                <v:shape id="_x0000_i1158" type="#_x0000_t75" style="width:18.8pt;height:30.05pt" o:ole="">
                  <v:imagedata r:id="rId174" o:title=""/>
                </v:shape>
                <o:OLEObject Type="Embed" ProgID="FXEquation.Equation" ShapeID="_x0000_i1158" DrawAspect="Content" ObjectID="_1494072935" r:id="rId175"/>
              </w:object>
            </w:r>
            <w:r>
              <w:t xml:space="preserve">                      D.       </w:t>
            </w:r>
            <w:r>
              <w:rPr>
                <w:position w:val="-26"/>
              </w:rPr>
              <w:object w:dxaOrig="375" w:dyaOrig="600" w14:anchorId="5B6D4C88">
                <v:shape id="_x0000_i1159" type="#_x0000_t75" style="width:18.8pt;height:30.05pt" o:ole="">
                  <v:imagedata r:id="rId176" o:title=""/>
                </v:shape>
                <o:OLEObject Type="Embed" ProgID="FXEquation.Equation" ShapeID="_x0000_i1159" DrawAspect="Content" ObjectID="_1494072936" r:id="rId177"/>
              </w:object>
            </w:r>
            <w:r>
              <w:t xml:space="preserve"> 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 </w:t>
            </w:r>
            <w:r>
              <w:object w:dxaOrig="2490" w:dyaOrig="540" w14:anchorId="04A7FC1C">
                <v:shape id="_x0000_i1160" type="#_x0000_t75" style="width:124.6pt;height:26.9pt" o:ole="">
                  <v:imagedata r:id="rId178" o:title=""/>
                </v:shape>
                <o:OLEObject Type="Embed" ProgID="FXEquation.Equation" ShapeID="_x0000_i1160" DrawAspect="Content" ObjectID="_1494072937" r:id="rId179"/>
              </w:object>
            </w:r>
            <w:r>
              <w:t xml:space="preserve"> 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</w:t>
            </w:r>
            <w:r>
              <w:rPr>
                <w:position w:val="-2"/>
              </w:rPr>
              <w:object w:dxaOrig="660" w:dyaOrig="195" w14:anchorId="3B7F8308">
                <v:shape id="_x0000_i1161" type="#_x0000_t75" style="width:33.2pt;height:10pt" o:ole="">
                  <v:imagedata r:id="rId180" o:title=""/>
                </v:shape>
                <o:OLEObject Type="Embed" ProgID="FXEquation.Equation" ShapeID="_x0000_i1161" DrawAspect="Content" ObjectID="_1494072938" r:id="rId181"/>
              </w:object>
            </w:r>
            <w:r>
              <w:t xml:space="preserve">              B.       </w:t>
            </w:r>
            <w:r>
              <w:rPr>
                <w:position w:val="-2"/>
              </w:rPr>
              <w:object w:dxaOrig="660" w:dyaOrig="195" w14:anchorId="25D2A0FA">
                <v:shape id="_x0000_i1162" type="#_x0000_t75" style="width:33.2pt;height:10pt" o:ole="">
                  <v:imagedata r:id="rId182" o:title=""/>
                </v:shape>
                <o:OLEObject Type="Embed" ProgID="FXEquation.Equation" ShapeID="_x0000_i1162" DrawAspect="Content" ObjectID="_1494072939" r:id="rId183"/>
              </w:object>
            </w:r>
            <w:r>
              <w:t xml:space="preserve">                C.      </w:t>
            </w:r>
            <w:r>
              <w:rPr>
                <w:position w:val="-2"/>
              </w:rPr>
              <w:object w:dxaOrig="600" w:dyaOrig="195" w14:anchorId="1C764CD9">
                <v:shape id="_x0000_i1163" type="#_x0000_t75" style="width:30.05pt;height:10pt" o:ole="">
                  <v:imagedata r:id="rId184" o:title=""/>
                </v:shape>
                <o:OLEObject Type="Embed" ProgID="FXEquation.Equation" ShapeID="_x0000_i1163" DrawAspect="Content" ObjectID="_1494072940" r:id="rId185"/>
              </w:object>
            </w:r>
            <w:r>
              <w:t xml:space="preserve">                   D.      </w:t>
            </w:r>
            <w:r>
              <w:rPr>
                <w:position w:val="-2"/>
              </w:rPr>
              <w:object w:dxaOrig="780" w:dyaOrig="195" w14:anchorId="016ED2E3">
                <v:shape id="_x0000_i1164" type="#_x0000_t75" style="width:38.8pt;height:10pt" o:ole="">
                  <v:imagedata r:id="rId186" o:title=""/>
                </v:shape>
                <o:OLEObject Type="Embed" ProgID="FXEquation.Equation" ShapeID="_x0000_i1164" DrawAspect="Content" ObjectID="_1494072941" r:id="rId187"/>
              </w:object>
            </w:r>
            <w:r>
              <w:t xml:space="preserve">  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0E4D59" w:rsidRDefault="000E4D59" w:rsidP="000E4D59">
            <w:pPr>
              <w:spacing w:before="120"/>
              <w:ind w:left="360"/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 xml:space="preserve">Questions 71 – </w:t>
            </w:r>
            <w:proofErr w:type="gramStart"/>
            <w:r>
              <w:t>73  refer</w:t>
            </w:r>
            <w:proofErr w:type="gramEnd"/>
            <w:r>
              <w:t xml:space="preserve"> to the stem and leaf plot below.      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</w:tblGrid>
            <w:tr w:rsidR="000E4D59"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</w:tr>
            <w:tr w:rsidR="000E4D59"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1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1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4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6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:rsidR="000E4D59" w:rsidRDefault="000E4D59" w:rsidP="000E4D59">
                  <w:pPr>
                    <w:pStyle w:val="QuestionStyle"/>
                  </w:pPr>
                </w:p>
              </w:tc>
            </w:tr>
            <w:tr w:rsidR="000E4D59"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2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2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5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6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7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8</w:t>
                  </w: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</w:tr>
            <w:tr w:rsidR="000E4D59"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3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0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2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3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5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6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6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9</w:t>
                  </w:r>
                </w:p>
              </w:tc>
            </w:tr>
            <w:tr w:rsidR="000E4D59"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4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2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4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7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9</w:t>
                  </w: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</w:tr>
            <w:tr w:rsidR="000E4D59"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5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3</w:t>
                  </w:r>
                </w:p>
              </w:tc>
              <w:tc>
                <w:tcPr>
                  <w:tcW w:w="454" w:type="dxa"/>
                  <w:hideMark/>
                </w:tcPr>
                <w:p w:rsidR="000E4D59" w:rsidRDefault="000E4D59" w:rsidP="000E4D59">
                  <w:pPr>
                    <w:pStyle w:val="QuestionStyle"/>
                  </w:pPr>
                  <w:r>
                    <w:t>5</w:t>
                  </w: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  <w:tc>
                <w:tcPr>
                  <w:tcW w:w="454" w:type="dxa"/>
                </w:tcPr>
                <w:p w:rsidR="000E4D59" w:rsidRDefault="000E4D59" w:rsidP="000E4D59">
                  <w:pPr>
                    <w:pStyle w:val="QuestionStyle"/>
                  </w:pPr>
                </w:p>
              </w:tc>
            </w:tr>
          </w:tbl>
          <w:p w:rsidR="000E4D59" w:rsidRDefault="000E4D59" w:rsidP="000E4D59">
            <w:pPr>
              <w:pStyle w:val="QuestionStyle"/>
            </w:pPr>
            <w:r>
              <w:t>The sum of all the scores in the plot is 700.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What is the mean of the scores?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 32½                  B.      33⅓                      C.     36                     D.    140  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What is the median of the scores in the plot?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  33                B.        35                   C.     36                     D.      44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What is the interquartile range of the scores?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   17.5             B.       25.5                 C.      43                    D.     44    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0E4D59" w:rsidRDefault="000E4D59" w:rsidP="000E4D59">
            <w:pPr>
              <w:spacing w:before="120"/>
              <w:ind w:left="360"/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Questions 74 and 75 refer to the frequency histogram below.</w:t>
            </w:r>
          </w:p>
          <w:p w:rsidR="000E4D59" w:rsidRDefault="000E4D59" w:rsidP="000E4D59">
            <w:pPr>
              <w:pStyle w:val="QuestionStyle"/>
            </w:pPr>
            <w:r>
              <w:rPr>
                <w:noProof/>
                <w:lang w:eastAsia="en-AU"/>
              </w:rPr>
              <w:pict w14:anchorId="12F68B06">
                <v:shape id="Picture 230" o:spid="_x0000_i1165" type="#_x0000_t75" style="width:360.65pt;height:216.65pt;visibility:visible;mso-wrap-style:square">
                  <v:imagedata r:id="rId188" o:title=""/>
                </v:shape>
              </w:pict>
            </w:r>
          </w:p>
          <w:p w:rsidR="000E4D59" w:rsidRDefault="000E4D59" w:rsidP="000E4D59">
            <w:pPr>
              <w:pStyle w:val="QuestionStyle"/>
            </w:pP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Which term could be used to describe the shape of the distribution?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Bimodal                           B.   Negatively skewed   </w:t>
            </w:r>
          </w:p>
          <w:p w:rsidR="000E4D59" w:rsidRDefault="000E4D59" w:rsidP="000E4D59">
            <w:pPr>
              <w:pStyle w:val="QuestionStyle"/>
            </w:pPr>
            <w:r>
              <w:t xml:space="preserve">    C.    Positively Skewed           D.   Unimodal     </w:t>
            </w:r>
          </w:p>
          <w:p w:rsidR="000E4D59" w:rsidRDefault="000E4D59" w:rsidP="000E4D59">
            <w:pPr>
              <w:pStyle w:val="QuestionStyle"/>
            </w:pPr>
            <w:r>
              <w:t xml:space="preserve">  </w:t>
            </w:r>
          </w:p>
        </w:tc>
      </w:tr>
      <w:tr w:rsidR="000E4D59" w:rsidRPr="00C25037" w:rsidTr="00EF53D1">
        <w:trPr>
          <w:cantSplit/>
        </w:trPr>
        <w:tc>
          <w:tcPr>
            <w:tcW w:w="817" w:type="dxa"/>
          </w:tcPr>
          <w:p w:rsidR="000E4D59" w:rsidRPr="00B15693" w:rsidRDefault="000E4D59" w:rsidP="000E4D59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E4D59" w:rsidRDefault="000E4D59" w:rsidP="000E4D59">
            <w:pPr>
              <w:pStyle w:val="QuestionStyle"/>
            </w:pPr>
            <w:r>
              <w:t>Which measures would be equal?</w:t>
            </w:r>
          </w:p>
          <w:p w:rsidR="000E4D59" w:rsidRDefault="000E4D59" w:rsidP="000E4D59">
            <w:pPr>
              <w:pStyle w:val="QuestionStyle"/>
            </w:pPr>
          </w:p>
          <w:p w:rsidR="000E4D59" w:rsidRDefault="000E4D59" w:rsidP="000E4D59">
            <w:pPr>
              <w:pStyle w:val="QuestionStyle"/>
            </w:pPr>
            <w:r>
              <w:t xml:space="preserve">     A.    The mean and the mode.            </w:t>
            </w:r>
          </w:p>
          <w:p w:rsidR="000E4D59" w:rsidRDefault="000E4D59" w:rsidP="000E4D59">
            <w:pPr>
              <w:pStyle w:val="QuestionStyle"/>
            </w:pPr>
            <w:r>
              <w:t xml:space="preserve">     B.     The mean and the range.</w:t>
            </w:r>
          </w:p>
          <w:p w:rsidR="000E4D59" w:rsidRDefault="000E4D59" w:rsidP="000E4D59">
            <w:pPr>
              <w:pStyle w:val="QuestionStyle"/>
            </w:pPr>
            <w:r>
              <w:t xml:space="preserve">     C.      The mode and the median.   </w:t>
            </w:r>
          </w:p>
          <w:p w:rsidR="000E4D59" w:rsidRDefault="000E4D59" w:rsidP="000E4D59">
            <w:pPr>
              <w:pStyle w:val="QuestionStyle"/>
            </w:pPr>
            <w:r>
              <w:t xml:space="preserve">     D.      The median and the mean.     </w:t>
            </w:r>
          </w:p>
          <w:p w:rsidR="000E4D59" w:rsidRDefault="000E4D59" w:rsidP="000E4D59">
            <w:pPr>
              <w:pStyle w:val="QuestionStyle"/>
            </w:pP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E14B6C" w:rsidP="005C2D90">
            <w:pPr>
              <w:pStyle w:val="QuestionStyle"/>
            </w:pPr>
            <w:r>
              <w:t>Eddie invests $2 500 for five years in an account paying 6.4% pa interest</w:t>
            </w:r>
            <w:r w:rsidR="00A56DA5">
              <w:t>,</w:t>
            </w:r>
            <w:r>
              <w:t xml:space="preserve"> compounding annually.</w:t>
            </w:r>
          </w:p>
          <w:p w:rsidR="00E14B6C" w:rsidRDefault="00E14B6C" w:rsidP="005C2D90">
            <w:pPr>
              <w:pStyle w:val="QuestionStyle"/>
            </w:pPr>
            <w:r>
              <w:t>How much interest will he earn in that time?</w:t>
            </w:r>
          </w:p>
          <w:p w:rsidR="00EF53D1" w:rsidRDefault="00EF53D1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  <w:r>
              <w:t xml:space="preserve">     A.     </w:t>
            </w:r>
            <w:r w:rsidR="00E14B6C">
              <w:t>$800.00</w:t>
            </w:r>
            <w:r>
              <w:t xml:space="preserve">                  B.    </w:t>
            </w:r>
            <w:r w:rsidR="00E14B6C">
              <w:t xml:space="preserve">$909.17           </w:t>
            </w:r>
            <w:r>
              <w:t xml:space="preserve">   C.     </w:t>
            </w:r>
            <w:r w:rsidR="00E14B6C">
              <w:t>$934.11</w:t>
            </w:r>
            <w:r>
              <w:t xml:space="preserve">             D.     </w:t>
            </w:r>
            <w:r w:rsidR="00E14B6C">
              <w:t>$</w:t>
            </w:r>
            <w:r w:rsidR="00E14B6C" w:rsidRPr="00E14B6C">
              <w:t>9</w:t>
            </w:r>
            <w:r w:rsidR="00E14B6C">
              <w:t xml:space="preserve">39.89 </w:t>
            </w:r>
            <w:r>
              <w:t xml:space="preserve">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E14B6C" w:rsidP="005C2D90">
            <w:pPr>
              <w:pStyle w:val="QuestionStyle"/>
            </w:pPr>
            <w:r>
              <w:t>A new car, once purchased, loses value at 12% p</w:t>
            </w:r>
            <w:r w:rsidR="00A56DA5">
              <w:t>.</w:t>
            </w:r>
            <w:r>
              <w:t>a.</w:t>
            </w:r>
          </w:p>
          <w:p w:rsidR="00E14B6C" w:rsidRDefault="00E14B6C" w:rsidP="005C2D90">
            <w:pPr>
              <w:pStyle w:val="QuestionStyle"/>
            </w:pPr>
            <w:r>
              <w:t xml:space="preserve">Oliver buys a new car for $24 000. </w:t>
            </w:r>
          </w:p>
          <w:p w:rsidR="00E14B6C" w:rsidRDefault="00E14B6C" w:rsidP="005C2D90">
            <w:pPr>
              <w:pStyle w:val="QuestionStyle"/>
            </w:pPr>
            <w:r>
              <w:t xml:space="preserve">What will be its value in three </w:t>
            </w:r>
            <w:r w:rsidR="00A56DA5">
              <w:t>years’ time? (Answer to the nearest dollar)</w:t>
            </w:r>
          </w:p>
          <w:p w:rsidR="00EF53D1" w:rsidRDefault="00EF53D1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  <w:r>
              <w:t xml:space="preserve">     A.    </w:t>
            </w:r>
            <w:r w:rsidR="00E14B6C">
              <w:t>$1</w:t>
            </w:r>
            <w:r w:rsidR="00BE5F41">
              <w:t>4 393</w:t>
            </w:r>
            <w:r>
              <w:t xml:space="preserve">                B.    </w:t>
            </w:r>
            <w:r w:rsidR="00BE5F41">
              <w:t>$15 360</w:t>
            </w:r>
            <w:r>
              <w:t xml:space="preserve">                 C.     </w:t>
            </w:r>
            <w:r w:rsidR="00E14B6C">
              <w:t>$16 355</w:t>
            </w:r>
            <w:r>
              <w:t xml:space="preserve">               </w:t>
            </w:r>
            <w:r w:rsidR="00BE5F41">
              <w:t>D.  $23 959</w:t>
            </w:r>
            <w:r>
              <w:t xml:space="preserve"> 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Pr="00BE5F41" w:rsidRDefault="00BE5F41" w:rsidP="005C2D90">
            <w:pPr>
              <w:pStyle w:val="QuestionStyle"/>
            </w:pPr>
            <w:r>
              <w:t xml:space="preserve"> </w:t>
            </w:r>
            <w:r w:rsidRPr="00BE5F41">
              <w:object w:dxaOrig="1774" w:dyaOrig="294">
                <v:shape id="_x0000_i1053" type="#_x0000_t75" style="width:88.9pt;height:14.4pt" o:ole="">
                  <v:imagedata r:id="rId189" o:title=""/>
                </v:shape>
                <o:OLEObject Type="Embed" ProgID="FXEquation.Equation" ShapeID="_x0000_i1053" DrawAspect="Content" ObjectID="_1494072942" r:id="rId190"/>
              </w:object>
            </w:r>
            <w:r w:rsidRPr="00BE5F41">
              <w:t xml:space="preserve"> </w:t>
            </w:r>
          </w:p>
          <w:p w:rsidR="00EF53D1" w:rsidRDefault="00EF53D1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  <w:r>
              <w:t xml:space="preserve">     A.        </w:t>
            </w:r>
            <w:r w:rsidR="00BE5F41">
              <w:t xml:space="preserve"> </w:t>
            </w:r>
            <w:r w:rsidR="00BE5F41" w:rsidRPr="00BE5F41">
              <w:rPr>
                <w:position w:val="-26"/>
              </w:rPr>
              <w:object w:dxaOrig="423" w:dyaOrig="609">
                <v:shape id="_x0000_i1054" type="#_x0000_t75" style="width:21.3pt;height:31.3pt" o:ole="">
                  <v:imagedata r:id="rId191" o:title=""/>
                </v:shape>
                <o:OLEObject Type="Embed" ProgID="FXEquation.Equation" ShapeID="_x0000_i1054" DrawAspect="Content" ObjectID="_1494072943" r:id="rId192"/>
              </w:object>
            </w:r>
            <w:r w:rsidR="00BE5F41">
              <w:t xml:space="preserve"> </w:t>
            </w:r>
            <w:r>
              <w:t xml:space="preserve">               B.       </w:t>
            </w:r>
            <w:r w:rsidR="005058C4" w:rsidRPr="005058C4">
              <w:rPr>
                <w:position w:val="-26"/>
              </w:rPr>
              <w:object w:dxaOrig="423" w:dyaOrig="614">
                <v:shape id="_x0000_i1055" type="#_x0000_t75" style="width:21.3pt;height:31.3pt" o:ole="">
                  <v:imagedata r:id="rId193" o:title=""/>
                </v:shape>
                <o:OLEObject Type="Embed" ProgID="FXEquation.Equation" ShapeID="_x0000_i1055" DrawAspect="Content" ObjectID="_1494072944" r:id="rId194"/>
              </w:object>
            </w:r>
            <w:r w:rsidR="00BE5F41">
              <w:t xml:space="preserve">   </w:t>
            </w:r>
            <w:r>
              <w:t xml:space="preserve">                    C.    </w:t>
            </w:r>
            <w:r w:rsidR="005058C4" w:rsidRPr="005058C4">
              <w:rPr>
                <w:position w:val="-20"/>
              </w:rPr>
              <w:object w:dxaOrig="423" w:dyaOrig="639">
                <v:shape id="_x0000_i1056" type="#_x0000_t75" style="width:21.3pt;height:31.95pt" o:ole="">
                  <v:imagedata r:id="rId195" o:title=""/>
                </v:shape>
                <o:OLEObject Type="Embed" ProgID="FXEquation.Equation" ShapeID="_x0000_i1056" DrawAspect="Content" ObjectID="_1494072945" r:id="rId196"/>
              </w:object>
            </w:r>
            <w:r w:rsidR="00BE5F41">
              <w:t xml:space="preserve">   </w:t>
            </w:r>
            <w:r>
              <w:t xml:space="preserve">                      D.     </w:t>
            </w:r>
            <w:r w:rsidR="005058C4" w:rsidRPr="005058C4">
              <w:rPr>
                <w:position w:val="-20"/>
              </w:rPr>
              <w:object w:dxaOrig="423" w:dyaOrig="639">
                <v:shape id="_x0000_i1057" type="#_x0000_t75" style="width:21.3pt;height:31.95pt" o:ole="">
                  <v:imagedata r:id="rId197" o:title=""/>
                </v:shape>
                <o:OLEObject Type="Embed" ProgID="FXEquation.Equation" ShapeID="_x0000_i1057" DrawAspect="Content" ObjectID="_1494072946" r:id="rId198"/>
              </w:object>
            </w:r>
            <w:r w:rsidR="00BE5F41">
              <w:t xml:space="preserve">   </w:t>
            </w:r>
            <w:r>
              <w:t xml:space="preserve">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3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Pr="005058C4" w:rsidRDefault="005058C4" w:rsidP="005C2D90">
            <w:pPr>
              <w:pStyle w:val="QuestionStyle"/>
            </w:pPr>
            <w:r>
              <w:t xml:space="preserve"> </w:t>
            </w:r>
            <w:r w:rsidRPr="005058C4">
              <w:object w:dxaOrig="1174" w:dyaOrig="920">
                <v:shape id="_x0000_i1058" type="#_x0000_t75" style="width:58.85pt;height:45.7pt" o:ole="">
                  <v:imagedata r:id="rId199" o:title=""/>
                </v:shape>
                <o:OLEObject Type="Embed" ProgID="FXEquation.Equation" ShapeID="_x0000_i1058" DrawAspect="Content" ObjectID="_1494072947" r:id="rId200"/>
              </w:object>
            </w:r>
            <w:r w:rsidRPr="005058C4">
              <w:t xml:space="preserve"> </w:t>
            </w:r>
          </w:p>
          <w:p w:rsidR="00EF53D1" w:rsidRDefault="00EF53D1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  <w:r>
              <w:t xml:space="preserve">     A.    </w:t>
            </w:r>
            <w:r w:rsidR="005058C4">
              <w:t xml:space="preserve"> </w:t>
            </w:r>
            <w:r w:rsidR="00DD386F" w:rsidRPr="00DD386F">
              <w:rPr>
                <w:position w:val="-24"/>
              </w:rPr>
              <w:object w:dxaOrig="880" w:dyaOrig="724">
                <v:shape id="_x0000_i1059" type="#_x0000_t75" style="width:44.45pt;height:36.3pt" o:ole="">
                  <v:imagedata r:id="rId201" o:title=""/>
                </v:shape>
                <o:OLEObject Type="Embed" ProgID="FXEquation.Equation" ShapeID="_x0000_i1059" DrawAspect="Content" ObjectID="_1494072948" r:id="rId202"/>
              </w:object>
            </w:r>
            <w:r w:rsidR="005058C4">
              <w:t xml:space="preserve"> </w:t>
            </w:r>
            <w:r>
              <w:t xml:space="preserve">           B.       </w:t>
            </w:r>
            <w:r w:rsidR="00DD386F" w:rsidRPr="00DD386F">
              <w:rPr>
                <w:position w:val="-24"/>
              </w:rPr>
              <w:object w:dxaOrig="880" w:dyaOrig="724">
                <v:shape id="_x0000_i1060" type="#_x0000_t75" style="width:44.45pt;height:36.3pt" o:ole="">
                  <v:imagedata r:id="rId203" o:title=""/>
                </v:shape>
                <o:OLEObject Type="Embed" ProgID="FXEquation.Equation" ShapeID="_x0000_i1060" DrawAspect="Content" ObjectID="_1494072949" r:id="rId204"/>
              </w:object>
            </w:r>
            <w:r>
              <w:t xml:space="preserve">                    C.       </w:t>
            </w:r>
            <w:r w:rsidR="00DD386F" w:rsidRPr="00DD386F">
              <w:rPr>
                <w:position w:val="-24"/>
              </w:rPr>
              <w:object w:dxaOrig="964" w:dyaOrig="724">
                <v:shape id="_x0000_i1061" type="#_x0000_t75" style="width:48.85pt;height:36.3pt" o:ole="">
                  <v:imagedata r:id="rId205" o:title=""/>
                </v:shape>
                <o:OLEObject Type="Embed" ProgID="FXEquation.Equation" ShapeID="_x0000_i1061" DrawAspect="Content" ObjectID="_1494072950" r:id="rId206"/>
              </w:object>
            </w:r>
            <w:r>
              <w:t xml:space="preserve">                   D.     </w:t>
            </w:r>
            <w:r w:rsidR="00DD386F" w:rsidRPr="00DD386F">
              <w:rPr>
                <w:position w:val="-24"/>
              </w:rPr>
              <w:object w:dxaOrig="964" w:dyaOrig="724">
                <v:shape id="_x0000_i1062" type="#_x0000_t75" style="width:48.85pt;height:36.3pt" o:ole="">
                  <v:imagedata r:id="rId207" o:title=""/>
                </v:shape>
                <o:OLEObject Type="Embed" ProgID="FXEquation.Equation" ShapeID="_x0000_i1062" DrawAspect="Content" ObjectID="_1494072951" r:id="rId208"/>
              </w:object>
            </w:r>
            <w:r>
              <w:t xml:space="preserve">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DD386F" w:rsidP="005C2D90">
            <w:pPr>
              <w:pStyle w:val="QuestionStyle"/>
            </w:pPr>
            <w:r>
              <w:t>Si</w:t>
            </w:r>
            <w:r w:rsidR="00746838">
              <w:t xml:space="preserve">mplify  </w:t>
            </w:r>
            <w:r w:rsidR="005C2D90" w:rsidRPr="005C2D90">
              <w:rPr>
                <w:color w:val="FF0000"/>
                <w:position w:val="-4"/>
              </w:rPr>
              <w:object w:dxaOrig="1488" w:dyaOrig="314">
                <v:shape id="_x0000_i1063" type="#_x0000_t75" style="width:73.9pt;height:15.65pt" o:ole="">
                  <v:imagedata r:id="rId209" o:title=""/>
                </v:shape>
                <o:OLEObject Type="Embed" ProgID="FXEquation.Equation" ShapeID="_x0000_i1063" DrawAspect="Content" ObjectID="_1494072952" r:id="rId210"/>
              </w:object>
            </w:r>
            <w:r w:rsidR="00746838">
              <w:t xml:space="preserve"> </w:t>
            </w:r>
          </w:p>
          <w:p w:rsidR="00EF53D1" w:rsidRDefault="00EF53D1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  <w:r>
              <w:t xml:space="preserve">     A.       </w:t>
            </w:r>
            <w:r w:rsidR="00746838">
              <w:object w:dxaOrig="1270" w:dyaOrig="314">
                <v:shape id="_x0000_i1064" type="#_x0000_t75" style="width:63.25pt;height:15.65pt" o:ole="">
                  <v:imagedata r:id="rId211" o:title=""/>
                </v:shape>
                <o:OLEObject Type="Embed" ProgID="FXEquation.Equation" ShapeID="_x0000_i1064" DrawAspect="Content" ObjectID="_1494072953" r:id="rId212"/>
              </w:object>
            </w:r>
            <w:r>
              <w:t xml:space="preserve">                B.        </w:t>
            </w:r>
            <w:r w:rsidR="00746838">
              <w:t xml:space="preserve"> </w:t>
            </w:r>
            <w:r w:rsidR="00746838" w:rsidRPr="00746838">
              <w:rPr>
                <w:color w:val="FF0000"/>
                <w:position w:val="-4"/>
              </w:rPr>
              <w:object w:dxaOrig="520" w:dyaOrig="314">
                <v:shape id="_x0000_i1065" type="#_x0000_t75" style="width:26.3pt;height:15.65pt" o:ole="">
                  <v:imagedata r:id="rId213" o:title=""/>
                </v:shape>
                <o:OLEObject Type="Embed" ProgID="FXEquation.Equation" ShapeID="_x0000_i1065" DrawAspect="Content" ObjectID="_1494072954" r:id="rId214"/>
              </w:object>
            </w:r>
            <w:r w:rsidR="00746838">
              <w:t xml:space="preserve"> </w:t>
            </w:r>
            <w:r>
              <w:t xml:space="preserve">                   C.      </w:t>
            </w:r>
            <w:r w:rsidR="00746838">
              <w:t xml:space="preserve"> </w:t>
            </w:r>
            <w:r w:rsidR="00746838" w:rsidRPr="00746838">
              <w:rPr>
                <w:color w:val="FF0000"/>
                <w:position w:val="-4"/>
              </w:rPr>
              <w:object w:dxaOrig="520" w:dyaOrig="314">
                <v:shape id="_x0000_i1066" type="#_x0000_t75" style="width:26.3pt;height:15.65pt" o:ole="">
                  <v:imagedata r:id="rId215" o:title=""/>
                </v:shape>
                <o:OLEObject Type="Embed" ProgID="FXEquation.Equation" ShapeID="_x0000_i1066" DrawAspect="Content" ObjectID="_1494072955" r:id="rId216"/>
              </w:object>
            </w:r>
            <w:r w:rsidR="00746838">
              <w:t xml:space="preserve"> </w:t>
            </w:r>
            <w:r>
              <w:t xml:space="preserve">                    D.     </w:t>
            </w:r>
            <w:r w:rsidR="00746838" w:rsidRPr="00746838">
              <w:rPr>
                <w:color w:val="FF0000"/>
                <w:position w:val="-4"/>
              </w:rPr>
              <w:object w:dxaOrig="639" w:dyaOrig="314">
                <v:shape id="_x0000_i1067" type="#_x0000_t75" style="width:31.95pt;height:15.65pt" o:ole="">
                  <v:imagedata r:id="rId217" o:title=""/>
                </v:shape>
                <o:OLEObject Type="Embed" ProgID="FXEquation.Equation" ShapeID="_x0000_i1067" DrawAspect="Content" ObjectID="_1494072956" r:id="rId218"/>
              </w:object>
            </w:r>
            <w:r>
              <w:t xml:space="preserve">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Pr="00201989" w:rsidRDefault="00A56DA5" w:rsidP="005C2D9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01" type="#_x0000_t75" style="position:absolute;margin-left:28.15pt;margin-top:44.9pt;width:457.8pt;height:140.65pt;z-index:251963392;mso-position-horizontal-relative:text;mso-position-vertical-relative:text">
                  <v:imagedata r:id="rId219" o:title=""/>
                </v:shape>
                <o:OLEObject Type="Embed" ProgID="FXDraw.Graphic" ShapeID="_x0000_s1101" DrawAspect="Content" ObjectID="_1494073032" r:id="rId220"/>
              </w:object>
            </w:r>
            <w:r w:rsidR="00201989">
              <w:t xml:space="preserve"> </w:t>
            </w:r>
            <w:r w:rsidRPr="00201989">
              <w:object w:dxaOrig="4534" w:dyaOrig="814">
                <v:shape id="_x0000_i1122" type="#_x0000_t75" style="width:226.65pt;height:40.7pt" o:ole="">
                  <v:imagedata r:id="rId221" o:title=""/>
                </v:shape>
                <o:OLEObject Type="Embed" ProgID="FXEquation.Equation" ShapeID="_x0000_i1122" DrawAspect="Content" ObjectID="_1494072957" r:id="rId222"/>
              </w:object>
            </w:r>
            <w:r w:rsidR="00201989" w:rsidRPr="00201989">
              <w:t xml:space="preserve"> </w:t>
            </w:r>
          </w:p>
          <w:p w:rsidR="00EF53D1" w:rsidRDefault="00EF53D1" w:rsidP="005C2D90">
            <w:pPr>
              <w:pStyle w:val="QuestionStyle"/>
            </w:pPr>
          </w:p>
          <w:p w:rsidR="00201989" w:rsidRDefault="00201989" w:rsidP="005C2D90">
            <w:pPr>
              <w:pStyle w:val="QuestionStyle"/>
            </w:pPr>
          </w:p>
          <w:p w:rsidR="00201989" w:rsidRDefault="00201989" w:rsidP="005C2D90">
            <w:pPr>
              <w:pStyle w:val="QuestionStyle"/>
            </w:pPr>
          </w:p>
          <w:p w:rsidR="00201989" w:rsidRDefault="00201989" w:rsidP="005C2D90">
            <w:pPr>
              <w:pStyle w:val="QuestionStyle"/>
            </w:pPr>
          </w:p>
          <w:p w:rsidR="00201989" w:rsidRDefault="00201989" w:rsidP="005C2D90">
            <w:pPr>
              <w:pStyle w:val="QuestionStyle"/>
            </w:pPr>
          </w:p>
          <w:p w:rsidR="00201989" w:rsidRDefault="00201989" w:rsidP="005C2D90">
            <w:pPr>
              <w:pStyle w:val="QuestionStyle"/>
            </w:pPr>
          </w:p>
          <w:p w:rsidR="00201989" w:rsidRDefault="00201989" w:rsidP="005C2D90">
            <w:pPr>
              <w:pStyle w:val="QuestionStyle"/>
            </w:pPr>
          </w:p>
          <w:p w:rsidR="00201989" w:rsidRDefault="00201989" w:rsidP="005C2D90">
            <w:pPr>
              <w:pStyle w:val="QuestionStyle"/>
            </w:pPr>
          </w:p>
          <w:p w:rsidR="00201989" w:rsidRDefault="00201989" w:rsidP="005C2D90">
            <w:pPr>
              <w:pStyle w:val="QuestionStyle"/>
            </w:pPr>
            <w:r>
              <w:t xml:space="preserve">What is the value of </w:t>
            </w:r>
            <w:r w:rsidRPr="00201989">
              <w:rPr>
                <w:i/>
              </w:rPr>
              <w:t>x</w:t>
            </w:r>
            <w:r>
              <w:t>?</w:t>
            </w:r>
          </w:p>
          <w:p w:rsidR="00EF53D1" w:rsidRDefault="00EF53D1" w:rsidP="005C2D90">
            <w:pPr>
              <w:pStyle w:val="QuestionStyle"/>
            </w:pPr>
            <w:r>
              <w:t xml:space="preserve">     A.         </w:t>
            </w:r>
            <w:r w:rsidR="00201989" w:rsidRPr="00201989">
              <w:rPr>
                <w:i/>
              </w:rPr>
              <w:t>x</w:t>
            </w:r>
            <w:r w:rsidR="00201989">
              <w:t xml:space="preserve"> = 10</w:t>
            </w:r>
            <w:r>
              <w:t xml:space="preserve">              B.      </w:t>
            </w:r>
            <w:r w:rsidR="00201989" w:rsidRPr="00201989">
              <w:rPr>
                <w:i/>
              </w:rPr>
              <w:t>x</w:t>
            </w:r>
            <w:r w:rsidR="00201989">
              <w:t xml:space="preserve"> = </w:t>
            </w:r>
            <w:r w:rsidR="00430740">
              <w:t>20</w:t>
            </w:r>
            <w:r>
              <w:t xml:space="preserve"> </w:t>
            </w:r>
            <w:r w:rsidR="00201989">
              <w:t xml:space="preserve">     </w:t>
            </w:r>
            <w:r>
              <w:t xml:space="preserve">       C.       </w:t>
            </w:r>
            <w:r w:rsidR="00201989" w:rsidRPr="00201989">
              <w:rPr>
                <w:i/>
              </w:rPr>
              <w:t>x</w:t>
            </w:r>
            <w:r w:rsidR="00201989">
              <w:t xml:space="preserve"> = </w:t>
            </w:r>
            <w:r>
              <w:t xml:space="preserve">  </w:t>
            </w:r>
            <w:r w:rsidR="00430740">
              <w:t>40</w:t>
            </w:r>
            <w:r>
              <w:t xml:space="preserve">                 D.     </w:t>
            </w:r>
            <w:r w:rsidR="00430740" w:rsidRPr="00201989">
              <w:rPr>
                <w:i/>
              </w:rPr>
              <w:t>x</w:t>
            </w:r>
            <w:r w:rsidR="00430740">
              <w:t xml:space="preserve"> = 50</w:t>
            </w:r>
            <w:r>
              <w:t xml:space="preserve">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56DA5" w:rsidP="005C2D90">
            <w:pPr>
              <w:pStyle w:val="QuestionStyle"/>
            </w:pPr>
            <w:r>
              <w:rPr>
                <w:i/>
                <w:noProof/>
                <w:lang w:eastAsia="en-AU"/>
              </w:rPr>
              <w:object w:dxaOrig="1440" w:dyaOrig="1440">
                <v:shape id="_x0000_s1102" type="#_x0000_t75" style="position:absolute;margin-left:250pt;margin-top:1.65pt;width:192.15pt;height:182.7pt;z-index:251964416;mso-position-horizontal-relative:text;mso-position-vertical-relative:text">
                  <v:imagedata r:id="rId223" o:title=""/>
                </v:shape>
                <o:OLEObject Type="Embed" ProgID="FXDraw.Graphic" ShapeID="_x0000_s1102" DrawAspect="Content" ObjectID="_1494073033" r:id="rId224"/>
              </w:object>
            </w:r>
            <w:r w:rsidR="00647D33" w:rsidRPr="00647D33">
              <w:rPr>
                <w:i/>
              </w:rPr>
              <w:t>PR</w:t>
            </w:r>
            <w:r w:rsidR="00647D33">
              <w:t xml:space="preserve"> is a diameter of the circle, centre </w:t>
            </w:r>
            <w:r w:rsidR="00647D33" w:rsidRPr="00647D33">
              <w:rPr>
                <w:i/>
              </w:rPr>
              <w:t>O</w:t>
            </w:r>
            <w:r w:rsidR="00647D33">
              <w:t>.</w:t>
            </w:r>
          </w:p>
          <w:p w:rsidR="00EF53D1" w:rsidRDefault="00647D33" w:rsidP="005C2D90">
            <w:pPr>
              <w:pStyle w:val="QuestionStyle"/>
            </w:pPr>
            <w:r>
              <w:t xml:space="preserve">Q is a point on the circumference such that  </w:t>
            </w:r>
            <w:r w:rsidRPr="00647D33">
              <w:rPr>
                <w:color w:val="FF0000"/>
                <w:position w:val="-6"/>
              </w:rPr>
              <w:object w:dxaOrig="1548" w:dyaOrig="234">
                <v:shape id="_x0000_i1068" type="#_x0000_t75" style="width:77.65pt;height:11.9pt" o:ole="">
                  <v:imagedata r:id="rId225" o:title=""/>
                </v:shape>
                <o:OLEObject Type="Embed" ProgID="FXEquation.Equation" ShapeID="_x0000_i1068" DrawAspect="Content" ObjectID="_1494072958" r:id="rId226"/>
              </w:object>
            </w:r>
            <w:r>
              <w:t xml:space="preserve"> </w:t>
            </w:r>
          </w:p>
          <w:p w:rsidR="009C01CC" w:rsidRDefault="005E5367" w:rsidP="005C2D90">
            <w:pPr>
              <w:pStyle w:val="QuestionStyle"/>
            </w:pPr>
            <w:r>
              <w:t xml:space="preserve">Find the value of </w:t>
            </w:r>
            <w:r w:rsidRPr="005E5367">
              <w:rPr>
                <w:i/>
              </w:rPr>
              <w:t>x</w:t>
            </w:r>
            <w:r>
              <w:t>.</w:t>
            </w:r>
          </w:p>
          <w:p w:rsidR="005E5367" w:rsidRDefault="005E5367" w:rsidP="005C2D90">
            <w:pPr>
              <w:pStyle w:val="QuestionStyle"/>
            </w:pPr>
          </w:p>
          <w:p w:rsidR="005E5367" w:rsidRDefault="005E5367" w:rsidP="005C2D90">
            <w:pPr>
              <w:pStyle w:val="QuestionStyle"/>
            </w:pPr>
          </w:p>
          <w:p w:rsidR="00C44AB4" w:rsidRDefault="00EF53D1" w:rsidP="005C2D90">
            <w:pPr>
              <w:pStyle w:val="QuestionStyle"/>
            </w:pPr>
            <w:r>
              <w:t xml:space="preserve">     A.     </w:t>
            </w:r>
            <w:r w:rsidR="005E5367" w:rsidRPr="005E5367">
              <w:rPr>
                <w:i/>
              </w:rPr>
              <w:t>x</w:t>
            </w:r>
            <w:r w:rsidR="00242748">
              <w:t xml:space="preserve"> = 21</w:t>
            </w:r>
            <w:r>
              <w:t xml:space="preserve">             </w:t>
            </w:r>
          </w:p>
          <w:p w:rsidR="00C44AB4" w:rsidRDefault="00EF53D1" w:rsidP="005C2D90">
            <w:pPr>
              <w:pStyle w:val="QuestionStyle"/>
            </w:pPr>
            <w:r>
              <w:t xml:space="preserve">     B.     </w:t>
            </w:r>
            <w:r w:rsidR="005E5367" w:rsidRPr="005E5367">
              <w:rPr>
                <w:i/>
              </w:rPr>
              <w:t>x</w:t>
            </w:r>
            <w:r w:rsidR="00242748">
              <w:t xml:space="preserve"> = 24</w:t>
            </w:r>
            <w:r>
              <w:t xml:space="preserve">                  </w:t>
            </w:r>
          </w:p>
          <w:p w:rsidR="00C44AB4" w:rsidRDefault="00C44AB4" w:rsidP="005C2D90">
            <w:pPr>
              <w:pStyle w:val="QuestionStyle"/>
            </w:pPr>
            <w:r>
              <w:t xml:space="preserve"> </w:t>
            </w:r>
            <w:r w:rsidR="00EF53D1">
              <w:t xml:space="preserve">    C.     </w:t>
            </w:r>
            <w:r w:rsidR="005E5367" w:rsidRPr="005E5367">
              <w:rPr>
                <w:i/>
              </w:rPr>
              <w:t>x</w:t>
            </w:r>
            <w:r w:rsidR="00242748">
              <w:t xml:space="preserve"> = 42</w:t>
            </w:r>
            <w:r w:rsidR="00EF53D1">
              <w:t xml:space="preserve">                  </w:t>
            </w:r>
          </w:p>
          <w:p w:rsidR="00EF53D1" w:rsidRDefault="00C44AB4" w:rsidP="005C2D90">
            <w:pPr>
              <w:pStyle w:val="QuestionStyle"/>
            </w:pPr>
            <w:r>
              <w:t xml:space="preserve">  </w:t>
            </w:r>
            <w:r w:rsidR="00EF53D1">
              <w:t xml:space="preserve">   D.     </w:t>
            </w:r>
            <w:r w:rsidR="005E5367" w:rsidRPr="005E5367">
              <w:rPr>
                <w:i/>
              </w:rPr>
              <w:t>x</w:t>
            </w:r>
            <w:r w:rsidR="005E5367">
              <w:t xml:space="preserve"> = 48</w:t>
            </w:r>
            <w:r w:rsidR="00EF53D1">
              <w:t xml:space="preserve">      </w:t>
            </w:r>
          </w:p>
          <w:p w:rsidR="005C2D90" w:rsidRDefault="005C2D90" w:rsidP="005C2D90">
            <w:pPr>
              <w:pStyle w:val="QuestionStyle"/>
            </w:pP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56DA5" w:rsidP="005C2D90">
            <w:pPr>
              <w:pStyle w:val="QuestionStyle"/>
            </w:pPr>
            <w:r>
              <w:rPr>
                <w:i/>
              </w:rPr>
              <w:object w:dxaOrig="1440" w:dyaOrig="1440">
                <v:shape id="_x0000_s1054" type="#_x0000_t75" style="position:absolute;margin-left:234.45pt;margin-top:2.7pt;width:244.05pt;height:99pt;z-index:251962368;mso-position-horizontal-relative:text;mso-position-vertical-relative:text">
                  <v:imagedata r:id="rId227" o:title=""/>
                </v:shape>
                <o:OLEObject Type="Embed" ProgID="FXDraw.Graphic" ShapeID="_x0000_s1054" DrawAspect="Content" ObjectID="_1494073034" r:id="rId228"/>
              </w:object>
            </w:r>
            <w:r w:rsidR="00CA582E" w:rsidRPr="00CA582E">
              <w:rPr>
                <w:i/>
              </w:rPr>
              <w:t>ABCD</w:t>
            </w:r>
            <w:r w:rsidR="00BC1853">
              <w:t xml:space="preserve"> is a trapezium</w:t>
            </w:r>
            <w:r w:rsidR="00CA582E">
              <w:t xml:space="preserve"> and </w:t>
            </w:r>
            <w:r w:rsidR="0086756A" w:rsidRPr="0086756A">
              <w:rPr>
                <w:position w:val="-2"/>
              </w:rPr>
              <w:object w:dxaOrig="1032" w:dyaOrig="194">
                <v:shape id="_x0000_i1069" type="#_x0000_t75" style="width:50.7pt;height:8.75pt" o:ole="">
                  <v:imagedata r:id="rId229" o:title=""/>
                </v:shape>
                <o:OLEObject Type="Embed" ProgID="FXEquation.Equation" ShapeID="_x0000_i1069" DrawAspect="Content" ObjectID="_1494072959" r:id="rId230"/>
              </w:object>
            </w:r>
            <w:r w:rsidR="00CA582E">
              <w:t xml:space="preserve"> </w:t>
            </w:r>
          </w:p>
          <w:p w:rsidR="00C8794D" w:rsidRDefault="0086756A" w:rsidP="005C2D90">
            <w:pPr>
              <w:pStyle w:val="QuestionStyle"/>
            </w:pPr>
            <w:r w:rsidRPr="0086756A">
              <w:object w:dxaOrig="4556" w:dyaOrig="238">
                <v:shape id="_x0000_i1070" type="#_x0000_t75" style="width:227.25pt;height:11.9pt" o:ole="">
                  <v:imagedata r:id="rId231" o:title=""/>
                </v:shape>
                <o:OLEObject Type="Embed" ProgID="FXEquation.Equation" ShapeID="_x0000_i1070" DrawAspect="Content" ObjectID="_1494072960" r:id="rId232"/>
              </w:object>
            </w:r>
            <w:r w:rsidR="00CA582E" w:rsidRPr="0086756A">
              <w:t xml:space="preserve">  </w:t>
            </w:r>
          </w:p>
          <w:p w:rsidR="00CA582E" w:rsidRPr="00C8794D" w:rsidRDefault="00CA582E" w:rsidP="005C2D90">
            <w:pPr>
              <w:pStyle w:val="QuestionStyle"/>
              <w:rPr>
                <w:position w:val="-6"/>
              </w:rPr>
            </w:pPr>
            <w:r>
              <w:t xml:space="preserve">Find the area of the trapezium </w:t>
            </w:r>
            <w:r w:rsidR="00BC1853">
              <w:rPr>
                <w:i/>
              </w:rPr>
              <w:t>ABC</w:t>
            </w:r>
            <w:r w:rsidRPr="00CA582E">
              <w:rPr>
                <w:i/>
              </w:rPr>
              <w:t>D</w:t>
            </w:r>
            <w:r>
              <w:t>.</w:t>
            </w:r>
          </w:p>
          <w:p w:rsidR="00CA582E" w:rsidRDefault="00CA582E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</w:p>
          <w:p w:rsidR="00C8794D" w:rsidRDefault="00C8794D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  <w:r>
              <w:t xml:space="preserve">     A.          </w:t>
            </w:r>
            <w:r w:rsidR="00C8794D">
              <w:t>306 cm</w:t>
            </w:r>
            <w:r w:rsidR="00C8794D" w:rsidRPr="00C8794D">
              <w:rPr>
                <w:vertAlign w:val="superscript"/>
              </w:rPr>
              <w:t>2</w:t>
            </w:r>
            <w:r>
              <w:t xml:space="preserve">           B.    </w:t>
            </w:r>
            <w:r w:rsidR="00C8794D" w:rsidRPr="00C8794D">
              <w:t>382.5</w:t>
            </w:r>
            <w:r w:rsidR="00C8794D">
              <w:t xml:space="preserve"> cm</w:t>
            </w:r>
            <w:r w:rsidR="00C8794D" w:rsidRPr="00C8794D">
              <w:rPr>
                <w:vertAlign w:val="superscript"/>
              </w:rPr>
              <w:t>2</w:t>
            </w:r>
            <w:r>
              <w:t xml:space="preserve">              C.    </w:t>
            </w:r>
            <w:r w:rsidR="00C8794D">
              <w:t>612 cm</w:t>
            </w:r>
            <w:r w:rsidR="00C8794D" w:rsidRPr="00C8794D">
              <w:rPr>
                <w:vertAlign w:val="superscript"/>
              </w:rPr>
              <w:t>2</w:t>
            </w:r>
            <w:r>
              <w:t xml:space="preserve">             D.   </w:t>
            </w:r>
            <w:r w:rsidR="00C8794D" w:rsidRPr="00C8794D">
              <w:t>765</w:t>
            </w:r>
            <w:r w:rsidR="00C8794D">
              <w:t xml:space="preserve"> cm</w:t>
            </w:r>
            <w:r w:rsidR="00C8794D" w:rsidRPr="00C8794D">
              <w:rPr>
                <w:vertAlign w:val="superscript"/>
              </w:rPr>
              <w:t>2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B4F72" w:rsidP="005C2D90">
            <w:pPr>
              <w:pStyle w:val="QuestionStyle"/>
              <w:ind w:right="5788"/>
            </w:pPr>
            <w:r>
              <w:t>A mountain rises 800 m above a horizontal plain.</w:t>
            </w:r>
          </w:p>
          <w:p w:rsidR="00AB4F72" w:rsidRDefault="00A56DA5" w:rsidP="005C2D90">
            <w:pPr>
              <w:pStyle w:val="QuestionStyle"/>
              <w:ind w:right="5788"/>
            </w:pPr>
            <w:r>
              <w:rPr>
                <w:noProof/>
                <w:lang w:eastAsia="en-AU"/>
              </w:rPr>
              <w:object w:dxaOrig="1440" w:dyaOrig="1440">
                <v:shape id="_x0000_s1151" type="#_x0000_t75" style="position:absolute;margin-left:200.7pt;margin-top:12.95pt;width:277.8pt;height:162.45pt;z-index:251965440;mso-position-horizontal-relative:text;mso-position-vertical-relative:text">
                  <v:imagedata r:id="rId233" o:title=""/>
                </v:shape>
                <o:OLEObject Type="Embed" ProgID="FXDraw.Graphic" ShapeID="_x0000_s1151" DrawAspect="Content" ObjectID="_1494073035" r:id="rId234"/>
              </w:object>
            </w:r>
            <w:r w:rsidR="00AB4F72">
              <w:t>The mountain has a cross section which is an isosceles triangle with a base which is 1.2 km across.</w:t>
            </w:r>
          </w:p>
          <w:p w:rsidR="00AB4F72" w:rsidRDefault="00AB4F72" w:rsidP="005C2D90">
            <w:pPr>
              <w:pStyle w:val="QuestionStyle"/>
              <w:ind w:right="5788"/>
            </w:pPr>
            <w:r>
              <w:t xml:space="preserve">An observer at </w:t>
            </w:r>
            <w:r w:rsidRPr="00AB4F72">
              <w:rPr>
                <w:i/>
              </w:rPr>
              <w:t>A</w:t>
            </w:r>
            <w:r>
              <w:rPr>
                <w:i/>
              </w:rPr>
              <w:t>,</w:t>
            </w:r>
            <w:r>
              <w:t xml:space="preserve"> on the plain, views the top of the mountain at an angle of elevation of 34</w:t>
            </w:r>
            <w:r w:rsidRPr="00AB4F72">
              <w:rPr>
                <w:vertAlign w:val="superscript"/>
              </w:rPr>
              <w:t>o</w:t>
            </w:r>
            <w:r>
              <w:t>.</w:t>
            </w:r>
          </w:p>
          <w:p w:rsidR="00AB4F72" w:rsidRDefault="00AB4F72" w:rsidP="005C2D90">
            <w:pPr>
              <w:pStyle w:val="QuestionStyle"/>
              <w:ind w:right="5788"/>
            </w:pPr>
            <w:r>
              <w:t xml:space="preserve">How far is the observer from the base of the mountain, </w:t>
            </w:r>
            <w:r w:rsidRPr="00AB4F72">
              <w:rPr>
                <w:i/>
              </w:rPr>
              <w:t>B</w:t>
            </w:r>
            <w:r>
              <w:t>?</w:t>
            </w:r>
          </w:p>
          <w:p w:rsidR="00EF53D1" w:rsidRDefault="00EF53D1" w:rsidP="005C2D90">
            <w:pPr>
              <w:pStyle w:val="QuestionStyle"/>
            </w:pPr>
          </w:p>
          <w:p w:rsidR="00E61E66" w:rsidRDefault="00EF53D1" w:rsidP="005C2D90">
            <w:pPr>
              <w:pStyle w:val="QuestionStyle"/>
            </w:pPr>
            <w:r>
              <w:t xml:space="preserve">     A.    </w:t>
            </w:r>
            <w:r w:rsidR="00E42EBF">
              <w:t>540 m</w:t>
            </w:r>
            <w:r>
              <w:t xml:space="preserve">               </w:t>
            </w:r>
          </w:p>
          <w:p w:rsidR="00872540" w:rsidRDefault="00E61E66" w:rsidP="005C2D90">
            <w:pPr>
              <w:pStyle w:val="QuestionStyle"/>
            </w:pPr>
            <w:r>
              <w:t xml:space="preserve"> </w:t>
            </w:r>
            <w:r w:rsidR="00EF53D1">
              <w:t xml:space="preserve">    B.    </w:t>
            </w:r>
            <w:r w:rsidR="00E42EBF">
              <w:t>586 m</w:t>
            </w:r>
            <w:r w:rsidR="00EF53D1">
              <w:t xml:space="preserve">                 </w:t>
            </w:r>
          </w:p>
          <w:p w:rsidR="00E61E66" w:rsidRDefault="00EF53D1" w:rsidP="005C2D90">
            <w:pPr>
              <w:pStyle w:val="QuestionStyle"/>
            </w:pPr>
            <w:r>
              <w:t xml:space="preserve">     C.    </w:t>
            </w:r>
            <w:r w:rsidR="00E42EBF">
              <w:t>660 m</w:t>
            </w:r>
            <w:r>
              <w:t xml:space="preserve">                </w:t>
            </w:r>
          </w:p>
          <w:p w:rsidR="00EF53D1" w:rsidRDefault="00E61E66" w:rsidP="005C2D90">
            <w:pPr>
              <w:pStyle w:val="QuestionStyle"/>
            </w:pPr>
            <w:r>
              <w:t xml:space="preserve">  </w:t>
            </w:r>
            <w:r w:rsidR="00EF53D1">
              <w:t xml:space="preserve">   D.   </w:t>
            </w:r>
            <w:r w:rsidR="00E42EBF">
              <w:t>1186 m</w:t>
            </w:r>
            <w:r w:rsidR="00EF53D1">
              <w:t xml:space="preserve">  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444904" w:rsidP="005C2D90">
            <w:pPr>
              <w:pStyle w:val="QuestionStyle"/>
              <w:ind w:right="4087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5168" behindDoc="0" locked="0" layoutInCell="1" allowOverlap="1" wp14:anchorId="18E552D8" wp14:editId="30A7F678">
                  <wp:simplePos x="0" y="0"/>
                  <wp:positionH relativeFrom="column">
                    <wp:posOffset>3904091</wp:posOffset>
                  </wp:positionH>
                  <wp:positionV relativeFrom="paragraph">
                    <wp:posOffset>-11517</wp:posOffset>
                  </wp:positionV>
                  <wp:extent cx="1535364" cy="1924216"/>
                  <wp:effectExtent l="0" t="0" r="8255" b="0"/>
                  <wp:wrapNone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shutterstock_116176600.jpg"/>
                          <pic:cNvPicPr/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364" cy="192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42EBF">
              <w:t>A dome</w:t>
            </w:r>
            <w:r>
              <w:t>d roof</w:t>
            </w:r>
            <w:r w:rsidR="00E42EBF">
              <w:t xml:space="preserve"> on a building is in the shape of a hemisphere with a diameter of 20 metres.</w:t>
            </w:r>
          </w:p>
          <w:p w:rsidR="00E42EBF" w:rsidRDefault="00E42EBF" w:rsidP="005C2D90">
            <w:pPr>
              <w:pStyle w:val="QuestionStyle"/>
              <w:ind w:right="4087"/>
            </w:pPr>
            <w:r>
              <w:t xml:space="preserve">What is the surface area </w:t>
            </w:r>
            <w:r w:rsidR="00444904">
              <w:t>of the dome?</w:t>
            </w:r>
          </w:p>
          <w:p w:rsidR="00EF53D1" w:rsidRDefault="00EF53D1" w:rsidP="005C2D90">
            <w:pPr>
              <w:pStyle w:val="QuestionStyle"/>
            </w:pPr>
          </w:p>
          <w:p w:rsidR="00444904" w:rsidRDefault="00EF53D1" w:rsidP="005C2D90">
            <w:pPr>
              <w:pStyle w:val="QuestionStyle"/>
            </w:pPr>
            <w:r>
              <w:t xml:space="preserve">     A.   </w:t>
            </w:r>
            <w:r w:rsidR="00444904">
              <w:t>212 m</w:t>
            </w:r>
            <w:r w:rsidR="00444904" w:rsidRPr="00444904">
              <w:rPr>
                <w:vertAlign w:val="superscript"/>
              </w:rPr>
              <w:t>2</w:t>
            </w:r>
            <w:r>
              <w:t xml:space="preserve">               </w:t>
            </w:r>
          </w:p>
          <w:p w:rsidR="00444904" w:rsidRDefault="00EF53D1" w:rsidP="005C2D90">
            <w:pPr>
              <w:pStyle w:val="QuestionStyle"/>
            </w:pPr>
            <w:r>
              <w:t xml:space="preserve">     B.   </w:t>
            </w:r>
            <w:r w:rsidR="00444904">
              <w:t>424 m</w:t>
            </w:r>
            <w:r w:rsidR="00444904" w:rsidRPr="00444904">
              <w:rPr>
                <w:vertAlign w:val="superscript"/>
              </w:rPr>
              <w:t>2</w:t>
            </w:r>
            <w:r>
              <w:t xml:space="preserve">                   </w:t>
            </w:r>
          </w:p>
          <w:p w:rsidR="00444904" w:rsidRDefault="00EF53D1" w:rsidP="005C2D90">
            <w:pPr>
              <w:pStyle w:val="QuestionStyle"/>
            </w:pPr>
            <w:r>
              <w:t xml:space="preserve">     C.   </w:t>
            </w:r>
            <w:r w:rsidR="00444904">
              <w:t>628 m</w:t>
            </w:r>
            <w:r w:rsidR="00444904" w:rsidRPr="00444904">
              <w:rPr>
                <w:vertAlign w:val="superscript"/>
              </w:rPr>
              <w:t>2</w:t>
            </w:r>
            <w:r>
              <w:t xml:space="preserve">                   </w:t>
            </w:r>
          </w:p>
          <w:p w:rsidR="00EF53D1" w:rsidRDefault="00444904" w:rsidP="005C2D90">
            <w:pPr>
              <w:pStyle w:val="QuestionStyle"/>
            </w:pPr>
            <w:r>
              <w:t xml:space="preserve"> </w:t>
            </w:r>
            <w:r w:rsidR="00EF53D1">
              <w:t xml:space="preserve">    D.   </w:t>
            </w:r>
            <w:r>
              <w:t>1 256 m</w:t>
            </w:r>
            <w:r w:rsidRPr="00444904">
              <w:rPr>
                <w:vertAlign w:val="superscript"/>
              </w:rPr>
              <w:t>2</w:t>
            </w:r>
            <w:r w:rsidR="00EF53D1">
              <w:t xml:space="preserve">  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5C2D90" w:rsidP="005C2D90">
            <w:pPr>
              <w:pStyle w:val="QuestionStyle"/>
              <w:ind w:right="4937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7216" behindDoc="0" locked="0" layoutInCell="1" allowOverlap="1" wp14:anchorId="43C077B0" wp14:editId="49BC609F">
                  <wp:simplePos x="0" y="0"/>
                  <wp:positionH relativeFrom="column">
                    <wp:posOffset>3228975</wp:posOffset>
                  </wp:positionH>
                  <wp:positionV relativeFrom="paragraph">
                    <wp:posOffset>22252</wp:posOffset>
                  </wp:positionV>
                  <wp:extent cx="2608027" cy="1956020"/>
                  <wp:effectExtent l="0" t="0" r="1905" b="6350"/>
                  <wp:wrapNone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shutterstock_163985093.jpg"/>
                          <pic:cNvPicPr/>
                        </pic:nvPicPr>
                        <pic:blipFill>
                          <a:blip r:embed="rId2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027" cy="195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767B2">
              <w:t>A</w:t>
            </w:r>
            <w:r w:rsidR="00444904">
              <w:t xml:space="preserve"> regular octahedron </w:t>
            </w:r>
            <w:r w:rsidR="00E767B2">
              <w:t>is formed by joining two square pyramids base to base.</w:t>
            </w:r>
          </w:p>
          <w:p w:rsidR="00E767B2" w:rsidRDefault="00E767B2" w:rsidP="005C2D90">
            <w:pPr>
              <w:pStyle w:val="QuestionStyle"/>
              <w:ind w:right="4937"/>
            </w:pPr>
            <w:r>
              <w:t xml:space="preserve">The pyramids have base edges of 6 cm and a </w:t>
            </w:r>
            <w:r w:rsidR="002D7595">
              <w:t xml:space="preserve">perpendicular </w:t>
            </w:r>
            <w:r>
              <w:t xml:space="preserve">height of  </w:t>
            </w:r>
            <w:r w:rsidRPr="00E767B2">
              <w:rPr>
                <w:color w:val="FF0000"/>
                <w:position w:val="-4"/>
              </w:rPr>
              <w:object w:dxaOrig="768" w:dyaOrig="314">
                <v:shape id="_x0000_i1071" type="#_x0000_t75" style="width:38.2pt;height:15.65pt" o:ole="">
                  <v:imagedata r:id="rId237" o:title=""/>
                </v:shape>
                <o:OLEObject Type="Embed" ProgID="FXEquation.Equation" ShapeID="_x0000_i1071" DrawAspect="Content" ObjectID="_1494072961" r:id="rId238"/>
              </w:object>
            </w:r>
            <w:r>
              <w:t xml:space="preserve"> </w:t>
            </w:r>
          </w:p>
          <w:p w:rsidR="00EF53D1" w:rsidRDefault="00E767B2" w:rsidP="005C2D90">
            <w:pPr>
              <w:pStyle w:val="QuestionStyle"/>
              <w:ind w:right="4937"/>
            </w:pPr>
            <w:r>
              <w:t>What is the volume of the octahedron?</w:t>
            </w:r>
          </w:p>
          <w:p w:rsidR="00E767B2" w:rsidRDefault="00EF53D1" w:rsidP="005C2D90">
            <w:pPr>
              <w:pStyle w:val="QuestionStyle"/>
            </w:pPr>
            <w:r>
              <w:t xml:space="preserve">     A.    </w:t>
            </w:r>
            <w:r w:rsidR="00E767B2">
              <w:t xml:space="preserve"> </w:t>
            </w:r>
            <w:r w:rsidR="00E767B2" w:rsidRPr="00E767B2">
              <w:object w:dxaOrig="918" w:dyaOrig="314">
                <v:shape id="_x0000_i1072" type="#_x0000_t75" style="width:45.7pt;height:15.65pt" o:ole="">
                  <v:imagedata r:id="rId239" o:title=""/>
                </v:shape>
                <o:OLEObject Type="Embed" ProgID="FXEquation.Equation" ShapeID="_x0000_i1072" DrawAspect="Content" ObjectID="_1494072962" r:id="rId240"/>
              </w:object>
            </w:r>
            <w:r w:rsidR="00E767B2">
              <w:t xml:space="preserve"> </w:t>
            </w:r>
            <w:r>
              <w:t xml:space="preserve">                </w:t>
            </w:r>
          </w:p>
          <w:p w:rsidR="00E767B2" w:rsidRDefault="00E767B2" w:rsidP="005C2D90">
            <w:pPr>
              <w:pStyle w:val="QuestionStyle"/>
            </w:pPr>
            <w:r>
              <w:t xml:space="preserve">  </w:t>
            </w:r>
            <w:r w:rsidR="00EF53D1">
              <w:t xml:space="preserve">   B.</w:t>
            </w:r>
            <w:r>
              <w:t xml:space="preserve">     </w:t>
            </w:r>
            <w:r w:rsidRPr="00E767B2">
              <w:rPr>
                <w:color w:val="FF0000"/>
                <w:position w:val="-2"/>
              </w:rPr>
              <w:object w:dxaOrig="677" w:dyaOrig="294">
                <v:shape id="_x0000_i1073" type="#_x0000_t75" style="width:33.8pt;height:14.4pt" o:ole="">
                  <v:imagedata r:id="rId241" o:title=""/>
                </v:shape>
                <o:OLEObject Type="Embed" ProgID="FXEquation.Equation" ShapeID="_x0000_i1073" DrawAspect="Content" ObjectID="_1494072963" r:id="rId242"/>
              </w:object>
            </w:r>
            <w:r>
              <w:t xml:space="preserve">  </w:t>
            </w:r>
            <w:r w:rsidR="00EF53D1">
              <w:t xml:space="preserve">                       </w:t>
            </w:r>
          </w:p>
          <w:p w:rsidR="00E767B2" w:rsidRDefault="00EF53D1" w:rsidP="005C2D90">
            <w:pPr>
              <w:pStyle w:val="QuestionStyle"/>
            </w:pPr>
            <w:r>
              <w:t xml:space="preserve">  </w:t>
            </w:r>
            <w:r w:rsidR="00E767B2">
              <w:t xml:space="preserve"> </w:t>
            </w:r>
            <w:r>
              <w:t xml:space="preserve">  C.</w:t>
            </w:r>
            <w:r w:rsidR="00E767B2">
              <w:t xml:space="preserve">     </w:t>
            </w:r>
            <w:r w:rsidR="00E767B2" w:rsidRPr="00E767B2">
              <w:rPr>
                <w:color w:val="FF0000"/>
                <w:position w:val="-4"/>
              </w:rPr>
              <w:object w:dxaOrig="918" w:dyaOrig="314">
                <v:shape id="_x0000_i1074" type="#_x0000_t75" style="width:45.7pt;height:15.65pt" o:ole="">
                  <v:imagedata r:id="rId243" o:title=""/>
                </v:shape>
                <o:OLEObject Type="Embed" ProgID="FXEquation.Equation" ShapeID="_x0000_i1074" DrawAspect="Content" ObjectID="_1494072964" r:id="rId244"/>
              </w:object>
            </w:r>
            <w:r w:rsidR="00E767B2">
              <w:t xml:space="preserve">  </w:t>
            </w:r>
            <w:r>
              <w:t xml:space="preserve">                      </w:t>
            </w:r>
          </w:p>
          <w:p w:rsidR="00EF53D1" w:rsidRDefault="00EF53D1" w:rsidP="005C2D90">
            <w:pPr>
              <w:pStyle w:val="QuestionStyle"/>
            </w:pPr>
            <w:r>
              <w:t xml:space="preserve">   </w:t>
            </w:r>
            <w:r w:rsidR="00E767B2">
              <w:t xml:space="preserve"> </w:t>
            </w:r>
            <w:r>
              <w:t xml:space="preserve"> D.</w:t>
            </w:r>
            <w:r w:rsidR="00E767B2">
              <w:t xml:space="preserve">     </w:t>
            </w:r>
            <w:r w:rsidR="00E767B2" w:rsidRPr="00E767B2">
              <w:object w:dxaOrig="798" w:dyaOrig="294">
                <v:shape id="_x0000_i1075" type="#_x0000_t75" style="width:40.05pt;height:14.4pt" o:ole="">
                  <v:imagedata r:id="rId245" o:title=""/>
                </v:shape>
                <o:OLEObject Type="Embed" ProgID="FXEquation.Equation" ShapeID="_x0000_i1075" DrawAspect="Content" ObjectID="_1494072965" r:id="rId246"/>
              </w:object>
            </w:r>
            <w:r w:rsidR="00E767B2">
              <w:t xml:space="preserve">  </w:t>
            </w:r>
            <w:r>
              <w:t xml:space="preserve">     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Pr="00662E85" w:rsidRDefault="00662E85" w:rsidP="005C2D90">
            <w:pPr>
              <w:pStyle w:val="QuestionStyle"/>
            </w:pPr>
            <w:r>
              <w:t xml:space="preserve"> </w:t>
            </w:r>
            <w:r w:rsidRPr="00662E85">
              <w:object w:dxaOrig="2014" w:dyaOrig="238">
                <v:shape id="_x0000_i1076" type="#_x0000_t75" style="width:100.8pt;height:11.9pt" o:ole="">
                  <v:imagedata r:id="rId247" o:title=""/>
                </v:shape>
                <o:OLEObject Type="Embed" ProgID="FXEquation.Equation" ShapeID="_x0000_i1076" DrawAspect="Content" ObjectID="_1494072966" r:id="rId248"/>
              </w:object>
            </w:r>
            <w:r w:rsidRPr="00662E85">
              <w:t xml:space="preserve"> </w:t>
            </w:r>
          </w:p>
          <w:p w:rsidR="00EF53D1" w:rsidRDefault="00EF53D1" w:rsidP="005C2D90">
            <w:pPr>
              <w:pStyle w:val="QuestionStyle"/>
            </w:pPr>
          </w:p>
          <w:p w:rsidR="00662E85" w:rsidRDefault="00EF53D1" w:rsidP="005C2D90">
            <w:pPr>
              <w:pStyle w:val="QuestionStyle"/>
            </w:pPr>
            <w:r>
              <w:t xml:space="preserve">     A.     </w:t>
            </w:r>
            <w:r w:rsidR="00662E85">
              <w:t xml:space="preserve"> </w:t>
            </w:r>
            <w:r w:rsidR="00662E85" w:rsidRPr="00662E85">
              <w:object w:dxaOrig="1428" w:dyaOrig="294">
                <v:shape id="_x0000_i1077" type="#_x0000_t75" style="width:71.35pt;height:14.4pt" o:ole="">
                  <v:imagedata r:id="rId249" o:title=""/>
                </v:shape>
                <o:OLEObject Type="Embed" ProgID="FXEquation.Equation" ShapeID="_x0000_i1077" DrawAspect="Content" ObjectID="_1494072967" r:id="rId250"/>
              </w:object>
            </w:r>
            <w:r w:rsidR="00662E85">
              <w:t xml:space="preserve"> </w:t>
            </w:r>
            <w:r>
              <w:t xml:space="preserve">                  B.     </w:t>
            </w:r>
            <w:r w:rsidR="00662E85" w:rsidRPr="00662E85">
              <w:object w:dxaOrig="1414" w:dyaOrig="294">
                <v:shape id="_x0000_i1078" type="#_x0000_t75" style="width:70.75pt;height:14.4pt" o:ole="">
                  <v:imagedata r:id="rId251" o:title=""/>
                </v:shape>
                <o:OLEObject Type="Embed" ProgID="FXEquation.Equation" ShapeID="_x0000_i1078" DrawAspect="Content" ObjectID="_1494072968" r:id="rId252"/>
              </w:object>
            </w:r>
            <w:r>
              <w:t xml:space="preserve">                 </w:t>
            </w:r>
          </w:p>
          <w:p w:rsidR="00EF53D1" w:rsidRDefault="00EF53D1" w:rsidP="005C2D90">
            <w:pPr>
              <w:pStyle w:val="QuestionStyle"/>
            </w:pPr>
            <w:r>
              <w:t xml:space="preserve">     C.</w:t>
            </w:r>
            <w:r w:rsidR="00662E85">
              <w:t xml:space="preserve">      </w:t>
            </w:r>
            <w:r w:rsidR="00662E85" w:rsidRPr="00662E85">
              <w:object w:dxaOrig="1444" w:dyaOrig="294">
                <v:shape id="_x0000_i1079" type="#_x0000_t75" style="width:1in;height:14.4pt" o:ole="">
                  <v:imagedata r:id="rId253" o:title=""/>
                </v:shape>
                <o:OLEObject Type="Embed" ProgID="FXEquation.Equation" ShapeID="_x0000_i1079" DrawAspect="Content" ObjectID="_1494072969" r:id="rId254"/>
              </w:object>
            </w:r>
            <w:r>
              <w:t xml:space="preserve">                   D.     </w:t>
            </w:r>
            <w:r w:rsidR="00662E85" w:rsidRPr="00662E85">
              <w:object w:dxaOrig="1444" w:dyaOrig="294">
                <v:shape id="_x0000_i1080" type="#_x0000_t75" style="width:1in;height:14.4pt" o:ole="">
                  <v:imagedata r:id="rId255" o:title=""/>
                </v:shape>
                <o:OLEObject Type="Embed" ProgID="FXEquation.Equation" ShapeID="_x0000_i1080" DrawAspect="Content" ObjectID="_1494072970" r:id="rId256"/>
              </w:object>
            </w:r>
            <w:r>
              <w:t xml:space="preserve">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3616BA">
            <w:pPr>
              <w:pStyle w:val="ListParagraph"/>
              <w:numPr>
                <w:ilvl w:val="0"/>
                <w:numId w:val="12"/>
              </w:numPr>
              <w:spacing w:before="1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662E85" w:rsidP="005C2D90">
            <w:pPr>
              <w:pStyle w:val="QuestionStyle"/>
            </w:pPr>
            <w:r>
              <w:t xml:space="preserve">Completely factorise  </w:t>
            </w:r>
            <w:r w:rsidRPr="00662E85">
              <w:object w:dxaOrig="1008" w:dyaOrig="294">
                <v:shape id="_x0000_i1081" type="#_x0000_t75" style="width:50.7pt;height:14.4pt" o:ole="">
                  <v:imagedata r:id="rId257" o:title=""/>
                </v:shape>
                <o:OLEObject Type="Embed" ProgID="FXEquation.Equation" ShapeID="_x0000_i1081" DrawAspect="Content" ObjectID="_1494072971" r:id="rId258"/>
              </w:object>
            </w:r>
            <w:r>
              <w:t xml:space="preserve"> </w:t>
            </w:r>
          </w:p>
          <w:p w:rsidR="00EF53D1" w:rsidRDefault="00EF53D1" w:rsidP="005C2D90">
            <w:pPr>
              <w:pStyle w:val="QuestionStyle"/>
            </w:pPr>
          </w:p>
          <w:p w:rsidR="00662E85" w:rsidRDefault="00EF53D1" w:rsidP="005C2D90">
            <w:pPr>
              <w:pStyle w:val="QuestionStyle"/>
            </w:pPr>
            <w:r>
              <w:t xml:space="preserve">     A.        </w:t>
            </w:r>
            <w:r w:rsidR="00662E85">
              <w:t xml:space="preserve"> </w:t>
            </w:r>
            <w:r w:rsidR="00662E85" w:rsidRPr="00662E85">
              <w:object w:dxaOrig="1660" w:dyaOrig="238">
                <v:shape id="_x0000_i1082" type="#_x0000_t75" style="width:83.25pt;height:11.9pt" o:ole="">
                  <v:imagedata r:id="rId259" o:title=""/>
                </v:shape>
                <o:OLEObject Type="Embed" ProgID="FXEquation.Equation" ShapeID="_x0000_i1082" DrawAspect="Content" ObjectID="_1494072972" r:id="rId260"/>
              </w:object>
            </w:r>
            <w:r w:rsidR="00662E85">
              <w:t xml:space="preserve"> </w:t>
            </w:r>
            <w:r>
              <w:t xml:space="preserve">               B.    </w:t>
            </w:r>
            <w:r w:rsidR="00D20C1D" w:rsidRPr="00D20C1D">
              <w:object w:dxaOrig="1770" w:dyaOrig="238">
                <v:shape id="_x0000_i1083" type="#_x0000_t75" style="width:88.3pt;height:11.9pt" o:ole="">
                  <v:imagedata r:id="rId261" o:title=""/>
                </v:shape>
                <o:OLEObject Type="Embed" ProgID="FXEquation.Equation" ShapeID="_x0000_i1083" DrawAspect="Content" ObjectID="_1494072973" r:id="rId262"/>
              </w:object>
            </w:r>
            <w:r>
              <w:t xml:space="preserve">                  </w:t>
            </w:r>
          </w:p>
          <w:p w:rsidR="00EF53D1" w:rsidRDefault="00EF53D1" w:rsidP="005C2D90">
            <w:pPr>
              <w:pStyle w:val="QuestionStyle"/>
            </w:pPr>
            <w:r>
              <w:t xml:space="preserve">     C.</w:t>
            </w:r>
            <w:r w:rsidR="00D20C1D">
              <w:t xml:space="preserve">        </w:t>
            </w:r>
            <w:r>
              <w:t xml:space="preserve"> </w:t>
            </w:r>
            <w:r w:rsidR="00D20C1D" w:rsidRPr="00D20C1D">
              <w:rPr>
                <w:position w:val="-8"/>
              </w:rPr>
              <w:object w:dxaOrig="1770" w:dyaOrig="354">
                <v:shape id="_x0000_i1084" type="#_x0000_t75" style="width:88.3pt;height:17.55pt" o:ole="">
                  <v:imagedata r:id="rId263" o:title=""/>
                </v:shape>
                <o:OLEObject Type="Embed" ProgID="FXEquation.Equation" ShapeID="_x0000_i1084" DrawAspect="Content" ObjectID="_1494072974" r:id="rId264"/>
              </w:object>
            </w:r>
            <w:r>
              <w:t xml:space="preserve">              D.</w:t>
            </w:r>
            <w:r w:rsidR="00D20C1D">
              <w:t xml:space="preserve">     </w:t>
            </w:r>
            <w:r w:rsidR="00D20C1D" w:rsidRPr="00D20C1D">
              <w:rPr>
                <w:position w:val="-6"/>
              </w:rPr>
              <w:object w:dxaOrig="1770" w:dyaOrig="238">
                <v:shape id="_x0000_i1085" type="#_x0000_t75" style="width:88.3pt;height:11.9pt" o:ole="">
                  <v:imagedata r:id="rId265" o:title=""/>
                </v:shape>
                <o:OLEObject Type="Embed" ProgID="FXEquation.Equation" ShapeID="_x0000_i1085" DrawAspect="Content" ObjectID="_1494072975" r:id="rId266"/>
              </w:object>
            </w:r>
            <w:r>
              <w:t xml:space="preserve">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3616BA">
            <w:pPr>
              <w:pStyle w:val="ListParagraph"/>
              <w:numPr>
                <w:ilvl w:val="0"/>
                <w:numId w:val="12"/>
              </w:numPr>
              <w:spacing w:before="24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Pr="003616BA" w:rsidRDefault="005C2D90" w:rsidP="005C2D90">
            <w:pPr>
              <w:pStyle w:val="QuestionStyle"/>
              <w:rPr>
                <w:position w:val="-26"/>
              </w:rPr>
            </w:pPr>
            <w:r>
              <w:t xml:space="preserve"> </w:t>
            </w:r>
            <w:r w:rsidR="003616BA" w:rsidRPr="003616BA">
              <w:rPr>
                <w:color w:val="FF0000"/>
                <w:position w:val="-26"/>
              </w:rPr>
              <w:object w:dxaOrig="2052" w:dyaOrig="714">
                <v:shape id="_x0000_i1086" type="#_x0000_t75" style="width:102.7pt;height:35.7pt" o:ole="">
                  <v:imagedata r:id="rId267" o:title=""/>
                </v:shape>
                <o:OLEObject Type="Embed" ProgID="FXEquation.Equation" ShapeID="_x0000_i1086" DrawAspect="Content" ObjectID="_1494072976" r:id="rId268"/>
              </w:object>
            </w:r>
            <w:r w:rsidRPr="003616BA">
              <w:rPr>
                <w:position w:val="-26"/>
              </w:rPr>
              <w:t xml:space="preserve"> </w:t>
            </w:r>
          </w:p>
          <w:p w:rsidR="00EF53D1" w:rsidRDefault="00EF53D1" w:rsidP="005C2D90">
            <w:pPr>
              <w:pStyle w:val="QuestionStyle"/>
            </w:pPr>
          </w:p>
          <w:p w:rsidR="005C2D90" w:rsidRDefault="00EF53D1" w:rsidP="005C2D90">
            <w:pPr>
              <w:pStyle w:val="QuestionStyle"/>
            </w:pPr>
            <w:r>
              <w:t xml:space="preserve">     A.     </w:t>
            </w:r>
            <w:r w:rsidR="005C2D90" w:rsidRPr="005C2D90">
              <w:rPr>
                <w:color w:val="FF0000"/>
                <w:position w:val="-20"/>
              </w:rPr>
              <w:object w:dxaOrig="802" w:dyaOrig="542">
                <v:shape id="_x0000_i1087" type="#_x0000_t75" style="width:40.05pt;height:26.9pt" o:ole="">
                  <v:imagedata r:id="rId269" o:title=""/>
                </v:shape>
                <o:OLEObject Type="Embed" ProgID="FXEquation.Equation" ShapeID="_x0000_i1087" DrawAspect="Content" ObjectID="_1494072977" r:id="rId270"/>
              </w:object>
            </w:r>
            <w:r>
              <w:t xml:space="preserve">                  </w:t>
            </w:r>
            <w:r w:rsidR="005C2D90">
              <w:t xml:space="preserve">                  </w:t>
            </w:r>
            <w:r>
              <w:t xml:space="preserve">B.     </w:t>
            </w:r>
            <w:r w:rsidR="005C2D90">
              <w:t xml:space="preserve"> </w:t>
            </w:r>
            <w:r w:rsidR="005C2D90" w:rsidRPr="005C2D90">
              <w:rPr>
                <w:color w:val="FF0000"/>
                <w:position w:val="-20"/>
              </w:rPr>
              <w:object w:dxaOrig="772" w:dyaOrig="542">
                <v:shape id="_x0000_i1088" type="#_x0000_t75" style="width:38.8pt;height:26.9pt" o:ole="">
                  <v:imagedata r:id="rId271" o:title=""/>
                </v:shape>
                <o:OLEObject Type="Embed" ProgID="FXEquation.Equation" ShapeID="_x0000_i1088" DrawAspect="Content" ObjectID="_1494072978" r:id="rId272"/>
              </w:object>
            </w:r>
            <w:r w:rsidR="005C2D90">
              <w:t xml:space="preserve"> </w:t>
            </w:r>
            <w:r>
              <w:t xml:space="preserve">                </w:t>
            </w:r>
          </w:p>
          <w:p w:rsidR="00EF53D1" w:rsidRDefault="00EF53D1" w:rsidP="005C2D90">
            <w:pPr>
              <w:pStyle w:val="QuestionStyle"/>
            </w:pPr>
            <w:r>
              <w:t xml:space="preserve">     C.       </w:t>
            </w:r>
            <w:r w:rsidR="005C2D90" w:rsidRPr="005C2D90">
              <w:rPr>
                <w:color w:val="FF0000"/>
                <w:position w:val="-20"/>
              </w:rPr>
              <w:object w:dxaOrig="652" w:dyaOrig="542">
                <v:shape id="_x0000_i1089" type="#_x0000_t75" style="width:32.55pt;height:26.9pt" o:ole="">
                  <v:imagedata r:id="rId273" o:title=""/>
                </v:shape>
                <o:OLEObject Type="Embed" ProgID="FXEquation.Equation" ShapeID="_x0000_i1089" DrawAspect="Content" ObjectID="_1494072979" r:id="rId274"/>
              </w:object>
            </w:r>
            <w:r>
              <w:t xml:space="preserve">              </w:t>
            </w:r>
            <w:r w:rsidR="005C2D90">
              <w:t xml:space="preserve">               </w:t>
            </w:r>
            <w:r>
              <w:t xml:space="preserve">     </w:t>
            </w:r>
            <w:r w:rsidR="003616BA">
              <w:t xml:space="preserve">  </w:t>
            </w:r>
            <w:r>
              <w:t xml:space="preserve">D.      </w:t>
            </w:r>
            <w:r w:rsidR="003616BA" w:rsidRPr="003616BA">
              <w:rPr>
                <w:color w:val="FF0000"/>
                <w:position w:val="-20"/>
              </w:rPr>
              <w:object w:dxaOrig="802" w:dyaOrig="542">
                <v:shape id="_x0000_i1090" type="#_x0000_t75" style="width:40.05pt;height:26.9pt" o:ole="">
                  <v:imagedata r:id="rId275" o:title=""/>
                </v:shape>
                <o:OLEObject Type="Embed" ProgID="FXEquation.Equation" ShapeID="_x0000_i1090" DrawAspect="Content" ObjectID="_1494072980" r:id="rId276"/>
              </w:object>
            </w:r>
            <w:r>
              <w:t xml:space="preserve">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3616BA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56DA5" w:rsidP="005C2D9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54" type="#_x0000_t75" style="position:absolute;margin-left:69.5pt;margin-top:21.65pt;width:251.85pt;height:222.05pt;z-index:251968512;mso-position-horizontal-relative:text;mso-position-vertical-relative:text">
                  <v:imagedata r:id="rId277" o:title=""/>
                </v:shape>
                <o:OLEObject Type="Embed" ProgID="FXDraw.Graphic" ShapeID="_x0000_s1154" DrawAspect="Content" ObjectID="_1494073036" r:id="rId278"/>
              </w:object>
            </w:r>
            <w:r w:rsidR="003616BA">
              <w:t xml:space="preserve">The </w:t>
            </w:r>
            <w:proofErr w:type="gramStart"/>
            <w:r w:rsidR="003616BA">
              <w:t xml:space="preserve">line  </w:t>
            </w:r>
            <w:proofErr w:type="gramEnd"/>
            <w:r w:rsidR="003616BA" w:rsidRPr="003616BA">
              <w:rPr>
                <w:color w:val="FF0000"/>
                <w:position w:val="-6"/>
              </w:rPr>
              <w:object w:dxaOrig="1804" w:dyaOrig="234">
                <v:shape id="_x0000_i1091" type="#_x0000_t75" style="width:90.15pt;height:11.9pt" o:ole="">
                  <v:imagedata r:id="rId279" o:title=""/>
                </v:shape>
                <o:OLEObject Type="Embed" ProgID="FXEquation.Equation" ShapeID="_x0000_i1091" DrawAspect="Content" ObjectID="_1494072981" r:id="rId280"/>
              </w:object>
            </w:r>
            <w:r w:rsidR="003616BA">
              <w:t>is shown on the number plane.</w:t>
            </w: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</w:p>
          <w:p w:rsidR="003616BA" w:rsidRDefault="003616BA" w:rsidP="005C2D90">
            <w:pPr>
              <w:pStyle w:val="QuestionStyle"/>
            </w:pPr>
            <w:r>
              <w:t xml:space="preserve">What is the simultaneous solution of </w:t>
            </w:r>
            <w:r w:rsidRPr="003616BA">
              <w:rPr>
                <w:color w:val="FF0000"/>
                <w:position w:val="-6"/>
              </w:rPr>
              <w:object w:dxaOrig="1804" w:dyaOrig="234">
                <v:shape id="_x0000_i1092" type="#_x0000_t75" style="width:90.15pt;height:11.9pt" o:ole="">
                  <v:imagedata r:id="rId279" o:title=""/>
                </v:shape>
                <o:OLEObject Type="Embed" ProgID="FXEquation.Equation" ShapeID="_x0000_i1092" DrawAspect="Content" ObjectID="_1494072982" r:id="rId281"/>
              </w:object>
            </w:r>
            <w:r>
              <w:t xml:space="preserve">and  </w:t>
            </w:r>
            <w:r w:rsidR="00DF5F33" w:rsidRPr="00DF5F33">
              <w:rPr>
                <w:color w:val="FF0000"/>
                <w:position w:val="-6"/>
              </w:rPr>
              <w:object w:dxaOrig="1788" w:dyaOrig="234">
                <v:shape id="_x0000_i1093" type="#_x0000_t75" style="width:89.55pt;height:11.9pt" o:ole="">
                  <v:imagedata r:id="rId282" o:title=""/>
                </v:shape>
                <o:OLEObject Type="Embed" ProgID="FXEquation.Equation" ShapeID="_x0000_i1093" DrawAspect="Content" ObjectID="_1494072983" r:id="rId283"/>
              </w:object>
            </w:r>
            <w:r>
              <w:t xml:space="preserve"> </w:t>
            </w:r>
          </w:p>
          <w:p w:rsidR="00EF53D1" w:rsidRDefault="00EF53D1" w:rsidP="005C2D90">
            <w:pPr>
              <w:pStyle w:val="QuestionStyle"/>
            </w:pPr>
          </w:p>
          <w:p w:rsidR="00EF53D1" w:rsidRDefault="00EF53D1" w:rsidP="00010C45">
            <w:pPr>
              <w:pStyle w:val="QuestionStyle"/>
            </w:pPr>
            <w:r>
              <w:t xml:space="preserve">     A.     </w:t>
            </w:r>
            <w:r w:rsidR="00DF5F33">
              <w:t>(0, 4)</w:t>
            </w:r>
            <w:r>
              <w:t xml:space="preserve">              B.   </w:t>
            </w:r>
            <w:r w:rsidR="00DF5F33">
              <w:t>(3, 6)</w:t>
            </w:r>
            <w:r w:rsidR="00010C45">
              <w:t xml:space="preserve">          </w:t>
            </w:r>
            <w:r>
              <w:t xml:space="preserve">  C.     </w:t>
            </w:r>
            <w:r w:rsidR="00010C45">
              <w:t xml:space="preserve">(4½, 7) </w:t>
            </w:r>
            <w:r>
              <w:t xml:space="preserve">         D.    </w:t>
            </w:r>
            <w:r w:rsidR="00010C45">
              <w:t>(12, 12)</w:t>
            </w:r>
            <w:r>
              <w:t xml:space="preserve">       </w:t>
            </w:r>
          </w:p>
        </w:tc>
      </w:tr>
      <w:tr w:rsidR="008B05F5" w:rsidRPr="00C25037" w:rsidTr="00EF53D1">
        <w:trPr>
          <w:cantSplit/>
        </w:trPr>
        <w:tc>
          <w:tcPr>
            <w:tcW w:w="817" w:type="dxa"/>
          </w:tcPr>
          <w:p w:rsidR="008B05F5" w:rsidRPr="00B15693" w:rsidRDefault="008B05F5" w:rsidP="008B05F5">
            <w:pPr>
              <w:pStyle w:val="ListParagraph"/>
              <w:numPr>
                <w:ilvl w:val="0"/>
                <w:numId w:val="12"/>
              </w:numPr>
              <w:spacing w:before="14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8B05F5" w:rsidRDefault="008B05F5" w:rsidP="00D67679">
            <w:pPr>
              <w:pStyle w:val="QuestionStyle"/>
              <w:spacing w:after="240"/>
            </w:pPr>
            <w:r>
              <w:t xml:space="preserve">Solve the equation  </w:t>
            </w:r>
            <w:r w:rsidRPr="008B05F5">
              <w:rPr>
                <w:color w:val="FF0000"/>
                <w:position w:val="-2"/>
              </w:rPr>
              <w:object w:dxaOrig="1934" w:dyaOrig="294">
                <v:shape id="_x0000_i1094" type="#_x0000_t75" style="width:96.4pt;height:14.4pt" o:ole="">
                  <v:imagedata r:id="rId284" o:title=""/>
                </v:shape>
                <o:OLEObject Type="Embed" ProgID="FXEquation.Equation" ShapeID="_x0000_i1094" DrawAspect="Content" ObjectID="_1494072984" r:id="rId285"/>
              </w:object>
            </w:r>
            <w:r>
              <w:t xml:space="preserve"> </w:t>
            </w:r>
          </w:p>
          <w:p w:rsidR="008B05F5" w:rsidRDefault="008B05F5" w:rsidP="008B05F5">
            <w:pPr>
              <w:pStyle w:val="QuestionStyle"/>
            </w:pPr>
            <w:r>
              <w:t xml:space="preserve">     A.       </w:t>
            </w:r>
            <w:r w:rsidR="00D67679">
              <w:t xml:space="preserve"> </w:t>
            </w:r>
            <w:r w:rsidR="00D67679" w:rsidRPr="00D67679">
              <w:rPr>
                <w:color w:val="FF0000"/>
                <w:position w:val="-2"/>
              </w:rPr>
              <w:object w:dxaOrig="1964" w:dyaOrig="194">
                <v:shape id="_x0000_i1095" type="#_x0000_t75" style="width:98.3pt;height:9.4pt" o:ole="">
                  <v:imagedata r:id="rId286" o:title=""/>
                </v:shape>
                <o:OLEObject Type="Embed" ProgID="FXEquation.Equation" ShapeID="_x0000_i1095" DrawAspect="Content" ObjectID="_1494072985" r:id="rId287"/>
              </w:object>
            </w:r>
            <w:r w:rsidR="00D67679">
              <w:t xml:space="preserve"> </w:t>
            </w:r>
            <w:r>
              <w:t xml:space="preserve">             </w:t>
            </w:r>
          </w:p>
          <w:p w:rsidR="008B05F5" w:rsidRDefault="008B05F5" w:rsidP="008B05F5">
            <w:pPr>
              <w:pStyle w:val="QuestionStyle"/>
            </w:pPr>
            <w:r>
              <w:t xml:space="preserve">     B</w:t>
            </w:r>
            <w:r w:rsidR="00D67679">
              <w:t xml:space="preserve">.        </w:t>
            </w:r>
            <w:r w:rsidR="00D67679" w:rsidRPr="00D67679">
              <w:rPr>
                <w:color w:val="FF0000"/>
                <w:position w:val="-2"/>
              </w:rPr>
              <w:object w:dxaOrig="1844" w:dyaOrig="194">
                <v:shape id="_x0000_i1096" type="#_x0000_t75" style="width:92.05pt;height:9.4pt" o:ole="">
                  <v:imagedata r:id="rId288" o:title=""/>
                </v:shape>
                <o:OLEObject Type="Embed" ProgID="FXEquation.Equation" ShapeID="_x0000_i1096" DrawAspect="Content" ObjectID="_1494072986" r:id="rId289"/>
              </w:object>
            </w:r>
            <w:r w:rsidR="00D67679">
              <w:t xml:space="preserve">              </w:t>
            </w:r>
            <w:r>
              <w:t xml:space="preserve">           </w:t>
            </w:r>
          </w:p>
          <w:p w:rsidR="008B05F5" w:rsidRDefault="008B05F5" w:rsidP="008B05F5">
            <w:pPr>
              <w:pStyle w:val="QuestionStyle"/>
            </w:pPr>
            <w:r>
              <w:t xml:space="preserve">     C</w:t>
            </w:r>
            <w:r w:rsidR="00D67679">
              <w:t xml:space="preserve">.        </w:t>
            </w:r>
            <w:r w:rsidR="00D67679" w:rsidRPr="00D67679">
              <w:rPr>
                <w:color w:val="FF0000"/>
                <w:position w:val="-2"/>
              </w:rPr>
              <w:object w:dxaOrig="1844" w:dyaOrig="194">
                <v:shape id="_x0000_i1097" type="#_x0000_t75" style="width:92.05pt;height:9.4pt" o:ole="">
                  <v:imagedata r:id="rId290" o:title=""/>
                </v:shape>
                <o:OLEObject Type="Embed" ProgID="FXEquation.Equation" ShapeID="_x0000_i1097" DrawAspect="Content" ObjectID="_1494072987" r:id="rId291"/>
              </w:object>
            </w:r>
            <w:r w:rsidR="00D67679">
              <w:t xml:space="preserve">             </w:t>
            </w:r>
            <w:r>
              <w:t xml:space="preserve">       </w:t>
            </w:r>
          </w:p>
          <w:p w:rsidR="008B05F5" w:rsidRDefault="008B05F5" w:rsidP="008B05F5">
            <w:pPr>
              <w:pStyle w:val="QuestionStyle"/>
            </w:pPr>
            <w:r>
              <w:t xml:space="preserve">     D</w:t>
            </w:r>
            <w:r w:rsidR="00D67679">
              <w:t xml:space="preserve">.        </w:t>
            </w:r>
            <w:r w:rsidR="00D67679" w:rsidRPr="00D67679">
              <w:rPr>
                <w:color w:val="FF0000"/>
                <w:position w:val="-2"/>
              </w:rPr>
              <w:object w:dxaOrig="1964" w:dyaOrig="194">
                <v:shape id="_x0000_i1098" type="#_x0000_t75" style="width:98.3pt;height:9.4pt" o:ole="">
                  <v:imagedata r:id="rId292" o:title=""/>
                </v:shape>
                <o:OLEObject Type="Embed" ProgID="FXEquation.Equation" ShapeID="_x0000_i1098" DrawAspect="Content" ObjectID="_1494072988" r:id="rId293"/>
              </w:object>
            </w:r>
            <w:r w:rsidR="00D67679">
              <w:t xml:space="preserve">         </w:t>
            </w:r>
          </w:p>
        </w:tc>
      </w:tr>
      <w:tr w:rsidR="008B05F5" w:rsidRPr="00C25037" w:rsidTr="00EF53D1">
        <w:trPr>
          <w:cantSplit/>
        </w:trPr>
        <w:tc>
          <w:tcPr>
            <w:tcW w:w="817" w:type="dxa"/>
          </w:tcPr>
          <w:p w:rsidR="008B05F5" w:rsidRPr="00B15693" w:rsidRDefault="008B05F5" w:rsidP="008B05F5">
            <w:pPr>
              <w:pStyle w:val="ListParagraph"/>
              <w:numPr>
                <w:ilvl w:val="0"/>
                <w:numId w:val="12"/>
              </w:numPr>
              <w:spacing w:before="14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8B05F5" w:rsidRDefault="008B05F5" w:rsidP="00D67679">
            <w:pPr>
              <w:pStyle w:val="QuestionStyle"/>
              <w:spacing w:after="240"/>
            </w:pPr>
            <w:r>
              <w:t xml:space="preserve">Find the exact solutions to the equation  </w:t>
            </w:r>
            <w:r w:rsidRPr="008B05F5">
              <w:rPr>
                <w:color w:val="FF0000"/>
                <w:position w:val="-2"/>
              </w:rPr>
              <w:object w:dxaOrig="1818" w:dyaOrig="294" w14:anchorId="2B95E44F">
                <v:shape id="_x0000_i1099" type="#_x0000_t75" style="width:90.8pt;height:14.4pt" o:ole="">
                  <v:imagedata r:id="rId294" o:title=""/>
                </v:shape>
                <o:OLEObject Type="Embed" ProgID="FXEquation.Equation" ShapeID="_x0000_i1099" DrawAspect="Content" ObjectID="_1494072989" r:id="rId295"/>
              </w:object>
            </w:r>
            <w:r>
              <w:t xml:space="preserve"> </w:t>
            </w:r>
          </w:p>
          <w:p w:rsidR="008B05F5" w:rsidRDefault="008B05F5" w:rsidP="008B05F5">
            <w:pPr>
              <w:pStyle w:val="QuestionStyle"/>
            </w:pPr>
            <w:r>
              <w:t xml:space="preserve">     A.        </w:t>
            </w:r>
            <w:r w:rsidR="00544451" w:rsidRPr="00544451">
              <w:rPr>
                <w:color w:val="FF0000"/>
                <w:position w:val="-20"/>
              </w:rPr>
              <w:object w:dxaOrig="782" w:dyaOrig="639">
                <v:shape id="_x0000_i1100" type="#_x0000_t75" style="width:38.8pt;height:31.95pt" o:ole="">
                  <v:imagedata r:id="rId296" o:title=""/>
                </v:shape>
                <o:OLEObject Type="Embed" ProgID="FXEquation.Equation" ShapeID="_x0000_i1100" DrawAspect="Content" ObjectID="_1494072990" r:id="rId297"/>
              </w:object>
            </w:r>
            <w:r>
              <w:t xml:space="preserve">            </w:t>
            </w:r>
          </w:p>
          <w:p w:rsidR="008B05F5" w:rsidRDefault="008B05F5" w:rsidP="008B05F5">
            <w:pPr>
              <w:pStyle w:val="QuestionStyle"/>
            </w:pPr>
            <w:r>
              <w:t xml:space="preserve">     B.       </w:t>
            </w:r>
            <w:r w:rsidR="00544451" w:rsidRPr="00544451">
              <w:rPr>
                <w:color w:val="FF0000"/>
                <w:position w:val="-20"/>
              </w:rPr>
              <w:object w:dxaOrig="782" w:dyaOrig="639">
                <v:shape id="_x0000_i1101" type="#_x0000_t75" style="width:38.8pt;height:31.95pt" o:ole="">
                  <v:imagedata r:id="rId298" o:title=""/>
                </v:shape>
                <o:OLEObject Type="Embed" ProgID="FXEquation.Equation" ShapeID="_x0000_i1101" DrawAspect="Content" ObjectID="_1494072991" r:id="rId299"/>
              </w:object>
            </w:r>
            <w:r>
              <w:t xml:space="preserve">                </w:t>
            </w:r>
          </w:p>
          <w:p w:rsidR="008B05F5" w:rsidRDefault="008B05F5" w:rsidP="008B05F5">
            <w:pPr>
              <w:pStyle w:val="QuestionStyle"/>
            </w:pPr>
            <w:r>
              <w:t xml:space="preserve">     C.       </w:t>
            </w:r>
            <w:r w:rsidR="00D67679" w:rsidRPr="00D67679">
              <w:rPr>
                <w:color w:val="FF0000"/>
                <w:position w:val="-20"/>
              </w:rPr>
              <w:object w:dxaOrig="662" w:dyaOrig="639">
                <v:shape id="_x0000_i1102" type="#_x0000_t75" style="width:33.2pt;height:31.95pt" o:ole="">
                  <v:imagedata r:id="rId300" o:title=""/>
                </v:shape>
                <o:OLEObject Type="Embed" ProgID="FXEquation.Equation" ShapeID="_x0000_i1102" DrawAspect="Content" ObjectID="_1494072992" r:id="rId301"/>
              </w:object>
            </w:r>
            <w:r>
              <w:t xml:space="preserve">               </w:t>
            </w:r>
          </w:p>
          <w:p w:rsidR="008B05F5" w:rsidRDefault="008B05F5" w:rsidP="008B05F5">
            <w:pPr>
              <w:pStyle w:val="QuestionStyle"/>
            </w:pPr>
            <w:r>
              <w:t xml:space="preserve">     D.      </w:t>
            </w:r>
            <w:r w:rsidR="00D67679">
              <w:t xml:space="preserve"> </w:t>
            </w:r>
            <w:r w:rsidR="00D67679" w:rsidRPr="00D67679">
              <w:rPr>
                <w:color w:val="FF0000"/>
                <w:position w:val="-20"/>
              </w:rPr>
              <w:object w:dxaOrig="662" w:dyaOrig="639">
                <v:shape id="_x0000_i1103" type="#_x0000_t75" style="width:33.2pt;height:31.95pt" o:ole="">
                  <v:imagedata r:id="rId302" o:title=""/>
                </v:shape>
                <o:OLEObject Type="Embed" ProgID="FXEquation.Equation" ShapeID="_x0000_i1103" DrawAspect="Content" ObjectID="_1494072993" r:id="rId303"/>
              </w:object>
            </w:r>
            <w:r w:rsidR="00D67679">
              <w:t xml:space="preserve"> </w:t>
            </w:r>
            <w:r>
              <w:t xml:space="preserve">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544451" w:rsidRDefault="00EF53D1" w:rsidP="00544451">
            <w:pPr>
              <w:spacing w:before="80"/>
              <w:ind w:left="360"/>
            </w:pPr>
          </w:p>
        </w:tc>
        <w:tc>
          <w:tcPr>
            <w:tcW w:w="9865" w:type="dxa"/>
          </w:tcPr>
          <w:p w:rsidR="00544451" w:rsidRPr="00E213C3" w:rsidRDefault="00544451" w:rsidP="005C2D90">
            <w:pPr>
              <w:pStyle w:val="QuestionStyle"/>
              <w:rPr>
                <w:b/>
              </w:rPr>
            </w:pPr>
            <w:r w:rsidRPr="00E213C3">
              <w:rPr>
                <w:b/>
              </w:rPr>
              <w:t>Questions 68 and 69 refer to the following graph.</w:t>
            </w:r>
          </w:p>
          <w:p w:rsidR="00EF53D1" w:rsidRDefault="00D5619C" w:rsidP="005C2D90">
            <w:pPr>
              <w:pStyle w:val="QuestionStyle"/>
            </w:pPr>
            <w:r>
              <w:t>The grap</w:t>
            </w:r>
            <w:r w:rsidR="001E5886">
              <w:t>h below shows the air pressure outside an aircraft as it completes a journey.</w:t>
            </w:r>
          </w:p>
          <w:p w:rsidR="00E213C3" w:rsidRDefault="00E213C3" w:rsidP="005C2D90">
            <w:pPr>
              <w:pStyle w:val="QuestionStyle"/>
            </w:pPr>
            <w:r>
              <w:t>Air pressure is lower at higher altitudes.</w:t>
            </w:r>
          </w:p>
          <w:p w:rsidR="00E213C3" w:rsidRDefault="00E213C3" w:rsidP="005C2D90">
            <w:pPr>
              <w:pStyle w:val="QuestionStyle"/>
            </w:pPr>
            <w:r>
              <w:t>The start and end of the aircraft’s journey are both close to sea level.</w:t>
            </w:r>
          </w:p>
          <w:p w:rsidR="00D5619C" w:rsidRDefault="00E213C3" w:rsidP="005C2D90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1312" behindDoc="0" locked="0" layoutInCell="1" allowOverlap="1" wp14:anchorId="0987B954" wp14:editId="36DD9313">
                  <wp:simplePos x="0" y="0"/>
                  <wp:positionH relativeFrom="column">
                    <wp:posOffset>534670</wp:posOffset>
                  </wp:positionH>
                  <wp:positionV relativeFrom="paragraph">
                    <wp:posOffset>90335</wp:posOffset>
                  </wp:positionV>
                  <wp:extent cx="3983355" cy="3487420"/>
                  <wp:effectExtent l="0" t="0" r="0" b="0"/>
                  <wp:wrapNone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0" t="1890" r="1301" b="3641"/>
                          <a:stretch/>
                        </pic:blipFill>
                        <pic:spPr bwMode="auto">
                          <a:xfrm>
                            <a:off x="0" y="0"/>
                            <a:ext cx="3983355" cy="348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5619C" w:rsidRDefault="00D5619C" w:rsidP="005C2D90">
            <w:pPr>
              <w:pStyle w:val="QuestionStyle"/>
            </w:pPr>
          </w:p>
          <w:p w:rsidR="00D5619C" w:rsidRDefault="00D5619C" w:rsidP="005C2D90">
            <w:pPr>
              <w:pStyle w:val="QuestionStyle"/>
            </w:pPr>
          </w:p>
          <w:p w:rsidR="00D5619C" w:rsidRDefault="00D5619C" w:rsidP="005C2D90">
            <w:pPr>
              <w:pStyle w:val="QuestionStyle"/>
            </w:pPr>
          </w:p>
          <w:p w:rsidR="008B05F5" w:rsidRDefault="008B05F5" w:rsidP="005C2D90">
            <w:pPr>
              <w:pStyle w:val="QuestionStyle"/>
            </w:pPr>
          </w:p>
          <w:p w:rsidR="008B05F5" w:rsidRDefault="008B05F5" w:rsidP="005C2D90">
            <w:pPr>
              <w:pStyle w:val="QuestionStyle"/>
            </w:pPr>
          </w:p>
          <w:p w:rsidR="008B05F5" w:rsidRDefault="008B05F5" w:rsidP="005C2D90">
            <w:pPr>
              <w:pStyle w:val="QuestionStyle"/>
            </w:pPr>
          </w:p>
          <w:p w:rsidR="008B05F5" w:rsidRDefault="008B05F5" w:rsidP="005C2D90">
            <w:pPr>
              <w:pStyle w:val="QuestionStyle"/>
            </w:pPr>
          </w:p>
          <w:p w:rsidR="008B05F5" w:rsidRDefault="008B05F5" w:rsidP="005C2D90">
            <w:pPr>
              <w:pStyle w:val="QuestionStyle"/>
            </w:pPr>
          </w:p>
          <w:p w:rsidR="008B05F5" w:rsidRDefault="008B05F5" w:rsidP="005C2D90">
            <w:pPr>
              <w:pStyle w:val="QuestionStyle"/>
            </w:pPr>
          </w:p>
          <w:p w:rsidR="00544451" w:rsidRDefault="00544451" w:rsidP="005C2D90">
            <w:pPr>
              <w:pStyle w:val="QuestionStyle"/>
            </w:pPr>
          </w:p>
          <w:p w:rsidR="008B05F5" w:rsidRDefault="008B05F5" w:rsidP="005C2D90">
            <w:pPr>
              <w:pStyle w:val="QuestionStyle"/>
            </w:pPr>
          </w:p>
          <w:p w:rsidR="008B05F5" w:rsidRDefault="008B05F5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</w:p>
          <w:p w:rsidR="00EF53D1" w:rsidRDefault="00EF53D1" w:rsidP="005C2D90">
            <w:pPr>
              <w:pStyle w:val="QuestionStyle"/>
            </w:pP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544451" w:rsidP="00544451">
            <w:pPr>
              <w:pStyle w:val="QuestionStyle"/>
              <w:spacing w:after="240"/>
            </w:pPr>
            <w:r>
              <w:t>If the aircraft departed at 10:50 am, at what times did the outside air pressure reach 40 kPa?</w:t>
            </w:r>
          </w:p>
          <w:p w:rsidR="00544451" w:rsidRDefault="00EF53D1" w:rsidP="00544451">
            <w:pPr>
              <w:pStyle w:val="QuestionStyle"/>
            </w:pPr>
            <w:r>
              <w:t xml:space="preserve">     A.   </w:t>
            </w:r>
            <w:r w:rsidR="00544451">
              <w:t>11:05 am and 12:15 pm</w:t>
            </w:r>
            <w:r>
              <w:t xml:space="preserve">       </w:t>
            </w:r>
          </w:p>
          <w:p w:rsidR="00544451" w:rsidRDefault="00544451" w:rsidP="00544451">
            <w:pPr>
              <w:pStyle w:val="QuestionStyle"/>
            </w:pPr>
            <w:r>
              <w:t xml:space="preserve"> </w:t>
            </w:r>
            <w:r w:rsidR="00EF53D1">
              <w:t xml:space="preserve">    B.   </w:t>
            </w:r>
            <w:r>
              <w:t>11:05 am and 12:25 pm</w:t>
            </w:r>
            <w:r w:rsidR="00EF53D1">
              <w:t xml:space="preserve">                    </w:t>
            </w:r>
          </w:p>
          <w:p w:rsidR="00544451" w:rsidRDefault="00544451" w:rsidP="00544451">
            <w:pPr>
              <w:pStyle w:val="QuestionStyle"/>
            </w:pPr>
            <w:r>
              <w:t xml:space="preserve"> </w:t>
            </w:r>
            <w:r w:rsidR="00EF53D1">
              <w:t xml:space="preserve">    C.   </w:t>
            </w:r>
            <w:r>
              <w:t>11:10 am and 12:15 pm</w:t>
            </w:r>
            <w:r w:rsidR="00EF53D1">
              <w:t xml:space="preserve">                   </w:t>
            </w:r>
          </w:p>
          <w:p w:rsidR="00EF53D1" w:rsidRDefault="00544451" w:rsidP="00544451">
            <w:pPr>
              <w:pStyle w:val="QuestionStyle"/>
            </w:pPr>
            <w:r>
              <w:t xml:space="preserve"> </w:t>
            </w:r>
            <w:r w:rsidR="00EF53D1">
              <w:t xml:space="preserve">    D.   </w:t>
            </w:r>
            <w:r>
              <w:t>11:10 am and 12:25 pm</w:t>
            </w:r>
            <w:r w:rsidR="00EF53D1">
              <w:t xml:space="preserve">  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544451" w:rsidP="00544451">
            <w:pPr>
              <w:pStyle w:val="QuestionStyle"/>
              <w:spacing w:after="240"/>
            </w:pPr>
            <w:r>
              <w:t>Which best explains the change in air pressure during the journey?</w:t>
            </w:r>
          </w:p>
          <w:p w:rsidR="00544451" w:rsidRDefault="00EF53D1" w:rsidP="00544451">
            <w:pPr>
              <w:pStyle w:val="QuestionStyle"/>
              <w:ind w:left="720" w:hanging="720"/>
            </w:pPr>
            <w:r>
              <w:t xml:space="preserve">     A.   </w:t>
            </w:r>
            <w:r w:rsidR="00544451">
              <w:t>The aircraft climbs a</w:t>
            </w:r>
            <w:r w:rsidR="000C539B">
              <w:t>t a slow</w:t>
            </w:r>
            <w:r w:rsidR="00544451">
              <w:t xml:space="preserve"> rate</w:t>
            </w:r>
            <w:r w:rsidR="000C539B">
              <w:t xml:space="preserve"> from sea level</w:t>
            </w:r>
            <w:r w:rsidR="00544451">
              <w:t xml:space="preserve"> to an altitude where the air pressure is much lower, remains around this altitude for a few minutes only and then descends at a similar </w:t>
            </w:r>
            <w:r w:rsidR="000C539B">
              <w:t xml:space="preserve">slow </w:t>
            </w:r>
            <w:r w:rsidR="00544451">
              <w:t xml:space="preserve">rate till it is </w:t>
            </w:r>
            <w:r w:rsidR="000C539B">
              <w:t xml:space="preserve">again </w:t>
            </w:r>
            <w:r w:rsidR="00544451">
              <w:t>close to sea level.</w:t>
            </w:r>
            <w:r>
              <w:t xml:space="preserve">             </w:t>
            </w:r>
          </w:p>
          <w:p w:rsidR="00544451" w:rsidRDefault="00544451" w:rsidP="00544451">
            <w:pPr>
              <w:pStyle w:val="QuestionStyle"/>
              <w:ind w:left="720" w:hanging="720"/>
            </w:pPr>
            <w:r>
              <w:t xml:space="preserve"> </w:t>
            </w:r>
            <w:r w:rsidR="00EF53D1">
              <w:t xml:space="preserve">    B.    </w:t>
            </w:r>
            <w:r>
              <w:t>The aircraft climbs at a gradual rate</w:t>
            </w:r>
            <w:r w:rsidR="000C539B">
              <w:t xml:space="preserve"> from sea level</w:t>
            </w:r>
            <w:r>
              <w:t xml:space="preserve"> to an altitude where the air pressure is much lower, remains around this altitude for just over an hour and then returns at the same gradual rate till it is </w:t>
            </w:r>
            <w:r w:rsidR="000C539B">
              <w:t xml:space="preserve">again </w:t>
            </w:r>
            <w:r>
              <w:t>close to sea level.</w:t>
            </w:r>
            <w:r w:rsidR="00EF53D1">
              <w:t xml:space="preserve">                    </w:t>
            </w:r>
          </w:p>
          <w:p w:rsidR="00544451" w:rsidRDefault="00544451" w:rsidP="00544451">
            <w:pPr>
              <w:pStyle w:val="QuestionStyle"/>
              <w:ind w:left="720" w:hanging="720"/>
            </w:pPr>
            <w:r>
              <w:t xml:space="preserve">  </w:t>
            </w:r>
            <w:r w:rsidR="00EF53D1">
              <w:t xml:space="preserve">   C.   </w:t>
            </w:r>
            <w:r>
              <w:t>The aircraft climbs at a gradual rate</w:t>
            </w:r>
            <w:r w:rsidR="000C539B">
              <w:t xml:space="preserve"> from sea level</w:t>
            </w:r>
            <w:r>
              <w:t xml:space="preserve"> to an altitude where the air pressure is much lower, remains around this altitude for just over an hour and then descends quickly till it is </w:t>
            </w:r>
            <w:r w:rsidR="000C539B">
              <w:t xml:space="preserve">again </w:t>
            </w:r>
            <w:r>
              <w:t>close to sea level.</w:t>
            </w:r>
            <w:r w:rsidR="00EF53D1">
              <w:t xml:space="preserve">                     </w:t>
            </w:r>
          </w:p>
          <w:p w:rsidR="00EF53D1" w:rsidRDefault="00544451" w:rsidP="00544451">
            <w:pPr>
              <w:pStyle w:val="QuestionStyle"/>
              <w:ind w:left="720" w:hanging="720"/>
            </w:pPr>
            <w:r>
              <w:t xml:space="preserve">   </w:t>
            </w:r>
            <w:r w:rsidR="00EF53D1">
              <w:t xml:space="preserve">  D.   </w:t>
            </w:r>
            <w:r>
              <w:t>The aircraft climbs quickly</w:t>
            </w:r>
            <w:r w:rsidR="000C539B">
              <w:t xml:space="preserve"> from sea level</w:t>
            </w:r>
            <w:r>
              <w:t xml:space="preserve"> to an altitude where the air pressure is much lower, remains around this altitude for just</w:t>
            </w:r>
            <w:r w:rsidR="000C539B">
              <w:t xml:space="preserve"> over an hour and then descend</w:t>
            </w:r>
            <w:r>
              <w:t>s at a more gradual rate</w:t>
            </w:r>
            <w:r w:rsidR="000C539B">
              <w:t xml:space="preserve"> till it is</w:t>
            </w:r>
            <w:r>
              <w:t xml:space="preserve"> </w:t>
            </w:r>
            <w:r w:rsidR="000C539B">
              <w:t xml:space="preserve">again </w:t>
            </w:r>
            <w:r>
              <w:t>close to sea level.</w:t>
            </w:r>
            <w:r w:rsidR="00EF53D1">
              <w:t xml:space="preserve">        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5C2D90">
            <w:pPr>
              <w:pStyle w:val="ListParagraph"/>
              <w:numPr>
                <w:ilvl w:val="0"/>
                <w:numId w:val="12"/>
              </w:numPr>
              <w:spacing w:before="8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9D7C54" w:rsidP="005C2D90">
            <w:pPr>
              <w:pStyle w:val="QuestionStyle"/>
            </w:pPr>
            <w:r>
              <w:t xml:space="preserve">Which graph could represent the </w:t>
            </w:r>
            <w:r w:rsidR="00CC1474">
              <w:t xml:space="preserve">equation  </w:t>
            </w:r>
            <w:r w:rsidR="00CC1474" w:rsidRPr="00CC1474">
              <w:rPr>
                <w:color w:val="FF0000"/>
                <w:position w:val="-8"/>
              </w:rPr>
              <w:object w:dxaOrig="893" w:dyaOrig="300">
                <v:shape id="_x0000_i1104" type="#_x0000_t75" style="width:44.45pt;height:15.05pt" o:ole="">
                  <v:imagedata r:id="rId305" o:title=""/>
                </v:shape>
                <o:OLEObject Type="Embed" ProgID="FXEquation.Equation" ShapeID="_x0000_i1104" DrawAspect="Content" ObjectID="_1494072994" r:id="rId306"/>
              </w:object>
            </w:r>
            <w:r w:rsidR="00CC1474">
              <w:t xml:space="preserve"> </w:t>
            </w:r>
          </w:p>
          <w:p w:rsidR="00EF53D1" w:rsidRDefault="00A56DA5" w:rsidP="005C2D9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61" type="#_x0000_t75" style="position:absolute;margin-left:41.8pt;margin-top:18.4pt;width:143.35pt;height:127.45pt;z-index:251971584;mso-position-horizontal-relative:text;mso-position-vertical-relative:text">
                  <v:imagedata r:id="rId307" o:title=""/>
                </v:shape>
                <o:OLEObject Type="Embed" ProgID="FXDraw.Graphic" ShapeID="_x0000_s1161" DrawAspect="Content" ObjectID="_1494073037" r:id="rId308"/>
              </w:object>
            </w:r>
            <w:r>
              <w:rPr>
                <w:noProof/>
                <w:lang w:eastAsia="en-AU"/>
              </w:rPr>
              <w:object w:dxaOrig="1440" w:dyaOrig="1440">
                <v:shape id="_x0000_s1160" type="#_x0000_t75" style="position:absolute;margin-left:246.8pt;margin-top:14.6pt;width:143.35pt;height:127.45pt;z-index:251970560;mso-position-horizontal-relative:text;mso-position-vertical-relative:text">
                  <v:imagedata r:id="rId309" o:title=""/>
                </v:shape>
                <o:OLEObject Type="Embed" ProgID="FXDraw.Graphic" ShapeID="_x0000_s1160" DrawAspect="Content" ObjectID="_1494073038" r:id="rId310"/>
              </w:object>
            </w:r>
          </w:p>
          <w:p w:rsidR="00CC1474" w:rsidRDefault="00EF53D1" w:rsidP="005C2D90">
            <w:pPr>
              <w:pStyle w:val="QuestionStyle"/>
            </w:pPr>
            <w:r>
              <w:t xml:space="preserve">     A.                      </w:t>
            </w:r>
            <w:r w:rsidR="00CC1474">
              <w:t xml:space="preserve">                                             </w:t>
            </w:r>
            <w:r>
              <w:t xml:space="preserve"> B.                     </w:t>
            </w: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  <w:p w:rsidR="00EF53D1" w:rsidRDefault="00A56DA5" w:rsidP="005C2D9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59" type="#_x0000_t75" style="position:absolute;margin-left:41.95pt;margin-top:.15pt;width:142.9pt;height:127.4pt;z-index:251969536;mso-position-horizontal-relative:text;mso-position-vertical-relative:text">
                  <v:imagedata r:id="rId311" o:title=""/>
                </v:shape>
                <o:OLEObject Type="Embed" ProgID="FXDraw.Graphic" ShapeID="_x0000_s1159" DrawAspect="Content" ObjectID="_1494073039" r:id="rId312"/>
              </w:object>
            </w:r>
            <w:r>
              <w:rPr>
                <w:noProof/>
                <w:lang w:eastAsia="en-AU"/>
              </w:rPr>
              <w:object w:dxaOrig="1440" w:dyaOrig="1440">
                <v:shape id="_x0000_s1162" type="#_x0000_t75" style="position:absolute;margin-left:246.8pt;margin-top:7.25pt;width:143.35pt;height:127.6pt;z-index:251972608;mso-position-horizontal-relative:text;mso-position-vertical-relative:text">
                  <v:imagedata r:id="rId313" o:title=""/>
                </v:shape>
                <o:OLEObject Type="Embed" ProgID="FXDraw.Graphic" ShapeID="_x0000_s1162" DrawAspect="Content" ObjectID="_1494073040" r:id="rId314"/>
              </w:object>
            </w:r>
            <w:r w:rsidR="00CC1474">
              <w:t xml:space="preserve"> </w:t>
            </w:r>
            <w:r w:rsidR="00EF53D1">
              <w:t xml:space="preserve">    C.                        </w:t>
            </w:r>
            <w:r w:rsidR="00CC1474">
              <w:t xml:space="preserve">                                         </w:t>
            </w:r>
            <w:r w:rsidR="00EF53D1">
              <w:t xml:space="preserve">  D.           </w:t>
            </w: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  <w:p w:rsidR="00CC1474" w:rsidRDefault="00CC1474" w:rsidP="005C2D90">
            <w:pPr>
              <w:pStyle w:val="QuestionStyle"/>
            </w:pPr>
          </w:p>
        </w:tc>
      </w:tr>
      <w:tr w:rsidR="004341A8" w:rsidRPr="00C25037" w:rsidTr="00EF53D1">
        <w:trPr>
          <w:cantSplit/>
        </w:trPr>
        <w:tc>
          <w:tcPr>
            <w:tcW w:w="817" w:type="dxa"/>
          </w:tcPr>
          <w:p w:rsidR="004341A8" w:rsidRPr="004341A8" w:rsidRDefault="004341A8" w:rsidP="004341A8">
            <w:pPr>
              <w:spacing w:before="80"/>
              <w:ind w:left="360"/>
            </w:pPr>
          </w:p>
        </w:tc>
        <w:tc>
          <w:tcPr>
            <w:tcW w:w="9865" w:type="dxa"/>
          </w:tcPr>
          <w:p w:rsidR="004341A8" w:rsidRDefault="004341A8" w:rsidP="005C2D90">
            <w:pPr>
              <w:pStyle w:val="QuestionStyle"/>
              <w:rPr>
                <w:b/>
              </w:rPr>
            </w:pPr>
            <w:r w:rsidRPr="004341A8">
              <w:rPr>
                <w:b/>
              </w:rPr>
              <w:t>Questions 71 and 72 refer to the Venn diagram below.</w:t>
            </w:r>
          </w:p>
          <w:p w:rsidR="00DC4FAD" w:rsidRPr="00DC4FAD" w:rsidRDefault="00DC4FAD" w:rsidP="005C2D90">
            <w:pPr>
              <w:pStyle w:val="QuestionStyle"/>
            </w:pPr>
            <w:r w:rsidRPr="00DC4FAD">
              <w:t xml:space="preserve">The </w:t>
            </w:r>
            <w:r>
              <w:t xml:space="preserve">Venn </w:t>
            </w:r>
            <w:r w:rsidRPr="00DC4FAD">
              <w:t>diagram</w:t>
            </w:r>
            <w:r>
              <w:t xml:space="preserve"> shows three aspects of students in year 10.</w:t>
            </w:r>
          </w:p>
          <w:p w:rsidR="004341A8" w:rsidRDefault="00A56DA5" w:rsidP="005C2D9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63" type="#_x0000_t75" style="position:absolute;margin-left:84pt;margin-top:3.35pt;width:273.1pt;height:179.85pt;z-index:251973632;mso-position-horizontal-relative:text;mso-position-vertical-relative:text">
                  <v:imagedata r:id="rId315" o:title=""/>
                </v:shape>
                <o:OLEObject Type="Embed" ProgID="FXDraw.Graphic" ShapeID="_x0000_s1163" DrawAspect="Content" ObjectID="_1494073041" r:id="rId316"/>
              </w:object>
            </w:r>
          </w:p>
          <w:p w:rsidR="004341A8" w:rsidRDefault="004341A8" w:rsidP="005C2D90">
            <w:pPr>
              <w:pStyle w:val="QuestionStyle"/>
            </w:pPr>
          </w:p>
          <w:p w:rsidR="004341A8" w:rsidRDefault="004341A8" w:rsidP="005C2D90">
            <w:pPr>
              <w:pStyle w:val="QuestionStyle"/>
            </w:pPr>
          </w:p>
          <w:p w:rsidR="004341A8" w:rsidRDefault="004341A8" w:rsidP="005C2D90">
            <w:pPr>
              <w:pStyle w:val="QuestionStyle"/>
            </w:pPr>
          </w:p>
          <w:p w:rsidR="004341A8" w:rsidRDefault="004341A8" w:rsidP="005C2D90">
            <w:pPr>
              <w:pStyle w:val="QuestionStyle"/>
            </w:pPr>
          </w:p>
          <w:p w:rsidR="004341A8" w:rsidRDefault="004341A8" w:rsidP="005C2D90">
            <w:pPr>
              <w:pStyle w:val="QuestionStyle"/>
            </w:pPr>
          </w:p>
          <w:p w:rsidR="00DC4FAD" w:rsidRDefault="00DC4FAD" w:rsidP="005C2D90">
            <w:pPr>
              <w:pStyle w:val="QuestionStyle"/>
            </w:pPr>
          </w:p>
          <w:p w:rsidR="00DC4FAD" w:rsidRDefault="00DC4FAD" w:rsidP="005C2D90">
            <w:pPr>
              <w:pStyle w:val="QuestionStyle"/>
            </w:pPr>
          </w:p>
          <w:p w:rsidR="00DC4FAD" w:rsidRDefault="00DC4FAD" w:rsidP="005C2D90">
            <w:pPr>
              <w:pStyle w:val="QuestionStyle"/>
            </w:pPr>
          </w:p>
          <w:p w:rsidR="004341A8" w:rsidRDefault="004341A8" w:rsidP="005C2D90">
            <w:pPr>
              <w:pStyle w:val="QuestionStyle"/>
            </w:pPr>
          </w:p>
          <w:p w:rsidR="00DC4FAD" w:rsidRDefault="00DC4FAD" w:rsidP="005C2D90">
            <w:pPr>
              <w:pStyle w:val="QuestionStyle"/>
            </w:pPr>
            <w:r>
              <w:t>One student is chosen at random from the students in year 10.</w:t>
            </w:r>
          </w:p>
        </w:tc>
      </w:tr>
      <w:tr w:rsidR="00EF53D1" w:rsidRPr="00C25037" w:rsidTr="00EF53D1">
        <w:trPr>
          <w:cantSplit/>
        </w:trPr>
        <w:tc>
          <w:tcPr>
            <w:tcW w:w="817" w:type="dxa"/>
          </w:tcPr>
          <w:p w:rsidR="00EF53D1" w:rsidRPr="00B15693" w:rsidRDefault="00EF53D1" w:rsidP="00DC4FAD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DC4FAD" w:rsidP="006D5B1A">
            <w:pPr>
              <w:pStyle w:val="QuestionStyle"/>
              <w:spacing w:after="240"/>
            </w:pPr>
            <w:r>
              <w:t>What is the probability that the person plays sport and music, but does not have a job?</w:t>
            </w:r>
          </w:p>
          <w:p w:rsidR="00EF53D1" w:rsidRDefault="00EF53D1" w:rsidP="005C2D90">
            <w:pPr>
              <w:pStyle w:val="QuestionStyle"/>
            </w:pPr>
            <w:r>
              <w:t xml:space="preserve">     A.     </w:t>
            </w:r>
            <w:r w:rsidR="006D5B1A">
              <w:t xml:space="preserve"> </w:t>
            </w:r>
            <w:r w:rsidR="006D5B1A" w:rsidRPr="006D5B1A">
              <w:rPr>
                <w:color w:val="FF0000"/>
                <w:position w:val="-20"/>
              </w:rPr>
              <w:object w:dxaOrig="274" w:dyaOrig="537">
                <v:shape id="_x0000_i1105" type="#_x0000_t75" style="width:13.75pt;height:26.9pt" o:ole="">
                  <v:imagedata r:id="rId317" o:title=""/>
                </v:shape>
                <o:OLEObject Type="Embed" ProgID="FXEquation.Equation" ShapeID="_x0000_i1105" DrawAspect="Content" ObjectID="_1494072995" r:id="rId318"/>
              </w:object>
            </w:r>
            <w:r w:rsidR="006D5B1A">
              <w:t xml:space="preserve"> </w:t>
            </w:r>
            <w:r>
              <w:t xml:space="preserve">                  B.   </w:t>
            </w:r>
            <w:r w:rsidR="006D5B1A">
              <w:t xml:space="preserve"> </w:t>
            </w:r>
            <w:r w:rsidR="006D5B1A" w:rsidRPr="006D5B1A">
              <w:rPr>
                <w:color w:val="FF0000"/>
                <w:position w:val="-20"/>
              </w:rPr>
              <w:object w:dxaOrig="274" w:dyaOrig="537">
                <v:shape id="_x0000_i1106" type="#_x0000_t75" style="width:13.75pt;height:26.9pt" o:ole="">
                  <v:imagedata r:id="rId319" o:title=""/>
                </v:shape>
                <o:OLEObject Type="Embed" ProgID="FXEquation.Equation" ShapeID="_x0000_i1106" DrawAspect="Content" ObjectID="_1494072996" r:id="rId320"/>
              </w:object>
            </w:r>
            <w:r w:rsidR="006D5B1A">
              <w:t xml:space="preserve"> </w:t>
            </w:r>
            <w:r>
              <w:t xml:space="preserve">                        C.      </w:t>
            </w:r>
            <w:r w:rsidR="006D5B1A">
              <w:t xml:space="preserve"> </w:t>
            </w:r>
            <w:r w:rsidR="006D5B1A" w:rsidRPr="006D5B1A">
              <w:rPr>
                <w:color w:val="FF0000"/>
                <w:position w:val="-20"/>
              </w:rPr>
              <w:object w:dxaOrig="274" w:dyaOrig="533">
                <v:shape id="_x0000_i1107" type="#_x0000_t75" style="width:13.75pt;height:26.9pt" o:ole="">
                  <v:imagedata r:id="rId321" o:title=""/>
                </v:shape>
                <o:OLEObject Type="Embed" ProgID="FXEquation.Equation" ShapeID="_x0000_i1107" DrawAspect="Content" ObjectID="_1494072997" r:id="rId322"/>
              </w:object>
            </w:r>
            <w:r w:rsidR="006D5B1A">
              <w:t xml:space="preserve"> </w:t>
            </w:r>
            <w:r>
              <w:t xml:space="preserve">                    D.      </w:t>
            </w:r>
            <w:r w:rsidR="006D5B1A">
              <w:t xml:space="preserve"> </w:t>
            </w:r>
            <w:r w:rsidR="006D5B1A" w:rsidRPr="006D5B1A">
              <w:rPr>
                <w:color w:val="FF0000"/>
                <w:position w:val="-20"/>
              </w:rPr>
              <w:object w:dxaOrig="154" w:dyaOrig="537">
                <v:shape id="_x0000_i1108" type="#_x0000_t75" style="width:7.5pt;height:26.9pt" o:ole="">
                  <v:imagedata r:id="rId323" o:title=""/>
                </v:shape>
                <o:OLEObject Type="Embed" ProgID="FXEquation.Equation" ShapeID="_x0000_i1108" DrawAspect="Content" ObjectID="_1494072998" r:id="rId324"/>
              </w:object>
            </w:r>
            <w:r w:rsidR="006D5B1A">
              <w:t xml:space="preserve"> </w:t>
            </w:r>
            <w:r>
              <w:t xml:space="preserve">     </w:t>
            </w:r>
          </w:p>
        </w:tc>
      </w:tr>
      <w:tr w:rsidR="006D5B1A" w:rsidRPr="00C25037" w:rsidTr="00EF53D1">
        <w:trPr>
          <w:cantSplit/>
        </w:trPr>
        <w:tc>
          <w:tcPr>
            <w:tcW w:w="817" w:type="dxa"/>
          </w:tcPr>
          <w:p w:rsidR="006D5B1A" w:rsidRPr="00B15693" w:rsidRDefault="006D5B1A" w:rsidP="006D5B1A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6D5B1A" w:rsidRDefault="006D5B1A" w:rsidP="006D5B1A">
            <w:pPr>
              <w:pStyle w:val="QuestionStyle"/>
              <w:spacing w:after="240"/>
            </w:pPr>
            <w:r>
              <w:t>What is the probability that the person does not play music?</w:t>
            </w:r>
          </w:p>
          <w:p w:rsidR="006D5B1A" w:rsidRDefault="006D5B1A" w:rsidP="006D5B1A">
            <w:pPr>
              <w:pStyle w:val="QuestionStyle"/>
            </w:pPr>
            <w:r>
              <w:t xml:space="preserve">     A.      </w:t>
            </w:r>
            <w:r w:rsidRPr="006D5B1A">
              <w:rPr>
                <w:color w:val="FF0000"/>
                <w:position w:val="-20"/>
              </w:rPr>
              <w:object w:dxaOrig="274" w:dyaOrig="537" w14:anchorId="3C34AB17">
                <v:shape id="_x0000_i1109" type="#_x0000_t75" style="width:13.75pt;height:26.9pt" o:ole="">
                  <v:imagedata r:id="rId325" o:title=""/>
                </v:shape>
                <o:OLEObject Type="Embed" ProgID="FXEquation.Equation" ShapeID="_x0000_i1109" DrawAspect="Content" ObjectID="_1494072999" r:id="rId326"/>
              </w:object>
            </w:r>
            <w:r>
              <w:t xml:space="preserve">                   B.    </w:t>
            </w:r>
            <w:r w:rsidRPr="006D5B1A">
              <w:rPr>
                <w:color w:val="FF0000"/>
                <w:position w:val="-20"/>
              </w:rPr>
              <w:object w:dxaOrig="154" w:dyaOrig="537" w14:anchorId="4B946BA5">
                <v:shape id="_x0000_i1110" type="#_x0000_t75" style="width:7.5pt;height:26.9pt" o:ole="">
                  <v:imagedata r:id="rId327" o:title=""/>
                </v:shape>
                <o:OLEObject Type="Embed" ProgID="FXEquation.Equation" ShapeID="_x0000_i1110" DrawAspect="Content" ObjectID="_1494073000" r:id="rId328"/>
              </w:object>
            </w:r>
            <w:r>
              <w:t xml:space="preserve">                         C.       </w:t>
            </w:r>
            <w:r w:rsidRPr="006D5B1A">
              <w:rPr>
                <w:color w:val="FF0000"/>
                <w:position w:val="-20"/>
              </w:rPr>
              <w:object w:dxaOrig="154" w:dyaOrig="537" w14:anchorId="17F26E10">
                <v:shape id="_x0000_i1111" type="#_x0000_t75" style="width:7.5pt;height:26.9pt" o:ole="">
                  <v:imagedata r:id="rId329" o:title=""/>
                </v:shape>
                <o:OLEObject Type="Embed" ProgID="FXEquation.Equation" ShapeID="_x0000_i1111" DrawAspect="Content" ObjectID="_1494073001" r:id="rId330"/>
              </w:object>
            </w:r>
            <w:r>
              <w:t xml:space="preserve">                     D.       </w:t>
            </w:r>
            <w:r w:rsidRPr="006D5B1A">
              <w:rPr>
                <w:color w:val="FF0000"/>
                <w:position w:val="-20"/>
              </w:rPr>
              <w:object w:dxaOrig="274" w:dyaOrig="537" w14:anchorId="4A751C7A">
                <v:shape id="_x0000_i1112" type="#_x0000_t75" style="width:13.75pt;height:26.9pt" o:ole="">
                  <v:imagedata r:id="rId331" o:title=""/>
                </v:shape>
                <o:OLEObject Type="Embed" ProgID="FXEquation.Equation" ShapeID="_x0000_i1112" DrawAspect="Content" ObjectID="_1494073002" r:id="rId332"/>
              </w:object>
            </w:r>
            <w:r>
              <w:t xml:space="preserve">      </w:t>
            </w:r>
          </w:p>
        </w:tc>
      </w:tr>
      <w:tr w:rsidR="006D5B1A" w:rsidRPr="00C25037" w:rsidTr="00EF53D1">
        <w:trPr>
          <w:cantSplit/>
        </w:trPr>
        <w:tc>
          <w:tcPr>
            <w:tcW w:w="817" w:type="dxa"/>
          </w:tcPr>
          <w:p w:rsidR="006D5B1A" w:rsidRPr="00B15693" w:rsidRDefault="006D5B1A" w:rsidP="006D5B1A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6D5B1A" w:rsidRDefault="00A56DA5" w:rsidP="006D5B1A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65" type="#_x0000_t75" style="position:absolute;margin-left:18.3pt;margin-top:25.15pt;width:434.7pt;height:125.05pt;z-index:251974656;mso-position-horizontal-relative:text;mso-position-vertical-relative:text">
                  <v:imagedata r:id="rId333" o:title=""/>
                </v:shape>
                <o:OLEObject Type="Embed" ProgID="FXDraw.Graphic" ShapeID="_x0000_s1165" DrawAspect="Content" ObjectID="_1494073042" r:id="rId334"/>
              </w:object>
            </w:r>
            <w:r w:rsidR="00551FCF">
              <w:t xml:space="preserve">A results of a survey of the heights of 200 people are summarised in the box plot below. </w:t>
            </w:r>
          </w:p>
          <w:p w:rsidR="000A6F53" w:rsidRDefault="000A6F53" w:rsidP="006D5B1A">
            <w:pPr>
              <w:pStyle w:val="QuestionStyle"/>
            </w:pPr>
          </w:p>
          <w:p w:rsidR="000A6F53" w:rsidRDefault="000A6F53" w:rsidP="006D5B1A">
            <w:pPr>
              <w:pStyle w:val="QuestionStyle"/>
            </w:pPr>
          </w:p>
          <w:p w:rsidR="000A6F53" w:rsidRDefault="000A6F53" w:rsidP="006D5B1A">
            <w:pPr>
              <w:pStyle w:val="QuestionStyle"/>
            </w:pPr>
          </w:p>
          <w:p w:rsidR="000A6F53" w:rsidRDefault="000A6F53" w:rsidP="006D5B1A">
            <w:pPr>
              <w:pStyle w:val="QuestionStyle"/>
            </w:pPr>
          </w:p>
          <w:p w:rsidR="000A6F53" w:rsidRDefault="000A6F53" w:rsidP="006D5B1A">
            <w:pPr>
              <w:pStyle w:val="QuestionStyle"/>
            </w:pPr>
          </w:p>
          <w:p w:rsidR="000A6F53" w:rsidRDefault="000A6F53" w:rsidP="006D5B1A">
            <w:pPr>
              <w:pStyle w:val="QuestionStyle"/>
            </w:pPr>
          </w:p>
          <w:p w:rsidR="000A6F53" w:rsidRDefault="000A6F53" w:rsidP="006D5B1A">
            <w:pPr>
              <w:pStyle w:val="QuestionStyle"/>
            </w:pPr>
          </w:p>
          <w:p w:rsidR="006D5B1A" w:rsidRDefault="000A6F53" w:rsidP="006D5B1A">
            <w:pPr>
              <w:pStyle w:val="QuestionStyle"/>
            </w:pPr>
            <w:r>
              <w:t>How many people were between 1.5 m and 1.95 m in height?</w:t>
            </w:r>
          </w:p>
          <w:p w:rsidR="006D5B1A" w:rsidRDefault="006D5B1A" w:rsidP="006D5B1A">
            <w:pPr>
              <w:pStyle w:val="QuestionStyle"/>
            </w:pPr>
            <w:r>
              <w:t xml:space="preserve">     A.     </w:t>
            </w:r>
            <w:r w:rsidR="000A6F53">
              <w:t>25</w:t>
            </w:r>
            <w:r>
              <w:t xml:space="preserve">                  B.        </w:t>
            </w:r>
            <w:r w:rsidR="000A6F53">
              <w:t>50</w:t>
            </w:r>
            <w:r>
              <w:t xml:space="preserve">                   C.      </w:t>
            </w:r>
            <w:r w:rsidR="003F4A06">
              <w:t>75</w:t>
            </w:r>
            <w:r>
              <w:t xml:space="preserve">                    D.      </w:t>
            </w:r>
            <w:r w:rsidR="003F4A06">
              <w:t>150</w:t>
            </w:r>
            <w:r>
              <w:t xml:space="preserve">     </w:t>
            </w:r>
          </w:p>
        </w:tc>
      </w:tr>
      <w:tr w:rsidR="006D5B1A" w:rsidRPr="00C25037" w:rsidTr="00EF53D1">
        <w:trPr>
          <w:cantSplit/>
        </w:trPr>
        <w:tc>
          <w:tcPr>
            <w:tcW w:w="817" w:type="dxa"/>
          </w:tcPr>
          <w:p w:rsidR="006D5B1A" w:rsidRPr="00B15693" w:rsidRDefault="006D5B1A" w:rsidP="006D5B1A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6D5B1A" w:rsidRDefault="003F4A06" w:rsidP="006D5B1A">
            <w:pPr>
              <w:pStyle w:val="QuestionStyle"/>
            </w:pPr>
            <w:r>
              <w:t>What is the standard deviation of the scores shown on the dot plot below</w:t>
            </w:r>
            <w:r w:rsidR="00196677">
              <w:t xml:space="preserve"> (correct to 3 significant figures)</w:t>
            </w:r>
            <w:r>
              <w:t>?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3F4A06" w:rsidTr="009E7CBF">
              <w:trPr>
                <w:trHeight w:val="397"/>
              </w:trPr>
              <w:tc>
                <w:tcPr>
                  <w:tcW w:w="454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196677" w:rsidTr="009E7CBF">
              <w:trPr>
                <w:trHeight w:val="397"/>
              </w:trPr>
              <w:tc>
                <w:tcPr>
                  <w:tcW w:w="454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196677" w:rsidTr="009E7CBF">
              <w:trPr>
                <w:trHeight w:val="397"/>
              </w:trPr>
              <w:tc>
                <w:tcPr>
                  <w:tcW w:w="454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196677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3F4A06" w:rsidTr="009E7CBF">
              <w:trPr>
                <w:trHeight w:val="397"/>
              </w:trPr>
              <w:tc>
                <w:tcPr>
                  <w:tcW w:w="454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3F4A06" w:rsidTr="009E7CBF">
              <w:trPr>
                <w:trHeight w:val="397"/>
              </w:trPr>
              <w:tc>
                <w:tcPr>
                  <w:tcW w:w="454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196677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  <w:r w:rsidRPr="00196677">
                    <w:rPr>
                      <w:sz w:val="32"/>
                      <w:szCs w:val="32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spacing w:before="0"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3F4A06" w:rsidRPr="00395C30" w:rsidTr="009E7CBF">
              <w:trPr>
                <w:trHeight w:val="397"/>
              </w:trPr>
              <w:tc>
                <w:tcPr>
                  <w:tcW w:w="454" w:type="dxa"/>
                </w:tcPr>
                <w:p w:rsidR="003F4A06" w:rsidRPr="00196677" w:rsidRDefault="003F4A06" w:rsidP="00196677">
                  <w:pPr>
                    <w:pStyle w:val="QuestionStyle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54" w:type="dxa"/>
                </w:tcPr>
                <w:p w:rsidR="003F4A06" w:rsidRPr="00196677" w:rsidRDefault="003F4A06" w:rsidP="00196677">
                  <w:pPr>
                    <w:pStyle w:val="QuestionStyle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12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13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15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17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18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19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3F4A06" w:rsidRPr="00196677" w:rsidRDefault="003F4A06" w:rsidP="00196677">
                  <w:pPr>
                    <w:pStyle w:val="QuestionStyle"/>
                    <w:jc w:val="center"/>
                  </w:pPr>
                  <w:r w:rsidRPr="00196677">
                    <w:t>20</w:t>
                  </w:r>
                </w:p>
              </w:tc>
            </w:tr>
          </w:tbl>
          <w:p w:rsidR="006D5B1A" w:rsidRDefault="006D5B1A" w:rsidP="009E7CBF">
            <w:pPr>
              <w:pStyle w:val="QuestionStyle"/>
              <w:spacing w:before="240"/>
            </w:pPr>
            <w:r>
              <w:t xml:space="preserve">     A.     </w:t>
            </w:r>
            <w:r w:rsidR="00CB0C87">
              <w:t>2.05</w:t>
            </w:r>
            <w:r>
              <w:t xml:space="preserve">                  B.</w:t>
            </w:r>
            <w:r w:rsidR="00196677">
              <w:t xml:space="preserve">    2.18</w:t>
            </w:r>
            <w:r>
              <w:t xml:space="preserve">                      C.   </w:t>
            </w:r>
            <w:r w:rsidR="00CB0C87">
              <w:t>3.00</w:t>
            </w:r>
            <w:r>
              <w:t xml:space="preserve">                   D.</w:t>
            </w:r>
            <w:r w:rsidR="00196677">
              <w:t xml:space="preserve">     </w:t>
            </w:r>
            <w:r w:rsidR="00CB0C87">
              <w:t>14.2</w:t>
            </w:r>
            <w:r w:rsidR="00196677">
              <w:t xml:space="preserve">  </w:t>
            </w:r>
            <w:r>
              <w:t xml:space="preserve">   </w:t>
            </w:r>
          </w:p>
        </w:tc>
      </w:tr>
      <w:tr w:rsidR="006D5B1A" w:rsidRPr="00C25037" w:rsidTr="00EF53D1">
        <w:trPr>
          <w:cantSplit/>
        </w:trPr>
        <w:tc>
          <w:tcPr>
            <w:tcW w:w="817" w:type="dxa"/>
          </w:tcPr>
          <w:p w:rsidR="006D5B1A" w:rsidRPr="00B15693" w:rsidRDefault="006D5B1A" w:rsidP="006D5B1A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CB0C87" w:rsidRDefault="00CB0C87" w:rsidP="006D5B1A">
            <w:pPr>
              <w:pStyle w:val="QuestionStyle"/>
            </w:pPr>
            <w:r>
              <w:t xml:space="preserve">The Berries and the Bears </w:t>
            </w:r>
            <w:r w:rsidR="0034190C">
              <w:t xml:space="preserve">have </w:t>
            </w:r>
            <w:r>
              <w:t>play</w:t>
            </w:r>
            <w:r w:rsidR="0034190C">
              <w:t>ed</w:t>
            </w:r>
            <w:r>
              <w:t xml:space="preserve"> the same</w:t>
            </w:r>
            <w:r w:rsidR="0034190C">
              <w:t xml:space="preserve"> number of games in an</w:t>
            </w:r>
            <w:r>
              <w:t xml:space="preserve"> Australian football competition.</w:t>
            </w:r>
          </w:p>
          <w:p w:rsidR="006D5B1A" w:rsidRDefault="00CB0C87" w:rsidP="006D5B1A">
            <w:pPr>
              <w:pStyle w:val="QuestionStyle"/>
            </w:pPr>
            <w:r>
              <w:t xml:space="preserve">The mean and standard deviation of the points scored in each game by both teams so far in the competition are shown below.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35"/>
              <w:gridCol w:w="1919"/>
              <w:gridCol w:w="8"/>
              <w:gridCol w:w="1919"/>
              <w:gridCol w:w="8"/>
              <w:gridCol w:w="2608"/>
            </w:tblGrid>
            <w:tr w:rsidR="009E7CBF" w:rsidTr="0034190C">
              <w:trPr>
                <w:trHeight w:hRule="exact" w:val="454"/>
              </w:trPr>
              <w:tc>
                <w:tcPr>
                  <w:tcW w:w="193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</w:p>
              </w:tc>
              <w:tc>
                <w:tcPr>
                  <w:tcW w:w="1927" w:type="dxa"/>
                  <w:gridSpan w:val="2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Team</w:t>
                  </w:r>
                </w:p>
              </w:tc>
              <w:tc>
                <w:tcPr>
                  <w:tcW w:w="1927" w:type="dxa"/>
                  <w:gridSpan w:val="2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Mean</w:t>
                  </w:r>
                </w:p>
              </w:tc>
              <w:tc>
                <w:tcPr>
                  <w:tcW w:w="2608" w:type="dxa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Standard Deviation</w:t>
                  </w:r>
                </w:p>
              </w:tc>
            </w:tr>
            <w:tr w:rsidR="009E7CBF" w:rsidTr="0034190C">
              <w:trPr>
                <w:trHeight w:hRule="exact" w:val="454"/>
              </w:trPr>
              <w:tc>
                <w:tcPr>
                  <w:tcW w:w="193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</w:p>
              </w:tc>
              <w:tc>
                <w:tcPr>
                  <w:tcW w:w="1919" w:type="dxa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Berries</w:t>
                  </w:r>
                </w:p>
              </w:tc>
              <w:tc>
                <w:tcPr>
                  <w:tcW w:w="1927" w:type="dxa"/>
                  <w:gridSpan w:val="2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65.9</w:t>
                  </w:r>
                </w:p>
              </w:tc>
              <w:tc>
                <w:tcPr>
                  <w:tcW w:w="2616" w:type="dxa"/>
                  <w:gridSpan w:val="2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28.5</w:t>
                  </w:r>
                </w:p>
              </w:tc>
            </w:tr>
            <w:tr w:rsidR="009E7CBF" w:rsidTr="0034190C">
              <w:trPr>
                <w:trHeight w:hRule="exact" w:val="454"/>
              </w:trPr>
              <w:tc>
                <w:tcPr>
                  <w:tcW w:w="193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</w:p>
              </w:tc>
              <w:tc>
                <w:tcPr>
                  <w:tcW w:w="1919" w:type="dxa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Bears</w:t>
                  </w:r>
                </w:p>
              </w:tc>
              <w:tc>
                <w:tcPr>
                  <w:tcW w:w="1927" w:type="dxa"/>
                  <w:gridSpan w:val="2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66.1</w:t>
                  </w:r>
                </w:p>
              </w:tc>
              <w:tc>
                <w:tcPr>
                  <w:tcW w:w="2616" w:type="dxa"/>
                  <w:gridSpan w:val="2"/>
                  <w:vAlign w:val="center"/>
                </w:tcPr>
                <w:p w:rsidR="009E7CBF" w:rsidRDefault="009E7CBF" w:rsidP="0034190C">
                  <w:pPr>
                    <w:pStyle w:val="QuestionStyle"/>
                  </w:pPr>
                  <w:r>
                    <w:t>16.2</w:t>
                  </w:r>
                </w:p>
              </w:tc>
            </w:tr>
          </w:tbl>
          <w:p w:rsidR="006D5B1A" w:rsidRDefault="009E7CBF" w:rsidP="006D5B1A">
            <w:pPr>
              <w:pStyle w:val="QuestionStyle"/>
            </w:pPr>
            <w:r>
              <w:t xml:space="preserve">Which is </w:t>
            </w:r>
            <w:r w:rsidRPr="00B46450">
              <w:rPr>
                <w:b/>
              </w:rPr>
              <w:t>not true</w:t>
            </w:r>
            <w:r>
              <w:t xml:space="preserve"> based on the analysis above?</w:t>
            </w:r>
          </w:p>
          <w:p w:rsidR="009E7CBF" w:rsidRDefault="006D5B1A" w:rsidP="006D5B1A">
            <w:pPr>
              <w:pStyle w:val="QuestionStyle"/>
            </w:pPr>
            <w:r>
              <w:t xml:space="preserve">     A.    </w:t>
            </w:r>
            <w:r w:rsidR="009E7CBF">
              <w:t>Both teams score around the same average number of points in each game.</w:t>
            </w:r>
            <w:r>
              <w:t xml:space="preserve">               </w:t>
            </w:r>
          </w:p>
          <w:p w:rsidR="009E7CBF" w:rsidRDefault="009E7CBF" w:rsidP="006D5B1A">
            <w:pPr>
              <w:pStyle w:val="QuestionStyle"/>
            </w:pPr>
            <w:r>
              <w:t xml:space="preserve"> </w:t>
            </w:r>
            <w:r w:rsidR="006D5B1A">
              <w:t xml:space="preserve">    B.    </w:t>
            </w:r>
            <w:r>
              <w:t xml:space="preserve">The Berries are likely to have more scores higher than 90 than the Bears. </w:t>
            </w:r>
            <w:r w:rsidR="006D5B1A">
              <w:t xml:space="preserve">                </w:t>
            </w:r>
          </w:p>
          <w:p w:rsidR="009E7CBF" w:rsidRDefault="006D5B1A" w:rsidP="006D5B1A">
            <w:pPr>
              <w:pStyle w:val="QuestionStyle"/>
            </w:pPr>
            <w:r>
              <w:t xml:space="preserve">     C.    </w:t>
            </w:r>
            <w:r w:rsidR="009E7CBF">
              <w:t>The Bears are likely to have more scores between 50 and 85 than the Berries.</w:t>
            </w:r>
            <w:r>
              <w:t xml:space="preserve">  </w:t>
            </w:r>
          </w:p>
          <w:p w:rsidR="006D5B1A" w:rsidRDefault="009E7CBF" w:rsidP="006D5B1A">
            <w:pPr>
              <w:pStyle w:val="QuestionStyle"/>
            </w:pPr>
            <w:r>
              <w:t xml:space="preserve">     </w:t>
            </w:r>
            <w:r w:rsidR="006D5B1A">
              <w:t xml:space="preserve">D.    </w:t>
            </w:r>
            <w:r>
              <w:t>The Bears are likely to have more scores lower than 38 than the Berries.</w:t>
            </w:r>
            <w:r w:rsidR="006D5B1A">
              <w:t xml:space="preserve">       </w:t>
            </w:r>
          </w:p>
        </w:tc>
      </w:tr>
      <w:tr w:rsidR="006D5B1A" w:rsidRPr="00C25037" w:rsidTr="0034190C">
        <w:trPr>
          <w:cantSplit/>
        </w:trPr>
        <w:tc>
          <w:tcPr>
            <w:tcW w:w="817" w:type="dxa"/>
            <w:tcBorders>
              <w:bottom w:val="nil"/>
            </w:tcBorders>
          </w:tcPr>
          <w:p w:rsidR="006D5B1A" w:rsidRPr="00B15693" w:rsidRDefault="006D5B1A" w:rsidP="006D5B1A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="Times New Roman"/>
              </w:rPr>
            </w:pPr>
          </w:p>
        </w:tc>
        <w:tc>
          <w:tcPr>
            <w:tcW w:w="9865" w:type="dxa"/>
            <w:tcBorders>
              <w:bottom w:val="nil"/>
            </w:tcBorders>
          </w:tcPr>
          <w:p w:rsidR="006D5B1A" w:rsidRPr="0034190C" w:rsidRDefault="006D5B1A" w:rsidP="006D5B1A">
            <w:pPr>
              <w:pStyle w:val="MCSectionStyle"/>
              <w:jc w:val="center"/>
              <w:rPr>
                <w:b/>
                <w:sz w:val="16"/>
                <w:szCs w:val="16"/>
              </w:rPr>
            </w:pPr>
          </w:p>
          <w:p w:rsidR="006D5B1A" w:rsidRDefault="006D5B1A" w:rsidP="006D5B1A">
            <w:pPr>
              <w:pStyle w:val="MCSectionStyle"/>
              <w:jc w:val="center"/>
              <w:rPr>
                <w:b/>
                <w:sz w:val="28"/>
                <w:szCs w:val="28"/>
              </w:rPr>
            </w:pPr>
            <w:r w:rsidRPr="00585D47">
              <w:rPr>
                <w:b/>
                <w:sz w:val="28"/>
                <w:szCs w:val="28"/>
              </w:rPr>
              <w:t xml:space="preserve">End of Section </w:t>
            </w:r>
            <w:r>
              <w:rPr>
                <w:b/>
                <w:sz w:val="28"/>
                <w:szCs w:val="28"/>
              </w:rPr>
              <w:t>2</w:t>
            </w:r>
          </w:p>
          <w:p w:rsidR="006D5B1A" w:rsidRPr="00B15693" w:rsidRDefault="006D5B1A" w:rsidP="006D5B1A">
            <w:pPr>
              <w:pStyle w:val="MCSectionStyle"/>
              <w:jc w:val="center"/>
            </w:pPr>
            <w:r>
              <w:rPr>
                <w:b/>
                <w:sz w:val="28"/>
                <w:szCs w:val="28"/>
              </w:rPr>
              <w:t xml:space="preserve"> Part A</w:t>
            </w:r>
          </w:p>
        </w:tc>
      </w:tr>
    </w:tbl>
    <w:p w:rsidR="004E1F9D" w:rsidRDefault="004E1F9D">
      <w:r>
        <w:br w:type="page"/>
      </w: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4103"/>
        <w:gridCol w:w="6188"/>
      </w:tblGrid>
      <w:tr w:rsidR="004E1F9D" w:rsidRPr="001F2230" w:rsidTr="003A09E1">
        <w:trPr>
          <w:cantSplit/>
        </w:trPr>
        <w:tc>
          <w:tcPr>
            <w:tcW w:w="4670" w:type="dxa"/>
            <w:gridSpan w:val="2"/>
            <w:vMerge w:val="restart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830B0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Section 2 </w:t>
            </w:r>
          </w:p>
          <w:p w:rsidR="004E1F9D" w:rsidRPr="001F2230" w:rsidRDefault="004E1F9D" w:rsidP="00830B0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B</w:t>
            </w:r>
            <w:r w:rsidRPr="001F2230">
              <w:rPr>
                <w:b/>
                <w:sz w:val="32"/>
                <w:szCs w:val="32"/>
              </w:rPr>
              <w:t xml:space="preserve"> </w:t>
            </w:r>
          </w:p>
          <w:p w:rsidR="004E1F9D" w:rsidRPr="009D2C92" w:rsidRDefault="004E1F9D" w:rsidP="009D2C92">
            <w:pPr>
              <w:rPr>
                <w:sz w:val="28"/>
                <w:szCs w:val="28"/>
              </w:rPr>
            </w:pPr>
            <w:r w:rsidRPr="001F2230">
              <w:rPr>
                <w:sz w:val="28"/>
                <w:szCs w:val="28"/>
              </w:rPr>
              <w:t>Longer Answer Section</w:t>
            </w: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4E1F9D">
            <w:pPr>
              <w:spacing w:before="240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 : _______________________________</w:t>
            </w: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/>
            <w:shd w:val="clear" w:color="auto" w:fill="auto"/>
            <w:tcMar>
              <w:top w:w="113" w:type="dxa"/>
            </w:tcMar>
            <w:vAlign w:val="center"/>
          </w:tcPr>
          <w:p w:rsidR="004E1F9D" w:rsidRPr="001F2230" w:rsidRDefault="004E1F9D" w:rsidP="001F223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bottom"/>
          </w:tcPr>
          <w:p w:rsidR="004E1F9D" w:rsidRDefault="004E1F9D" w:rsidP="004E1F9D">
            <w:pPr>
              <w:spacing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Class/Teacher___________________________</w:t>
            </w:r>
          </w:p>
        </w:tc>
      </w:tr>
      <w:tr w:rsidR="00FF1257" w:rsidRPr="001F2230" w:rsidTr="003A09E1">
        <w:trPr>
          <w:cantSplit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</w:tc>
        <w:tc>
          <w:tcPr>
            <w:tcW w:w="10291" w:type="dxa"/>
            <w:gridSpan w:val="2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  <w:p w:rsidR="00FF1257" w:rsidRPr="001F2230" w:rsidRDefault="00FF1257" w:rsidP="001F2230">
            <w:pPr>
              <w:jc w:val="center"/>
              <w:rPr>
                <w:rFonts w:ascii="Times New Roman" w:hAnsi="Times New Roman"/>
              </w:rPr>
            </w:pPr>
            <w:r w:rsidRPr="001F2230">
              <w:rPr>
                <w:rFonts w:ascii="Times New Roman" w:hAnsi="Times New Roman"/>
              </w:rPr>
              <w:t xml:space="preserve">Write all working and answers in </w:t>
            </w:r>
            <w:r w:rsidR="00066CC3">
              <w:rPr>
                <w:rFonts w:ascii="Times New Roman" w:hAnsi="Times New Roman"/>
              </w:rPr>
              <w:t>the spaces provided on this examination</w:t>
            </w:r>
            <w:r w:rsidRPr="001F2230">
              <w:rPr>
                <w:rFonts w:ascii="Times New Roman" w:hAnsi="Times New Roman"/>
              </w:rPr>
              <w:t xml:space="preserve"> paper.</w:t>
            </w:r>
          </w:p>
          <w:p w:rsidR="00FF1257" w:rsidRPr="001F2230" w:rsidRDefault="00FF1257" w:rsidP="001F2230">
            <w:pPr>
              <w:jc w:val="center"/>
              <w:rPr>
                <w:rFonts w:ascii="Times New Roman" w:hAnsi="Times New Roman"/>
              </w:rPr>
            </w:pPr>
            <w:r w:rsidRPr="001F2230">
              <w:rPr>
                <w:rFonts w:ascii="Times New Roman" w:hAnsi="Times New Roman"/>
              </w:rPr>
              <w:t>Calculators are allowed for this section.</w:t>
            </w:r>
          </w:p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</w:tc>
      </w:tr>
    </w:tbl>
    <w:p w:rsidR="003A09E1" w:rsidRDefault="003A09E1">
      <w:pPr>
        <w:rPr>
          <w:rFonts w:ascii="Times New Roman" w:hAnsi="Times New Roman"/>
        </w:rPr>
      </w:pPr>
    </w:p>
    <w:p w:rsidR="003A09E1" w:rsidRDefault="003A09E1">
      <w:pPr>
        <w:rPr>
          <w:rFonts w:ascii="Times New Roman" w:hAnsi="Times New Roman"/>
        </w:rPr>
      </w:pP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3A09E1" w:rsidRPr="003A09E1" w:rsidTr="00EF53D1">
        <w:trPr>
          <w:cantSplit/>
          <w:trHeight w:val="480"/>
          <w:tblHeader/>
        </w:trPr>
        <w:tc>
          <w:tcPr>
            <w:tcW w:w="9574" w:type="dxa"/>
            <w:gridSpan w:val="2"/>
          </w:tcPr>
          <w:p w:rsidR="003A09E1" w:rsidRPr="003A09E1" w:rsidRDefault="003A09E1" w:rsidP="003A09E1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66" w:type="dxa"/>
          </w:tcPr>
          <w:p w:rsidR="003A09E1" w:rsidRPr="003A09E1" w:rsidRDefault="003A09E1" w:rsidP="003A09E1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3A09E1">
              <w:rPr>
                <w:rFonts w:ascii="Times New Roman" w:eastAsia="Calibri" w:hAnsi="Times New Roman" w:cs="Times New Roman"/>
                <w:b/>
              </w:rPr>
              <w:t>Marks</w:t>
            </w:r>
          </w:p>
        </w:tc>
      </w:tr>
      <w:tr w:rsidR="003A09E1" w:rsidRPr="003A09E1" w:rsidTr="00EF53D1">
        <w:trPr>
          <w:cantSplit/>
          <w:trHeight w:val="851"/>
        </w:trPr>
        <w:tc>
          <w:tcPr>
            <w:tcW w:w="567" w:type="dxa"/>
          </w:tcPr>
          <w:p w:rsidR="00806052" w:rsidRPr="00806052" w:rsidRDefault="00806052" w:rsidP="00806052">
            <w:pPr>
              <w:spacing w:before="360"/>
              <w:ind w:right="-147"/>
              <w:contextualSpacing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  <w:p w:rsidR="003A09E1" w:rsidRPr="003A09E1" w:rsidRDefault="00F47CED" w:rsidP="00806052">
            <w:pPr>
              <w:spacing w:before="360"/>
              <w:ind w:right="-147"/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76</w:t>
            </w:r>
            <w:r w:rsidR="00EA2723">
              <w:rPr>
                <w:rFonts w:ascii="Times New Roman" w:eastAsia="Calibri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806052" w:rsidRDefault="00806052" w:rsidP="0080605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 xml:space="preserve">Express  </w:t>
            </w:r>
            <w:r w:rsidR="0096308A" w:rsidRPr="00806052">
              <w:rPr>
                <w:color w:val="FF0000"/>
                <w:position w:val="-26"/>
              </w:rPr>
              <w:object w:dxaOrig="1428" w:dyaOrig="714">
                <v:shape id="_x0000_i1123" type="#_x0000_t75" style="width:1in;height:35.7pt" o:ole="">
                  <v:imagedata r:id="rId335" o:title=""/>
                </v:shape>
                <o:OLEObject Type="Embed" ProgID="FXEquation.Equation" ShapeID="_x0000_i1123" DrawAspect="Content" ObjectID="_1494073003" r:id="rId336"/>
              </w:object>
            </w:r>
            <w:r>
              <w:t xml:space="preserve">  as a single fraction with a rational denominator</w:t>
            </w:r>
          </w:p>
          <w:p w:rsidR="00806052" w:rsidRDefault="00806052" w:rsidP="00806052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806052" w:rsidRDefault="00806052" w:rsidP="0080605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.…………………………………………………………………….…………………….</w:t>
            </w:r>
          </w:p>
          <w:p w:rsidR="00806052" w:rsidRDefault="00806052" w:rsidP="000E4D59">
            <w:pPr>
              <w:pStyle w:val="LongerQuestions"/>
            </w:pPr>
          </w:p>
          <w:p w:rsidR="00806052" w:rsidRDefault="00806052" w:rsidP="0080605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806052" w:rsidRDefault="00806052" w:rsidP="00806052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806052" w:rsidRDefault="00806052" w:rsidP="0080605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806052" w:rsidRDefault="00806052" w:rsidP="000E4D59">
            <w:pPr>
              <w:pStyle w:val="LongerQuestions"/>
            </w:pPr>
          </w:p>
          <w:p w:rsidR="00806052" w:rsidRDefault="00806052" w:rsidP="0080605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806052" w:rsidRDefault="00806052" w:rsidP="000E4D59">
            <w:pPr>
              <w:pStyle w:val="LongerQuestions"/>
            </w:pPr>
          </w:p>
          <w:p w:rsidR="00806052" w:rsidRPr="00D73A65" w:rsidRDefault="00806052" w:rsidP="000E4D59">
            <w:pPr>
              <w:pStyle w:val="LongerQuestions"/>
            </w:pPr>
            <w:r>
              <w:t>…………………………………………………………………….…………………</w:t>
            </w:r>
          </w:p>
        </w:tc>
        <w:tc>
          <w:tcPr>
            <w:tcW w:w="1166" w:type="dxa"/>
          </w:tcPr>
          <w:p w:rsidR="00806052" w:rsidRDefault="00806052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:rsidR="003A09E1" w:rsidRPr="003A09E1" w:rsidRDefault="00806052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3</w:t>
            </w:r>
          </w:p>
        </w:tc>
      </w:tr>
      <w:tr w:rsidR="00A417C8" w:rsidRPr="003A09E1" w:rsidTr="00EF53D1">
        <w:trPr>
          <w:cantSplit/>
          <w:trHeight w:val="851"/>
        </w:trPr>
        <w:tc>
          <w:tcPr>
            <w:tcW w:w="567" w:type="dxa"/>
          </w:tcPr>
          <w:p w:rsidR="00A417C8" w:rsidRPr="003A09E1" w:rsidRDefault="00F47CED" w:rsidP="00EA2723">
            <w:pPr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77</w:t>
            </w:r>
            <w:r w:rsidR="00EA2723">
              <w:rPr>
                <w:rFonts w:ascii="Times New Roman" w:eastAsia="Calibri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417C8" w:rsidRDefault="00A56DA5" w:rsidP="00B603CC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152" type="#_x0000_t75" style="position:absolute;margin-left:239.75pt;margin-top:-.3pt;width:136.9pt;height:139.65pt;z-index:251966464;mso-position-horizontal-relative:text;mso-position-vertical-relative:text">
                  <v:imagedata r:id="rId337" o:title=""/>
                </v:shape>
                <o:OLEObject Type="Embed" ProgID="FXDraw.Graphic" ShapeID="_x0000_s1152" DrawAspect="Content" ObjectID="_1494073043" r:id="rId338"/>
              </w:object>
            </w:r>
            <w:r w:rsidR="00B603CC">
              <w:t>A right cone has the dimensions shown.</w:t>
            </w: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  <w:p w:rsidR="00B603CC" w:rsidRPr="00D73A65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417C8" w:rsidRPr="003A09E1" w:rsidRDefault="00A417C8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A417C8" w:rsidRPr="003A09E1" w:rsidTr="00EF53D1">
        <w:trPr>
          <w:cantSplit/>
          <w:trHeight w:val="851"/>
        </w:trPr>
        <w:tc>
          <w:tcPr>
            <w:tcW w:w="567" w:type="dxa"/>
          </w:tcPr>
          <w:p w:rsidR="00A417C8" w:rsidRPr="003A09E1" w:rsidRDefault="00A417C8" w:rsidP="003A09E1">
            <w:pPr>
              <w:ind w:left="57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7" w:type="dxa"/>
          </w:tcPr>
          <w:p w:rsidR="00B603CC" w:rsidRDefault="00B603CC" w:rsidP="00B603CC">
            <w:pPr>
              <w:pStyle w:val="Section3Style"/>
            </w:pPr>
            <w:r>
              <w:t xml:space="preserve">Show that  </w:t>
            </w:r>
            <w:r w:rsidRPr="00B603CC">
              <w:rPr>
                <w:color w:val="FF0000"/>
                <w:position w:val="-4"/>
              </w:rPr>
              <w:object w:dxaOrig="958" w:dyaOrig="314">
                <v:shape id="_x0000_i1113" type="#_x0000_t75" style="width:48.2pt;height:15.65pt" o:ole="">
                  <v:imagedata r:id="rId339" o:title=""/>
                </v:shape>
                <o:OLEObject Type="Embed" ProgID="FXEquation.Equation" ShapeID="_x0000_i1113" DrawAspect="Content" ObjectID="_1494073004" r:id="rId340"/>
              </w:object>
            </w:r>
            <w:r>
              <w:t xml:space="preserve"> 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B603CC" w:rsidRPr="00D73A65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417C8" w:rsidRPr="003A09E1" w:rsidRDefault="00B603CC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A417C8" w:rsidRPr="003A09E1" w:rsidTr="00EF53D1">
        <w:trPr>
          <w:cantSplit/>
          <w:trHeight w:val="851"/>
        </w:trPr>
        <w:tc>
          <w:tcPr>
            <w:tcW w:w="567" w:type="dxa"/>
          </w:tcPr>
          <w:p w:rsidR="00A417C8" w:rsidRPr="003A09E1" w:rsidRDefault="00A417C8" w:rsidP="003A09E1">
            <w:pPr>
              <w:ind w:left="57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7" w:type="dxa"/>
          </w:tcPr>
          <w:p w:rsidR="00A417C8" w:rsidRDefault="00B603CC" w:rsidP="00B603CC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>(b)</w:t>
            </w:r>
            <w:r w:rsidR="00A558D8">
              <w:t xml:space="preserve">    Calculate the volume of the cone, correct to 3 significant figures.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B603CC" w:rsidRPr="00D73A65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417C8" w:rsidRPr="003A09E1" w:rsidRDefault="00A558D8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B603CC" w:rsidRPr="003A09E1" w:rsidTr="00EF53D1">
        <w:trPr>
          <w:cantSplit/>
          <w:trHeight w:val="851"/>
        </w:trPr>
        <w:tc>
          <w:tcPr>
            <w:tcW w:w="567" w:type="dxa"/>
          </w:tcPr>
          <w:p w:rsidR="00B603CC" w:rsidRPr="003A09E1" w:rsidRDefault="00B603CC" w:rsidP="00B603CC">
            <w:pPr>
              <w:ind w:left="57"/>
              <w:contextualSpacing/>
              <w:rPr>
                <w:rFonts w:ascii="Times New Roman" w:eastAsia="Calibri" w:hAnsi="Times New Roman"/>
              </w:rPr>
            </w:pPr>
          </w:p>
        </w:tc>
        <w:tc>
          <w:tcPr>
            <w:tcW w:w="9007" w:type="dxa"/>
          </w:tcPr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>(c)</w:t>
            </w:r>
            <w:r w:rsidR="00A558D8">
              <w:t xml:space="preserve">     Find the exact surface area of the cone.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B603CC" w:rsidRPr="00D73A65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B603CC" w:rsidRPr="003A09E1" w:rsidRDefault="00A558D8" w:rsidP="00B603C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B603CC" w:rsidRPr="00A417C8" w:rsidTr="00EF53D1">
        <w:trPr>
          <w:cantSplit/>
          <w:trHeight w:val="851"/>
        </w:trPr>
        <w:tc>
          <w:tcPr>
            <w:tcW w:w="567" w:type="dxa"/>
          </w:tcPr>
          <w:p w:rsidR="00B603CC" w:rsidRPr="00A417C8" w:rsidRDefault="00B603CC" w:rsidP="00B603CC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78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B603CC" w:rsidRDefault="006412BE" w:rsidP="00A558D8">
            <w:pPr>
              <w:pStyle w:val="Section3Style"/>
              <w:numPr>
                <w:ilvl w:val="0"/>
                <w:numId w:val="0"/>
              </w:numPr>
            </w:pPr>
            <w:r>
              <w:t>Two aircraft leave airport A. Aircraft B flies on a bearing of 120</w:t>
            </w:r>
            <w:r w:rsidRPr="006412BE">
              <w:rPr>
                <w:vertAlign w:val="superscript"/>
              </w:rPr>
              <w:t>o</w:t>
            </w:r>
            <w:r w:rsidR="008474E0">
              <w:t xml:space="preserve"> for a distance of 2 </w:t>
            </w:r>
            <w:r>
              <w:t>500</w:t>
            </w:r>
            <w:r w:rsidR="008474E0">
              <w:t> </w:t>
            </w:r>
            <w:r>
              <w:t>km and aircraft C flies on a bearing of 155</w:t>
            </w:r>
            <w:r w:rsidRPr="008474E0">
              <w:rPr>
                <w:vertAlign w:val="superscript"/>
              </w:rPr>
              <w:t>o</w:t>
            </w:r>
            <w:r w:rsidR="008474E0">
              <w:t xml:space="preserve"> for a distance of 1 380 </w:t>
            </w:r>
            <w:r>
              <w:t>km.</w:t>
            </w:r>
          </w:p>
          <w:p w:rsidR="006412BE" w:rsidRPr="006412BE" w:rsidRDefault="006412BE" w:rsidP="00A558D8">
            <w:pPr>
              <w:pStyle w:val="Section3Style"/>
              <w:numPr>
                <w:ilvl w:val="0"/>
                <w:numId w:val="0"/>
              </w:numPr>
            </w:pPr>
            <w:r>
              <w:t>At this time, B is due east of C.</w:t>
            </w:r>
          </w:p>
          <w:p w:rsidR="006412BE" w:rsidRDefault="00A56DA5" w:rsidP="00A558D8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153" type="#_x0000_t75" style="position:absolute;margin-left:116.45pt;margin-top:11pt;width:208.6pt;height:176.35pt;z-index:251967488;mso-position-horizontal-relative:text;mso-position-vertical-relative:text">
                  <v:imagedata r:id="rId341" o:title=""/>
                </v:shape>
                <o:OLEObject Type="Embed" ProgID="FXDraw.Graphic" ShapeID="_x0000_s1153" DrawAspect="Content" ObjectID="_1494073044" r:id="rId342"/>
              </w:objec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6412BE" w:rsidRDefault="006412BE" w:rsidP="00A558D8">
            <w:pPr>
              <w:pStyle w:val="Section3Style"/>
              <w:numPr>
                <w:ilvl w:val="0"/>
                <w:numId w:val="0"/>
              </w:numPr>
            </w:pPr>
          </w:p>
          <w:p w:rsidR="006412BE" w:rsidRDefault="006412BE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A558D8" w:rsidRPr="00D73A65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B603CC" w:rsidRPr="003A09E1" w:rsidRDefault="00B603CC" w:rsidP="00B603C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B603CC" w:rsidRPr="00A417C8" w:rsidTr="00EF53D1">
        <w:trPr>
          <w:cantSplit/>
          <w:trHeight w:val="851"/>
        </w:trPr>
        <w:tc>
          <w:tcPr>
            <w:tcW w:w="567" w:type="dxa"/>
          </w:tcPr>
          <w:p w:rsidR="00B603CC" w:rsidRPr="00A417C8" w:rsidRDefault="00B603CC" w:rsidP="00B603CC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B603CC" w:rsidRDefault="006412BE" w:rsidP="006412BE">
            <w:pPr>
              <w:pStyle w:val="Section3Style"/>
              <w:numPr>
                <w:ilvl w:val="0"/>
                <w:numId w:val="0"/>
              </w:numPr>
              <w:ind w:left="850" w:hanging="510"/>
            </w:pPr>
            <w:r>
              <w:t>(a</w:t>
            </w:r>
            <w:r w:rsidR="00B603CC">
              <w:t>)</w:t>
            </w:r>
            <w:r>
              <w:t xml:space="preserve">    Given that D is a point due south of A and due west of both B and C, find the distance DC (</w:t>
            </w:r>
            <w:r w:rsidR="00AC7BFB">
              <w:t>to the nearest km</w:t>
            </w:r>
            <w:r>
              <w:t>).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B603CC" w:rsidRDefault="00B603CC" w:rsidP="000E4D59">
            <w:pPr>
              <w:pStyle w:val="LongerQuestions"/>
            </w:pPr>
          </w:p>
          <w:p w:rsidR="00B603CC" w:rsidRPr="00D73A65" w:rsidRDefault="00B603CC" w:rsidP="006412BE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</w:t>
            </w:r>
            <w:r w:rsidR="006412BE">
              <w:t>………………………………………………………..………………..</w:t>
            </w:r>
          </w:p>
        </w:tc>
        <w:tc>
          <w:tcPr>
            <w:tcW w:w="1166" w:type="dxa"/>
          </w:tcPr>
          <w:p w:rsidR="00B603CC" w:rsidRPr="003A09E1" w:rsidRDefault="006412BE" w:rsidP="00B603C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B603CC" w:rsidRPr="00A417C8" w:rsidTr="00EF53D1">
        <w:trPr>
          <w:cantSplit/>
          <w:trHeight w:val="851"/>
        </w:trPr>
        <w:tc>
          <w:tcPr>
            <w:tcW w:w="567" w:type="dxa"/>
          </w:tcPr>
          <w:p w:rsidR="00B603CC" w:rsidRPr="00A417C8" w:rsidRDefault="00B603CC" w:rsidP="00B603CC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>(c)</w:t>
            </w:r>
            <w:r w:rsidR="006412BE">
              <w:t xml:space="preserve">     Calculate the distan</w:t>
            </w:r>
            <w:r w:rsidR="00AC7BFB">
              <w:t>ce between the aircraft B and C (to the nearest km).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B603CC" w:rsidRDefault="00B603CC" w:rsidP="000E4D59">
            <w:pPr>
              <w:pStyle w:val="LongerQuestions"/>
            </w:pPr>
          </w:p>
          <w:p w:rsidR="00B603CC" w:rsidRDefault="00B603CC" w:rsidP="00B603CC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B603CC" w:rsidRPr="00D73A65" w:rsidRDefault="00B603CC" w:rsidP="00B603CC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B603CC" w:rsidRPr="003A09E1" w:rsidRDefault="006412BE" w:rsidP="00B603C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79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1F1B29" w:rsidRDefault="001F1B29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>Michael invests $8 600 that he got from selling his car into an account that pays 7.2% pa interest compounding monthly.</w:t>
            </w:r>
          </w:p>
          <w:p w:rsidR="001F1B29" w:rsidRDefault="001F1B29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 xml:space="preserve">How much interest will he have earned after 2½ years? 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A558D8" w:rsidRPr="00D73A65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558D8" w:rsidRPr="003A09E1" w:rsidRDefault="001F1B29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>(a)</w:t>
            </w:r>
            <w:r w:rsidR="00D018B5">
              <w:t xml:space="preserve">    </w:t>
            </w:r>
            <w:proofErr w:type="gramStart"/>
            <w:r w:rsidR="00D018B5">
              <w:t xml:space="preserve">Expand  </w:t>
            </w:r>
            <w:proofErr w:type="gramEnd"/>
            <w:r w:rsidR="00D018B5" w:rsidRPr="00D018B5">
              <w:rPr>
                <w:color w:val="FF0000"/>
                <w:position w:val="-6"/>
              </w:rPr>
              <w:object w:dxaOrig="1620" w:dyaOrig="238">
                <v:shape id="_x0000_i1114" type="#_x0000_t75" style="width:80.75pt;height:11.9pt" o:ole="">
                  <v:imagedata r:id="rId343" o:title=""/>
                </v:shape>
                <o:OLEObject Type="Embed" ProgID="FXEquation.Equation" ShapeID="_x0000_i1114" DrawAspect="Content" ObjectID="_1494073005" r:id="rId344"/>
              </w:object>
            </w:r>
            <w:r w:rsidR="00D018B5">
              <w:t>.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Pr="00D73A65" w:rsidRDefault="00A558D8" w:rsidP="00AD3E7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</w:t>
            </w:r>
            <w:r w:rsidR="00AD3E72">
              <w:t>………………………………………………………..………………..</w:t>
            </w:r>
          </w:p>
        </w:tc>
        <w:tc>
          <w:tcPr>
            <w:tcW w:w="1166" w:type="dxa"/>
          </w:tcPr>
          <w:p w:rsidR="00A558D8" w:rsidRPr="003A09E1" w:rsidRDefault="0026420D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>(b)</w:t>
            </w:r>
            <w:r w:rsidR="00D018B5">
              <w:t xml:space="preserve">    </w:t>
            </w:r>
            <w:proofErr w:type="gramStart"/>
            <w:r w:rsidR="0026420D">
              <w:t xml:space="preserve">Factorise  </w:t>
            </w:r>
            <w:proofErr w:type="gramEnd"/>
            <w:r w:rsidR="0026420D" w:rsidRPr="0026420D">
              <w:rPr>
                <w:color w:val="FF0000"/>
                <w:position w:val="-2"/>
              </w:rPr>
              <w:object w:dxaOrig="1338" w:dyaOrig="294">
                <v:shape id="_x0000_i1115" type="#_x0000_t75" style="width:67pt;height:14.4pt" o:ole="">
                  <v:imagedata r:id="rId345" o:title=""/>
                </v:shape>
                <o:OLEObject Type="Embed" ProgID="FXEquation.Equation" ShapeID="_x0000_i1115" DrawAspect="Content" ObjectID="_1494073006" r:id="rId346"/>
              </w:object>
            </w:r>
            <w:r w:rsidR="00D018B5">
              <w:t>.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A558D8" w:rsidRPr="00D73A65" w:rsidRDefault="00A558D8" w:rsidP="00AD3E7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</w:t>
            </w:r>
            <w:r w:rsidR="00AD3E72">
              <w:t>………………………………………………………….……………………</w:t>
            </w:r>
          </w:p>
        </w:tc>
        <w:tc>
          <w:tcPr>
            <w:tcW w:w="1166" w:type="dxa"/>
          </w:tcPr>
          <w:p w:rsidR="00A558D8" w:rsidRPr="003A09E1" w:rsidRDefault="0026420D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>(c)</w:t>
            </w:r>
            <w:r w:rsidR="0026420D">
              <w:t xml:space="preserve">  </w:t>
            </w:r>
            <w:r w:rsidR="00AD3E72">
              <w:t>Simplify completely</w:t>
            </w:r>
            <w:proofErr w:type="gramStart"/>
            <w:r w:rsidR="00AD3E72">
              <w:t>:</w:t>
            </w:r>
            <w:r w:rsidR="0026420D">
              <w:t xml:space="preserve"> </w:t>
            </w:r>
            <w:r w:rsidR="00AD3E72">
              <w:t xml:space="preserve"> </w:t>
            </w:r>
            <w:r w:rsidR="00AD3E72" w:rsidRPr="00AD3E72">
              <w:rPr>
                <w:color w:val="FF0000"/>
                <w:position w:val="-26"/>
              </w:rPr>
              <w:object w:dxaOrig="2646" w:dyaOrig="714">
                <v:shape id="_x0000_i1116" type="#_x0000_t75" style="width:132.1pt;height:35.7pt" o:ole="">
                  <v:imagedata r:id="rId347" o:title=""/>
                </v:shape>
                <o:OLEObject Type="Embed" ProgID="FXEquation.Equation" ShapeID="_x0000_i1116" DrawAspect="Content" ObjectID="_1494073007" r:id="rId348"/>
              </w:object>
            </w:r>
            <w:r w:rsidR="00AD3E72">
              <w:t xml:space="preserve"> .</w:t>
            </w:r>
            <w:proofErr w:type="gramEnd"/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AD3E72" w:rsidRDefault="00AD3E72" w:rsidP="000E4D59">
            <w:pPr>
              <w:pStyle w:val="LongerQuestions"/>
            </w:pPr>
          </w:p>
          <w:p w:rsidR="00AD3E72" w:rsidRDefault="00AD3E72" w:rsidP="00AD3E7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AD3E72" w:rsidRDefault="00AD3E72" w:rsidP="000E4D59">
            <w:pPr>
              <w:pStyle w:val="LongerQuestions"/>
            </w:pPr>
          </w:p>
          <w:p w:rsidR="00AD3E72" w:rsidRDefault="00AD3E72" w:rsidP="00AD3E72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A558D8" w:rsidRPr="00D73A65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558D8" w:rsidRPr="003A09E1" w:rsidRDefault="0026420D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81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558D8" w:rsidRDefault="00A558D8" w:rsidP="005D3A78">
            <w:pPr>
              <w:pStyle w:val="Section3Style"/>
              <w:numPr>
                <w:ilvl w:val="0"/>
                <w:numId w:val="0"/>
              </w:numPr>
              <w:ind w:left="850" w:hanging="510"/>
            </w:pPr>
            <w:r>
              <w:t>(a)</w:t>
            </w:r>
            <w:r w:rsidR="00B551B0">
              <w:t xml:space="preserve">    </w:t>
            </w:r>
            <w:r w:rsidR="005D3A78">
              <w:t>Given that twice the square of a number is five more than nine times the number, what possible values can the number take?</w:t>
            </w:r>
            <w:r w:rsidR="0050066E">
              <w:t xml:space="preserve"> </w:t>
            </w:r>
            <w:r w:rsidR="00B551B0">
              <w:t xml:space="preserve"> </w:t>
            </w:r>
          </w:p>
          <w:p w:rsidR="00025EC6" w:rsidRDefault="00025EC6" w:rsidP="000E4D59">
            <w:pPr>
              <w:pStyle w:val="LongerQuestions"/>
            </w:pPr>
          </w:p>
          <w:p w:rsidR="00025EC6" w:rsidRDefault="00025EC6" w:rsidP="00025EC6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Pr="00D73A65" w:rsidRDefault="00A558D8" w:rsidP="0050066E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</w:t>
            </w:r>
            <w:r w:rsidR="0050066E">
              <w:t>………………………………………………………..………………..</w:t>
            </w:r>
          </w:p>
        </w:tc>
        <w:tc>
          <w:tcPr>
            <w:tcW w:w="1166" w:type="dxa"/>
          </w:tcPr>
          <w:p w:rsidR="00A558D8" w:rsidRPr="003A09E1" w:rsidRDefault="005D3A78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>(b)</w:t>
            </w:r>
            <w:r w:rsidR="005D3A78">
              <w:t xml:space="preserve">    Solve  </w:t>
            </w:r>
            <w:r w:rsidR="005D3A78" w:rsidRPr="005D3A78">
              <w:rPr>
                <w:color w:val="FF0000"/>
                <w:position w:val="-2"/>
              </w:rPr>
              <w:object w:dxaOrig="1638" w:dyaOrig="294">
                <v:shape id="_x0000_i1117" type="#_x0000_t75" style="width:82pt;height:14.4pt" o:ole="">
                  <v:imagedata r:id="rId349" o:title=""/>
                </v:shape>
                <o:OLEObject Type="Embed" ProgID="FXEquation.Equation" ShapeID="_x0000_i1117" DrawAspect="Content" ObjectID="_1494073008" r:id="rId350"/>
              </w:object>
            </w:r>
            <w:r w:rsidR="005D3A78">
              <w:t xml:space="preserve"> </w:t>
            </w:r>
            <w:r w:rsidR="00025EC6">
              <w:t>, correct to two</w:t>
            </w:r>
            <w:r w:rsidR="005D3A78">
              <w:t xml:space="preserve"> decimal place</w:t>
            </w:r>
            <w:r w:rsidR="00025EC6">
              <w:t>s</w:t>
            </w:r>
            <w:r w:rsidR="005D3A78">
              <w:t>.</w:t>
            </w:r>
          </w:p>
          <w:p w:rsidR="00025EC6" w:rsidRDefault="00025EC6" w:rsidP="000E4D59">
            <w:pPr>
              <w:pStyle w:val="LongerQuestions"/>
            </w:pPr>
          </w:p>
          <w:p w:rsidR="00025EC6" w:rsidRDefault="00025EC6" w:rsidP="00025EC6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A558D8" w:rsidRPr="00D73A65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558D8" w:rsidRPr="003A09E1" w:rsidRDefault="00025EC6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82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558D8" w:rsidRDefault="00025EC6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 xml:space="preserve">Draw a neat sketch of  </w:t>
            </w:r>
            <w:r w:rsidRPr="00025EC6">
              <w:rPr>
                <w:color w:val="FF0000"/>
                <w:position w:val="-8"/>
              </w:rPr>
              <w:object w:dxaOrig="1734" w:dyaOrig="354">
                <v:shape id="_x0000_i1118" type="#_x0000_t75" style="width:86.4pt;height:17.55pt" o:ole="">
                  <v:imagedata r:id="rId351" o:title=""/>
                </v:shape>
                <o:OLEObject Type="Embed" ProgID="FXEquation.Equation" ShapeID="_x0000_i1118" DrawAspect="Content" ObjectID="_1494073009" r:id="rId352"/>
              </w:object>
            </w:r>
            <w:r>
              <w:t xml:space="preserve"> , showing all </w:t>
            </w:r>
            <w:r w:rsidRPr="00025EC6">
              <w:rPr>
                <w:i/>
              </w:rPr>
              <w:t>x</w:t>
            </w:r>
            <w:r>
              <w:t xml:space="preserve"> and </w:t>
            </w:r>
            <w:r w:rsidRPr="00025EC6">
              <w:rPr>
                <w:i/>
              </w:rPr>
              <w:t>y</w:t>
            </w:r>
            <w:r>
              <w:t xml:space="preserve"> intercepts and the position of the vertex.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BE09DD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BE09DD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A558D8" w:rsidRDefault="00BE09DD" w:rsidP="00BE09DD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rPr>
                <w:noProof/>
                <w:lang w:eastAsia="en-AU"/>
              </w:rPr>
              <w:object w:dxaOrig="1440" w:dyaOrig="1440">
                <v:shape id="_x0000_s1166" type="#_x0000_t75" style="position:absolute;left:0;text-align:left;margin-left:64.85pt;margin-top:12.95pt;width:309.2pt;height:266.7pt;z-index:251975680;mso-position-horizontal-relative:text;mso-position-vertical-relative:text">
                  <v:imagedata r:id="rId353" o:title=""/>
                </v:shape>
                <o:OLEObject Type="Embed" ProgID="FXDraw.Graphic" ShapeID="_x0000_s1166" DrawAspect="Content" ObjectID="_1494073045" r:id="rId354"/>
              </w:object>
            </w:r>
            <w:r w:rsidR="00A558D8">
              <w:t>…………………………………………………………………….……………………</w: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BE09DD" w:rsidRDefault="00BE09DD" w:rsidP="00A558D8">
            <w:pPr>
              <w:pStyle w:val="Section3Style"/>
              <w:numPr>
                <w:ilvl w:val="0"/>
                <w:numId w:val="0"/>
              </w:numPr>
            </w:pPr>
          </w:p>
          <w:p w:rsidR="00BE09DD" w:rsidRDefault="00BE09DD" w:rsidP="00A558D8">
            <w:pPr>
              <w:pStyle w:val="Section3Style"/>
              <w:numPr>
                <w:ilvl w:val="0"/>
                <w:numId w:val="0"/>
              </w:numPr>
            </w:pPr>
          </w:p>
          <w:p w:rsidR="00BE09DD" w:rsidRDefault="00BE09DD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  <w:p w:rsidR="00025EC6" w:rsidRPr="00D73A65" w:rsidRDefault="00025EC6" w:rsidP="00A558D8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558D8" w:rsidRPr="003A09E1" w:rsidRDefault="00025EC6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3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83.</w:t>
            </w:r>
          </w:p>
        </w:tc>
        <w:tc>
          <w:tcPr>
            <w:tcW w:w="9007" w:type="dxa"/>
          </w:tcPr>
          <w:p w:rsidR="00A16AAF" w:rsidRDefault="00A558D8" w:rsidP="002C4D05">
            <w:pPr>
              <w:pStyle w:val="Section3Style"/>
              <w:numPr>
                <w:ilvl w:val="0"/>
                <w:numId w:val="0"/>
              </w:numPr>
              <w:ind w:left="850" w:hanging="510"/>
            </w:pPr>
            <w:r>
              <w:t>(a)</w:t>
            </w:r>
            <w:r w:rsidR="00A16AAF">
              <w:t xml:space="preserve">    The grouped frequency table below gives the results of the year 10 students at </w:t>
            </w:r>
            <w:r w:rsidR="002C4D05">
              <w:t>Mystic High School</w:t>
            </w:r>
            <w:r w:rsidR="00A16AAF">
              <w:t xml:space="preserve"> on a test out of a possible 30 marks.</w:t>
            </w:r>
          </w:p>
          <w:p w:rsidR="00A558D8" w:rsidRDefault="00A16AAF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 xml:space="preserve">         </w:t>
            </w:r>
            <w:r w:rsidR="001150FD">
              <w:t xml:space="preserve">Complete the </w:t>
            </w:r>
            <w:r>
              <w:t xml:space="preserve">class centres in the </w:t>
            </w:r>
            <w:r w:rsidR="001150FD">
              <w:t>table.</w:t>
            </w:r>
          </w:p>
          <w:p w:rsidR="00A558D8" w:rsidRDefault="00A558D8" w:rsidP="001150FD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38"/>
              <w:gridCol w:w="1838"/>
              <w:gridCol w:w="1701"/>
              <w:gridCol w:w="1559"/>
            </w:tblGrid>
            <w:tr w:rsidR="00A16AAF" w:rsidRPr="00E4735A" w:rsidTr="001150FD">
              <w:tc>
                <w:tcPr>
                  <w:tcW w:w="1838" w:type="dxa"/>
                  <w:tcBorders>
                    <w:top w:val="nil"/>
                    <w:left w:val="nil"/>
                    <w:bottom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838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Group</w:t>
                  </w:r>
                </w:p>
              </w:tc>
              <w:tc>
                <w:tcPr>
                  <w:tcW w:w="1701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Class Centre</w:t>
                  </w:r>
                </w:p>
                <w:p w:rsidR="00A16AAF" w:rsidRPr="00E4735A" w:rsidRDefault="00A16AAF" w:rsidP="000E4D59">
                  <w:pPr>
                    <w:pStyle w:val="LongerQuestions"/>
                  </w:pPr>
                  <w:r w:rsidRPr="00E4735A">
                    <w:object w:dxaOrig="148" w:dyaOrig="138">
                      <v:shape id="_x0000_i1119" type="#_x0000_t75" style="width:7.5pt;height:6.9pt" o:ole="">
                        <v:imagedata r:id="rId355" o:title=""/>
                      </v:shape>
                      <o:OLEObject Type="Embed" ProgID="FXEquation.Equation" ShapeID="_x0000_i1119" DrawAspect="Content" ObjectID="_1494073010" r:id="rId356"/>
                    </w:object>
                  </w:r>
                </w:p>
              </w:tc>
              <w:tc>
                <w:tcPr>
                  <w:tcW w:w="1559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Frequency</w:t>
                  </w:r>
                </w:p>
                <w:p w:rsidR="00A16AAF" w:rsidRPr="00E4735A" w:rsidRDefault="00A16AAF" w:rsidP="000E4D59">
                  <w:pPr>
                    <w:pStyle w:val="LongerQuestions"/>
                  </w:pPr>
                  <w:r w:rsidRPr="00E4735A">
                    <w:object w:dxaOrig="173" w:dyaOrig="238">
                      <v:shape id="_x0000_i1120" type="#_x0000_t75" style="width:8.75pt;height:11.9pt" o:ole="">
                        <v:imagedata r:id="rId357" o:title=""/>
                      </v:shape>
                      <o:OLEObject Type="Embed" ProgID="FXEquation.Equation" ShapeID="_x0000_i1120" DrawAspect="Content" ObjectID="_1494073011" r:id="rId358"/>
                    </w:object>
                  </w:r>
                </w:p>
              </w:tc>
            </w:tr>
            <w:tr w:rsidR="00A16AAF" w:rsidTr="001150FD">
              <w:tc>
                <w:tcPr>
                  <w:tcW w:w="1838" w:type="dxa"/>
                  <w:tcBorders>
                    <w:top w:val="nil"/>
                    <w:left w:val="nil"/>
                    <w:bottom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838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 xml:space="preserve">1 – 6 </w:t>
                  </w:r>
                </w:p>
              </w:tc>
              <w:tc>
                <w:tcPr>
                  <w:tcW w:w="1701" w:type="dxa"/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559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7</w:t>
                  </w:r>
                </w:p>
              </w:tc>
            </w:tr>
            <w:tr w:rsidR="00A16AAF" w:rsidTr="001150FD">
              <w:tc>
                <w:tcPr>
                  <w:tcW w:w="1838" w:type="dxa"/>
                  <w:tcBorders>
                    <w:top w:val="nil"/>
                    <w:left w:val="nil"/>
                    <w:bottom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838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7 – 12</w:t>
                  </w:r>
                </w:p>
              </w:tc>
              <w:tc>
                <w:tcPr>
                  <w:tcW w:w="1701" w:type="dxa"/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559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12</w:t>
                  </w:r>
                </w:p>
              </w:tc>
            </w:tr>
            <w:tr w:rsidR="00A16AAF" w:rsidTr="001150FD">
              <w:tc>
                <w:tcPr>
                  <w:tcW w:w="1838" w:type="dxa"/>
                  <w:tcBorders>
                    <w:top w:val="nil"/>
                    <w:left w:val="nil"/>
                    <w:bottom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838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13 – 18</w:t>
                  </w:r>
                </w:p>
              </w:tc>
              <w:tc>
                <w:tcPr>
                  <w:tcW w:w="1701" w:type="dxa"/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559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17</w:t>
                  </w:r>
                </w:p>
              </w:tc>
            </w:tr>
            <w:tr w:rsidR="00A16AAF" w:rsidTr="001150FD">
              <w:tc>
                <w:tcPr>
                  <w:tcW w:w="1838" w:type="dxa"/>
                  <w:tcBorders>
                    <w:top w:val="nil"/>
                    <w:left w:val="nil"/>
                    <w:bottom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838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19 – 24</w:t>
                  </w:r>
                </w:p>
              </w:tc>
              <w:tc>
                <w:tcPr>
                  <w:tcW w:w="1701" w:type="dxa"/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559" w:type="dxa"/>
                </w:tcPr>
                <w:p w:rsidR="00A16AAF" w:rsidRDefault="00A16AAF" w:rsidP="000E4D59">
                  <w:pPr>
                    <w:pStyle w:val="LongerQuestions"/>
                  </w:pPr>
                  <w:r>
                    <w:t>15</w:t>
                  </w:r>
                </w:p>
              </w:tc>
            </w:tr>
            <w:tr w:rsidR="00A16AAF" w:rsidTr="001150FD">
              <w:tc>
                <w:tcPr>
                  <w:tcW w:w="1838" w:type="dxa"/>
                  <w:tcBorders>
                    <w:top w:val="nil"/>
                    <w:left w:val="nil"/>
                    <w:bottom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838" w:type="dxa"/>
                  <w:tcBorders>
                    <w:bottom w:val="single" w:sz="4" w:space="0" w:color="auto"/>
                  </w:tcBorders>
                </w:tcPr>
                <w:p w:rsidR="00A16AAF" w:rsidRDefault="00A16AAF" w:rsidP="000E4D59">
                  <w:pPr>
                    <w:pStyle w:val="LongerQuestions"/>
                  </w:pPr>
                  <w:r>
                    <w:t>25 – 30</w:t>
                  </w: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559" w:type="dxa"/>
                  <w:tcBorders>
                    <w:bottom w:val="single" w:sz="4" w:space="0" w:color="auto"/>
                  </w:tcBorders>
                </w:tcPr>
                <w:p w:rsidR="00A16AAF" w:rsidRDefault="00A16AAF" w:rsidP="000E4D59">
                  <w:pPr>
                    <w:pStyle w:val="LongerQuestions"/>
                  </w:pPr>
                  <w:r>
                    <w:t>9</w:t>
                  </w:r>
                </w:p>
              </w:tc>
            </w:tr>
            <w:tr w:rsidR="00A16AAF" w:rsidRPr="00E4735A" w:rsidTr="001150FD">
              <w:tc>
                <w:tcPr>
                  <w:tcW w:w="183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838" w:type="dxa"/>
                  <w:tcBorders>
                    <w:left w:val="nil"/>
                    <w:bottom w:val="nil"/>
                    <w:right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701" w:type="dxa"/>
                  <w:tcBorders>
                    <w:left w:val="nil"/>
                    <w:bottom w:val="nil"/>
                    <w:right w:val="nil"/>
                  </w:tcBorders>
                </w:tcPr>
                <w:p w:rsidR="00A16AAF" w:rsidRDefault="00A16AAF" w:rsidP="000E4D59">
                  <w:pPr>
                    <w:pStyle w:val="LongerQuestions"/>
                  </w:pPr>
                </w:p>
              </w:tc>
              <w:tc>
                <w:tcPr>
                  <w:tcW w:w="1559" w:type="dxa"/>
                  <w:tcBorders>
                    <w:left w:val="nil"/>
                    <w:bottom w:val="nil"/>
                    <w:right w:val="nil"/>
                  </w:tcBorders>
                </w:tcPr>
                <w:p w:rsidR="00A16AAF" w:rsidRPr="00E4735A" w:rsidRDefault="00A16AAF" w:rsidP="000E4D59">
                  <w:pPr>
                    <w:pStyle w:val="LongerQuestions"/>
                  </w:pPr>
                  <w:r>
                    <w:t xml:space="preserve"> </w:t>
                  </w:r>
                  <w:r w:rsidRPr="00E4735A">
                    <w:object w:dxaOrig="677" w:dyaOrig="238">
                      <v:shape id="_x0000_i1121" type="#_x0000_t75" style="width:33.8pt;height:11.9pt" o:ole="">
                        <v:imagedata r:id="rId359" o:title=""/>
                      </v:shape>
                      <o:OLEObject Type="Embed" ProgID="FXEquation.Equation" ShapeID="_x0000_i1121" DrawAspect="Content" ObjectID="_1494073012" r:id="rId360"/>
                    </w:object>
                  </w:r>
                  <w:r w:rsidRPr="00A16AAF">
                    <w:t>60</w:t>
                  </w:r>
                </w:p>
              </w:tc>
            </w:tr>
          </w:tbl>
          <w:p w:rsidR="001150FD" w:rsidRPr="00D73A65" w:rsidRDefault="001150FD" w:rsidP="001150FD">
            <w:pPr>
              <w:pStyle w:val="Section3Style"/>
              <w:numPr>
                <w:ilvl w:val="0"/>
                <w:numId w:val="0"/>
              </w:numPr>
              <w:ind w:left="360"/>
            </w:pPr>
          </w:p>
        </w:tc>
        <w:tc>
          <w:tcPr>
            <w:tcW w:w="1166" w:type="dxa"/>
          </w:tcPr>
          <w:p w:rsidR="00A558D8" w:rsidRPr="003A09E1" w:rsidRDefault="002C4D05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A558D8" w:rsidRDefault="00A558D8" w:rsidP="00A16AAF">
            <w:pPr>
              <w:pStyle w:val="Section3Style"/>
              <w:numPr>
                <w:ilvl w:val="0"/>
                <w:numId w:val="0"/>
              </w:numPr>
              <w:ind w:left="850" w:hanging="510"/>
            </w:pPr>
            <w:r>
              <w:t>(b)</w:t>
            </w:r>
            <w:r w:rsidR="00A16AAF">
              <w:t xml:space="preserve">    Use the class centres and frequencies to estimate the mean and standard deviation</w:t>
            </w:r>
            <w:r w:rsidR="002C4D05">
              <w:t xml:space="preserve"> (correct to 2 decimal places)</w:t>
            </w:r>
            <w:r w:rsidR="00A16AAF">
              <w:t xml:space="preserve"> for the set of data.   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A558D8" w:rsidRPr="00D73A65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558D8" w:rsidRPr="003A09E1" w:rsidRDefault="002C4D05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A558D8" w:rsidRPr="00A417C8" w:rsidTr="00EF53D1">
        <w:trPr>
          <w:cantSplit/>
          <w:trHeight w:val="851"/>
        </w:trPr>
        <w:tc>
          <w:tcPr>
            <w:tcW w:w="567" w:type="dxa"/>
          </w:tcPr>
          <w:p w:rsidR="00A558D8" w:rsidRPr="00A417C8" w:rsidRDefault="00A558D8" w:rsidP="00A558D8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A558D8" w:rsidRDefault="00A558D8" w:rsidP="002C4D05">
            <w:pPr>
              <w:pStyle w:val="Section3Style"/>
              <w:numPr>
                <w:ilvl w:val="0"/>
                <w:numId w:val="0"/>
              </w:numPr>
              <w:ind w:left="850" w:hanging="510"/>
            </w:pPr>
            <w:r>
              <w:t>(c)</w:t>
            </w:r>
            <w:r w:rsidR="00A16AAF">
              <w:t xml:space="preserve">    </w:t>
            </w:r>
            <w:r w:rsidR="002C4D05">
              <w:t>St Brigitte’s College, also with 60 year 10 students, had a mean of 16.2 and a standard deviation of 3.45 on the same test.</w:t>
            </w:r>
          </w:p>
          <w:p w:rsidR="002C4D05" w:rsidRDefault="002C4D05" w:rsidP="00A558D8">
            <w:pPr>
              <w:pStyle w:val="Section3Style"/>
              <w:numPr>
                <w:ilvl w:val="0"/>
                <w:numId w:val="0"/>
              </w:numPr>
              <w:ind w:left="340"/>
            </w:pPr>
            <w:r>
              <w:t xml:space="preserve">        Compare the results of the two schools.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……………………………………………………………………………..……………</w:t>
            </w: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…………………………………………………………………….……………………</w:t>
            </w:r>
          </w:p>
          <w:p w:rsidR="00A558D8" w:rsidRDefault="00A558D8" w:rsidP="000E4D59">
            <w:pPr>
              <w:pStyle w:val="LongerQuestions"/>
            </w:pPr>
          </w:p>
          <w:p w:rsidR="00A558D8" w:rsidRDefault="00A558D8" w:rsidP="00A558D8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…….…………………………………………………………………..………………..</w:t>
            </w:r>
          </w:p>
          <w:p w:rsidR="00A558D8" w:rsidRPr="00D73A65" w:rsidRDefault="00A558D8" w:rsidP="00A558D8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558D8" w:rsidRPr="003A09E1" w:rsidRDefault="002C4D05" w:rsidP="00A558D8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585D47" w:rsidRPr="00A417C8" w:rsidTr="00EF53D1">
        <w:trPr>
          <w:cantSplit/>
          <w:trHeight w:val="851"/>
        </w:trPr>
        <w:tc>
          <w:tcPr>
            <w:tcW w:w="567" w:type="dxa"/>
          </w:tcPr>
          <w:p w:rsidR="00585D47" w:rsidRPr="00A417C8" w:rsidRDefault="00585D47" w:rsidP="003A09E1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585D47" w:rsidRPr="00D73A65" w:rsidRDefault="00585D47" w:rsidP="00585D47">
            <w:pPr>
              <w:pStyle w:val="Section3Style"/>
              <w:numPr>
                <w:ilvl w:val="0"/>
                <w:numId w:val="0"/>
              </w:numPr>
              <w:ind w:left="720"/>
              <w:jc w:val="center"/>
            </w:pPr>
            <w:r>
              <w:rPr>
                <w:b/>
                <w:sz w:val="28"/>
                <w:szCs w:val="28"/>
              </w:rPr>
              <w:t>End of Examination</w:t>
            </w:r>
          </w:p>
        </w:tc>
        <w:tc>
          <w:tcPr>
            <w:tcW w:w="1166" w:type="dxa"/>
          </w:tcPr>
          <w:p w:rsidR="00585D47" w:rsidRPr="00A417C8" w:rsidRDefault="00585D47" w:rsidP="00C25037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</w:tbl>
    <w:p w:rsidR="00DB5487" w:rsidRPr="003A09E1" w:rsidRDefault="003A09E1" w:rsidP="003A09E1">
      <w:pPr>
        <w:rPr>
          <w:rFonts w:ascii="Times New Roman" w:hAnsi="Times New Roman"/>
        </w:rPr>
        <w:sectPr w:rsidR="00DB5487" w:rsidRPr="003A09E1" w:rsidSect="00AA79B2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 w:type="page"/>
      </w:r>
    </w:p>
    <w:p w:rsidR="009D2C92" w:rsidRPr="004E1F9D" w:rsidRDefault="005E182C" w:rsidP="009D2C92">
      <w:pPr>
        <w:tabs>
          <w:tab w:val="left" w:pos="2040"/>
        </w:tabs>
        <w:ind w:left="720"/>
        <w:jc w:val="center"/>
        <w:rPr>
          <w:rFonts w:cstheme="minorHAnsi"/>
          <w:sz w:val="40"/>
          <w:szCs w:val="40"/>
        </w:rPr>
      </w:pPr>
      <w:r w:rsidRPr="004E1F9D">
        <w:rPr>
          <w:rFonts w:cstheme="minorHAnsi"/>
        </w:rPr>
        <w:t xml:space="preserve">             </w:t>
      </w:r>
      <w:r w:rsidRPr="004E1F9D">
        <w:rPr>
          <w:rFonts w:cstheme="minorHAnsi"/>
          <w:sz w:val="40"/>
          <w:szCs w:val="40"/>
        </w:rPr>
        <w:t xml:space="preserve"> </w:t>
      </w:r>
      <w:r w:rsidR="009D2C92" w:rsidRPr="004E1F9D">
        <w:rPr>
          <w:rFonts w:cstheme="minorHAnsi"/>
        </w:rPr>
        <w:t xml:space="preserve">             </w:t>
      </w:r>
      <w:r w:rsidR="009D2C92" w:rsidRPr="004E1F9D">
        <w:rPr>
          <w:rFonts w:cstheme="minorHAnsi"/>
          <w:sz w:val="40"/>
          <w:szCs w:val="40"/>
        </w:rPr>
        <w:t xml:space="preserve"> High School</w:t>
      </w:r>
      <w:r w:rsidR="009D2C92" w:rsidRPr="004E1F9D">
        <w:rPr>
          <w:rFonts w:cstheme="minorHAnsi"/>
          <w:sz w:val="40"/>
          <w:szCs w:val="40"/>
        </w:rPr>
        <w:tab/>
      </w:r>
    </w:p>
    <w:p w:rsidR="009D2C92" w:rsidRPr="004E1F9D" w:rsidRDefault="00AA79B2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 xml:space="preserve">Half </w:t>
      </w:r>
      <w:r w:rsidR="009D2C92" w:rsidRPr="004E1F9D">
        <w:rPr>
          <w:rFonts w:cstheme="minorHAnsi"/>
          <w:sz w:val="28"/>
        </w:rPr>
        <w:t xml:space="preserve">Yearly Exam </w:t>
      </w:r>
    </w:p>
    <w:p w:rsidR="009D2C92" w:rsidRPr="004E1F9D" w:rsidRDefault="00AA79B2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 xml:space="preserve">Advanced </w:t>
      </w:r>
      <w:r w:rsidR="00237AC9">
        <w:rPr>
          <w:rFonts w:cstheme="minorHAnsi"/>
          <w:sz w:val="28"/>
        </w:rPr>
        <w:t xml:space="preserve">Mathematics </w:t>
      </w:r>
      <w:r w:rsidR="009D2C92" w:rsidRPr="004E1F9D">
        <w:rPr>
          <w:rFonts w:cstheme="minorHAnsi"/>
          <w:sz w:val="28"/>
        </w:rPr>
        <w:t xml:space="preserve">Course </w:t>
      </w:r>
    </w:p>
    <w:p w:rsidR="009D2C92" w:rsidRPr="004E1F9D" w:rsidRDefault="009D2C92" w:rsidP="009D2C92">
      <w:pPr>
        <w:ind w:firstLine="720"/>
        <w:jc w:val="center"/>
        <w:rPr>
          <w:rFonts w:cstheme="minorHAnsi"/>
          <w:sz w:val="28"/>
        </w:rPr>
      </w:pPr>
      <w:r w:rsidRPr="004E1F9D">
        <w:rPr>
          <w:rFonts w:cstheme="minorHAnsi"/>
          <w:sz w:val="28"/>
        </w:rPr>
        <w:t>Multiple Choice Section Answer Sheet</w:t>
      </w:r>
    </w:p>
    <w:p w:rsidR="009D2C92" w:rsidRPr="004E1F9D" w:rsidRDefault="009D2C92" w:rsidP="009D2C92">
      <w:pPr>
        <w:rPr>
          <w:rFonts w:cstheme="minorHAnsi"/>
        </w:rPr>
      </w:pPr>
      <w:r w:rsidRPr="009D2C92">
        <w:rPr>
          <w:rFonts w:ascii="Times New Roman" w:hAnsi="Times New Roman"/>
        </w:rPr>
        <w:tab/>
      </w:r>
      <w:r w:rsidRPr="009D2C92">
        <w:rPr>
          <w:rFonts w:ascii="Times New Roman" w:hAnsi="Times New Roman"/>
        </w:rPr>
        <w:tab/>
      </w:r>
      <w:r w:rsidRPr="004E1F9D">
        <w:rPr>
          <w:rFonts w:cstheme="minorHAnsi"/>
        </w:rPr>
        <w:t>Name ________________________________       Teacher ________________________</w:t>
      </w:r>
    </w:p>
    <w:p w:rsidR="009D2C92" w:rsidRPr="004E1F9D" w:rsidRDefault="009D2C92" w:rsidP="009D2C92">
      <w:pPr>
        <w:jc w:val="center"/>
        <w:rPr>
          <w:rFonts w:cstheme="minorHAnsi"/>
        </w:rPr>
      </w:pPr>
    </w:p>
    <w:p w:rsidR="009D2C92" w:rsidRPr="004E1F9D" w:rsidRDefault="009D2C92" w:rsidP="009D2C92">
      <w:pPr>
        <w:jc w:val="center"/>
        <w:rPr>
          <w:rFonts w:cstheme="minorHAnsi"/>
        </w:rPr>
      </w:pPr>
      <w:r w:rsidRPr="004E1F9D">
        <w:rPr>
          <w:rFonts w:cstheme="minorHAnsi"/>
        </w:rPr>
        <w:t>Completely fill the response oval representing the most correct answer.</w:t>
      </w:r>
    </w:p>
    <w:p w:rsidR="009D2C92" w:rsidRPr="009D2C92" w:rsidRDefault="009D2C92" w:rsidP="009D2C92">
      <w:pPr>
        <w:spacing w:after="120"/>
      </w:pPr>
      <w:r w:rsidRPr="009D2C92">
        <w:tab/>
      </w:r>
    </w:p>
    <w:p w:rsidR="009D2C92" w:rsidRPr="009D2C92" w:rsidRDefault="009D2C92" w:rsidP="009D2C92">
      <w:pPr>
        <w:spacing w:after="120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18F7FF" wp14:editId="24EEB2D4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FD2CC5" id="Oval 2" o:spid="_x0000_s1026" style="position:absolute;margin-left:89.1pt;margin-top:4pt;width:13.5pt;height:8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44F238A" wp14:editId="1B134BA3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890B04" id="Oval 4" o:spid="_x0000_s1026" style="position:absolute;margin-left:183.9pt;margin-top:1.75pt;width:13.5pt;height:8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497246" wp14:editId="72B1BAE6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A2244A" id="Oval 5" o:spid="_x0000_s1026" style="position:absolute;margin-left:230.1pt;margin-top:1pt;width:13.5pt;height:8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5BF0BC" wp14:editId="0D2F146C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59BD1A" id="Oval 3" o:spid="_x0000_s1026" style="position:absolute;margin-left:134.7pt;margin-top:2.45pt;width:13.5pt;height:8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="00237AC9">
        <w:rPr>
          <w:rFonts w:cstheme="minorHAnsi"/>
        </w:rPr>
        <w:t xml:space="preserve"> 26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2F2895" wp14:editId="4634C28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B1FD37" id="Oval 9" o:spid="_x0000_s1026" style="position:absolute;margin-left:230.85pt;margin-top:1.85pt;width:13.5pt;height: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118A709" wp14:editId="59CD023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9670A9" id="Oval 8" o:spid="_x0000_s1026" style="position:absolute;margin-left:182.4pt;margin-top:1.85pt;width:13.5pt;height: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DB2B96" wp14:editId="7B23DC0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51E97D" id="Oval 7" o:spid="_x0000_s1026" style="position:absolute;margin-left:133.95pt;margin-top:1.85pt;width:13.5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BCDDC6" wp14:editId="4D94B7B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C7412D" id="Oval 6" o:spid="_x0000_s1026" style="position:absolute;margin-left:88.35pt;margin-top:1.85pt;width:13.5pt;height: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cstheme="minorHAnsi"/>
        </w:rPr>
        <w:tab/>
        <w:t xml:space="preserve"> 2</w:t>
      </w:r>
      <w:r w:rsidR="00237AC9">
        <w:rPr>
          <w:rFonts w:cstheme="minorHAnsi"/>
        </w:rPr>
        <w:t>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57D512" wp14:editId="0D95F03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01F776" id="Oval 13" o:spid="_x0000_s1026" style="position:absolute;margin-left:230.85pt;margin-top:1.85pt;width:13.5pt;height: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2DAEFF" wp14:editId="0F9F42E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597AF3" id="Oval 12" o:spid="_x0000_s1026" style="position:absolute;margin-left:182.4pt;margin-top:1.85pt;width:13.5pt;height: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D58E33" wp14:editId="7ABD19E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A07C62" id="Oval 11" o:spid="_x0000_s1026" style="position:absolute;margin-left:133.95pt;margin-top:1.85pt;width:13.5pt;height: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97E253" wp14:editId="34D26C8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61BA8D" id="Oval 10" o:spid="_x0000_s1026" style="position:absolute;margin-left:88.35pt;margin-top:1.85pt;width:13.5pt;height: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28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9A8A35" wp14:editId="4EB4BCD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5127A3" id="Oval 17" o:spid="_x0000_s1026" style="position:absolute;margin-left:230.85pt;margin-top:1.85pt;width:13.5pt;height: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BD56AE" wp14:editId="28B30B2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85CF3A" id="Oval 16" o:spid="_x0000_s1026" style="position:absolute;margin-left:182.4pt;margin-top:1.85pt;width:13.5pt;height: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BEDA7C" wp14:editId="6FD0BDA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00F41E" id="Oval 15" o:spid="_x0000_s1026" style="position:absolute;margin-left:133.95pt;margin-top:1.85pt;width:13.5pt;height: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08C48D" wp14:editId="09692C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843AE4" id="Oval 14" o:spid="_x0000_s1026" style="position:absolute;margin-left:88.35pt;margin-top:1.85pt;width:13.5pt;height: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29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2CC4FA9" wp14:editId="1318C4D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54CD0A" id="Oval 21" o:spid="_x0000_s1026" style="position:absolute;margin-left:230.85pt;margin-top:1.85pt;width:13.5pt;height: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431ECE" wp14:editId="0201840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BB24A7" id="Oval 20" o:spid="_x0000_s1026" style="position:absolute;margin-left:182.4pt;margin-top:1.85pt;width:13.5pt;height: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31D290" wp14:editId="05679AA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E3B88C" id="Oval 19" o:spid="_x0000_s1026" style="position:absolute;margin-left:133.95pt;margin-top:1.85pt;width:13.5pt;height: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A40BCB" wp14:editId="1A656DE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046615" id="Oval 18" o:spid="_x0000_s1026" style="position:absolute;margin-left:88.35pt;margin-top:1.85pt;width:13.5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034D8E8" wp14:editId="46720E6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FC597A" id="Oval 25" o:spid="_x0000_s1026" style="position:absolute;margin-left:230.85pt;margin-top:1.85pt;width:13.5pt;height: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9F6242" wp14:editId="1D8933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30A055" id="Oval 24" o:spid="_x0000_s1026" style="position:absolute;margin-left:182.4pt;margin-top:1.85pt;width:13.5pt;height: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889D52" wp14:editId="1B08300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FAD7BB" id="Oval 23" o:spid="_x0000_s1026" style="position:absolute;margin-left:133.95pt;margin-top:1.85pt;width:13.5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264858" wp14:editId="6BB2115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2F4DA1" id="Oval 22" o:spid="_x0000_s1026" style="position:absolute;margin-left:88.35pt;margin-top:1.85pt;width:13.5pt;height: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50FBDF" wp14:editId="22DB60D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220FB6" id="Oval 29" o:spid="_x0000_s1026" style="position:absolute;margin-left:230.85pt;margin-top:1.85pt;width:13.5pt;height: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51E24B7" wp14:editId="007364D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2AFDA5" id="Oval 28" o:spid="_x0000_s1026" style="position:absolute;margin-left:182.4pt;margin-top:1.85pt;width:13.5pt;height: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EF3B5A" wp14:editId="25C4E9F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FF7DD8" id="Oval 27" o:spid="_x0000_s1026" style="position:absolute;margin-left:133.95pt;margin-top:1.85pt;width:13.5pt;height: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4FF70E" wp14:editId="2CC59D8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9B3991" id="Oval 26" o:spid="_x0000_s1026" style="position:absolute;margin-left:88.35pt;margin-top:1.85pt;width:13.5pt;height: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32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F92CD3" wp14:editId="77396A7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5F3E95" id="Oval 33" o:spid="_x0000_s1026" style="position:absolute;margin-left:230.85pt;margin-top:1.85pt;width:13.5pt;height: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0B5A8C6" wp14:editId="04189C7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F7F67B" id="Oval 32" o:spid="_x0000_s1026" style="position:absolute;margin-left:182.4pt;margin-top:1.85pt;width:13.5pt;height: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36F6F7" wp14:editId="3AAD3FF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F4B76E" id="Oval 31" o:spid="_x0000_s1026" style="position:absolute;margin-left:133.95pt;margin-top:1.85pt;width:13.5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7CBA15" wp14:editId="02FB840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E9D8FE" id="Oval 30" o:spid="_x0000_s1026" style="position:absolute;margin-left:88.35pt;margin-top:1.85pt;width:13.5pt;height: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33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605F16B" wp14:editId="2D0B51A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F43919" id="Oval 37" o:spid="_x0000_s1026" style="position:absolute;margin-left:230.85pt;margin-top:1.85pt;width:13.5pt;height: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648D5A6" wp14:editId="53390C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3C0C9F" id="Oval 36" o:spid="_x0000_s1026" style="position:absolute;margin-left:182.4pt;margin-top:1.85pt;width:13.5pt;height: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B104AF" wp14:editId="780D96B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44D088" id="Oval 35" o:spid="_x0000_s1026" style="position:absolute;margin-left:133.95pt;margin-top:1.85pt;width:13.5pt;height: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C5B24CC" wp14:editId="0F9F82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BCB25F" id="Oval 34" o:spid="_x0000_s1026" style="position:absolute;margin-left:88.35pt;margin-top:1.85pt;width:13.5pt;height: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5699A08" wp14:editId="6F4721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CB93F8" id="Oval 41" o:spid="_x0000_s1026" style="position:absolute;margin-left:230.85pt;margin-top:1.85pt;width:13.5pt;height: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DD7B21" wp14:editId="49C9610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C34DA6" id="Oval 40" o:spid="_x0000_s1026" style="position:absolute;margin-left:182.4pt;margin-top:1.85pt;width:13.5pt;height: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D9D152D" wp14:editId="1E4236F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D35B88" id="Oval 39" o:spid="_x0000_s1026" style="position:absolute;margin-left:133.95pt;margin-top:1.85pt;width:13.5pt;height: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D427BFD" wp14:editId="2A9B7AD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7DD848" id="Oval 38" o:spid="_x0000_s1026" style="position:absolute;margin-left:88.35pt;margin-top:1.85pt;width:13.5pt;height: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35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C47388" wp14:editId="7090F1A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226D32" id="Oval 45" o:spid="_x0000_s1026" style="position:absolute;margin-left:230.85pt;margin-top:1.85pt;width:13.5pt;height: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94B925" wp14:editId="7B8F69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80F31D" id="Oval 44" o:spid="_x0000_s1026" style="position:absolute;margin-left:182.4pt;margin-top:1.85pt;width:13.5pt;height: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D221E4" wp14:editId="636AFA7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D4D2E9" id="Oval 43" o:spid="_x0000_s1026" style="position:absolute;margin-left:133.95pt;margin-top:1.85pt;width:13.5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17DB36" wp14:editId="204165A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D6440C" id="Oval 42" o:spid="_x0000_s1026" style="position:absolute;margin-left:88.35pt;margin-top:1.85pt;width:13.5pt;height: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sf+a&#10;F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36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7E4C87A" wp14:editId="6EEBB4E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4C4DA6" id="Oval 49" o:spid="_x0000_s1026" style="position:absolute;margin-left:230.85pt;margin-top:1.85pt;width:13.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386FD4B" wp14:editId="4CB0131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52203B" id="Oval 48" o:spid="_x0000_s1026" style="position:absolute;margin-left:182.4pt;margin-top:1.85pt;width:13.5pt;height: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fc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LH33B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DA3CD1" wp14:editId="645BE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4248CA" id="Oval 47" o:spid="_x0000_s1026" style="position:absolute;margin-left:133.95pt;margin-top:1.85pt;width:13.5pt;height: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87FF89" wp14:editId="3D62EA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556421" id="Oval 46" o:spid="_x0000_s1026" style="position:absolute;margin-left:88.35pt;margin-top:1.85pt;width:13.5pt;height: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EF48BAD" wp14:editId="069F62E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B43B8F" id="Oval 53" o:spid="_x0000_s1026" style="position:absolute;margin-left:230.85pt;margin-top:1.85pt;width:13.5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BA25040" wp14:editId="0CED654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61FC07" id="Oval 52" o:spid="_x0000_s1026" style="position:absolute;margin-left:182.4pt;margin-top:1.85pt;width:13.5pt;height: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53B103" wp14:editId="47BA6D7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37D89A" id="Oval 51" o:spid="_x0000_s1026" style="position:absolute;margin-left:133.95pt;margin-top:1.85pt;width:13.5pt;height: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077DD2" wp14:editId="7872D59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E06900" id="Oval 50" o:spid="_x0000_s1026" style="position:absolute;margin-left:88.35pt;margin-top:1.85pt;width:13.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D2C92">
        <w:rPr>
          <w:rFonts w:cstheme="minorHAnsi"/>
        </w:rPr>
        <w:t xml:space="preserve"> </w:t>
      </w:r>
      <w:r w:rsidR="003A09E1">
        <w:rPr>
          <w:rFonts w:cstheme="minorHAnsi"/>
        </w:rPr>
        <w:tab/>
      </w:r>
      <w:r w:rsidR="00237AC9">
        <w:rPr>
          <w:rFonts w:cstheme="minorHAnsi"/>
        </w:rPr>
        <w:t xml:space="preserve"> 38.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8786502" wp14:editId="6DC7DA4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5683CC" id="Oval 57" o:spid="_x0000_s1026" style="position:absolute;margin-left:230.85pt;margin-top:1.85pt;width:13.5pt;height: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Gv2&#10;ddo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70D22B2" wp14:editId="3DF8BE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F24292" id="Oval 56" o:spid="_x0000_s1026" style="position:absolute;margin-left:182.4pt;margin-top:1.85pt;width:13.5pt;height: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ABC00BC" wp14:editId="6974EC5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5C5370" id="Oval 55" o:spid="_x0000_s1026" style="position:absolute;margin-left:133.95pt;margin-top:1.85pt;width:13.5pt;height: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59C6AE0" wp14:editId="1CBCEA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7C7874" id="Oval 54" o:spid="_x0000_s1026" style="position:absolute;margin-left:88.35pt;margin-top:1.85pt;width:13.5pt;height: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68EEC89" wp14:editId="0414FF5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66F903" id="Oval 61" o:spid="_x0000_s1026" style="position:absolute;margin-left:230.85pt;margin-top:1.85pt;width:13.5pt;height: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Qi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RcGZFT3N&#10;6HErDLv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Jda0&#10;Ih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946F98" wp14:editId="3D89DC8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6EAE36" id="Oval 60" o:spid="_x0000_s1026" style="position:absolute;margin-left:182.4pt;margin-top:1.85pt;width:13.5pt;height: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CDE1DBA" wp14:editId="20275DF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6D0975" id="Oval 59" o:spid="_x0000_s1026" style="position:absolute;margin-left:133.95pt;margin-top:1.85pt;width:13.5pt;height: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14D584D" wp14:editId="2F414DF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CB1969" id="Oval 58" o:spid="_x0000_s1026" style="position:absolute;margin-left:88.35pt;margin-top:1.85pt;width:13.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40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7584428" wp14:editId="103BAD6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0EA207" id="Oval 65" o:spid="_x0000_s1026" style="position:absolute;margin-left:230.85pt;margin-top:1.85pt;width:13.5pt;height: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789126" wp14:editId="1865504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2159B2" id="Oval 64" o:spid="_x0000_s1026" style="position:absolute;margin-left:182.4pt;margin-top:1.85pt;width:13.5pt;height: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C45AE1" wp14:editId="64DF22F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5EE4F5" id="Oval 63" o:spid="_x0000_s1026" style="position:absolute;margin-left:133.95pt;margin-top:1.85pt;width:13.5pt;height: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4DEEB2" wp14:editId="4BCB08A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36DD65" id="Oval 62" o:spid="_x0000_s1026" style="position:absolute;margin-left:88.35pt;margin-top:1.85pt;width:13.5pt;height: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5u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fimFg557&#10;9LgDKy6m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Vdy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41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706B2F8" wp14:editId="470CA4C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90FDC5" id="Oval 69" o:spid="_x0000_s1026" style="position:absolute;margin-left:230.85pt;margin-top:1.85pt;width:13.5pt;height: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B1ACB46" wp14:editId="5DF519D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BAF721" id="Oval 68" o:spid="_x0000_s1026" style="position:absolute;margin-left:182.4pt;margin-top:1.85pt;width:13.5pt;height: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EEE2088" wp14:editId="3062D4C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A339C1" id="Oval 67" o:spid="_x0000_s1026" style="position:absolute;margin-left:133.95pt;margin-top:1.85pt;width:13.5pt;height: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A8A9CAE" wp14:editId="12A9A1B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9B630C" id="Oval 66" o:spid="_x0000_s1026" style="position:absolute;margin-left:88.35pt;margin-top:1.85pt;width:13.5pt;height: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MDG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42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AECA65" wp14:editId="1C974C6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C82C18" id="Oval 73" o:spid="_x0000_s1026" style="position:absolute;margin-left:230.85pt;margin-top:1.85pt;width:13.5pt;height: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35AB85F" wp14:editId="7A60141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1D5370" id="Oval 72" o:spid="_x0000_s1026" style="position:absolute;margin-left:182.4pt;margin-top:1.85pt;width:13.5pt;height: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wstZY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2F08343" wp14:editId="6FE87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8EE371" id="Oval 71" o:spid="_x0000_s1026" style="position:absolute;margin-left:133.95pt;margin-top:1.85pt;width:13.5pt;height: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4F86350" wp14:editId="0806D83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648B8D" id="Oval 70" o:spid="_x0000_s1026" style="position:absolute;margin-left:88.35pt;margin-top:1.85pt;width:13.5pt;height: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43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9A296BF" wp14:editId="3D7DD72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186D46" id="Oval 77" o:spid="_x0000_s1026" style="position:absolute;margin-left:230.85pt;margin-top:1.85pt;width:13.5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B3F519" wp14:editId="55CE72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F43EB5" id="Oval 76" o:spid="_x0000_s1026" style="position:absolute;margin-left:182.4pt;margin-top:1.85pt;width:13.5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CQSc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C0048F2" wp14:editId="61FB69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1D9C0F" id="Oval 75" o:spid="_x0000_s1026" style="position:absolute;margin-left:133.95pt;margin-top:1.85pt;width:13.5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FC91D2" wp14:editId="6872EAA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9DF54B" id="Oval 74" o:spid="_x0000_s1026" style="position:absolute;margin-left:88.35pt;margin-top:1.85pt;width:13.5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237AC9">
        <w:rPr>
          <w:rFonts w:cstheme="minorHAnsi"/>
        </w:rPr>
        <w:tab/>
        <w:t xml:space="preserve"> 44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BA1A9F8" wp14:editId="24024EA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85F7B7" id="Oval 81" o:spid="_x0000_s1026" style="position:absolute;margin-left:230.85pt;margin-top:1.85pt;width:13.5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78F77E5" wp14:editId="25F733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079D58" id="Oval 80" o:spid="_x0000_s1026" style="position:absolute;margin-left:182.4pt;margin-top:1.85pt;width:13.5pt;height:9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ZA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0nF1I46LlH&#10;j1uw4ip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J+zQeWR1HgGnGKqW&#10;UYqDuYyHYd94MuuOXypzuQ5vuRWtyRq9sjqS5VnL0h3/RRrmcz/fev29i1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6&#10;YWZA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78F091A" wp14:editId="655CD84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5F0433" id="Oval 79" o:spid="_x0000_s1026" style="position:absolute;margin-left:133.95pt;margin-top:1.85pt;width:13.5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5E2E21B" wp14:editId="5C09015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2DD491" id="Oval 78" o:spid="_x0000_s1026" style="position:absolute;margin-left:88.35pt;margin-top:1.85pt;width:13.5pt;height: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45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C11E81" wp14:editId="52BC28B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0DBA78" id="Oval 85" o:spid="_x0000_s1026" style="position:absolute;margin-left:230.85pt;margin-top:1.85pt;width:13.5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7728C89" wp14:editId="2086230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0C0D11" id="Oval 84" o:spid="_x0000_s1026" style="position:absolute;margin-left:182.4pt;margin-top:1.85pt;width:13.5pt;height: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F9E941" wp14:editId="1276412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875628" id="Oval 83" o:spid="_x0000_s1026" style="position:absolute;margin-left:133.95pt;margin-top:1.85pt;width:13.5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DAF17AA" wp14:editId="212BB7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E28553" id="Oval 82" o:spid="_x0000_s1026" style="position:absolute;margin-left:88.35pt;margin-top:1.85pt;width:13.5pt;height: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Od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LaVw0LNG&#10;D3uw4mKW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NkgOd&#10;FAIAAAU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="00237AC9">
        <w:rPr>
          <w:rFonts w:cstheme="minorHAnsi"/>
        </w:rPr>
        <w:tab/>
        <w:t xml:space="preserve"> 46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51AC6A4" wp14:editId="0F4355A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00983D" id="Oval 89" o:spid="_x0000_s1026" style="position:absolute;margin-left:230.85pt;margin-top:1.85pt;width:13.5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5399381" wp14:editId="2CDC794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5E59E0" id="Oval 88" o:spid="_x0000_s1026" style="position:absolute;margin-left:182.4pt;margin-top:1.85pt;width:13.5pt;height: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1267D14" wp14:editId="5C9936A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7F78B8" id="Oval 87" o:spid="_x0000_s1026" style="position:absolute;margin-left:133.95pt;margin-top:1.85pt;width:13.5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6Rq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zaVw0LNG&#10;D3uw4mKZ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W&#10;76Rq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CD20B44" wp14:editId="210719C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5DBB1D" id="Oval 86" o:spid="_x0000_s1026" style="position:absolute;margin-left:88.35pt;margin-top:1.85pt;width:13.5pt;height: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47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875AF1B" wp14:editId="45CB6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4D42CE" id="Oval 93" o:spid="_x0000_s1026" style="position:absolute;margin-left:230.85pt;margin-top:1.85pt;width:13.5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iGYFAIAAAU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L6m&#10;IZg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805FF51" wp14:editId="092095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473EAF" id="Oval 92" o:spid="_x0000_s1026" style="position:absolute;margin-left:182.4pt;margin-top:1.85pt;width:13.5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20A9563" wp14:editId="2B11C85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2EE4FA" id="Oval 91" o:spid="_x0000_s1026" style="position:absolute;margin-left:133.95pt;margin-top:1.85pt;width:13.5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43F6F1F" wp14:editId="7096D6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A7299F" id="Oval 90" o:spid="_x0000_s1026" style="position:absolute;margin-left:88.35pt;margin-top:1.85pt;width:13.5pt;height: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237AC9">
        <w:rPr>
          <w:rFonts w:cstheme="minorHAnsi"/>
        </w:rPr>
        <w:tab/>
        <w:t xml:space="preserve"> 48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C1D8B6" wp14:editId="58A3984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BC0FE7" id="Oval 97" o:spid="_x0000_s1026" style="position:absolute;margin-left:230.85pt;margin-top:1.85pt;width:13.5pt;height: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714E329" wp14:editId="175B64C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FBCD2B" id="Oval 96" o:spid="_x0000_s1026" style="position:absolute;margin-left:182.4pt;margin-top:1.85pt;width:13.5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836DC33" wp14:editId="5BAA4E3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FEA72C" id="Oval 95" o:spid="_x0000_s1026" style="position:absolute;margin-left:133.95pt;margin-top:1.85pt;width:13.5pt;height: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J&#10;v2OZ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F869A73" wp14:editId="59DFEF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3397EF" id="Oval 94" o:spid="_x0000_s1026" style="position:absolute;margin-left:88.35pt;margin-top:1.85pt;width:13.5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49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FEF331" wp14:editId="15C4A4B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B4B6BF" id="Oval 101" o:spid="_x0000_s1026" style="position:absolute;margin-left:230.85pt;margin-top:1.85pt;width:13.5pt;height: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3EF3148" wp14:editId="7A42713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ABFCC0" id="Oval 100" o:spid="_x0000_s1026" style="position:absolute;margin-left:182.4pt;margin-top:1.85pt;width:13.5pt;height: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FE57EB" wp14:editId="757FC5D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9C2795" id="Oval 99" o:spid="_x0000_s1026" style="position:absolute;margin-left:133.95pt;margin-top:1.85pt;width:13.5pt;height: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AT&#10;6ba+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1D5790F" wp14:editId="359217E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75D820" id="Oval 98" o:spid="_x0000_s1026" style="position:absolute;margin-left:88.35pt;margin-top:1.85pt;width:13.5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50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0AAEE00" wp14:editId="787958FA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C3019F" id="Oval 9" o:spid="_x0000_s1026" style="position:absolute;margin-left:230.85pt;margin-top:2.5pt;width:13.5pt;height:9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576CFF" wp14:editId="4EFD6E58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5C8F26" id="Oval 8" o:spid="_x0000_s1026" style="position:absolute;margin-left:182.4pt;margin-top:2.5pt;width:13.5pt;height:9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7EFB89" wp14:editId="0184A13F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A5C1AB" id="Oval 7" o:spid="_x0000_s1026" style="position:absolute;margin-left:133.95pt;margin-top:2.5pt;width:13.5pt;height:9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82AA5B5" wp14:editId="7723F6F4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3B5438" id="Oval 6" o:spid="_x0000_s1026" style="position:absolute;margin-left:88.35pt;margin-top:2.5pt;width:13.5pt;height: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" filled="f"/>
            </w:pict>
          </mc:Fallback>
        </mc:AlternateContent>
      </w:r>
      <w:r w:rsidR="00237AC9">
        <w:rPr>
          <w:rFonts w:cstheme="minorHAnsi"/>
        </w:rPr>
        <w:t xml:space="preserve"> 51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C5F104" wp14:editId="79BC026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7C5997" id="Oval 9" o:spid="_x0000_s1026" style="position:absolute;margin-left:230.85pt;margin-top:1.85pt;width:13.5pt;height: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B48B4C" wp14:editId="7550BBB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ECB945" id="Oval 8" o:spid="_x0000_s1026" style="position:absolute;margin-left:182.4pt;margin-top:1.85pt;width:13.5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y&#10;cmp7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53D9ABE" wp14:editId="1766474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A50FBF" id="Oval 7" o:spid="_x0000_s1026" style="position:absolute;margin-left:133.95pt;margin-top:1.85pt;width:13.5pt;height: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9C89FD1" wp14:editId="30A803E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5AC63A" id="Oval 6" o:spid="_x0000_s1026" style="position:absolute;margin-left:88.35pt;margin-top:1.85pt;width:13.5pt;height: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52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8AA4268" wp14:editId="76C25D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C5B293" id="Oval 13" o:spid="_x0000_s1026" style="position:absolute;margin-left:230.85pt;margin-top:1.85pt;width:13.5pt;height:9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99A5E9C" wp14:editId="522C56C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06C132" id="Oval 12" o:spid="_x0000_s1026" style="position:absolute;margin-left:182.4pt;margin-top:1.85pt;width:13.5pt;height: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A09A414" wp14:editId="2EE844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B77E19" id="Oval 11" o:spid="_x0000_s1026" style="position:absolute;margin-left:133.95pt;margin-top:1.85pt;width:13.5pt;height: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A9BBCD" wp14:editId="4D9670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C5BF7F" id="Oval 10" o:spid="_x0000_s1026" style="position:absolute;margin-left:88.35pt;margin-top:1.85pt;width:13.5pt;height: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Se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N3S1J4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237AC9">
        <w:rPr>
          <w:rFonts w:cstheme="minorHAnsi"/>
        </w:rPr>
        <w:tab/>
        <w:t xml:space="preserve"> 53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6D8872" wp14:editId="481850F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6BDECD" id="Oval 17" o:spid="_x0000_s1026" style="position:absolute;margin-left:230.85pt;margin-top:1.85pt;width:13.5pt;height: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uE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8lIKBz2L&#10;9LAHK8q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WsuE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7E6B525" wp14:editId="18C04D1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2EFAA8" id="Oval 16" o:spid="_x0000_s1026" style="position:absolute;margin-left:182.4pt;margin-top:1.85pt;width:13.5pt;height: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45A66D7" wp14:editId="3B2806C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7AFDE4" id="Oval 15" o:spid="_x0000_s1026" style="position:absolute;margin-left:133.95pt;margin-top:1.85pt;width:13.5pt;height: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998840B" wp14:editId="3B0E509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3414A0" id="Oval 14" o:spid="_x0000_s1026" style="position:absolute;margin-left:88.35pt;margin-top:1.85pt;width:13.5pt;height: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54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37A733" wp14:editId="0516154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D3143F" id="Oval 21" o:spid="_x0000_s1026" style="position:absolute;margin-left:230.85pt;margin-top:1.85pt;width:13.5pt;height: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B3B6F7B" wp14:editId="723092F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2DE4B8" id="Oval 20" o:spid="_x0000_s1026" style="position:absolute;margin-left:182.4pt;margin-top:1.85pt;width:13.5pt;height: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C7FA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B&#10;7HC7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838418" wp14:editId="6C6F6F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6E26B0" id="Oval 19" o:spid="_x0000_s1026" style="position:absolute;margin-left:133.95pt;margin-top:1.85pt;width:13.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173E1B" wp14:editId="38B6490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9CA118" id="Oval 18" o:spid="_x0000_s1026" style="position:absolute;margin-left:88.35pt;margin-top:1.85pt;width:13.5pt;height:9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55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41C8CBA" wp14:editId="164F86B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4A6468" id="Oval 25" o:spid="_x0000_s1026" style="position:absolute;margin-left:230.85pt;margin-top:1.85pt;width:13.5pt;height: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3F0482B" wp14:editId="340D4EB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01E9A9" id="Oval 24" o:spid="_x0000_s1026" style="position:absolute;margin-left:182.4pt;margin-top:1.85pt;width:13.5pt;height: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kWCkn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92C6E8" wp14:editId="02E5A41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7C8232" id="Oval 23" o:spid="_x0000_s1026" style="position:absolute;margin-left:133.95pt;margin-top:1.85pt;width:13.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529A0" wp14:editId="12AAB11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6931C1" id="Oval 22" o:spid="_x0000_s1026" style="position:absolute;margin-left:88.35pt;margin-top:1.85pt;width:13.5pt;height: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56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958F1FC" wp14:editId="24482B9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2A3C2B" id="Oval 29" o:spid="_x0000_s1026" style="position:absolute;margin-left:230.85pt;margin-top:1.85pt;width:13.5pt;height: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l7FQIAAAY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j&#10;xUl7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BCE790" wp14:editId="0D0C89D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5F8A23" id="Oval 28" o:spid="_x0000_s1026" style="position:absolute;margin-left:182.4pt;margin-top:1.85pt;width:13.5pt;height: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5116ADB" wp14:editId="783D144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E5CB14" id="Oval 27" o:spid="_x0000_s1026" style="position:absolute;margin-left:133.95pt;margin-top:1.85pt;width:13.5pt;height: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A407F0D" wp14:editId="7756EEA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1B1A25" id="Oval 26" o:spid="_x0000_s1026" style="position:absolute;margin-left:88.35pt;margin-top:1.85pt;width:13.5pt;height: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57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D0EBA89" wp14:editId="1916FE4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4BD630" id="Oval 33" o:spid="_x0000_s1026" style="position:absolute;margin-left:230.85pt;margin-top:1.85pt;width:13.5pt;height: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224A6FB" wp14:editId="7326BAD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8BF81D" id="Oval 32" o:spid="_x0000_s1026" style="position:absolute;margin-left:182.4pt;margin-top:1.85pt;width:13.5pt;height: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FDA5A71" wp14:editId="66CC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F835B1" id="Oval 31" o:spid="_x0000_s1026" style="position:absolute;margin-left:133.95pt;margin-top:1.85pt;width:13.5pt;height:9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L&#10;aUtQ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432924" wp14:editId="6A8E286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DD57FB" id="Oval 30" o:spid="_x0000_s1026" style="position:absolute;margin-left:88.35pt;margin-top:1.85pt;width:13.5pt;height:9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58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B13848" wp14:editId="2BC910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822062" id="Oval 37" o:spid="_x0000_s1026" style="position:absolute;margin-left:230.85pt;margin-top:1.85pt;width:13.5pt;height: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B97535B" wp14:editId="5765A8B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6B8879" id="Oval 36" o:spid="_x0000_s1026" style="position:absolute;margin-left:182.4pt;margin-top:1.85pt;width:13.5pt;height: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0577F2" wp14:editId="56D7837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C11899" id="Oval 35" o:spid="_x0000_s1026" style="position:absolute;margin-left:133.95pt;margin-top:1.85pt;width:13.5pt;height: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6Fg8+B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4DB2C25" wp14:editId="07395EF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A9B3DA" id="Oval 34" o:spid="_x0000_s1026" style="position:absolute;margin-left:88.35pt;margin-top:1.85pt;width:13.5pt;height: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59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EFCBCD6" wp14:editId="00E543C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346032" id="Oval 41" o:spid="_x0000_s1026" style="position:absolute;margin-left:230.85pt;margin-top:1.85pt;width:13.5pt;height: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666ABB8" wp14:editId="5BD69E0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D83919" id="Oval 40" o:spid="_x0000_s1026" style="position:absolute;margin-left:182.4pt;margin-top:1.85pt;width:13.5pt;height: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379D619" wp14:editId="04176F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7A161C" id="Oval 39" o:spid="_x0000_s1026" style="position:absolute;margin-left:133.95pt;margin-top:1.85pt;width:13.5pt;height: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y&#10;Dunf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22022DC" wp14:editId="75E61E3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B14D01" id="Oval 38" o:spid="_x0000_s1026" style="position:absolute;margin-left:88.35pt;margin-top:1.85pt;width:13.5pt;height: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60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82160EC" wp14:editId="539001D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B60F6B" id="Oval 45" o:spid="_x0000_s1026" style="position:absolute;margin-left:230.85pt;margin-top:1.85pt;width:13.5pt;height: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6A39994" wp14:editId="5D47A1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4F871D" id="Oval 44" o:spid="_x0000_s1026" style="position:absolute;margin-left:182.4pt;margin-top:1.85pt;width:13.5pt;height: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01EAEAC" wp14:editId="541FB9B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18C0C6" id="Oval 43" o:spid="_x0000_s1026" style="position:absolute;margin-left:133.95pt;margin-top:1.85pt;width:13.5pt;height: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PzePp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023F13A" wp14:editId="5DEA18C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A66460" id="Oval 42" o:spid="_x0000_s1026" style="position:absolute;margin-left:88.35pt;margin-top:1.85pt;width:13.5pt;height: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61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8C695C3" wp14:editId="756C4E8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39F0D9" id="Oval 49" o:spid="_x0000_s1026" style="position:absolute;margin-left:230.85pt;margin-top:1.85pt;width:13.5pt;height: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1Y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RSmFg55F&#10;etiDFfP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E&#10;Gn1Y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0C7DA8" wp14:editId="153D8B4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3D35E2" id="Oval 48" o:spid="_x0000_s1026" style="position:absolute;margin-left:182.4pt;margin-top:1.85pt;width:13.5pt;height: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515A059" wp14:editId="59B569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B5D065" id="Oval 47" o:spid="_x0000_s1026" style="position:absolute;margin-left:133.95pt;margin-top:1.85pt;width:13.5pt;height:9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AE4D3F" wp14:editId="7CD625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8920C5" id="Oval 46" o:spid="_x0000_s1026" style="position:absolute;margin-left:88.35pt;margin-top:1.85pt;width:13.5pt;height: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62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E705C1A" wp14:editId="778A2D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0E0E03" id="Oval 53" o:spid="_x0000_s1026" style="position:absolute;margin-left:230.85pt;margin-top:1.85pt;width:13.5pt;height: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B0D1CCC" wp14:editId="11167E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F224A7" id="Oval 52" o:spid="_x0000_s1026" style="position:absolute;margin-left:182.4pt;margin-top:1.85pt;width:13.5pt;height: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6FEC2EC" wp14:editId="16889ED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6FB8BF" id="Oval 51" o:spid="_x0000_s1026" style="position:absolute;margin-left:133.95pt;margin-top:1.85pt;width:13.5pt;height:9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2428669" wp14:editId="1D2B1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027342" id="Oval 50" o:spid="_x0000_s1026" style="position:absolute;margin-left:88.35pt;margin-top:1.85pt;width:13.5pt;height: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j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OdHDKM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237AC9">
        <w:rPr>
          <w:rFonts w:cstheme="minorHAnsi"/>
        </w:rPr>
        <w:tab/>
        <w:t xml:space="preserve"> 63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3638C8" wp14:editId="502D1A7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2B8925" id="Oval 57" o:spid="_x0000_s1026" style="position:absolute;margin-left:230.85pt;margin-top:1.85pt;width:13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5CF77B" wp14:editId="228F28F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2183C0" id="Oval 56" o:spid="_x0000_s1026" style="position:absolute;margin-left:182.4pt;margin-top:1.85pt;width:13.5pt;height: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9243CC3" wp14:editId="2E3BF04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4A7A60" id="Oval 55" o:spid="_x0000_s1026" style="position:absolute;margin-left:133.95pt;margin-top:1.85pt;width:13.5pt;height: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Nu7wv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C7E0C7E" wp14:editId="1AB20D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7A3EF3" id="Oval 54" o:spid="_x0000_s1026" style="position:absolute;margin-left:88.35pt;margin-top:1.85pt;width:13.5pt;height: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64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BC824A6" wp14:editId="0832D07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5FCCB5" id="Oval 61" o:spid="_x0000_s1026" style="position:absolute;margin-left:230.85pt;margin-top:1.85pt;width:13.5pt;height: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MXp&#10;D3EUAgAABg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0744F1B" wp14:editId="290B8B8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40437B" id="Oval 60" o:spid="_x0000_s1026" style="position:absolute;margin-left:182.4pt;margin-top:1.85pt;width:13.5pt;height: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AF4E09C" wp14:editId="5F59925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F555E8" id="Oval 59" o:spid="_x0000_s1026" style="position:absolute;margin-left:133.95pt;margin-top:1.85pt;width:13.5pt;height: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A50135D" wp14:editId="3D037EA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84DA55" id="Oval 58" o:spid="_x0000_s1026" style="position:absolute;margin-left:88.35pt;margin-top:1.85pt;width:13.5pt;height: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65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A1E720F" wp14:editId="0D0A756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7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4119C7" id="Oval 65" o:spid="_x0000_s1026" style="position:absolute;margin-left:230.85pt;margin-top:1.85pt;width:13.5pt;height: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gzGw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aG54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547B77A" wp14:editId="0B56BE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8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E28147" id="Oval 64" o:spid="_x0000_s1026" style="position:absolute;margin-left:182.4pt;margin-top:1.85pt;width:13.5pt;height: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WfR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gPWfR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CBA689" wp14:editId="34C0A0D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9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AA27A1" id="Oval 63" o:spid="_x0000_s1026" style="position:absolute;margin-left:133.95pt;margin-top:1.85pt;width:13.5pt;height: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O7FgIAAAYEAAAOAAAAZHJzL2Uyb0RvYy54bWysU8Fu2zAMvQ/YPwi6L47TpF2M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KJ9Y7s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CE77ED2" wp14:editId="37F91DE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0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9DA57D" id="Oval 62" o:spid="_x0000_s1026" style="position:absolute;margin-left:88.35pt;margin-top:1.85pt;width:13.5pt;height: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UD0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66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AFCD1B3" wp14:editId="0005B55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1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F55097" id="Oval 69" o:spid="_x0000_s1026" style="position:absolute;margin-left:230.85pt;margin-top:1.85pt;width:13.5pt;height: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nrGg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W2Lnr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60B9BDB" wp14:editId="3667100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72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CB286E" id="Oval 68" o:spid="_x0000_s1026" style="position:absolute;margin-left:182.4pt;margin-top:1.85pt;width:13.5pt;height: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QZ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PkAUG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ADFB524" wp14:editId="6334E79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7A14D2" id="Oval 67" o:spid="_x0000_s1026" style="position:absolute;margin-left:133.95pt;margin-top:1.85pt;width:13.5pt;height: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5yFgIAAAYEAAAOAAAAZHJzL2Uyb0RvYy54bWysU8Fu2zAMvQ/YPwi6L47TpFmN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MtArnI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FA47612" wp14:editId="63528CE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94EAC0" id="Oval 66" o:spid="_x0000_s1026" style="position:absolute;margin-left:88.35pt;margin-top:1.85pt;width:13.5pt;height: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NdA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67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F5014A" wp14:editId="023F5FA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5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5E003D" id="Oval 73" o:spid="_x0000_s1026" style="position:absolute;margin-left:230.85pt;margin-top:1.85pt;width:13.5pt;height: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x9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ibi8f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44484F8" wp14:editId="63AE03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8AEC82" id="Oval 72" o:spid="_x0000_s1026" style="position:absolute;margin-left:182.4pt;margin-top:1.85pt;width:13.5pt;height: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xyrei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5DC3FAE" wp14:editId="0D83BB3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77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F9B1EF" id="Oval 71" o:spid="_x0000_s1026" style="position:absolute;margin-left:133.95pt;margin-top:1.85pt;width:13.5pt;height: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dMGgIAAC8EAAAOAAAAZHJzL2Uyb0RvYy54bWysU1Fv0zAQfkfiP1h+p0lKS1n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+DYHT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B2385A" wp14:editId="7D28827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8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4D1CF4" id="Oval 70" o:spid="_x0000_s1026" style="position:absolute;margin-left:88.35pt;margin-top:1.85pt;width:13.5pt;height: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DwZRiu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68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6225B7D" wp14:editId="3F1C83B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9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565CC0" id="Oval 77" o:spid="_x0000_s1026" style="position:absolute;margin-left:230.85pt;margin-top:1.85pt;width:13.5pt;height: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z&#10;hf+n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3F6750D" wp14:editId="60F53E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0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E1890B" id="Oval 76" o:spid="_x0000_s1026" style="position:absolute;margin-left:182.4pt;margin-top:1.85pt;width:13.5pt;height:9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lslZ7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B6E78DA" wp14:editId="181F08C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1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3EC7E1" id="Oval 75" o:spid="_x0000_s1026" style="position:absolute;margin-left:133.95pt;margin-top:1.85pt;width:13.5pt;height: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tQGg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aGrU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9A196DB" wp14:editId="47254F7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2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80085B" id="Oval 74" o:spid="_x0000_s1026" style="position:absolute;margin-left:88.35pt;margin-top:1.85pt;width:13.5pt;height: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aiGw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U05s6Kn&#10;Jj3shWGLWRRncL6knCf3iLE87+5BfvPMwroTtlW3iDB0StREqYj52YsL0fF0lW2HT1ATstgFSDod&#10;GuwjICnADqkdx3M71CEwSYfFopjNqWmSQkUxe5u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Nk5Bq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69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D663E1A" wp14:editId="56695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3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0B1757" id="Oval 81" o:spid="_x0000_s1026" style="position:absolute;margin-left:230.85pt;margin-top:1.85pt;width:13.5pt;height: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pSUp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3064B7E" wp14:editId="438AD4A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4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DAD6BB" id="Oval 80" o:spid="_x0000_s1026" style="position:absolute;margin-left:182.4pt;margin-top:1.85pt;width:13.5pt;height:9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o&#10;jC3e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00BCC47" wp14:editId="1FA884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5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3EB7A2" id="Oval 79" o:spid="_x0000_s1026" style="position:absolute;margin-left:133.95pt;margin-top:1.85pt;width:13.5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HqGw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f2Ee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EF2F1DE" wp14:editId="69358B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6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C5701D" id="Oval 78" o:spid="_x0000_s1026" style="position:absolute;margin-left:88.35pt;margin-top:1.85pt;width:13.5pt;height:9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9uvB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70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40C2C9" wp14:editId="3D7D834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7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50F321" id="Oval 85" o:spid="_x0000_s1026" style="position:absolute;margin-left:230.85pt;margin-top:1.85pt;width:13.5pt;height: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GGwIAAC8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lIjjxh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321B746" wp14:editId="0F80BDA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8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647E65" id="Oval 84" o:spid="_x0000_s1026" style="position:absolute;margin-left:182.4pt;margin-top:1.85pt;width:13.5pt;height: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eAD5+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8F8F64D" wp14:editId="620DD6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D3492D" id="Oval 83" o:spid="_x0000_s1026" style="position:absolute;margin-left:133.95pt;margin-top:1.85pt;width:13.5pt;height: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doDI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7DC1730" wp14:editId="6172618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8C2D76" id="Oval 82" o:spid="_x0000_s1026" style="position:absolute;margin-left:88.35pt;margin-top:1.85pt;width:13.5pt;height: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g8iM&#10;3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71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C156B9C" wp14:editId="5CCE36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1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B862BE" id="Oval 89" o:spid="_x0000_s1026" style="position:absolute;margin-left:230.85pt;margin-top:1.85pt;width:13.5pt;height: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IeGg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PiI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0DF636" wp14:editId="28AB5F6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2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9152CB" id="Oval 88" o:spid="_x0000_s1026" style="position:absolute;margin-left:182.4pt;margin-top:1.85pt;width:13.5pt;height: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wqaP7B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17851A1" wp14:editId="0FE0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30D71C" id="Oval 87" o:spid="_x0000_s1026" style="position:absolute;margin-left:133.95pt;margin-top:1.85pt;width:13.5pt;height: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KaGwIAAC8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3fyKMys6&#10;atLjXhh2PYvi9M6XlPPsnjCW5909yG+eWVi1wm7VLSL0rRI1USpifvbqQnQ8XWWb/jPUhCx2AZJO&#10;hwa7CEgKsENqx/HcDnUITNJhMSsmU2qapFBRTK7y1K5MlC+XHfrwUUHHolFxZYx2PgomSrG/9yHy&#10;EeVLVuIPRtdrbUxycLtZGWRUbcXXaaUSqMzLNGNZX/H5dDxNyK9i/hIiT+tvEAg7W6dRi1p9ONlB&#10;aDPYxNLYk3hRr0H3DdRH0g5hmFr6ZWS0gD8462liK+6/7wQqzswnS/rPi8kkjnhyJtPZ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1esp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F86EC13" wp14:editId="661B71D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4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70CFAB" id="Oval 86" o:spid="_x0000_s1026" style="position:absolute;margin-left:88.35pt;margin-top:1.85pt;width:13.5pt;height: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" filled="f"/>
            </w:pict>
          </mc:Fallback>
        </mc:AlternateContent>
      </w:r>
      <w:r w:rsidR="00237AC9">
        <w:rPr>
          <w:rFonts w:cstheme="minorHAnsi"/>
        </w:rPr>
        <w:tab/>
        <w:t xml:space="preserve"> 72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EA1B65" wp14:editId="4129BB9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5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278AF7" id="Oval 93" o:spid="_x0000_s1026" style="position:absolute;margin-left:230.85pt;margin-top:1.85pt;width:13.5pt;height:9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eIGwIAAC8EAAAOAAAAZHJzL2Uyb0RvYy54bWysU1Fv0zAQfkfiP1h+p0m6ltG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62I2p6ZJChXF7Cp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V4niB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90DAD9F" wp14:editId="1CCAA7F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6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AB02A5" id="Oval 92" o:spid="_x0000_s1026" style="position:absolute;margin-left:182.4pt;margin-top:1.85pt;width:13.5pt;height:9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p6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La44s6Kn&#10;Jj3shWGLa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3caKeh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599BA12" wp14:editId="1583FF2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7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8BAA0E" id="Oval 91" o:spid="_x0000_s1026" style="position:absolute;margin-left:133.95pt;margin-top:1.85pt;width:13.5pt;height: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BNCcu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3DF96D8" wp14:editId="33AA8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8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54A047" id="Oval 90" o:spid="_x0000_s1026" style="position:absolute;margin-left:88.35pt;margin-top:1.85pt;width:13.5pt;height: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Cp+GXl&#10;FAIAAAY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="00237AC9">
        <w:rPr>
          <w:rFonts w:cstheme="minorHAnsi"/>
        </w:rPr>
        <w:tab/>
        <w:t xml:space="preserve"> 73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21F6F1" wp14:editId="220B520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9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DDB406" id="Oval 97" o:spid="_x0000_s1026" style="position:absolute;margin-left:230.85pt;margin-top:1.85pt;width:13.5pt;height: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g&#10;cHr/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75654D2" wp14:editId="3600CF4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200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595E8D" id="Oval 96" o:spid="_x0000_s1026" style="position:absolute;margin-left:182.4pt;margin-top:1.85pt;width:13.5pt;height:9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I11NVM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81DED6D" wp14:editId="0F2A65B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1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EAFE60" id="Oval 95" o:spid="_x0000_s1026" style="position:absolute;margin-left:133.95pt;margin-top:1.85pt;width:13.5pt;height:9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OQGg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VGMjk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88DAFCA" wp14:editId="1E9DD81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2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1C43A7" id="Oval 94" o:spid="_x0000_s1026" style="position:absolute;margin-left:88.35pt;margin-top:1.85pt;width:13.5pt;height: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45iGwIAAC8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Pz7jm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74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876A512" wp14:editId="6AA7736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3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5DB3CC" id="Oval 101" o:spid="_x0000_s1026" style="position:absolute;margin-left:230.85pt;margin-top:1.85pt;width:13.5pt;height:9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RkGwIAADA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na3kZBsCAAAw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503751D" wp14:editId="60B097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04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38B7FE" id="Oval 100" o:spid="_x0000_s1026" style="position:absolute;margin-left:182.4pt;margin-top:1.85pt;width:13.5pt;height:9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Be&#10;enqgFAIAAAc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1B3CB86" wp14:editId="1993CDD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5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D2052B" id="Oval 99" o:spid="_x0000_s1026" style="position:absolute;margin-left:133.95pt;margin-top:1.85pt;width:13.5pt;height:9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qGw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LI0mS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64B813F" wp14:editId="29AA422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6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FA0C06" id="Oval 98" o:spid="_x0000_s1026" style="position:absolute;margin-left:88.35pt;margin-top:1.85pt;width:13.5pt;height:9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TYGwIAAC8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BqsNN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cstheme="minorHAnsi"/>
        </w:rPr>
        <w:tab/>
      </w:r>
      <w:r w:rsidR="00237AC9">
        <w:rPr>
          <w:rFonts w:cstheme="minorHAnsi"/>
        </w:rPr>
        <w:t xml:space="preserve"> 75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D2C92" w:rsidRPr="009D2C92" w:rsidRDefault="009D2C92" w:rsidP="009D2C92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4AE" w:rsidRDefault="00D314AE" w:rsidP="00E24335">
      <w:r>
        <w:separator/>
      </w:r>
    </w:p>
  </w:endnote>
  <w:endnote w:type="continuationSeparator" w:id="0">
    <w:p w:rsidR="00D314AE" w:rsidRDefault="00D314AE" w:rsidP="00E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altName w:val="Arabic Typesetting"/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0E4D59" w:rsidRPr="001F2230" w:rsidTr="001F223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0E4D59" w:rsidRPr="001F2230" w:rsidRDefault="000E4D5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E4D59" w:rsidRPr="001F2230" w:rsidRDefault="000E4D59">
          <w:pPr>
            <w:pStyle w:val="NoSpacing"/>
            <w:rPr>
              <w:rFonts w:ascii="Cambria" w:hAnsi="Cambria"/>
            </w:rPr>
          </w:pPr>
          <w:r w:rsidRPr="001F2230">
            <w:rPr>
              <w:rFonts w:ascii="Calibri" w:hAnsi="Calibri"/>
            </w:rPr>
            <w:fldChar w:fldCharType="begin"/>
          </w:r>
          <w:r w:rsidRPr="001F2230">
            <w:instrText xml:space="preserve"> PAGE  \* MERGEFORMAT </w:instrText>
          </w:r>
          <w:r w:rsidRPr="001F2230">
            <w:rPr>
              <w:rFonts w:ascii="Calibri" w:hAnsi="Calibri"/>
            </w:rPr>
            <w:fldChar w:fldCharType="separate"/>
          </w:r>
          <w:r w:rsidR="00BE09DD" w:rsidRPr="00BE09DD">
            <w:rPr>
              <w:rFonts w:ascii="Cambria" w:hAnsi="Cambria"/>
              <w:b/>
              <w:noProof/>
            </w:rPr>
            <w:t>21</w:t>
          </w:r>
          <w:r w:rsidRPr="001F2230"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0E4D59" w:rsidRPr="001F2230" w:rsidRDefault="000E4D5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0E4D59" w:rsidRPr="001F2230" w:rsidTr="001F223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0E4D59" w:rsidRPr="001F2230" w:rsidRDefault="000E4D5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0E4D59" w:rsidRPr="001F2230" w:rsidRDefault="000E4D59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0E4D59" w:rsidRPr="001F2230" w:rsidRDefault="000E4D5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0E4D59" w:rsidRDefault="000E4D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4AE" w:rsidRDefault="00D314AE" w:rsidP="00E24335">
      <w:r>
        <w:separator/>
      </w:r>
    </w:p>
  </w:footnote>
  <w:footnote w:type="continuationSeparator" w:id="0">
    <w:p w:rsidR="00D314AE" w:rsidRDefault="00D314AE" w:rsidP="00E243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4D59" w:rsidRPr="00DD3062" w:rsidRDefault="000E4D59">
    <w:pPr>
      <w:pStyle w:val="Header"/>
      <w:rPr>
        <w:u w:val="single"/>
      </w:rPr>
    </w:pPr>
    <w:r>
      <w:rPr>
        <w:u w:val="single"/>
      </w:rPr>
      <w:t>Year 10</w:t>
    </w:r>
    <w:r w:rsidRPr="00DD3062">
      <w:rPr>
        <w:u w:val="single"/>
      </w:rPr>
      <w:tab/>
    </w:r>
    <w:r>
      <w:rPr>
        <w:u w:val="single"/>
      </w:rPr>
      <w:t xml:space="preserve">Advanced </w:t>
    </w:r>
    <w:proofErr w:type="gramStart"/>
    <w:r>
      <w:rPr>
        <w:u w:val="single"/>
      </w:rPr>
      <w:t>Mathematics  -</w:t>
    </w:r>
    <w:proofErr w:type="gramEnd"/>
    <w:r>
      <w:rPr>
        <w:u w:val="single"/>
      </w:rPr>
      <w:t xml:space="preserve"> Half </w:t>
    </w:r>
    <w:r w:rsidRPr="00DD3062">
      <w:rPr>
        <w:u w:val="single"/>
      </w:rPr>
      <w:t>Yearly Examination</w:t>
    </w:r>
    <w:r>
      <w:rPr>
        <w:u w:val="single"/>
      </w:rPr>
      <w:tab/>
      <w:t xml:space="preserve"> </w:t>
    </w:r>
    <w:r>
      <w:rPr>
        <w:u w:val="single"/>
      </w:rPr>
      <w:tab/>
      <w:t>2015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4D59" w:rsidRPr="000D4274" w:rsidRDefault="000E4D59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4" w15:restartNumberingAfterBreak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2A691A"/>
    <w:multiLevelType w:val="hybridMultilevel"/>
    <w:tmpl w:val="5A887D0C"/>
    <w:lvl w:ilvl="0" w:tplc="93DCC9CC">
      <w:start w:val="1"/>
      <w:numFmt w:val="lowerLetter"/>
      <w:pStyle w:val="ListParagraph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844FF"/>
    <w:multiLevelType w:val="hybridMultilevel"/>
    <w:tmpl w:val="6B02CB90"/>
    <w:lvl w:ilvl="0" w:tplc="CD72251E">
      <w:start w:val="26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A5434F"/>
    <w:multiLevelType w:val="hybridMultilevel"/>
    <w:tmpl w:val="61DA6788"/>
    <w:lvl w:ilvl="0" w:tplc="1722BF4C">
      <w:start w:val="1"/>
      <w:numFmt w:val="lowerLetter"/>
      <w:pStyle w:val="Section3Style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10"/>
  </w:num>
  <w:num w:numId="6">
    <w:abstractNumId w:val="9"/>
  </w:num>
  <w:num w:numId="7">
    <w:abstractNumId w:val="6"/>
  </w:num>
  <w:num w:numId="8">
    <w:abstractNumId w:val="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2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8"/>
  </w:num>
  <w:num w:numId="17">
    <w:abstractNumId w:val="15"/>
  </w:num>
  <w:num w:numId="18">
    <w:abstractNumId w:val="5"/>
  </w:num>
  <w:num w:numId="19">
    <w:abstractNumId w:val="13"/>
  </w:num>
  <w:num w:numId="20">
    <w:abstractNumId w:val="17"/>
  </w:num>
  <w:num w:numId="21">
    <w:abstractNumId w:val="18"/>
    <w:lvlOverride w:ilvl="0">
      <w:startOverride w:val="1"/>
    </w:lvlOverride>
  </w:num>
  <w:num w:numId="22">
    <w:abstractNumId w:val="18"/>
    <w:lvlOverride w:ilvl="0">
      <w:startOverride w:val="1"/>
    </w:lvlOverride>
  </w:num>
  <w:num w:numId="23">
    <w:abstractNumId w:val="18"/>
    <w:lvlOverride w:ilvl="0">
      <w:startOverride w:val="1"/>
    </w:lvlOverride>
  </w:num>
  <w:num w:numId="24">
    <w:abstractNumId w:val="18"/>
    <w:lvlOverride w:ilvl="0">
      <w:startOverride w:val="1"/>
    </w:lvlOverride>
  </w:num>
  <w:num w:numId="25">
    <w:abstractNumId w:val="18"/>
  </w:num>
  <w:num w:numId="26">
    <w:abstractNumId w:val="11"/>
  </w:num>
  <w:num w:numId="27">
    <w:abstractNumId w:val="18"/>
    <w:lvlOverride w:ilvl="0">
      <w:startOverride w:val="1"/>
    </w:lvlOverride>
  </w:num>
  <w:num w:numId="28">
    <w:abstractNumId w:val="18"/>
    <w:lvlOverride w:ilvl="0">
      <w:startOverride w:val="1"/>
    </w:lvlOverride>
  </w:num>
  <w:num w:numId="29">
    <w:abstractNumId w:val="18"/>
    <w:lvlOverride w:ilvl="0">
      <w:startOverride w:val="1"/>
    </w:lvlOverride>
  </w:num>
  <w:num w:numId="30">
    <w:abstractNumId w:val="18"/>
    <w:lvlOverride w:ilvl="0">
      <w:startOverride w:val="1"/>
    </w:lvlOverride>
  </w:num>
  <w:num w:numId="31">
    <w:abstractNumId w:val="18"/>
    <w:lvlOverride w:ilvl="0">
      <w:startOverride w:val="1"/>
    </w:lvlOverride>
  </w:num>
  <w:num w:numId="32">
    <w:abstractNumId w:val="18"/>
    <w:lvlOverride w:ilvl="0">
      <w:startOverride w:val="1"/>
    </w:lvlOverride>
  </w:num>
  <w:num w:numId="33">
    <w:abstractNumId w:val="1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D47"/>
    <w:rsid w:val="00007AE4"/>
    <w:rsid w:val="00010603"/>
    <w:rsid w:val="00010C45"/>
    <w:rsid w:val="00025EC6"/>
    <w:rsid w:val="00031826"/>
    <w:rsid w:val="00034138"/>
    <w:rsid w:val="00054524"/>
    <w:rsid w:val="0006151D"/>
    <w:rsid w:val="00066CC3"/>
    <w:rsid w:val="000770C2"/>
    <w:rsid w:val="00095FA8"/>
    <w:rsid w:val="000A6F53"/>
    <w:rsid w:val="000C539B"/>
    <w:rsid w:val="000D4274"/>
    <w:rsid w:val="000E4D59"/>
    <w:rsid w:val="000F02B2"/>
    <w:rsid w:val="000F41E0"/>
    <w:rsid w:val="001150FD"/>
    <w:rsid w:val="001617F0"/>
    <w:rsid w:val="0018418B"/>
    <w:rsid w:val="0019427A"/>
    <w:rsid w:val="00196677"/>
    <w:rsid w:val="001E5886"/>
    <w:rsid w:val="001F1B29"/>
    <w:rsid w:val="001F2230"/>
    <w:rsid w:val="001F4F43"/>
    <w:rsid w:val="00201989"/>
    <w:rsid w:val="002105CB"/>
    <w:rsid w:val="00237AC9"/>
    <w:rsid w:val="00242748"/>
    <w:rsid w:val="0026420D"/>
    <w:rsid w:val="002A3D0B"/>
    <w:rsid w:val="002C4D05"/>
    <w:rsid w:val="002D7595"/>
    <w:rsid w:val="002F08A0"/>
    <w:rsid w:val="003070C8"/>
    <w:rsid w:val="003157FF"/>
    <w:rsid w:val="00327C7D"/>
    <w:rsid w:val="00335B15"/>
    <w:rsid w:val="00336031"/>
    <w:rsid w:val="0034190C"/>
    <w:rsid w:val="00343768"/>
    <w:rsid w:val="0034564F"/>
    <w:rsid w:val="00350F32"/>
    <w:rsid w:val="003616BA"/>
    <w:rsid w:val="003A09E1"/>
    <w:rsid w:val="003A5079"/>
    <w:rsid w:val="003C1235"/>
    <w:rsid w:val="003F2D77"/>
    <w:rsid w:val="003F4037"/>
    <w:rsid w:val="003F4A06"/>
    <w:rsid w:val="00410855"/>
    <w:rsid w:val="00430740"/>
    <w:rsid w:val="004341A8"/>
    <w:rsid w:val="00444904"/>
    <w:rsid w:val="004637ED"/>
    <w:rsid w:val="00473D83"/>
    <w:rsid w:val="0047646A"/>
    <w:rsid w:val="004A7FD9"/>
    <w:rsid w:val="004C6BF5"/>
    <w:rsid w:val="004E1905"/>
    <w:rsid w:val="004E1F9D"/>
    <w:rsid w:val="0050066E"/>
    <w:rsid w:val="005058C4"/>
    <w:rsid w:val="00544451"/>
    <w:rsid w:val="00551FCF"/>
    <w:rsid w:val="00560F95"/>
    <w:rsid w:val="00561FDF"/>
    <w:rsid w:val="00573B3A"/>
    <w:rsid w:val="00585D47"/>
    <w:rsid w:val="00591ABA"/>
    <w:rsid w:val="005C2D90"/>
    <w:rsid w:val="005C31AA"/>
    <w:rsid w:val="005C67AF"/>
    <w:rsid w:val="005D3A78"/>
    <w:rsid w:val="005D7584"/>
    <w:rsid w:val="005E028C"/>
    <w:rsid w:val="005E182C"/>
    <w:rsid w:val="005E3D07"/>
    <w:rsid w:val="005E5367"/>
    <w:rsid w:val="00605251"/>
    <w:rsid w:val="00612927"/>
    <w:rsid w:val="00620828"/>
    <w:rsid w:val="00640856"/>
    <w:rsid w:val="006412BE"/>
    <w:rsid w:val="00647D33"/>
    <w:rsid w:val="00652E5B"/>
    <w:rsid w:val="0066005A"/>
    <w:rsid w:val="00662E85"/>
    <w:rsid w:val="00674A0B"/>
    <w:rsid w:val="00676A45"/>
    <w:rsid w:val="006A135F"/>
    <w:rsid w:val="006C5AAA"/>
    <w:rsid w:val="006D4A82"/>
    <w:rsid w:val="006D5B1A"/>
    <w:rsid w:val="007040A8"/>
    <w:rsid w:val="0070532A"/>
    <w:rsid w:val="007123B8"/>
    <w:rsid w:val="0071387E"/>
    <w:rsid w:val="007222B1"/>
    <w:rsid w:val="007452A3"/>
    <w:rsid w:val="00746838"/>
    <w:rsid w:val="00762CBC"/>
    <w:rsid w:val="007A5EA3"/>
    <w:rsid w:val="007B297D"/>
    <w:rsid w:val="007C1930"/>
    <w:rsid w:val="007E34C7"/>
    <w:rsid w:val="00806052"/>
    <w:rsid w:val="00820A2A"/>
    <w:rsid w:val="00830B05"/>
    <w:rsid w:val="008474E0"/>
    <w:rsid w:val="00860ADE"/>
    <w:rsid w:val="0086756A"/>
    <w:rsid w:val="00872540"/>
    <w:rsid w:val="008839FB"/>
    <w:rsid w:val="00885FC6"/>
    <w:rsid w:val="0089006F"/>
    <w:rsid w:val="008B05F5"/>
    <w:rsid w:val="008B071B"/>
    <w:rsid w:val="008C18AF"/>
    <w:rsid w:val="008D3E75"/>
    <w:rsid w:val="008E780A"/>
    <w:rsid w:val="00915C54"/>
    <w:rsid w:val="0092530F"/>
    <w:rsid w:val="00932B35"/>
    <w:rsid w:val="0096308A"/>
    <w:rsid w:val="00995DC9"/>
    <w:rsid w:val="009A3168"/>
    <w:rsid w:val="009C01CC"/>
    <w:rsid w:val="009C460A"/>
    <w:rsid w:val="009D2C92"/>
    <w:rsid w:val="009D7C54"/>
    <w:rsid w:val="009E7CBF"/>
    <w:rsid w:val="009F6AB8"/>
    <w:rsid w:val="00A159F7"/>
    <w:rsid w:val="00A15E34"/>
    <w:rsid w:val="00A16AAF"/>
    <w:rsid w:val="00A277D4"/>
    <w:rsid w:val="00A3116E"/>
    <w:rsid w:val="00A36773"/>
    <w:rsid w:val="00A417C8"/>
    <w:rsid w:val="00A51578"/>
    <w:rsid w:val="00A558D8"/>
    <w:rsid w:val="00A56DA5"/>
    <w:rsid w:val="00A66A0F"/>
    <w:rsid w:val="00AA6297"/>
    <w:rsid w:val="00AA79B2"/>
    <w:rsid w:val="00AB4F72"/>
    <w:rsid w:val="00AC7BFB"/>
    <w:rsid w:val="00AD3E72"/>
    <w:rsid w:val="00AF015E"/>
    <w:rsid w:val="00B05196"/>
    <w:rsid w:val="00B15693"/>
    <w:rsid w:val="00B265F3"/>
    <w:rsid w:val="00B26E3B"/>
    <w:rsid w:val="00B35A0C"/>
    <w:rsid w:val="00B46450"/>
    <w:rsid w:val="00B551B0"/>
    <w:rsid w:val="00B56A89"/>
    <w:rsid w:val="00B603CC"/>
    <w:rsid w:val="00B67412"/>
    <w:rsid w:val="00BA58B1"/>
    <w:rsid w:val="00BC1853"/>
    <w:rsid w:val="00BC2DA8"/>
    <w:rsid w:val="00BC45AC"/>
    <w:rsid w:val="00BC7F25"/>
    <w:rsid w:val="00BD209A"/>
    <w:rsid w:val="00BD6FF3"/>
    <w:rsid w:val="00BE09DD"/>
    <w:rsid w:val="00BE5F41"/>
    <w:rsid w:val="00BF2032"/>
    <w:rsid w:val="00C204B9"/>
    <w:rsid w:val="00C25037"/>
    <w:rsid w:val="00C44AB4"/>
    <w:rsid w:val="00C67F16"/>
    <w:rsid w:val="00C8794D"/>
    <w:rsid w:val="00CA582E"/>
    <w:rsid w:val="00CA6B8F"/>
    <w:rsid w:val="00CB0814"/>
    <w:rsid w:val="00CB0C87"/>
    <w:rsid w:val="00CB5F53"/>
    <w:rsid w:val="00CC1474"/>
    <w:rsid w:val="00CF2F39"/>
    <w:rsid w:val="00D01508"/>
    <w:rsid w:val="00D018B5"/>
    <w:rsid w:val="00D20C1D"/>
    <w:rsid w:val="00D2423C"/>
    <w:rsid w:val="00D314AE"/>
    <w:rsid w:val="00D3342B"/>
    <w:rsid w:val="00D43E1A"/>
    <w:rsid w:val="00D5619C"/>
    <w:rsid w:val="00D573AD"/>
    <w:rsid w:val="00D67679"/>
    <w:rsid w:val="00D73A65"/>
    <w:rsid w:val="00DB5487"/>
    <w:rsid w:val="00DB77AB"/>
    <w:rsid w:val="00DC4FAD"/>
    <w:rsid w:val="00DC5CBC"/>
    <w:rsid w:val="00DD3062"/>
    <w:rsid w:val="00DD386F"/>
    <w:rsid w:val="00DF1EBB"/>
    <w:rsid w:val="00DF28EC"/>
    <w:rsid w:val="00DF5F33"/>
    <w:rsid w:val="00E14B6C"/>
    <w:rsid w:val="00E213C3"/>
    <w:rsid w:val="00E24335"/>
    <w:rsid w:val="00E3398D"/>
    <w:rsid w:val="00E417C3"/>
    <w:rsid w:val="00E42EBF"/>
    <w:rsid w:val="00E61E66"/>
    <w:rsid w:val="00E71ED7"/>
    <w:rsid w:val="00E767B2"/>
    <w:rsid w:val="00E96123"/>
    <w:rsid w:val="00EA2723"/>
    <w:rsid w:val="00EB17DB"/>
    <w:rsid w:val="00EC59EA"/>
    <w:rsid w:val="00EE6832"/>
    <w:rsid w:val="00EF53D1"/>
    <w:rsid w:val="00F02765"/>
    <w:rsid w:val="00F03C32"/>
    <w:rsid w:val="00F20D04"/>
    <w:rsid w:val="00F21C85"/>
    <w:rsid w:val="00F27D76"/>
    <w:rsid w:val="00F47CED"/>
    <w:rsid w:val="00F6428C"/>
    <w:rsid w:val="00F670BA"/>
    <w:rsid w:val="00F840C6"/>
    <w:rsid w:val="00FC70AD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7BA4DFF-416C-4CB8-93F0-AFDC525FF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5E3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E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E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E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E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E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E3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E3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E3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E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15E34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15E34"/>
    <w:pPr>
      <w:numPr>
        <w:numId w:val="19"/>
      </w:numPr>
      <w:contextualSpacing/>
    </w:pPr>
    <w:rPr>
      <w:rFonts w:ascii="Times New Roman" w:eastAsiaTheme="minorHAnsi" w:hAnsi="Times New Roman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basedOn w:val="Normal"/>
    <w:link w:val="NoSpacingChar"/>
    <w:uiPriority w:val="1"/>
    <w:qFormat/>
    <w:rsid w:val="00A15E34"/>
    <w:rPr>
      <w:szCs w:val="32"/>
    </w:rPr>
  </w:style>
  <w:style w:type="character" w:customStyle="1" w:styleId="NoSpacingChar">
    <w:name w:val="No Spacing Char"/>
    <w:link w:val="NoSpacing"/>
    <w:uiPriority w:val="1"/>
    <w:rsid w:val="001617F0"/>
    <w:rPr>
      <w:sz w:val="24"/>
      <w:szCs w:val="32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eastAsia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A15E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E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E3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E3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E3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E34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E3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E34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A15E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15E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E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15E3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15E34"/>
    <w:rPr>
      <w:b/>
      <w:bCs/>
    </w:rPr>
  </w:style>
  <w:style w:type="character" w:styleId="Emphasis">
    <w:name w:val="Emphasis"/>
    <w:basedOn w:val="DefaultParagraphFont"/>
    <w:uiPriority w:val="20"/>
    <w:qFormat/>
    <w:rsid w:val="00A15E34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15E3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5E3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E3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E34"/>
    <w:rPr>
      <w:b/>
      <w:i/>
      <w:sz w:val="24"/>
    </w:rPr>
  </w:style>
  <w:style w:type="character" w:styleId="SubtleEmphasis">
    <w:name w:val="Subtle Emphasis"/>
    <w:uiPriority w:val="19"/>
    <w:qFormat/>
    <w:rsid w:val="00A15E3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15E3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15E3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15E3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15E3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5E34"/>
    <w:pPr>
      <w:outlineLvl w:val="9"/>
    </w:pPr>
  </w:style>
  <w:style w:type="paragraph" w:customStyle="1" w:styleId="Section3Style">
    <w:name w:val="Section 3 Style"/>
    <w:basedOn w:val="ListParagraph"/>
    <w:link w:val="Section3StyleChar"/>
    <w:qFormat/>
    <w:rsid w:val="00A15E34"/>
    <w:pPr>
      <w:numPr>
        <w:numId w:val="25"/>
      </w:numPr>
    </w:pPr>
  </w:style>
  <w:style w:type="paragraph" w:customStyle="1" w:styleId="Section2Style">
    <w:name w:val="Section 2 Style"/>
    <w:basedOn w:val="NoSpacing"/>
    <w:link w:val="Section2StyleChar"/>
    <w:rsid w:val="00A15E34"/>
  </w:style>
  <w:style w:type="character" w:customStyle="1" w:styleId="ListParagraphChar">
    <w:name w:val="List Paragraph Char"/>
    <w:basedOn w:val="DefaultParagraphFont"/>
    <w:link w:val="ListParagraph"/>
    <w:uiPriority w:val="34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character" w:customStyle="1" w:styleId="Section3StyleChar">
    <w:name w:val="Section 3 Style Char"/>
    <w:basedOn w:val="ListParagraphChar"/>
    <w:link w:val="Section3Style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paragraph" w:customStyle="1" w:styleId="ShortAnswerStyle">
    <w:name w:val="Short Answer Style"/>
    <w:basedOn w:val="NoSpacing"/>
    <w:link w:val="ShortAnswerStyleChar"/>
    <w:qFormat/>
    <w:rsid w:val="000F02B2"/>
    <w:rPr>
      <w:rFonts w:ascii="Times New Roman" w:hAnsi="Times New Roman"/>
    </w:rPr>
  </w:style>
  <w:style w:type="character" w:customStyle="1" w:styleId="Section2StyleChar">
    <w:name w:val="Section 2 Style Char"/>
    <w:basedOn w:val="NoSpacingChar"/>
    <w:link w:val="Section2Style"/>
    <w:rsid w:val="00A15E34"/>
    <w:rPr>
      <w:sz w:val="24"/>
      <w:szCs w:val="32"/>
    </w:rPr>
  </w:style>
  <w:style w:type="paragraph" w:customStyle="1" w:styleId="Numbering">
    <w:name w:val="Numbering"/>
    <w:basedOn w:val="NoSpacing"/>
    <w:link w:val="NumberingChar"/>
    <w:qFormat/>
    <w:rsid w:val="00D73A65"/>
    <w:rPr>
      <w:szCs w:val="24"/>
    </w:rPr>
  </w:style>
  <w:style w:type="character" w:customStyle="1" w:styleId="ShortAnswerStyleChar">
    <w:name w:val="Short Answer Style Char"/>
    <w:basedOn w:val="NoSpacingChar"/>
    <w:link w:val="ShortAnswerStyle"/>
    <w:rsid w:val="000F02B2"/>
    <w:rPr>
      <w:rFonts w:ascii="Times New Roman" w:hAnsi="Times New Roman"/>
      <w:sz w:val="24"/>
      <w:szCs w:val="32"/>
    </w:rPr>
  </w:style>
  <w:style w:type="paragraph" w:customStyle="1" w:styleId="MCSectionStyle">
    <w:name w:val="MC Section Style"/>
    <w:basedOn w:val="Section2Style"/>
    <w:link w:val="MCSectionStyleChar"/>
    <w:qFormat/>
    <w:rsid w:val="000F02B2"/>
    <w:rPr>
      <w:rFonts w:ascii="Times New Roman" w:hAnsi="Times New Roman"/>
      <w:szCs w:val="24"/>
    </w:rPr>
  </w:style>
  <w:style w:type="character" w:customStyle="1" w:styleId="NumberingChar">
    <w:name w:val="Numbering Char"/>
    <w:basedOn w:val="NoSpacingChar"/>
    <w:link w:val="Numbering"/>
    <w:rsid w:val="00D73A65"/>
    <w:rPr>
      <w:sz w:val="24"/>
      <w:szCs w:val="24"/>
    </w:rPr>
  </w:style>
  <w:style w:type="character" w:customStyle="1" w:styleId="MCSectionStyleChar">
    <w:name w:val="MC Section Style Char"/>
    <w:basedOn w:val="Section2StyleChar"/>
    <w:link w:val="MCSectionStyle"/>
    <w:rsid w:val="000F02B2"/>
    <w:rPr>
      <w:rFonts w:ascii="Times New Roman" w:hAnsi="Times New Roman"/>
      <w:sz w:val="24"/>
      <w:szCs w:val="24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0E4D59"/>
    <w:pPr>
      <w:spacing w:after="120"/>
    </w:pPr>
    <w:rPr>
      <w:rFonts w:ascii="Times New Roman" w:eastAsia="Calibri" w:hAnsi="Times New Roman"/>
      <w:lang w:eastAsia="en-US"/>
    </w:rPr>
  </w:style>
  <w:style w:type="character" w:customStyle="1" w:styleId="LongerQuestionsChar">
    <w:name w:val="Longer Questions Char"/>
    <w:basedOn w:val="DefaultParagraphFont"/>
    <w:link w:val="LongerQuestions"/>
    <w:rsid w:val="000E4D59"/>
    <w:rPr>
      <w:rFonts w:ascii="Times New Roman" w:eastAsia="Calibri" w:hAnsi="Times New Roman"/>
      <w:sz w:val="24"/>
      <w:szCs w:val="24"/>
      <w:lang w:eastAsia="en-US"/>
    </w:rPr>
  </w:style>
  <w:style w:type="paragraph" w:customStyle="1" w:styleId="QuestionStyle">
    <w:name w:val="Question Style"/>
    <w:basedOn w:val="Normal"/>
    <w:link w:val="QuestionStyleChar"/>
    <w:autoRedefine/>
    <w:qFormat/>
    <w:rsid w:val="005C2D90"/>
    <w:pPr>
      <w:spacing w:before="120" w:after="120"/>
    </w:pPr>
    <w:rPr>
      <w:rFonts w:ascii="Times New Roman" w:eastAsia="Calibri" w:hAnsi="Times New Roman"/>
      <w:lang w:eastAsia="en-US"/>
    </w:rPr>
  </w:style>
  <w:style w:type="character" w:customStyle="1" w:styleId="QuestionStyleChar">
    <w:name w:val="Question Style Char"/>
    <w:basedOn w:val="DefaultParagraphFont"/>
    <w:link w:val="QuestionStyle"/>
    <w:rsid w:val="005C2D90"/>
    <w:rPr>
      <w:rFonts w:ascii="Times New Roman" w:eastAsia="Calibri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oleObject" Target="embeddings/oleObject143.bin"/><Relationship Id="rId303" Type="http://schemas.openxmlformats.org/officeDocument/2006/relationships/oleObject" Target="embeddings/oleObject14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138" Type="http://schemas.openxmlformats.org/officeDocument/2006/relationships/image" Target="media/image65.png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55.bin"/><Relationship Id="rId345" Type="http://schemas.openxmlformats.org/officeDocument/2006/relationships/image" Target="media/image170.png"/><Relationship Id="rId170" Type="http://schemas.openxmlformats.org/officeDocument/2006/relationships/image" Target="media/image81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26" Type="http://schemas.openxmlformats.org/officeDocument/2006/relationships/oleObject" Target="embeddings/oleObject107.bin"/><Relationship Id="rId247" Type="http://schemas.openxmlformats.org/officeDocument/2006/relationships/image" Target="media/image121.png"/><Relationship Id="rId107" Type="http://schemas.openxmlformats.org/officeDocument/2006/relationships/image" Target="media/image49.png"/><Relationship Id="rId268" Type="http://schemas.openxmlformats.org/officeDocument/2006/relationships/oleObject" Target="embeddings/oleObject127.bin"/><Relationship Id="rId289" Type="http://schemas.openxmlformats.org/officeDocument/2006/relationships/oleObject" Target="embeddings/oleObject13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60.png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0.bin"/><Relationship Id="rId335" Type="http://schemas.openxmlformats.org/officeDocument/2006/relationships/image" Target="media/image165.png"/><Relationship Id="rId356" Type="http://schemas.openxmlformats.org/officeDocument/2006/relationships/oleObject" Target="embeddings/oleObject171.bin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image" Target="media/image76.png"/><Relationship Id="rId181" Type="http://schemas.openxmlformats.org/officeDocument/2006/relationships/oleObject" Target="embeddings/oleObject85.bin"/><Relationship Id="rId216" Type="http://schemas.openxmlformats.org/officeDocument/2006/relationships/oleObject" Target="embeddings/oleObject102.bin"/><Relationship Id="rId237" Type="http://schemas.openxmlformats.org/officeDocument/2006/relationships/image" Target="media/image116.png"/><Relationship Id="rId258" Type="http://schemas.openxmlformats.org/officeDocument/2006/relationships/oleObject" Target="embeddings/oleObject122.bin"/><Relationship Id="rId279" Type="http://schemas.openxmlformats.org/officeDocument/2006/relationships/image" Target="media/image137.png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header" Target="header1.xml"/><Relationship Id="rId118" Type="http://schemas.openxmlformats.org/officeDocument/2006/relationships/image" Target="media/image55.png"/><Relationship Id="rId139" Type="http://schemas.openxmlformats.org/officeDocument/2006/relationships/oleObject" Target="embeddings/oleObject64.bin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25" Type="http://schemas.openxmlformats.org/officeDocument/2006/relationships/image" Target="media/image160.png"/><Relationship Id="rId346" Type="http://schemas.openxmlformats.org/officeDocument/2006/relationships/oleObject" Target="embeddings/oleObject166.bin"/><Relationship Id="rId85" Type="http://schemas.openxmlformats.org/officeDocument/2006/relationships/image" Target="media/image38.png"/><Relationship Id="rId150" Type="http://schemas.openxmlformats.org/officeDocument/2006/relationships/image" Target="media/image71.png"/><Relationship Id="rId171" Type="http://schemas.openxmlformats.org/officeDocument/2006/relationships/oleObject" Target="embeddings/oleObject80.bin"/><Relationship Id="rId192" Type="http://schemas.openxmlformats.org/officeDocument/2006/relationships/oleObject" Target="embeddings/oleObject90.bin"/><Relationship Id="rId206" Type="http://schemas.openxmlformats.org/officeDocument/2006/relationships/oleObject" Target="embeddings/oleObject97.bin"/><Relationship Id="rId227" Type="http://schemas.openxmlformats.org/officeDocument/2006/relationships/image" Target="media/image110.png"/><Relationship Id="rId248" Type="http://schemas.openxmlformats.org/officeDocument/2006/relationships/oleObject" Target="embeddings/oleObject117.bin"/><Relationship Id="rId269" Type="http://schemas.openxmlformats.org/officeDocument/2006/relationships/image" Target="media/image132.png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0.png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3.bin"/><Relationship Id="rId315" Type="http://schemas.openxmlformats.org/officeDocument/2006/relationships/image" Target="media/image155.png"/><Relationship Id="rId336" Type="http://schemas.openxmlformats.org/officeDocument/2006/relationships/oleObject" Target="embeddings/oleObject161.bin"/><Relationship Id="rId357" Type="http://schemas.openxmlformats.org/officeDocument/2006/relationships/image" Target="media/image176.png"/><Relationship Id="rId54" Type="http://schemas.openxmlformats.org/officeDocument/2006/relationships/image" Target="media/image24.wmf"/><Relationship Id="rId75" Type="http://schemas.openxmlformats.org/officeDocument/2006/relationships/image" Target="media/image33.png"/><Relationship Id="rId96" Type="http://schemas.openxmlformats.org/officeDocument/2006/relationships/oleObject" Target="embeddings/oleObject43.bin"/><Relationship Id="rId140" Type="http://schemas.openxmlformats.org/officeDocument/2006/relationships/image" Target="media/image66.png"/><Relationship Id="rId161" Type="http://schemas.openxmlformats.org/officeDocument/2006/relationships/oleObject" Target="embeddings/oleObject75.bin"/><Relationship Id="rId182" Type="http://schemas.openxmlformats.org/officeDocument/2006/relationships/image" Target="media/image87.png"/><Relationship Id="rId217" Type="http://schemas.openxmlformats.org/officeDocument/2006/relationships/image" Target="media/image105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259" Type="http://schemas.openxmlformats.org/officeDocument/2006/relationships/image" Target="media/image127.png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28.bin"/><Relationship Id="rId291" Type="http://schemas.openxmlformats.org/officeDocument/2006/relationships/oleObject" Target="embeddings/oleObject139.bin"/><Relationship Id="rId305" Type="http://schemas.openxmlformats.org/officeDocument/2006/relationships/image" Target="media/image150.png"/><Relationship Id="rId326" Type="http://schemas.openxmlformats.org/officeDocument/2006/relationships/oleObject" Target="embeddings/oleObject156.bin"/><Relationship Id="rId347" Type="http://schemas.openxmlformats.org/officeDocument/2006/relationships/image" Target="media/image171.png"/><Relationship Id="rId44" Type="http://schemas.openxmlformats.org/officeDocument/2006/relationships/image" Target="media/image19.wmf"/><Relationship Id="rId65" Type="http://schemas.openxmlformats.org/officeDocument/2006/relationships/footer" Target="footer1.xml"/><Relationship Id="rId86" Type="http://schemas.openxmlformats.org/officeDocument/2006/relationships/oleObject" Target="embeddings/oleObject38.bin"/><Relationship Id="rId130" Type="http://schemas.openxmlformats.org/officeDocument/2006/relationships/image" Target="media/image61.png"/><Relationship Id="rId151" Type="http://schemas.openxmlformats.org/officeDocument/2006/relationships/oleObject" Target="embeddings/oleObject70.bin"/><Relationship Id="rId172" Type="http://schemas.openxmlformats.org/officeDocument/2006/relationships/image" Target="media/image82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28" Type="http://schemas.openxmlformats.org/officeDocument/2006/relationships/oleObject" Target="embeddings/oleObject108.bin"/><Relationship Id="rId249" Type="http://schemas.openxmlformats.org/officeDocument/2006/relationships/image" Target="media/image122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3.bin"/><Relationship Id="rId281" Type="http://schemas.openxmlformats.org/officeDocument/2006/relationships/oleObject" Target="embeddings/oleObject134.bin"/><Relationship Id="rId316" Type="http://schemas.openxmlformats.org/officeDocument/2006/relationships/oleObject" Target="embeddings/oleObject151.bin"/><Relationship Id="rId337" Type="http://schemas.openxmlformats.org/officeDocument/2006/relationships/image" Target="media/image166.png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4.png"/><Relationship Id="rId120" Type="http://schemas.openxmlformats.org/officeDocument/2006/relationships/image" Target="media/image56.png"/><Relationship Id="rId141" Type="http://schemas.openxmlformats.org/officeDocument/2006/relationships/oleObject" Target="embeddings/oleObject65.bin"/><Relationship Id="rId358" Type="http://schemas.openxmlformats.org/officeDocument/2006/relationships/oleObject" Target="embeddings/oleObject172.bin"/><Relationship Id="rId7" Type="http://schemas.openxmlformats.org/officeDocument/2006/relationships/endnotes" Target="endnotes.xml"/><Relationship Id="rId162" Type="http://schemas.openxmlformats.org/officeDocument/2006/relationships/image" Target="media/image77.png"/><Relationship Id="rId183" Type="http://schemas.openxmlformats.org/officeDocument/2006/relationships/oleObject" Target="embeddings/oleObject86.bin"/><Relationship Id="rId218" Type="http://schemas.openxmlformats.org/officeDocument/2006/relationships/oleObject" Target="embeddings/oleObject103.bin"/><Relationship Id="rId239" Type="http://schemas.openxmlformats.org/officeDocument/2006/relationships/image" Target="media/image117.png"/><Relationship Id="rId250" Type="http://schemas.openxmlformats.org/officeDocument/2006/relationships/oleObject" Target="embeddings/oleObject118.bin"/><Relationship Id="rId271" Type="http://schemas.openxmlformats.org/officeDocument/2006/relationships/image" Target="media/image133.png"/><Relationship Id="rId292" Type="http://schemas.openxmlformats.org/officeDocument/2006/relationships/image" Target="media/image143.png"/><Relationship Id="rId306" Type="http://schemas.openxmlformats.org/officeDocument/2006/relationships/oleObject" Target="embeddings/oleObject146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header" Target="header2.xml"/><Relationship Id="rId87" Type="http://schemas.openxmlformats.org/officeDocument/2006/relationships/image" Target="media/image39.png"/><Relationship Id="rId110" Type="http://schemas.openxmlformats.org/officeDocument/2006/relationships/image" Target="media/image51.png"/><Relationship Id="rId131" Type="http://schemas.openxmlformats.org/officeDocument/2006/relationships/oleObject" Target="embeddings/oleObject60.bin"/><Relationship Id="rId327" Type="http://schemas.openxmlformats.org/officeDocument/2006/relationships/image" Target="media/image161.png"/><Relationship Id="rId348" Type="http://schemas.openxmlformats.org/officeDocument/2006/relationships/oleObject" Target="embeddings/oleObject167.bin"/><Relationship Id="rId152" Type="http://schemas.openxmlformats.org/officeDocument/2006/relationships/image" Target="media/image72.png"/><Relationship Id="rId173" Type="http://schemas.openxmlformats.org/officeDocument/2006/relationships/oleObject" Target="embeddings/oleObject81.bin"/><Relationship Id="rId194" Type="http://schemas.openxmlformats.org/officeDocument/2006/relationships/oleObject" Target="embeddings/oleObject91.bin"/><Relationship Id="rId208" Type="http://schemas.openxmlformats.org/officeDocument/2006/relationships/oleObject" Target="embeddings/oleObject98.bin"/><Relationship Id="rId229" Type="http://schemas.openxmlformats.org/officeDocument/2006/relationships/image" Target="media/image111.png"/><Relationship Id="rId240" Type="http://schemas.openxmlformats.org/officeDocument/2006/relationships/oleObject" Target="embeddings/oleObject113.bin"/><Relationship Id="rId261" Type="http://schemas.openxmlformats.org/officeDocument/2006/relationships/image" Target="media/image128.png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4.png"/><Relationship Id="rId100" Type="http://schemas.openxmlformats.org/officeDocument/2006/relationships/oleObject" Target="embeddings/oleObject45.bin"/><Relationship Id="rId282" Type="http://schemas.openxmlformats.org/officeDocument/2006/relationships/image" Target="media/image138.png"/><Relationship Id="rId317" Type="http://schemas.openxmlformats.org/officeDocument/2006/relationships/image" Target="media/image156.png"/><Relationship Id="rId338" Type="http://schemas.openxmlformats.org/officeDocument/2006/relationships/oleObject" Target="embeddings/oleObject162.bin"/><Relationship Id="rId359" Type="http://schemas.openxmlformats.org/officeDocument/2006/relationships/image" Target="media/image177.png"/><Relationship Id="rId8" Type="http://schemas.openxmlformats.org/officeDocument/2006/relationships/image" Target="media/image1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5.bin"/><Relationship Id="rId142" Type="http://schemas.openxmlformats.org/officeDocument/2006/relationships/image" Target="media/image67.png"/><Relationship Id="rId163" Type="http://schemas.openxmlformats.org/officeDocument/2006/relationships/oleObject" Target="embeddings/oleObject76.bin"/><Relationship Id="rId184" Type="http://schemas.openxmlformats.org/officeDocument/2006/relationships/image" Target="media/image88.png"/><Relationship Id="rId219" Type="http://schemas.openxmlformats.org/officeDocument/2006/relationships/image" Target="media/image106.png"/><Relationship Id="rId230" Type="http://schemas.openxmlformats.org/officeDocument/2006/relationships/oleObject" Target="embeddings/oleObject109.bin"/><Relationship Id="rId251" Type="http://schemas.openxmlformats.org/officeDocument/2006/relationships/image" Target="media/image123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29.png"/><Relationship Id="rId272" Type="http://schemas.openxmlformats.org/officeDocument/2006/relationships/oleObject" Target="embeddings/oleObject129.bin"/><Relationship Id="rId293" Type="http://schemas.openxmlformats.org/officeDocument/2006/relationships/oleObject" Target="embeddings/oleObject140.bin"/><Relationship Id="rId307" Type="http://schemas.openxmlformats.org/officeDocument/2006/relationships/image" Target="media/image151.png"/><Relationship Id="rId328" Type="http://schemas.openxmlformats.org/officeDocument/2006/relationships/oleObject" Target="embeddings/oleObject157.bin"/><Relationship Id="rId349" Type="http://schemas.openxmlformats.org/officeDocument/2006/relationships/image" Target="media/image172.png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62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oleObject" Target="embeddings/oleObject173.bin"/><Relationship Id="rId220" Type="http://schemas.openxmlformats.org/officeDocument/2006/relationships/oleObject" Target="embeddings/oleObject104.bin"/><Relationship Id="rId241" Type="http://schemas.openxmlformats.org/officeDocument/2006/relationships/image" Target="media/image118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8.bin"/><Relationship Id="rId262" Type="http://schemas.openxmlformats.org/officeDocument/2006/relationships/oleObject" Target="embeddings/oleObject124.bin"/><Relationship Id="rId283" Type="http://schemas.openxmlformats.org/officeDocument/2006/relationships/oleObject" Target="embeddings/oleObject135.bin"/><Relationship Id="rId313" Type="http://schemas.openxmlformats.org/officeDocument/2006/relationships/image" Target="media/image154.png"/><Relationship Id="rId318" Type="http://schemas.openxmlformats.org/officeDocument/2006/relationships/oleObject" Target="embeddings/oleObject152.bin"/><Relationship Id="rId339" Type="http://schemas.openxmlformats.org/officeDocument/2006/relationships/image" Target="media/image167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2.png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image" Target="media/image57.png"/><Relationship Id="rId143" Type="http://schemas.openxmlformats.org/officeDocument/2006/relationships/oleObject" Target="embeddings/oleObject66.bin"/><Relationship Id="rId148" Type="http://schemas.openxmlformats.org/officeDocument/2006/relationships/image" Target="media/image70.png"/><Relationship Id="rId164" Type="http://schemas.openxmlformats.org/officeDocument/2006/relationships/image" Target="media/image78.png"/><Relationship Id="rId169" Type="http://schemas.openxmlformats.org/officeDocument/2006/relationships/oleObject" Target="embeddings/oleObject79.bin"/><Relationship Id="rId185" Type="http://schemas.openxmlformats.org/officeDocument/2006/relationships/oleObject" Target="embeddings/oleObject87.bin"/><Relationship Id="rId334" Type="http://schemas.openxmlformats.org/officeDocument/2006/relationships/oleObject" Target="embeddings/oleObject160.bin"/><Relationship Id="rId350" Type="http://schemas.openxmlformats.org/officeDocument/2006/relationships/oleObject" Target="embeddings/oleObject168.bin"/><Relationship Id="rId35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6.png"/><Relationship Id="rId210" Type="http://schemas.openxmlformats.org/officeDocument/2006/relationships/oleObject" Target="embeddings/oleObject99.bin"/><Relationship Id="rId215" Type="http://schemas.openxmlformats.org/officeDocument/2006/relationships/image" Target="media/image104.png"/><Relationship Id="rId236" Type="http://schemas.openxmlformats.org/officeDocument/2006/relationships/image" Target="media/image115.jpeg"/><Relationship Id="rId257" Type="http://schemas.openxmlformats.org/officeDocument/2006/relationships/image" Target="media/image126.png"/><Relationship Id="rId278" Type="http://schemas.openxmlformats.org/officeDocument/2006/relationships/oleObject" Target="embeddings/oleObject132.bin"/><Relationship Id="rId26" Type="http://schemas.openxmlformats.org/officeDocument/2006/relationships/image" Target="media/image10.wmf"/><Relationship Id="rId231" Type="http://schemas.openxmlformats.org/officeDocument/2006/relationships/image" Target="media/image112.png"/><Relationship Id="rId252" Type="http://schemas.openxmlformats.org/officeDocument/2006/relationships/oleObject" Target="embeddings/oleObject119.bin"/><Relationship Id="rId273" Type="http://schemas.openxmlformats.org/officeDocument/2006/relationships/image" Target="media/image134.png"/><Relationship Id="rId294" Type="http://schemas.openxmlformats.org/officeDocument/2006/relationships/image" Target="media/image144.png"/><Relationship Id="rId308" Type="http://schemas.openxmlformats.org/officeDocument/2006/relationships/oleObject" Target="embeddings/oleObject147.bin"/><Relationship Id="rId329" Type="http://schemas.openxmlformats.org/officeDocument/2006/relationships/image" Target="media/image162.png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0.png"/><Relationship Id="rId112" Type="http://schemas.openxmlformats.org/officeDocument/2006/relationships/image" Target="media/image52.png"/><Relationship Id="rId133" Type="http://schemas.openxmlformats.org/officeDocument/2006/relationships/oleObject" Target="embeddings/oleObject61.bin"/><Relationship Id="rId154" Type="http://schemas.openxmlformats.org/officeDocument/2006/relationships/image" Target="media/image73.png"/><Relationship Id="rId175" Type="http://schemas.openxmlformats.org/officeDocument/2006/relationships/oleObject" Target="embeddings/oleObject82.bin"/><Relationship Id="rId340" Type="http://schemas.openxmlformats.org/officeDocument/2006/relationships/oleObject" Target="embeddings/oleObject163.bin"/><Relationship Id="rId361" Type="http://schemas.openxmlformats.org/officeDocument/2006/relationships/fontTable" Target="fontTable.xml"/><Relationship Id="rId196" Type="http://schemas.openxmlformats.org/officeDocument/2006/relationships/oleObject" Target="embeddings/oleObject92.bin"/><Relationship Id="rId200" Type="http://schemas.openxmlformats.org/officeDocument/2006/relationships/oleObject" Target="embeddings/oleObject94.bin"/><Relationship Id="rId16" Type="http://schemas.openxmlformats.org/officeDocument/2006/relationships/image" Target="media/image5.wmf"/><Relationship Id="rId221" Type="http://schemas.openxmlformats.org/officeDocument/2006/relationships/image" Target="media/image107.png"/><Relationship Id="rId242" Type="http://schemas.openxmlformats.org/officeDocument/2006/relationships/oleObject" Target="embeddings/oleObject114.bin"/><Relationship Id="rId263" Type="http://schemas.openxmlformats.org/officeDocument/2006/relationships/image" Target="media/image129.png"/><Relationship Id="rId284" Type="http://schemas.openxmlformats.org/officeDocument/2006/relationships/image" Target="media/image139.png"/><Relationship Id="rId319" Type="http://schemas.openxmlformats.org/officeDocument/2006/relationships/image" Target="media/image157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5.png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6.bin"/><Relationship Id="rId144" Type="http://schemas.openxmlformats.org/officeDocument/2006/relationships/image" Target="media/image68.png"/><Relationship Id="rId330" Type="http://schemas.openxmlformats.org/officeDocument/2006/relationships/oleObject" Target="embeddings/oleObject158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7.bin"/><Relationship Id="rId186" Type="http://schemas.openxmlformats.org/officeDocument/2006/relationships/image" Target="media/image89.png"/><Relationship Id="rId351" Type="http://schemas.openxmlformats.org/officeDocument/2006/relationships/image" Target="media/image173.png"/><Relationship Id="rId211" Type="http://schemas.openxmlformats.org/officeDocument/2006/relationships/image" Target="media/image102.png"/><Relationship Id="rId232" Type="http://schemas.openxmlformats.org/officeDocument/2006/relationships/oleObject" Target="embeddings/oleObject110.bin"/><Relationship Id="rId253" Type="http://schemas.openxmlformats.org/officeDocument/2006/relationships/image" Target="media/image124.png"/><Relationship Id="rId274" Type="http://schemas.openxmlformats.org/officeDocument/2006/relationships/oleObject" Target="embeddings/oleObject130.bin"/><Relationship Id="rId295" Type="http://schemas.openxmlformats.org/officeDocument/2006/relationships/oleObject" Target="embeddings/oleObject141.bin"/><Relationship Id="rId309" Type="http://schemas.openxmlformats.org/officeDocument/2006/relationships/image" Target="media/image152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0.png"/><Relationship Id="rId113" Type="http://schemas.openxmlformats.org/officeDocument/2006/relationships/oleObject" Target="embeddings/oleObject51.bin"/><Relationship Id="rId134" Type="http://schemas.openxmlformats.org/officeDocument/2006/relationships/image" Target="media/image63.png"/><Relationship Id="rId320" Type="http://schemas.openxmlformats.org/officeDocument/2006/relationships/oleObject" Target="embeddings/oleObject153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2.bin"/><Relationship Id="rId176" Type="http://schemas.openxmlformats.org/officeDocument/2006/relationships/image" Target="media/image84.png"/><Relationship Id="rId197" Type="http://schemas.openxmlformats.org/officeDocument/2006/relationships/image" Target="media/image95.png"/><Relationship Id="rId341" Type="http://schemas.openxmlformats.org/officeDocument/2006/relationships/image" Target="media/image168.png"/><Relationship Id="rId362" Type="http://schemas.openxmlformats.org/officeDocument/2006/relationships/theme" Target="theme/theme1.xml"/><Relationship Id="rId201" Type="http://schemas.openxmlformats.org/officeDocument/2006/relationships/image" Target="media/image97.png"/><Relationship Id="rId222" Type="http://schemas.openxmlformats.org/officeDocument/2006/relationships/oleObject" Target="embeddings/oleObject105.bin"/><Relationship Id="rId243" Type="http://schemas.openxmlformats.org/officeDocument/2006/relationships/image" Target="media/image119.png"/><Relationship Id="rId264" Type="http://schemas.openxmlformats.org/officeDocument/2006/relationships/oleObject" Target="embeddings/oleObject125.bin"/><Relationship Id="rId285" Type="http://schemas.openxmlformats.org/officeDocument/2006/relationships/oleObject" Target="embeddings/oleObject136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24" Type="http://schemas.openxmlformats.org/officeDocument/2006/relationships/image" Target="media/image58.png"/><Relationship Id="rId310" Type="http://schemas.openxmlformats.org/officeDocument/2006/relationships/oleObject" Target="embeddings/oleObject148.bin"/><Relationship Id="rId70" Type="http://schemas.openxmlformats.org/officeDocument/2006/relationships/oleObject" Target="embeddings/oleObject30.bin"/><Relationship Id="rId91" Type="http://schemas.openxmlformats.org/officeDocument/2006/relationships/image" Target="media/image41.png"/><Relationship Id="rId145" Type="http://schemas.openxmlformats.org/officeDocument/2006/relationships/oleObject" Target="embeddings/oleObject67.bin"/><Relationship Id="rId166" Type="http://schemas.openxmlformats.org/officeDocument/2006/relationships/image" Target="media/image79.png"/><Relationship Id="rId187" Type="http://schemas.openxmlformats.org/officeDocument/2006/relationships/oleObject" Target="embeddings/oleObject88.bin"/><Relationship Id="rId331" Type="http://schemas.openxmlformats.org/officeDocument/2006/relationships/image" Target="media/image163.png"/><Relationship Id="rId352" Type="http://schemas.openxmlformats.org/officeDocument/2006/relationships/oleObject" Target="embeddings/oleObject169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0.bin"/><Relationship Id="rId233" Type="http://schemas.openxmlformats.org/officeDocument/2006/relationships/image" Target="media/image113.png"/><Relationship Id="rId254" Type="http://schemas.openxmlformats.org/officeDocument/2006/relationships/oleObject" Target="embeddings/oleObject120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3.png"/><Relationship Id="rId275" Type="http://schemas.openxmlformats.org/officeDocument/2006/relationships/image" Target="media/image135.png"/><Relationship Id="rId296" Type="http://schemas.openxmlformats.org/officeDocument/2006/relationships/image" Target="media/image145.png"/><Relationship Id="rId300" Type="http://schemas.openxmlformats.org/officeDocument/2006/relationships/image" Target="media/image147.png"/><Relationship Id="rId60" Type="http://schemas.openxmlformats.org/officeDocument/2006/relationships/image" Target="media/image27.wmf"/><Relationship Id="rId81" Type="http://schemas.openxmlformats.org/officeDocument/2006/relationships/image" Target="media/image36.png"/><Relationship Id="rId135" Type="http://schemas.openxmlformats.org/officeDocument/2006/relationships/oleObject" Target="embeddings/oleObject62.bin"/><Relationship Id="rId156" Type="http://schemas.openxmlformats.org/officeDocument/2006/relationships/image" Target="media/image74.png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3.bin"/><Relationship Id="rId321" Type="http://schemas.openxmlformats.org/officeDocument/2006/relationships/image" Target="media/image158.png"/><Relationship Id="rId342" Type="http://schemas.openxmlformats.org/officeDocument/2006/relationships/oleObject" Target="embeddings/oleObject164.bin"/><Relationship Id="rId202" Type="http://schemas.openxmlformats.org/officeDocument/2006/relationships/oleObject" Target="embeddings/oleObject95.bin"/><Relationship Id="rId223" Type="http://schemas.openxmlformats.org/officeDocument/2006/relationships/image" Target="media/image108.png"/><Relationship Id="rId244" Type="http://schemas.openxmlformats.org/officeDocument/2006/relationships/oleObject" Target="embeddings/oleObject115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30.png"/><Relationship Id="rId286" Type="http://schemas.openxmlformats.org/officeDocument/2006/relationships/image" Target="media/image140.png"/><Relationship Id="rId50" Type="http://schemas.openxmlformats.org/officeDocument/2006/relationships/image" Target="media/image22.wmf"/><Relationship Id="rId104" Type="http://schemas.openxmlformats.org/officeDocument/2006/relationships/oleObject" Target="embeddings/oleObject47.bin"/><Relationship Id="rId125" Type="http://schemas.openxmlformats.org/officeDocument/2006/relationships/oleObject" Target="embeddings/oleObject57.bin"/><Relationship Id="rId146" Type="http://schemas.openxmlformats.org/officeDocument/2006/relationships/image" Target="media/image69.png"/><Relationship Id="rId167" Type="http://schemas.openxmlformats.org/officeDocument/2006/relationships/oleObject" Target="embeddings/oleObject78.bin"/><Relationship Id="rId188" Type="http://schemas.openxmlformats.org/officeDocument/2006/relationships/image" Target="media/image90.png"/><Relationship Id="rId311" Type="http://schemas.openxmlformats.org/officeDocument/2006/relationships/image" Target="media/image153.png"/><Relationship Id="rId332" Type="http://schemas.openxmlformats.org/officeDocument/2006/relationships/oleObject" Target="embeddings/oleObject159.bin"/><Relationship Id="rId353" Type="http://schemas.openxmlformats.org/officeDocument/2006/relationships/image" Target="media/image174.png"/><Relationship Id="rId71" Type="http://schemas.openxmlformats.org/officeDocument/2006/relationships/image" Target="media/image31.png"/><Relationship Id="rId92" Type="http://schemas.openxmlformats.org/officeDocument/2006/relationships/oleObject" Target="embeddings/oleObject41.bin"/><Relationship Id="rId213" Type="http://schemas.openxmlformats.org/officeDocument/2006/relationships/image" Target="media/image103.png"/><Relationship Id="rId234" Type="http://schemas.openxmlformats.org/officeDocument/2006/relationships/oleObject" Target="embeddings/oleObject11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5.png"/><Relationship Id="rId276" Type="http://schemas.openxmlformats.org/officeDocument/2006/relationships/oleObject" Target="embeddings/oleObject131.bin"/><Relationship Id="rId297" Type="http://schemas.openxmlformats.org/officeDocument/2006/relationships/oleObject" Target="embeddings/oleObject142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2.bin"/><Relationship Id="rId136" Type="http://schemas.openxmlformats.org/officeDocument/2006/relationships/image" Target="media/image64.png"/><Relationship Id="rId157" Type="http://schemas.openxmlformats.org/officeDocument/2006/relationships/oleObject" Target="embeddings/oleObject73.bin"/><Relationship Id="rId178" Type="http://schemas.openxmlformats.org/officeDocument/2006/relationships/image" Target="media/image85.png"/><Relationship Id="rId301" Type="http://schemas.openxmlformats.org/officeDocument/2006/relationships/oleObject" Target="embeddings/oleObject144.bin"/><Relationship Id="rId322" Type="http://schemas.openxmlformats.org/officeDocument/2006/relationships/oleObject" Target="embeddings/oleObject154.bin"/><Relationship Id="rId343" Type="http://schemas.openxmlformats.org/officeDocument/2006/relationships/image" Target="media/image169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6.bin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6.bin"/><Relationship Id="rId245" Type="http://schemas.openxmlformats.org/officeDocument/2006/relationships/image" Target="media/image120.png"/><Relationship Id="rId266" Type="http://schemas.openxmlformats.org/officeDocument/2006/relationships/oleObject" Target="embeddings/oleObject126.bin"/><Relationship Id="rId287" Type="http://schemas.openxmlformats.org/officeDocument/2006/relationships/oleObject" Target="embeddings/oleObject137.bin"/><Relationship Id="rId30" Type="http://schemas.openxmlformats.org/officeDocument/2006/relationships/image" Target="media/image12.wmf"/><Relationship Id="rId105" Type="http://schemas.openxmlformats.org/officeDocument/2006/relationships/image" Target="media/image48.png"/><Relationship Id="rId126" Type="http://schemas.openxmlformats.org/officeDocument/2006/relationships/image" Target="media/image59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80.png"/><Relationship Id="rId312" Type="http://schemas.openxmlformats.org/officeDocument/2006/relationships/oleObject" Target="embeddings/oleObject149.bin"/><Relationship Id="rId333" Type="http://schemas.openxmlformats.org/officeDocument/2006/relationships/image" Target="media/image164.png"/><Relationship Id="rId354" Type="http://schemas.openxmlformats.org/officeDocument/2006/relationships/oleObject" Target="embeddings/oleObject170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2.png"/><Relationship Id="rId189" Type="http://schemas.openxmlformats.org/officeDocument/2006/relationships/image" Target="media/image91.png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35" Type="http://schemas.openxmlformats.org/officeDocument/2006/relationships/image" Target="media/image114.jpeg"/><Relationship Id="rId256" Type="http://schemas.openxmlformats.org/officeDocument/2006/relationships/oleObject" Target="embeddings/oleObject121.bin"/><Relationship Id="rId277" Type="http://schemas.openxmlformats.org/officeDocument/2006/relationships/image" Target="media/image136.png"/><Relationship Id="rId298" Type="http://schemas.openxmlformats.org/officeDocument/2006/relationships/image" Target="media/image146.png"/><Relationship Id="rId116" Type="http://schemas.openxmlformats.org/officeDocument/2006/relationships/image" Target="media/image54.png"/><Relationship Id="rId137" Type="http://schemas.openxmlformats.org/officeDocument/2006/relationships/oleObject" Target="embeddings/oleObject63.bin"/><Relationship Id="rId158" Type="http://schemas.openxmlformats.org/officeDocument/2006/relationships/image" Target="media/image75.png"/><Relationship Id="rId302" Type="http://schemas.openxmlformats.org/officeDocument/2006/relationships/image" Target="media/image148.png"/><Relationship Id="rId323" Type="http://schemas.openxmlformats.org/officeDocument/2006/relationships/image" Target="media/image159.png"/><Relationship Id="rId344" Type="http://schemas.openxmlformats.org/officeDocument/2006/relationships/oleObject" Target="embeddings/oleObject165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7.png"/><Relationship Id="rId179" Type="http://schemas.openxmlformats.org/officeDocument/2006/relationships/oleObject" Target="embeddings/oleObject84.bin"/><Relationship Id="rId190" Type="http://schemas.openxmlformats.org/officeDocument/2006/relationships/oleObject" Target="embeddings/oleObject89.bin"/><Relationship Id="rId204" Type="http://schemas.openxmlformats.org/officeDocument/2006/relationships/oleObject" Target="embeddings/oleObject96.bin"/><Relationship Id="rId225" Type="http://schemas.openxmlformats.org/officeDocument/2006/relationships/image" Target="media/image109.png"/><Relationship Id="rId246" Type="http://schemas.openxmlformats.org/officeDocument/2006/relationships/oleObject" Target="embeddings/oleObject116.bin"/><Relationship Id="rId267" Type="http://schemas.openxmlformats.org/officeDocument/2006/relationships/image" Target="media/image131.png"/><Relationship Id="rId288" Type="http://schemas.openxmlformats.org/officeDocument/2006/relationships/image" Target="media/image1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2014%20WME%20Mathematics%20Assessment%20Bank\Templates\Current%20Templates\Year%209%2010%20Maths%20Exam%20Template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69D3E-CF0C-4C62-99C2-87EB1D0C8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9 10 Maths Exam Template 2014.dotx</Template>
  <TotalTime>4252</TotalTime>
  <Pages>30</Pages>
  <Words>4560</Words>
  <Characters>25995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Yearly Exam 2013</vt:lpstr>
    </vt:vector>
  </TitlesOfParts>
  <Company>Western Trials</Company>
  <LinksUpToDate>false</LinksUpToDate>
  <CharactersWithSpaces>30495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Yearly Exam 2013</dc:title>
  <dc:subject/>
  <dc:creator>Garry</dc:creator>
  <cp:keywords/>
  <dc:description/>
  <cp:lastModifiedBy>Garry Thorn</cp:lastModifiedBy>
  <cp:revision>20</cp:revision>
  <cp:lastPrinted>2015-05-22T23:14:00Z</cp:lastPrinted>
  <dcterms:created xsi:type="dcterms:W3CDTF">2015-04-02T04:11:00Z</dcterms:created>
  <dcterms:modified xsi:type="dcterms:W3CDTF">2015-05-25T05:22:00Z</dcterms:modified>
</cp:coreProperties>
</file>