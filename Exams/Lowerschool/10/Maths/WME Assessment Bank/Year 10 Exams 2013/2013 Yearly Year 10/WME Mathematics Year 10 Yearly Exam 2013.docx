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5016"/>
      </w:tblGrid>
      <w:tr w:rsidR="004E1F9D" w:rsidTr="004E1F9D"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E1F9D" w:rsidRPr="00C25037" w:rsidRDefault="004E1F9D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b/>
              </w:rPr>
            </w:pPr>
            <w:r w:rsidRPr="00C25037">
              <w:rPr>
                <w:rFonts w:ascii="Times New Roman" w:hAnsi="Times New Roman"/>
                <w:b/>
              </w:rPr>
              <w:t xml:space="preserve">             </w:t>
            </w:r>
          </w:p>
          <w:p w:rsidR="004E1F9D" w:rsidRPr="00C25037" w:rsidRDefault="004E1F9D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b/>
                <w:sz w:val="56"/>
                <w:szCs w:val="56"/>
              </w:rPr>
            </w:pPr>
            <w:r w:rsidRPr="00C25037">
              <w:rPr>
                <w:rFonts w:ascii="Times New Roman" w:hAnsi="Times New Roman"/>
                <w:b/>
                <w:sz w:val="40"/>
                <w:szCs w:val="40"/>
              </w:rPr>
              <w:t xml:space="preserve"> </w:t>
            </w:r>
            <w:r w:rsidRPr="00C25037">
              <w:rPr>
                <w:rFonts w:ascii="Times New Roman" w:hAnsi="Times New Roman"/>
                <w:b/>
                <w:sz w:val="56"/>
                <w:szCs w:val="56"/>
              </w:rPr>
              <w:t>High School</w:t>
            </w:r>
            <w:r w:rsidRPr="00C25037">
              <w:rPr>
                <w:rFonts w:ascii="Times New Roman" w:hAnsi="Times New Roman"/>
                <w:b/>
                <w:sz w:val="56"/>
                <w:szCs w:val="56"/>
              </w:rPr>
              <w:tab/>
            </w:r>
          </w:p>
        </w:tc>
      </w:tr>
      <w:tr w:rsidR="004E1F9D" w:rsidTr="004E1F9D">
        <w:trPr>
          <w:trHeight w:val="1208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E1F9D" w:rsidRPr="00C25037" w:rsidRDefault="00A277D4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b/>
                <w:sz w:val="56"/>
                <w:szCs w:val="56"/>
              </w:rPr>
            </w:pPr>
            <w:r w:rsidRPr="00C25037">
              <w:rPr>
                <w:rFonts w:ascii="Times New Roman" w:hAnsi="Times New Roman"/>
                <w:b/>
                <w:sz w:val="56"/>
                <w:szCs w:val="56"/>
              </w:rPr>
              <w:t>Ye</w:t>
            </w:r>
            <w:bookmarkStart w:id="0" w:name="_GoBack"/>
            <w:bookmarkEnd w:id="0"/>
            <w:r w:rsidRPr="00C25037">
              <w:rPr>
                <w:rFonts w:ascii="Times New Roman" w:hAnsi="Times New Roman"/>
                <w:b/>
                <w:sz w:val="56"/>
                <w:szCs w:val="56"/>
              </w:rPr>
              <w:t xml:space="preserve">arly Examination </w:t>
            </w:r>
          </w:p>
        </w:tc>
      </w:tr>
      <w:tr w:rsidR="004E1F9D" w:rsidTr="004E1F9D">
        <w:trPr>
          <w:trHeight w:val="2125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46780A" w:rsidRDefault="0046780A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b/>
                <w:sz w:val="56"/>
                <w:szCs w:val="56"/>
              </w:rPr>
            </w:pPr>
            <w:r w:rsidRPr="0046780A">
              <w:rPr>
                <w:rFonts w:ascii="Times New Roman" w:hAnsi="Times New Roman"/>
                <w:b/>
                <w:sz w:val="56"/>
                <w:szCs w:val="56"/>
              </w:rPr>
              <w:t>2013</w:t>
            </w:r>
          </w:p>
          <w:p w:rsidR="004E1F9D" w:rsidRPr="00C25037" w:rsidRDefault="00A417C8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b/>
                <w:sz w:val="56"/>
                <w:szCs w:val="56"/>
              </w:rPr>
            </w:pPr>
            <w:r w:rsidRPr="00C25037">
              <w:rPr>
                <w:rFonts w:ascii="Times New Roman" w:hAnsi="Times New Roman"/>
                <w:b/>
                <w:sz w:val="56"/>
                <w:szCs w:val="56"/>
              </w:rPr>
              <w:t xml:space="preserve">Year </w:t>
            </w:r>
            <w:r w:rsidR="0046780A">
              <w:rPr>
                <w:rFonts w:ascii="Times New Roman" w:hAnsi="Times New Roman"/>
                <w:b/>
                <w:sz w:val="56"/>
                <w:szCs w:val="56"/>
              </w:rPr>
              <w:t>10</w:t>
            </w:r>
          </w:p>
          <w:p w:rsidR="004E1F9D" w:rsidRPr="00C25037" w:rsidRDefault="0046780A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b/>
                <w:sz w:val="56"/>
                <w:szCs w:val="56"/>
              </w:rPr>
            </w:pPr>
            <w:r>
              <w:rPr>
                <w:rFonts w:ascii="Times New Roman" w:hAnsi="Times New Roman"/>
                <w:b/>
                <w:sz w:val="56"/>
                <w:szCs w:val="56"/>
              </w:rPr>
              <w:t xml:space="preserve"> Mathematics</w:t>
            </w:r>
            <w:r w:rsidR="004E1F9D" w:rsidRPr="00C25037">
              <w:rPr>
                <w:rFonts w:ascii="Times New Roman" w:hAnsi="Times New Roman"/>
                <w:b/>
                <w:sz w:val="56"/>
                <w:szCs w:val="56"/>
              </w:rPr>
              <w:t xml:space="preserve"> Course     </w:t>
            </w:r>
          </w:p>
        </w:tc>
      </w:tr>
      <w:tr w:rsidR="004E1F9D" w:rsidTr="004E1F9D">
        <w:trPr>
          <w:trHeight w:val="8428"/>
        </w:trPr>
        <w:tc>
          <w:tcPr>
            <w:tcW w:w="50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C25037" w:rsidRDefault="004E1F9D">
            <w:pPr>
              <w:spacing w:before="100" w:beforeAutospacing="1" w:after="100" w:afterAutospacing="1"/>
              <w:rPr>
                <w:rFonts w:ascii="Times New Roman" w:hAnsi="Times New Roman"/>
                <w:b/>
                <w:sz w:val="32"/>
                <w:szCs w:val="32"/>
              </w:rPr>
            </w:pPr>
          </w:p>
          <w:p w:rsidR="004E1F9D" w:rsidRPr="00C25037" w:rsidRDefault="004E1F9D">
            <w:pPr>
              <w:spacing w:before="100" w:beforeAutospacing="1" w:after="100" w:afterAutospacing="1"/>
              <w:ind w:firstLine="357"/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>General Instructions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Reading time: 5 minutes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Working time: 2 hours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There will be a short break between Section 1 and Section 2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using black or blue pen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You may use a pencil to draw or complete diagrams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Attempt ALL questions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Approved calculators may be used in Section 2.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 xml:space="preserve">Write your Name and Teacher’s Name in the spaces provided. 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 formula Sheet is on the reverse of this page and can be detached and used in all sections of the test.</w:t>
            </w:r>
          </w:p>
        </w:tc>
        <w:tc>
          <w:tcPr>
            <w:tcW w:w="5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>Total Marks – 100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Section 1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Non Calculator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 xml:space="preserve"> 25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Time allowed for this section is 30 minutes.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all answers in the spaces provided.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Section 2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Time allowed for this section is 1 hour and 30 minutes.</w:t>
            </w: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>Part A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Multiple Choice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Mark your answers on the separate answer sheet at the end of the examination.</w:t>
            </w: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>50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Part B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Longer Answer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all answers in the spaces provided.</w:t>
            </w: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>25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4E1F9D" w:rsidRDefault="004E1F9D" w:rsidP="004E1F9D">
      <w:pPr>
        <w:sectPr w:rsidR="004E1F9D">
          <w:pgSz w:w="11906" w:h="16838"/>
          <w:pgMar w:top="720" w:right="720" w:bottom="720" w:left="720" w:header="708" w:footer="708" w:gutter="0"/>
          <w:cols w:space="720"/>
        </w:sectPr>
      </w:pPr>
    </w:p>
    <w:p w:rsidR="004E1F9D" w:rsidRPr="00E96123" w:rsidRDefault="004E1F9D" w:rsidP="00E96123">
      <w:pPr>
        <w:rPr>
          <w:sz w:val="44"/>
          <w:szCs w:val="44"/>
        </w:rPr>
        <w:sectPr w:rsidR="004E1F9D" w:rsidRPr="00E96123">
          <w:type w:val="continuous"/>
          <w:pgSz w:w="11906" w:h="16838"/>
          <w:pgMar w:top="720" w:right="720" w:bottom="720" w:left="720" w:header="708" w:footer="708" w:gutter="0"/>
          <w:cols w:num="2" w:space="709"/>
        </w:sectPr>
      </w:pPr>
    </w:p>
    <w:p w:rsidR="00E96123" w:rsidRPr="00C25037" w:rsidRDefault="00E96123" w:rsidP="00E96123">
      <w:pPr>
        <w:spacing w:after="120"/>
        <w:rPr>
          <w:rFonts w:ascii="Times New Roman" w:hAnsi="Times New Roman"/>
          <w:sz w:val="44"/>
          <w:szCs w:val="44"/>
        </w:rPr>
      </w:pPr>
      <w:r w:rsidRPr="00C25037">
        <w:rPr>
          <w:rFonts w:ascii="Times New Roman" w:hAnsi="Times New Roman"/>
          <w:sz w:val="44"/>
          <w:szCs w:val="44"/>
        </w:rPr>
        <w:lastRenderedPageBreak/>
        <w:t>Formula Sheet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Pythagoras’ Theorem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320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17.4pt" o:ole="">
            <v:imagedata r:id="rId8" o:title=""/>
          </v:shape>
          <o:OLEObject Type="Embed" ProgID="FXEquation.Equation" ShapeID="_x0000_i1025" DrawAspect="Content" ObjectID="_1459751975" r:id="rId9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c</w:t>
      </w:r>
      <w:r>
        <w:rPr>
          <w:rFonts w:ascii="Times New Roman" w:eastAsia="Times New Roman" w:hAnsi="Times New Roman"/>
        </w:rPr>
        <w:t xml:space="preserve"> = hypotenuse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are the shorter sides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Circumference of a circle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810" w:dyaOrig="300">
          <v:shape id="_x0000_i1026" type="#_x0000_t75" style="width:40.8pt;height:15pt" o:ole="">
            <v:imagedata r:id="rId10" o:title=""/>
          </v:shape>
          <o:OLEObject Type="Embed" ProgID="FXEquation.Equation" ShapeID="_x0000_i1026" DrawAspect="Content" ObjectID="_1459751976" r:id="rId11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d</w:t>
      </w:r>
      <w:r>
        <w:rPr>
          <w:rFonts w:ascii="Times New Roman" w:eastAsia="Times New Roman" w:hAnsi="Times New Roman"/>
        </w:rPr>
        <w:t xml:space="preserve"> = diameter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circle </w:t>
      </w:r>
    </w:p>
    <w:p w:rsidR="00E96123" w:rsidRDefault="00E96123" w:rsidP="00E96123">
      <w:pPr>
        <w:rPr>
          <w:rFonts w:ascii="Times New Roman" w:eastAsia="Times New Roman" w:hAnsi="Times New Roman"/>
          <w:position w:val="-10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975" w:dyaOrig="345">
          <v:shape id="_x0000_i1027" type="#_x0000_t75" style="width:48.6pt;height:17.4pt" o:ole="">
            <v:imagedata r:id="rId12" o:title=""/>
          </v:shape>
          <o:OLEObject Type="Embed" ProgID="FXEquation.Equation" ShapeID="_x0000_i1027" DrawAspect="Content" ObjectID="_1459751977" r:id="rId13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</w:p>
    <w:p w:rsidR="00E96123" w:rsidRDefault="00F02765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  <w:position w:val="-10"/>
        </w:rPr>
        <w:t xml:space="preserve"> </w:t>
      </w:r>
      <w:r w:rsidR="00E96123">
        <w:rPr>
          <w:rFonts w:ascii="Times New Roman" w:eastAsia="Times New Roman" w:hAnsi="Times New Roman"/>
          <w:i/>
          <w:position w:val="-10"/>
        </w:rPr>
        <w:t>r</w:t>
      </w:r>
      <w:r w:rsidR="00E96123">
        <w:rPr>
          <w:rFonts w:ascii="Times New Roman" w:eastAsia="Times New Roman" w:hAnsi="Times New Roman"/>
          <w:position w:val="-10"/>
        </w:rPr>
        <w:t xml:space="preserve"> =  radius</w:t>
      </w:r>
      <w:r w:rsidR="00E96123">
        <w:rPr>
          <w:rFonts w:ascii="Times New Roman" w:eastAsia="Times New Roman" w:hAnsi="Times New Roman"/>
        </w:rPr>
        <w:tab/>
      </w:r>
      <w:r w:rsidR="00E96123"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parallelogram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720" w:dyaOrig="270">
          <v:shape id="_x0000_i1028" type="#_x0000_t75" style="width:36pt;height:13.8pt" o:ole="">
            <v:imagedata r:id="rId14" o:title=""/>
          </v:shape>
          <o:OLEObject Type="Embed" ProgID="FXEquation.Equation" ShapeID="_x0000_i1028" DrawAspect="Content" ObjectID="_1459751978" r:id="rId15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=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rhombus or kite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930" w:dyaOrig="540">
          <v:shape id="_x0000_i1029" type="#_x0000_t75" style="width:46.8pt;height:27pt" o:ole="">
            <v:imagedata r:id="rId16" o:title=""/>
          </v:shape>
          <o:OLEObject Type="Embed" ProgID="FXEquation.Equation" ShapeID="_x0000_i1029" DrawAspect="Content" ObjectID="_1459751979" r:id="rId17"/>
        </w:object>
      </w: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x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y</w:t>
      </w:r>
      <w:r>
        <w:rPr>
          <w:rFonts w:ascii="Times New Roman" w:eastAsia="Times New Roman" w:hAnsi="Times New Roman"/>
        </w:rPr>
        <w:t xml:space="preserve"> are the diagonals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Area of a trapezium</w:t>
      </w:r>
      <w:r>
        <w:rPr>
          <w:rFonts w:ascii="Times New Roman" w:eastAsia="Times New Roman" w:hAnsi="Times New Roman"/>
          <w:b/>
        </w:rPr>
        <w:tab/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650" w:dyaOrig="540">
          <v:shape id="_x0000_i1030" type="#_x0000_t75" style="width:82.8pt;height:27pt" o:ole="">
            <v:imagedata r:id="rId18" o:title=""/>
          </v:shape>
          <o:OLEObject Type="Embed" ProgID="FXEquation.Equation" ShapeID="_x0000_i1030" DrawAspect="Content" ObjectID="_1459751980" r:id="rId19"/>
        </w:objec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are the parallel sides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prism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750" w:dyaOrig="270">
          <v:shape id="_x0000_i1031" type="#_x0000_t75" style="width:37.8pt;height:13.8pt" o:ole="">
            <v:imagedata r:id="rId20" o:title=""/>
          </v:shape>
          <o:OLEObject Type="Embed" ProgID="FXEquation.Equation" ShapeID="_x0000_i1031" DrawAspect="Content" ObjectID="_1459751981" r:id="rId21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= area of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pyramid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930" w:dyaOrig="540">
          <v:shape id="_x0000_i1032" type="#_x0000_t75" style="width:46.8pt;height:27pt" o:ole="">
            <v:imagedata r:id="rId22" o:title=""/>
          </v:shape>
          <o:OLEObject Type="Embed" ProgID="FXEquation.Equation" ShapeID="_x0000_i1032" DrawAspect="Content" ObjectID="_1459751982" r:id="rId2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= area of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540FDB" w:rsidRDefault="00540FDB" w:rsidP="00E96123">
      <w:pPr>
        <w:rPr>
          <w:rFonts w:ascii="Times New Roman" w:eastAsia="Times New Roman" w:hAnsi="Times New Roman"/>
          <w:b/>
        </w:rPr>
      </w:pPr>
    </w:p>
    <w:p w:rsidR="00540FDB" w:rsidRDefault="00540FDB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cylinder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35" w:dyaOrig="345">
          <v:shape id="_x0000_i1033" type="#_x0000_t75" style="width:51.6pt;height:17.4pt" o:ole="">
            <v:imagedata r:id="rId24" o:title=""/>
          </v:shape>
          <o:OLEObject Type="Embed" ProgID="FXEquation.Equation" ShapeID="_x0000_i1033" DrawAspect="Content" ObjectID="_1459751983" r:id="rId25"/>
        </w:objec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position w:val="-10"/>
        </w:rPr>
      </w:pPr>
      <w:r>
        <w:rPr>
          <w:rFonts w:ascii="Times New Roman" w:eastAsia="Times New Roman" w:hAnsi="Times New Roman"/>
          <w:i/>
          <w:position w:val="-10"/>
        </w:rPr>
        <w:t>r</w:t>
      </w:r>
      <w:r>
        <w:rPr>
          <w:rFonts w:ascii="Times New Roman" w:eastAsia="Times New Roman" w:hAnsi="Times New Roman"/>
          <w:position w:val="-10"/>
        </w:rPr>
        <w:t xml:space="preserve"> =  radius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cone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275" w:dyaOrig="540">
          <v:shape id="_x0000_i1034" type="#_x0000_t75" style="width:63.6pt;height:27pt" o:ole="">
            <v:imagedata r:id="rId26" o:title=""/>
          </v:shape>
          <o:OLEObject Type="Embed" ProgID="FXEquation.Equation" ShapeID="_x0000_i1034" DrawAspect="Content" ObjectID="_1459751984" r:id="rId27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sphere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95" w:dyaOrig="540">
          <v:shape id="_x0000_i1035" type="#_x0000_t75" style="width:54.6pt;height:27pt" o:ole="">
            <v:imagedata r:id="rId28" o:title=""/>
          </v:shape>
          <o:OLEObject Type="Embed" ProgID="FXEquation.Equation" ShapeID="_x0000_i1035" DrawAspect="Content" ObjectID="_1459751985" r:id="rId29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Surface Area of a Cylinder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2130" w:dyaOrig="345">
          <v:shape id="_x0000_i1036" type="#_x0000_t75" style="width:106.8pt;height:17.4pt" o:ole="">
            <v:imagedata r:id="rId30" o:title=""/>
          </v:shape>
          <o:OLEObject Type="Embed" ProgID="FXEquation.Equation" ShapeID="_x0000_i1036" DrawAspect="Content" ObjectID="_1459751986" r:id="rId31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Surface Area of Cone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FF0000"/>
          <w:position w:val="-6"/>
        </w:rPr>
        <w:object w:dxaOrig="1650" w:dyaOrig="345">
          <v:shape id="_x0000_i1037" type="#_x0000_t75" style="width:82.8pt;height:17.4pt" o:ole="">
            <v:imagedata r:id="rId32" o:title=""/>
          </v:shape>
          <o:OLEObject Type="Embed" ProgID="FXEquation.Equation" ShapeID="_x0000_i1037" DrawAspect="Content" ObjectID="_1459751987" r:id="rId3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r</w:t>
      </w:r>
      <w:r>
        <w:rPr>
          <w:rFonts w:ascii="Times New Roman" w:eastAsia="Times New Roman" w:hAnsi="Times New Roman"/>
        </w:rPr>
        <w:t xml:space="preserve"> = radius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l</w:t>
      </w:r>
      <w:r>
        <w:rPr>
          <w:rFonts w:ascii="Times New Roman" w:eastAsia="Times New Roman" w:hAnsi="Times New Roman"/>
        </w:rPr>
        <w:t xml:space="preserve"> = slant height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Surface Area of a sphere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95" w:dyaOrig="345">
          <v:shape id="_x0000_i1038" type="#_x0000_t75" style="width:54.6pt;height:17.4pt" o:ole="">
            <v:imagedata r:id="rId34" o:title=""/>
          </v:shape>
          <o:OLEObject Type="Embed" ProgID="FXEquation.Equation" ShapeID="_x0000_i1038" DrawAspect="Content" ObjectID="_1459751988" r:id="rId35"/>
        </w:objec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Trigonometric formulae for a triangle ABC.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Sine Rule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2325" w:dyaOrig="540">
          <v:shape id="_x0000_i1039" type="#_x0000_t75" style="width:116.4pt;height:27pt" o:ole="">
            <v:imagedata r:id="rId36" o:title=""/>
          </v:shape>
          <o:OLEObject Type="Embed" ProgID="FXEquation.Equation" ShapeID="_x0000_i1039" DrawAspect="Content" ObjectID="_1459751989" r:id="rId37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Cosine Rule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2745" w:dyaOrig="345">
          <v:shape id="_x0000_i1040" type="#_x0000_t75" style="width:137.4pt;height:17.4pt" o:ole="">
            <v:imagedata r:id="rId38" o:title=""/>
          </v:shape>
          <o:OLEObject Type="Embed" ProgID="FXEquation.Equation" ShapeID="_x0000_i1040" DrawAspect="Content" ObjectID="_1459751990" r:id="rId39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or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2205" w:dyaOrig="630">
          <v:shape id="_x0000_i1041" type="#_x0000_t75" style="width:110.4pt;height:31.8pt" o:ole="">
            <v:imagedata r:id="rId40" o:title=""/>
          </v:shape>
          <o:OLEObject Type="Embed" ProgID="FXEquation.Equation" ShapeID="_x0000_i1041" DrawAspect="Content" ObjectID="_1459751991" r:id="rId41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Area of a triangle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1905" w:dyaOrig="540">
          <v:shape id="_x0000_i1042" type="#_x0000_t75" style="width:95.4pt;height:27pt" o:ole="">
            <v:imagedata r:id="rId42" o:title=""/>
          </v:shape>
          <o:OLEObject Type="Embed" ProgID="FXEquation.Equation" ShapeID="_x0000_i1042" DrawAspect="Content" ObjectID="_1459751992" r:id="rId4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Simple interest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FF0000"/>
          <w:position w:val="-6"/>
        </w:rPr>
        <w:object w:dxaOrig="840" w:dyaOrig="270">
          <v:shape id="_x0000_i1043" type="#_x0000_t75" style="width:42pt;height:13.8pt" o:ole="">
            <v:imagedata r:id="rId44" o:title=""/>
          </v:shape>
          <o:OLEObject Type="Embed" ProgID="FXEquation.Equation" ShapeID="_x0000_i1043" DrawAspect="Content" ObjectID="_1459751993" r:id="rId45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</w:rPr>
        <w:t xml:space="preserve"> = Principal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interest rate per time period as a decimal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</w:rPr>
        <w:t xml:space="preserve"> = number of time periods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540FDB" w:rsidRDefault="00540FDB" w:rsidP="00E96123">
      <w:pPr>
        <w:rPr>
          <w:rFonts w:ascii="Times New Roman" w:hAnsi="Times New Roman"/>
          <w:b/>
        </w:rPr>
      </w:pPr>
    </w:p>
    <w:p w:rsidR="00540FDB" w:rsidRDefault="00540FDB" w:rsidP="00E96123">
      <w:pPr>
        <w:rPr>
          <w:rFonts w:ascii="Times New Roman" w:hAnsi="Times New Roman"/>
          <w:b/>
        </w:rPr>
      </w:pP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Compound Interest</w:t>
      </w:r>
    </w:p>
    <w:p w:rsidR="00E96123" w:rsidRDefault="00E96123" w:rsidP="00E96123">
      <w:pPr>
        <w:spacing w:before="120" w:after="1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1500" w:dyaOrig="360">
          <v:shape id="_x0000_i1044" type="#_x0000_t75" style="width:75pt;height:18pt" o:ole="">
            <v:imagedata r:id="rId46" o:title=""/>
          </v:shape>
          <o:OLEObject Type="Embed" ProgID="FXEquation.Equation" ShapeID="_x0000_i1044" DrawAspect="Content" ObjectID="_1459751994" r:id="rId47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A =</w:t>
      </w:r>
      <w:r>
        <w:rPr>
          <w:rFonts w:ascii="Times New Roman" w:hAnsi="Times New Roman"/>
        </w:rPr>
        <w:t xml:space="preserve"> Final amount to which the investment grows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</w:rPr>
        <w:t xml:space="preserve"> = Principal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interest rate per compounding period as a decimal</w:t>
      </w:r>
    </w:p>
    <w:p w:rsidR="00E96123" w:rsidRDefault="00E96123" w:rsidP="00E96123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= number of compounding periods</w: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Depreciation</w:t>
      </w:r>
    </w:p>
    <w:p w:rsidR="00E96123" w:rsidRDefault="00E96123" w:rsidP="00E96123">
      <w:pPr>
        <w:spacing w:before="120" w:after="1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1665" w:dyaOrig="360">
          <v:shape id="_x0000_i1045" type="#_x0000_t75" style="width:83.4pt;height:18pt" o:ole="">
            <v:imagedata r:id="rId48" o:title=""/>
          </v:shape>
          <o:OLEObject Type="Embed" ProgID="FXEquation.Equation" ShapeID="_x0000_i1045" DrawAspect="Content" ObjectID="_1459751995" r:id="rId49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SV =</w:t>
      </w:r>
      <w:r w:rsidR="00AA67E2">
        <w:rPr>
          <w:rFonts w:ascii="Times New Roman" w:hAnsi="Times New Roman"/>
        </w:rPr>
        <w:t xml:space="preserve"> Salvage Value to which the </w:t>
      </w:r>
      <w:r>
        <w:rPr>
          <w:rFonts w:ascii="Times New Roman" w:hAnsi="Times New Roman"/>
        </w:rPr>
        <w:t>initial value falls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IV</w:t>
      </w:r>
      <w:r>
        <w:rPr>
          <w:rFonts w:ascii="Times New Roman" w:hAnsi="Times New Roman"/>
        </w:rPr>
        <w:t xml:space="preserve"> = Initial Value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depreciation rate per compounding period as a decimal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= number of compounding periods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Gradient of a line</w:t>
      </w: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object w:dxaOrig="1920" w:dyaOrig="1305">
          <v:shape id="_x0000_i1046" type="#_x0000_t75" style="width:96pt;height:65.4pt" o:ole="">
            <v:imagedata r:id="rId50" o:title=""/>
          </v:shape>
          <o:OLEObject Type="Embed" ProgID="FXEquation.Equation" ShapeID="_x0000_i1046" DrawAspect="Content" ObjectID="_1459751996" r:id="rId51"/>
        </w:objec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705" w:dyaOrig="270">
          <v:shape id="_x0000_i1047" type="#_x0000_t75" style="width:35.4pt;height:13.8pt" o:ole="">
            <v:imagedata r:id="rId52" o:title=""/>
          </v:shape>
          <o:OLEObject Type="Embed" ProgID="FXEquation.Equation" ShapeID="_x0000_i1047" DrawAspect="Content" ObjectID="_1459751997" r:id="rId53"/>
        </w:object>
      </w:r>
      <w:r>
        <w:rPr>
          <w:rFonts w:ascii="Times New Roman" w:hAnsi="Times New Roman"/>
        </w:rPr>
        <w:t xml:space="preserve"> and </w:t>
      </w:r>
      <w:r>
        <w:rPr>
          <w:rFonts w:ascii="Times New Roman" w:hAnsi="Times New Roman"/>
          <w:color w:val="FF0000"/>
          <w:position w:val="-6"/>
        </w:rPr>
        <w:object w:dxaOrig="705" w:dyaOrig="270">
          <v:shape id="_x0000_i1048" type="#_x0000_t75" style="width:35.4pt;height:13.8pt" o:ole="">
            <v:imagedata r:id="rId54" o:title=""/>
          </v:shape>
          <o:OLEObject Type="Embed" ProgID="FXEquation.Equation" ShapeID="_x0000_i1048" DrawAspect="Content" ObjectID="_1459751998" r:id="rId55"/>
        </w:object>
      </w:r>
      <w:r>
        <w:rPr>
          <w:rFonts w:ascii="Times New Roman" w:hAnsi="Times New Roman"/>
        </w:rPr>
        <w:t xml:space="preserve"> are points on the line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 xml:space="preserve"> m</w:t>
      </w:r>
      <w:r>
        <w:rPr>
          <w:rFonts w:ascii="Times New Roman" w:hAnsi="Times New Roman"/>
        </w:rPr>
        <w:t xml:space="preserve"> = gradient 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Midpoint of a line segment</w:t>
      </w: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object w:dxaOrig="2655" w:dyaOrig="570">
          <v:shape id="_x0000_i1049" type="#_x0000_t75" style="width:132.6pt;height:28.8pt" o:ole="">
            <v:imagedata r:id="rId56" o:title=""/>
          </v:shape>
          <o:OLEObject Type="Embed" ProgID="FXEquation.Equation" ShapeID="_x0000_i1049" DrawAspect="Content" ObjectID="_1459751999" r:id="rId57"/>
        </w:object>
      </w:r>
    </w:p>
    <w:p w:rsidR="00E96123" w:rsidRDefault="00E96123" w:rsidP="00E96123">
      <w:pPr>
        <w:rPr>
          <w:rFonts w:ascii="Times New Roman" w:hAnsi="Times New Roman"/>
          <w:color w:val="FF0000"/>
        </w:rPr>
      </w:pP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b/>
        </w:rPr>
        <w:t>Length of a line segment</w: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color w:val="FF0000"/>
        </w:rPr>
        <w:object w:dxaOrig="3120" w:dyaOrig="450">
          <v:shape id="_x0000_i1050" type="#_x0000_t75" style="width:156pt;height:22.8pt" o:ole="">
            <v:imagedata r:id="rId58" o:title=""/>
          </v:shape>
          <o:OLEObject Type="Embed" ProgID="FXEquation.Equation" ShapeID="_x0000_i1050" DrawAspect="Content" ObjectID="_1459752000" r:id="rId59"/>
        </w:objec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Equation of a line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1290" w:dyaOrig="270">
          <v:shape id="_x0000_i1051" type="#_x0000_t75" style="width:64.8pt;height:13.8pt" o:ole="">
            <v:imagedata r:id="rId60" o:title=""/>
          </v:shape>
          <o:OLEObject Type="Embed" ProgID="FXEquation.Equation" ShapeID="_x0000_i1051" DrawAspect="Content" ObjectID="_1459752001" r:id="rId61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  <w:color w:val="000000" w:themeColor="text1"/>
          <w:position w:val="-6"/>
        </w:rPr>
      </w:pPr>
      <w:r>
        <w:rPr>
          <w:rFonts w:ascii="Times New Roman" w:hAnsi="Times New Roman"/>
          <w:color w:val="000000" w:themeColor="text1"/>
          <w:position w:val="-6"/>
        </w:rPr>
        <w:t>or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1905" w:dyaOrig="270">
          <v:shape id="_x0000_i1052" type="#_x0000_t75" style="width:95.4pt;height:13.8pt" o:ole="">
            <v:imagedata r:id="rId62" o:title=""/>
          </v:shape>
          <o:OLEObject Type="Embed" ProgID="FXEquation.Equation" ShapeID="_x0000_i1052" DrawAspect="Content" ObjectID="_1459752002" r:id="rId63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</w:rPr>
        <w:t xml:space="preserve"> =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</w:rPr>
        <w:t xml:space="preserve"> intercept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</w:rPr>
        <w:sectPr w:rsidR="00E96123" w:rsidSect="00E96123">
          <w:headerReference w:type="default" r:id="rId64"/>
          <w:footerReference w:type="default" r:id="rId65"/>
          <w:headerReference w:type="first" r:id="rId66"/>
          <w:pgSz w:w="11906" w:h="16838"/>
          <w:pgMar w:top="720" w:right="720" w:bottom="720" w:left="720" w:header="708" w:footer="708" w:gutter="0"/>
          <w:cols w:num="3" w:space="709"/>
          <w:titlePg/>
          <w:docGrid w:linePitch="360"/>
        </w:sectPr>
      </w:pP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spacing w:before="100" w:beforeAutospacing="1" w:after="100" w:afterAutospacing="1"/>
      </w:pPr>
    </w:p>
    <w:p w:rsidR="00E96123" w:rsidRDefault="00E96123">
      <w:pPr>
        <w:rPr>
          <w:rFonts w:ascii="Arial" w:eastAsia="Times New Roman" w:hAnsi="Arial" w:cs="Arial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  <w:r w:rsidRPr="00C25037">
        <w:rPr>
          <w:rFonts w:ascii="Times New Roman" w:eastAsia="Times New Roman" w:hAnsi="Times New Roman"/>
          <w:sz w:val="32"/>
          <w:szCs w:val="32"/>
        </w:rPr>
        <w:t xml:space="preserve">Yearly Examination             </w:t>
      </w:r>
    </w:p>
    <w:p w:rsidR="004E1F9D" w:rsidRPr="00C25037" w:rsidRDefault="0046780A" w:rsidP="004E1F9D">
      <w:pPr>
        <w:rPr>
          <w:rFonts w:ascii="Times New Roman" w:eastAsia="Times New Roman" w:hAnsi="Times New Roman"/>
          <w:b/>
          <w:sz w:val="32"/>
          <w:szCs w:val="32"/>
        </w:rPr>
      </w:pPr>
      <w:r>
        <w:rPr>
          <w:rFonts w:ascii="Times New Roman" w:eastAsia="Times New Roman" w:hAnsi="Times New Roman"/>
          <w:b/>
          <w:sz w:val="32"/>
          <w:szCs w:val="32"/>
        </w:rPr>
        <w:t xml:space="preserve"> Mathematics</w:t>
      </w:r>
      <w:r w:rsidR="004E1F9D" w:rsidRPr="00C25037">
        <w:rPr>
          <w:rFonts w:ascii="Times New Roman" w:eastAsia="Times New Roman" w:hAnsi="Times New Roman"/>
          <w:b/>
          <w:sz w:val="32"/>
          <w:szCs w:val="32"/>
        </w:rPr>
        <w:tab/>
      </w:r>
      <w:r w:rsidR="004E1F9D" w:rsidRPr="00C25037">
        <w:rPr>
          <w:rFonts w:ascii="Times New Roman" w:eastAsia="Times New Roman" w:hAnsi="Times New Roman"/>
          <w:b/>
          <w:sz w:val="32"/>
          <w:szCs w:val="32"/>
        </w:rPr>
        <w:tab/>
      </w:r>
      <w:r w:rsidR="004E1F9D" w:rsidRPr="00C25037">
        <w:rPr>
          <w:rFonts w:ascii="Times New Roman" w:eastAsia="Times New Roman" w:hAnsi="Times New Roman"/>
          <w:b/>
          <w:sz w:val="32"/>
          <w:szCs w:val="32"/>
        </w:rPr>
        <w:tab/>
      </w:r>
    </w:p>
    <w:p w:rsidR="004E1F9D" w:rsidRPr="00C25037" w:rsidRDefault="004E1F9D" w:rsidP="004E1F9D">
      <w:pPr>
        <w:rPr>
          <w:rFonts w:ascii="Times New Roman" w:eastAsia="Times New Roman" w:hAnsi="Times New Roman"/>
        </w:rPr>
      </w:pPr>
      <w:r w:rsidRPr="00C25037">
        <w:rPr>
          <w:rFonts w:ascii="Times New Roman" w:eastAsia="Times New Roman" w:hAnsi="Times New Roman"/>
          <w:b/>
          <w:sz w:val="32"/>
          <w:szCs w:val="32"/>
        </w:rPr>
        <w:tab/>
      </w: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</w:rPr>
      </w:pPr>
      <w:r w:rsidRPr="00C25037">
        <w:rPr>
          <w:rFonts w:ascii="Times New Roman" w:eastAsia="Times New Roman" w:hAnsi="Times New Roman"/>
          <w:sz w:val="32"/>
          <w:szCs w:val="32"/>
        </w:rPr>
        <w:t xml:space="preserve">Class/Teacher ______________________           </w:t>
      </w: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  <w:sz w:val="32"/>
          <w:szCs w:val="32"/>
        </w:rPr>
      </w:pPr>
      <w:r w:rsidRPr="00C25037">
        <w:rPr>
          <w:rFonts w:ascii="Times New Roman" w:eastAsia="Times New Roman" w:hAnsi="Times New Roman"/>
          <w:sz w:val="32"/>
          <w:szCs w:val="32"/>
        </w:rPr>
        <w:t>Name______________________</w: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b/>
          <w:sz w:val="44"/>
          <w:szCs w:val="44"/>
        </w:rPr>
      </w:pPr>
      <w:r w:rsidRPr="00C25037">
        <w:rPr>
          <w:rFonts w:ascii="Times New Roman" w:eastAsia="Times New Roman" w:hAnsi="Times New Roman"/>
          <w:b/>
          <w:sz w:val="44"/>
          <w:szCs w:val="44"/>
        </w:rPr>
        <w:t xml:space="preserve">Section 1 </w: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  <w:r w:rsidRPr="00C25037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CB86673" wp14:editId="493F37C6">
                <wp:simplePos x="0" y="0"/>
                <wp:positionH relativeFrom="column">
                  <wp:posOffset>2880995</wp:posOffset>
                </wp:positionH>
                <wp:positionV relativeFrom="paragraph">
                  <wp:posOffset>162560</wp:posOffset>
                </wp:positionV>
                <wp:extent cx="3263900" cy="4981575"/>
                <wp:effectExtent l="0" t="0" r="0" b="9525"/>
                <wp:wrapTight wrapText="bothSides">
                  <wp:wrapPolygon edited="0">
                    <wp:start x="0" y="0"/>
                    <wp:lineTo x="0" y="21559"/>
                    <wp:lineTo x="21432" y="21559"/>
                    <wp:lineTo x="21432" y="0"/>
                    <wp:lineTo x="0" y="0"/>
                  </wp:wrapPolygon>
                </wp:wrapTight>
                <wp:docPr id="211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498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76838" w:rsidRPr="00C25037" w:rsidRDefault="00876838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876838" w:rsidRPr="00C25037" w:rsidRDefault="00876838" w:rsidP="004E1F9D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25 marks</w:t>
                            </w:r>
                          </w:p>
                          <w:p w:rsidR="00876838" w:rsidRPr="00C25037" w:rsidRDefault="00876838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Time allowed for this section is 30 minutes</w:t>
                            </w:r>
                          </w:p>
                          <w:p w:rsidR="00876838" w:rsidRPr="00C25037" w:rsidRDefault="00876838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876838" w:rsidRPr="00C25037" w:rsidRDefault="00876838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Answer Questions 1–25 in the spaces provided.</w:t>
                            </w:r>
                          </w:p>
                          <w:p w:rsidR="00876838" w:rsidRPr="00C25037" w:rsidRDefault="00876838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876838" w:rsidRPr="00C25037" w:rsidRDefault="00876838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Calculators are </w:t>
                            </w:r>
                            <w:r w:rsidRPr="00C2503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NOT</w:t>
                            </w: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to be used in this section.</w:t>
                            </w:r>
                          </w:p>
                          <w:p w:rsidR="00876838" w:rsidRPr="00C25037" w:rsidRDefault="00876838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876838" w:rsidRPr="00C25037" w:rsidRDefault="00876838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There will be a short break between Section 1 and Section 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B86673" id="_x0000_t202" coordsize="21600,21600" o:spt="202" path="m,l,21600r21600,l21600,xe">
                <v:stroke joinstyle="miter"/>
                <v:path gradientshapeok="t" o:connecttype="rect"/>
              </v:shapetype>
              <v:shape id="Text Box 211" o:spid="_x0000_s1026" type="#_x0000_t202" style="position:absolute;margin-left:226.85pt;margin-top:12.8pt;width:257pt;height:392.2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" stroked="f">
                <v:textbox>
                  <w:txbxContent>
                    <w:p w:rsidR="00876838" w:rsidRPr="00C25037" w:rsidRDefault="00876838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876838" w:rsidRPr="00C25037" w:rsidRDefault="00876838" w:rsidP="004E1F9D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25 marks</w:t>
                      </w:r>
                    </w:p>
                    <w:p w:rsidR="00876838" w:rsidRPr="00C25037" w:rsidRDefault="00876838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Time allowed for this section is 30 minutes</w:t>
                      </w:r>
                    </w:p>
                    <w:p w:rsidR="00876838" w:rsidRPr="00C25037" w:rsidRDefault="00876838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876838" w:rsidRPr="00C25037" w:rsidRDefault="00876838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Answer Questions 1–25 in the spaces provided.</w:t>
                      </w:r>
                    </w:p>
                    <w:p w:rsidR="00876838" w:rsidRPr="00C25037" w:rsidRDefault="00876838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876838" w:rsidRPr="00C25037" w:rsidRDefault="00876838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Calculators are </w:t>
                      </w:r>
                      <w:r w:rsidRPr="00C2503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NOT</w:t>
                      </w: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to be used in this section.</w:t>
                      </w:r>
                    </w:p>
                    <w:p w:rsidR="00876838" w:rsidRPr="00C25037" w:rsidRDefault="00876838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876838" w:rsidRPr="00C25037" w:rsidRDefault="00876838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There will be a short break between Section 1 and Section 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</w:rPr>
      </w:pPr>
      <w:r w:rsidRPr="00C25037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94B7349" wp14:editId="7E926E83">
                <wp:simplePos x="0" y="0"/>
                <wp:positionH relativeFrom="column">
                  <wp:posOffset>2757170</wp:posOffset>
                </wp:positionH>
                <wp:positionV relativeFrom="paragraph">
                  <wp:posOffset>9525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110" name="Straight Connector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56BF5C" id="Straight Connector 110" o:spid="_x0000_s1026" style="position:absolute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7.1pt,.75pt" to="217.1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o/0Iw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" strokeweight="1.25pt">
                <w10:wrap type="tight"/>
              </v:line>
            </w:pict>
          </mc:Fallback>
        </mc:AlternateContent>
      </w: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rPr>
          <w:rFonts w:ascii="Times New Roman" w:hAnsi="Times New Roman"/>
        </w:rPr>
      </w:pPr>
      <w:r w:rsidRPr="00C25037">
        <w:rPr>
          <w:rFonts w:ascii="Times New Roman" w:eastAsia="Times New Roman" w:hAnsi="Times New Roman"/>
        </w:rPr>
        <w:br w:type="page"/>
      </w:r>
    </w:p>
    <w:tbl>
      <w:tblPr>
        <w:tblW w:w="10740" w:type="dxa"/>
        <w:tblCellMar>
          <w:top w:w="113" w:type="dxa"/>
        </w:tblCellMar>
        <w:tblLook w:val="04A0" w:firstRow="1" w:lastRow="0" w:firstColumn="1" w:lastColumn="0" w:noHBand="0" w:noVBand="1"/>
      </w:tblPr>
      <w:tblGrid>
        <w:gridCol w:w="534"/>
        <w:gridCol w:w="10206"/>
      </w:tblGrid>
      <w:tr w:rsidR="004E1F9D" w:rsidTr="00343768">
        <w:trPr>
          <w:cantSplit/>
        </w:trPr>
        <w:tc>
          <w:tcPr>
            <w:tcW w:w="10740" w:type="dxa"/>
            <w:gridSpan w:val="2"/>
            <w:hideMark/>
          </w:tcPr>
          <w:p w:rsidR="004E1F9D" w:rsidRDefault="003070C8" w:rsidP="001617F0">
            <w:pPr>
              <w:pStyle w:val="NoSpacing"/>
              <w:rPr>
                <w:b/>
                <w:sz w:val="32"/>
              </w:rPr>
            </w:pPr>
            <w:r>
              <w:br w:type="page"/>
            </w:r>
            <w:r w:rsidR="004E1F9D">
              <w:rPr>
                <w:b/>
                <w:sz w:val="32"/>
              </w:rPr>
              <w:t xml:space="preserve">Section 1         </w:t>
            </w:r>
            <w:r w:rsidR="004E1F9D">
              <w:t>Non Calculator Section</w:t>
            </w:r>
          </w:p>
        </w:tc>
      </w:tr>
      <w:tr w:rsidR="004E1F9D" w:rsidTr="00343768">
        <w:trPr>
          <w:cantSplit/>
        </w:trPr>
        <w:tc>
          <w:tcPr>
            <w:tcW w:w="534" w:type="dxa"/>
          </w:tcPr>
          <w:p w:rsidR="004E1F9D" w:rsidRPr="00B15693" w:rsidRDefault="004E1F9D" w:rsidP="001617F0">
            <w:pPr>
              <w:pStyle w:val="NoSpacing"/>
              <w:rPr>
                <w:rFonts w:ascii="Times New Roman" w:hAnsi="Times New Roman"/>
                <w:szCs w:val="24"/>
              </w:rPr>
            </w:pPr>
          </w:p>
        </w:tc>
        <w:tc>
          <w:tcPr>
            <w:tcW w:w="10206" w:type="dxa"/>
          </w:tcPr>
          <w:p w:rsidR="004E1F9D" w:rsidRDefault="004E1F9D" w:rsidP="001617F0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Write all working and answers in the spaces provided on this test paper.</w:t>
            </w:r>
          </w:p>
          <w:p w:rsidR="004E1F9D" w:rsidRDefault="004E1F9D" w:rsidP="001617F0">
            <w:pPr>
              <w:pStyle w:val="NoSpacing"/>
              <w:rPr>
                <w:szCs w:val="24"/>
              </w:rPr>
            </w:pPr>
          </w:p>
        </w:tc>
      </w:tr>
      <w:tr w:rsidR="00540FDB" w:rsidTr="00343768">
        <w:trPr>
          <w:cantSplit/>
        </w:trPr>
        <w:tc>
          <w:tcPr>
            <w:tcW w:w="534" w:type="dxa"/>
            <w:hideMark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1.</w:t>
            </w:r>
          </w:p>
        </w:tc>
        <w:tc>
          <w:tcPr>
            <w:tcW w:w="10206" w:type="dxa"/>
          </w:tcPr>
          <w:p w:rsidR="00540FDB" w:rsidRDefault="009244BB">
            <w:pPr>
              <w:pStyle w:val="ShortAnswerStyle"/>
            </w:pPr>
            <w:r>
              <w:rPr>
                <w:rFonts w:asciiTheme="minorHAnsi" w:hAnsiTheme="minorHAnsi"/>
                <w:color w:val="FF0000"/>
                <w:position w:val="-16"/>
                <w:szCs w:val="24"/>
              </w:rPr>
              <w:object w:dxaOrig="2148" w:dyaOrig="361">
                <v:shape id="_x0000_i1053" type="#_x0000_t75" style="width:107.4pt;height:18pt" o:ole="">
                  <v:imagedata r:id="rId67" o:title=""/>
                </v:shape>
                <o:OLEObject Type="Embed" ProgID="FXEquation.Equation" ShapeID="_x0000_i1053" DrawAspect="Content" ObjectID="_1459752003" r:id="rId68"/>
              </w:objec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  <w:hideMark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2.</w:t>
            </w:r>
          </w:p>
        </w:tc>
        <w:tc>
          <w:tcPr>
            <w:tcW w:w="10206" w:type="dxa"/>
          </w:tcPr>
          <w:p w:rsidR="00540FDB" w:rsidRDefault="009244BB">
            <w:pPr>
              <w:pStyle w:val="ShortAnswerStyle"/>
            </w:pPr>
            <w:r>
              <w:rPr>
                <w:rFonts w:asciiTheme="minorHAnsi" w:hAnsiTheme="minorHAnsi"/>
                <w:color w:val="FF0000"/>
                <w:position w:val="-16"/>
                <w:szCs w:val="24"/>
              </w:rPr>
              <w:object w:dxaOrig="1437" w:dyaOrig="461">
                <v:shape id="_x0000_i1054" type="#_x0000_t75" style="width:1in;height:23.4pt" o:ole="">
                  <v:imagedata r:id="rId69" o:title=""/>
                </v:shape>
                <o:OLEObject Type="Embed" ProgID="FXEquation.Equation" ShapeID="_x0000_i1054" DrawAspect="Content" ObjectID="_1459752004" r:id="rId70"/>
              </w:objec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  <w:hideMark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3.</w:t>
            </w:r>
          </w:p>
        </w:tc>
        <w:tc>
          <w:tcPr>
            <w:tcW w:w="10206" w:type="dxa"/>
          </w:tcPr>
          <w:p w:rsidR="00540FDB" w:rsidRDefault="009244BB">
            <w:pPr>
              <w:pStyle w:val="ShortAnswerStyle"/>
            </w:pPr>
            <w:r>
              <w:rPr>
                <w:rFonts w:asciiTheme="minorHAnsi" w:eastAsiaTheme="minorHAnsi" w:hAnsiTheme="minorHAnsi" w:cstheme="minorBidi"/>
                <w:color w:val="FF0000"/>
                <w:position w:val="-6"/>
                <w:sz w:val="22"/>
                <w:szCs w:val="22"/>
                <w:lang w:eastAsia="en-US"/>
              </w:rPr>
              <w:object w:dxaOrig="1773" w:dyaOrig="329">
                <v:shape id="_x0000_i1055" type="#_x0000_t75" style="width:88.2pt;height:16.2pt" o:ole="">
                  <v:imagedata r:id="rId71" o:title=""/>
                </v:shape>
                <o:OLEObject Type="Embed" ProgID="FXEquation.Equation" ShapeID="_x0000_i1055" DrawAspect="Content" ObjectID="_1459752005" r:id="rId72"/>
              </w:objec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  <w:hideMark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4.</w:t>
            </w:r>
          </w:p>
        </w:tc>
        <w:tc>
          <w:tcPr>
            <w:tcW w:w="10206" w:type="dxa"/>
          </w:tcPr>
          <w:p w:rsidR="00540FDB" w:rsidRDefault="009244BB">
            <w:pPr>
              <w:pStyle w:val="ShortAnswerStyle"/>
            </w:pPr>
            <w:r>
              <w:t>Marcus is offered a 20% discount on a game marked at $25.</w:t>
            </w:r>
          </w:p>
          <w:p w:rsidR="009244BB" w:rsidRPr="009244BB" w:rsidRDefault="009244BB">
            <w:pPr>
              <w:pStyle w:val="ShortAnswerStyle"/>
              <w:rPr>
                <w:sz w:val="16"/>
                <w:szCs w:val="16"/>
              </w:rPr>
            </w:pPr>
          </w:p>
          <w:p w:rsidR="009244BB" w:rsidRDefault="00AA67E2">
            <w:pPr>
              <w:pStyle w:val="ShortAnswerStyle"/>
            </w:pPr>
            <w:r>
              <w:t>What would he pay for the game</w:t>
            </w:r>
            <w:r w:rsidR="009244BB">
              <w:t xml:space="preserve"> after the discount?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  <w:hideMark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5.</w:t>
            </w:r>
          </w:p>
        </w:tc>
        <w:tc>
          <w:tcPr>
            <w:tcW w:w="10206" w:type="dxa"/>
          </w:tcPr>
          <w:p w:rsidR="00AA67E2" w:rsidRDefault="009244BB">
            <w:pPr>
              <w:pStyle w:val="ShortAnswerStyle"/>
            </w:pPr>
            <w:r>
              <w:t xml:space="preserve">The ratio of first class passengers to economy class passengers on a train is 3 : 17. </w:t>
            </w:r>
          </w:p>
          <w:p w:rsidR="00540FDB" w:rsidRDefault="009244BB">
            <w:pPr>
              <w:pStyle w:val="ShortAnswerStyle"/>
            </w:pPr>
            <w:r>
              <w:t>There are 60 first class passengers on the train.</w:t>
            </w:r>
          </w:p>
          <w:p w:rsidR="009244BB" w:rsidRPr="009244BB" w:rsidRDefault="009244BB">
            <w:pPr>
              <w:pStyle w:val="ShortAnswerStyle"/>
              <w:rPr>
                <w:sz w:val="16"/>
                <w:szCs w:val="16"/>
              </w:rPr>
            </w:pPr>
          </w:p>
          <w:p w:rsidR="009244BB" w:rsidRDefault="009244BB">
            <w:pPr>
              <w:pStyle w:val="ShortAnswerStyle"/>
            </w:pPr>
            <w:r>
              <w:t>How many passengers are on the train altogether?</w:t>
            </w:r>
          </w:p>
          <w:p w:rsidR="009244BB" w:rsidRDefault="009244BB">
            <w:pPr>
              <w:pStyle w:val="ShortAnswerStyle"/>
            </w:pP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  <w:hideMark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6.</w:t>
            </w:r>
          </w:p>
        </w:tc>
        <w:tc>
          <w:tcPr>
            <w:tcW w:w="10206" w:type="dxa"/>
          </w:tcPr>
          <w:p w:rsidR="009244BB" w:rsidRDefault="007F7675" w:rsidP="009244BB">
            <w:pPr>
              <w:pStyle w:val="ShortAnswerStyle"/>
              <w:ind w:right="6555"/>
            </w:pPr>
            <w:r>
              <w:object w:dxaOrig="1440" w:dyaOrig="1440">
                <v:shape id="_x0000_s1054" type="#_x0000_t75" style="position:absolute;margin-left:173.25pt;margin-top:-2.65pt;width:322.75pt;height:125.75pt;z-index:251990016;mso-position-horizontal-relative:text;mso-position-vertical-relative:text">
                  <v:imagedata r:id="rId73" o:title=""/>
                </v:shape>
                <o:OLEObject Type="Embed" ProgID="FXDraw.Graphic" ShapeID="_x0000_s1054" DrawAspect="Content" ObjectID="_1459752110" r:id="rId74"/>
              </w:object>
            </w:r>
            <w:r w:rsidR="009244BB">
              <w:t xml:space="preserve">The diagram shows two pairs of parallel railway tracks at the place where they intersect. Two angles are marked. </w:t>
            </w:r>
          </w:p>
          <w:p w:rsidR="009244BB" w:rsidRDefault="009244BB" w:rsidP="009244BB">
            <w:pPr>
              <w:pStyle w:val="ShortAnswerStyle"/>
              <w:ind w:right="6555"/>
            </w:pPr>
          </w:p>
          <w:p w:rsidR="009244BB" w:rsidRDefault="009244BB" w:rsidP="009244BB">
            <w:pPr>
              <w:pStyle w:val="ShortAnswerStyle"/>
              <w:ind w:right="6555"/>
            </w:pPr>
            <w:r>
              <w:t>What is the value of w?</w:t>
            </w:r>
          </w:p>
          <w:p w:rsidR="009244BB" w:rsidRDefault="009244BB" w:rsidP="009244BB">
            <w:pPr>
              <w:pStyle w:val="ShortAnswerStyle"/>
            </w:pPr>
          </w:p>
          <w:p w:rsidR="009244BB" w:rsidRDefault="009244BB" w:rsidP="009244BB">
            <w:pPr>
              <w:pStyle w:val="ShortAnswerStyle"/>
            </w:pPr>
            <w:r>
              <w:t>……………………………………</w:t>
            </w:r>
          </w:p>
          <w:p w:rsidR="009244BB" w:rsidRDefault="009244BB" w:rsidP="009244BB">
            <w:pPr>
              <w:pStyle w:val="ShortAnswerStyle"/>
            </w:pPr>
          </w:p>
          <w:p w:rsidR="009244BB" w:rsidRDefault="009244BB" w:rsidP="009244BB">
            <w:pPr>
              <w:pStyle w:val="ShortAnswerStyle"/>
            </w:pPr>
            <w:r>
              <w:t>…………………………………….</w:t>
            </w:r>
          </w:p>
          <w:p w:rsidR="00540FDB" w:rsidRDefault="00540FDB">
            <w:pPr>
              <w:pStyle w:val="ShortAnswerStyle"/>
            </w:pPr>
          </w:p>
        </w:tc>
      </w:tr>
      <w:tr w:rsidR="00540FDB" w:rsidTr="00343768">
        <w:trPr>
          <w:cantSplit/>
        </w:trPr>
        <w:tc>
          <w:tcPr>
            <w:tcW w:w="534" w:type="dxa"/>
            <w:hideMark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7.</w:t>
            </w:r>
          </w:p>
        </w:tc>
        <w:tc>
          <w:tcPr>
            <w:tcW w:w="10206" w:type="dxa"/>
          </w:tcPr>
          <w:p w:rsidR="00540FDB" w:rsidRDefault="007F7675">
            <w:pPr>
              <w:pStyle w:val="ShortAnswerStyle"/>
            </w:pPr>
            <w:r>
              <w:rPr>
                <w:noProof/>
              </w:rPr>
              <w:object w:dxaOrig="1440" w:dyaOrig="1440">
                <v:shape id="_x0000_s1055" type="#_x0000_t75" style="position:absolute;margin-left:283.5pt;margin-top:5.65pt;width:207.3pt;height:124.7pt;z-index:251991040;mso-position-horizontal-relative:text;mso-position-vertical-relative:text">
                  <v:imagedata r:id="rId75" o:title=""/>
                </v:shape>
                <o:OLEObject Type="Embed" ProgID="FXDraw.Graphic" ShapeID="_x0000_s1055" DrawAspect="Content" ObjectID="_1459752111" r:id="rId76"/>
              </w:object>
            </w:r>
            <w:r w:rsidR="006B7459">
              <w:t>A triangular wooden brace supports a shelf as shown.</w:t>
            </w:r>
          </w:p>
          <w:p w:rsidR="006B7459" w:rsidRDefault="006B7459" w:rsidP="006B7459">
            <w:pPr>
              <w:pStyle w:val="ShortAnswerStyle"/>
              <w:ind w:right="5137"/>
            </w:pPr>
            <w:r>
              <w:t>The angle between the shelf and the brace is 149</w:t>
            </w:r>
            <w:r w:rsidRPr="006B7459">
              <w:rPr>
                <w:vertAlign w:val="superscript"/>
              </w:rPr>
              <w:t>o</w:t>
            </w:r>
            <w:r>
              <w:t xml:space="preserve"> and the angle between the brace and the wall is </w:t>
            </w:r>
            <w:r w:rsidRPr="006B7459">
              <w:rPr>
                <w:i/>
              </w:rPr>
              <w:t>x</w:t>
            </w:r>
            <w:r w:rsidRPr="006B7459">
              <w:rPr>
                <w:vertAlign w:val="superscript"/>
              </w:rPr>
              <w:t>o</w:t>
            </w:r>
            <w:r>
              <w:t>.</w:t>
            </w:r>
          </w:p>
          <w:p w:rsidR="006B7459" w:rsidRPr="006B7459" w:rsidRDefault="006B7459">
            <w:pPr>
              <w:pStyle w:val="ShortAnswerStyle"/>
              <w:rPr>
                <w:sz w:val="16"/>
                <w:szCs w:val="16"/>
              </w:rPr>
            </w:pPr>
          </w:p>
          <w:p w:rsidR="006B7459" w:rsidRDefault="006B7459">
            <w:pPr>
              <w:pStyle w:val="ShortAnswerStyle"/>
            </w:pPr>
            <w:r>
              <w:t xml:space="preserve">What is the value of </w:t>
            </w:r>
            <w:r w:rsidRPr="006B7459">
              <w:rPr>
                <w:i/>
              </w:rPr>
              <w:t>x</w:t>
            </w:r>
            <w:r>
              <w:t>?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</w:t>
            </w:r>
            <w:r w:rsidR="00C35A7E">
              <w:t>…………………………</w:t>
            </w:r>
          </w:p>
          <w:p w:rsidR="00540FDB" w:rsidRDefault="00540FDB">
            <w:pPr>
              <w:pStyle w:val="ShortAnswerStyle"/>
            </w:pPr>
          </w:p>
          <w:p w:rsidR="00540FDB" w:rsidRDefault="00C35A7E">
            <w:pPr>
              <w:pStyle w:val="ShortAnswerStyle"/>
            </w:pPr>
            <w:r>
              <w:t>…………………………………………</w:t>
            </w:r>
            <w:r w:rsidR="00540FDB">
              <w:t>.</w:t>
            </w:r>
          </w:p>
          <w:p w:rsidR="00540FDB" w:rsidRDefault="00540FDB">
            <w:pPr>
              <w:pStyle w:val="ShortAnswerStyle"/>
            </w:pPr>
          </w:p>
          <w:p w:rsidR="00540FDB" w:rsidRDefault="00540FDB" w:rsidP="00C35A7E">
            <w:pPr>
              <w:pStyle w:val="ShortAnswerStyle"/>
            </w:pPr>
            <w:r>
              <w:t>…………………………………………</w:t>
            </w:r>
          </w:p>
        </w:tc>
      </w:tr>
      <w:tr w:rsidR="00540FDB" w:rsidTr="00343768">
        <w:trPr>
          <w:cantSplit/>
        </w:trPr>
        <w:tc>
          <w:tcPr>
            <w:tcW w:w="534" w:type="dxa"/>
            <w:hideMark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8.</w:t>
            </w:r>
          </w:p>
        </w:tc>
        <w:tc>
          <w:tcPr>
            <w:tcW w:w="10206" w:type="dxa"/>
          </w:tcPr>
          <w:p w:rsidR="00540FDB" w:rsidRDefault="007F7675" w:rsidP="00D21ED1">
            <w:pPr>
              <w:pStyle w:val="ShortAnswerStyle"/>
              <w:ind w:right="4995"/>
            </w:pPr>
            <w:r>
              <w:rPr>
                <w:noProof/>
              </w:rPr>
              <w:object w:dxaOrig="1440" w:dyaOrig="1440">
                <v:shape id="_x0000_s1056" type="#_x0000_t75" style="position:absolute;margin-left:317.55pt;margin-top:3.15pt;width:140.95pt;height:142.15pt;z-index:251992064;mso-position-horizontal-relative:text;mso-position-vertical-relative:text">
                  <v:imagedata r:id="rId77" o:title=""/>
                </v:shape>
                <o:OLEObject Type="Embed" ProgID="FXDraw.Graphic" ShapeID="_x0000_s1056" DrawAspect="Content" ObjectID="_1459752112" r:id="rId78"/>
              </w:object>
            </w:r>
            <w:r w:rsidR="00D21ED1">
              <w:t>What is the size of the interior angle marked</w:t>
            </w:r>
            <w:r w:rsidR="00D21ED1" w:rsidRPr="00D21ED1">
              <w:rPr>
                <w:color w:val="FF0000"/>
                <w:position w:val="-6"/>
              </w:rPr>
              <w:object w:dxaOrig="220" w:dyaOrig="300">
                <v:shape id="_x0000_i1056" type="#_x0000_t75" style="width:11.4pt;height:15pt" o:ole="">
                  <v:imagedata r:id="rId79" o:title=""/>
                </v:shape>
                <o:OLEObject Type="Embed" ProgID="FXEquation.Equation" ShapeID="_x0000_i1056" DrawAspect="Content" ObjectID="_1459752006" r:id="rId80"/>
              </w:object>
            </w:r>
            <w:r w:rsidR="00D21ED1">
              <w:t>in the regular pentagon shown?</w:t>
            </w:r>
          </w:p>
          <w:p w:rsidR="00D21ED1" w:rsidRDefault="00D21ED1">
            <w:pPr>
              <w:pStyle w:val="ShortAnswerStyle"/>
            </w:pPr>
          </w:p>
          <w:p w:rsidR="00D21ED1" w:rsidRDefault="00D21ED1">
            <w:pPr>
              <w:pStyle w:val="ShortAnswerStyle"/>
            </w:pPr>
          </w:p>
          <w:p w:rsidR="00D21ED1" w:rsidRDefault="00D21ED1">
            <w:pPr>
              <w:pStyle w:val="ShortAnswerStyle"/>
            </w:pPr>
          </w:p>
          <w:p w:rsidR="00D21ED1" w:rsidRDefault="00D21ED1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</w:t>
            </w:r>
            <w:r w:rsidR="00D21ED1">
              <w:t>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 w:rsidP="00D21ED1">
            <w:pPr>
              <w:pStyle w:val="ShortAnswerStyle"/>
            </w:pPr>
            <w:r>
              <w:t>…………………………………………………</w:t>
            </w:r>
          </w:p>
        </w:tc>
      </w:tr>
      <w:tr w:rsidR="00540FDB" w:rsidTr="00343768">
        <w:trPr>
          <w:cantSplit/>
        </w:trPr>
        <w:tc>
          <w:tcPr>
            <w:tcW w:w="534" w:type="dxa"/>
            <w:hideMark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9.</w:t>
            </w:r>
          </w:p>
        </w:tc>
        <w:tc>
          <w:tcPr>
            <w:tcW w:w="10206" w:type="dxa"/>
          </w:tcPr>
          <w:p w:rsidR="007772FA" w:rsidRDefault="007F7675" w:rsidP="00CE55DB">
            <w:pPr>
              <w:pStyle w:val="ShortAnswerStyle"/>
              <w:ind w:right="6271"/>
            </w:pPr>
            <w:r>
              <w:rPr>
                <w:noProof/>
              </w:rPr>
              <w:object w:dxaOrig="1440" w:dyaOrig="1440" w14:anchorId="6BC47A0F">
                <v:shape id="_x0000_s1059" type="#_x0000_t75" style="position:absolute;margin-left:204.45pt;margin-top:-1.15pt;width:240pt;height:236.55pt;z-index:251995136;mso-position-horizontal-relative:text;mso-position-vertical-relative:text">
                  <v:imagedata r:id="rId81" o:title=""/>
                </v:shape>
                <o:OLEObject Type="Embed" ProgID="FXDraw.Graphic" ShapeID="_x0000_s1059" DrawAspect="Content" ObjectID="_1459752113" r:id="rId82"/>
              </w:object>
            </w:r>
            <w:r w:rsidR="00CE55DB">
              <w:t xml:space="preserve">Draw the image of the quadrilateral </w:t>
            </w:r>
            <w:r w:rsidR="00CE55DB" w:rsidRPr="00CE55DB">
              <w:rPr>
                <w:i/>
              </w:rPr>
              <w:t>ABCD</w:t>
            </w:r>
            <w:r w:rsidR="00CE55DB">
              <w:t xml:space="preserve">, after it is reflected in the line  </w:t>
            </w:r>
            <w:r w:rsidR="00CE55DB" w:rsidRPr="00CE55DB">
              <w:rPr>
                <w:color w:val="FF0000"/>
                <w:position w:val="-6"/>
              </w:rPr>
              <w:object w:dxaOrig="644" w:dyaOrig="273">
                <v:shape id="_x0000_i1057" type="#_x0000_t75" style="width:32.4pt;height:13.2pt" o:ole="">
                  <v:imagedata r:id="rId83" o:title=""/>
                </v:shape>
                <o:OLEObject Type="Embed" ProgID="FXEquation.Equation" ShapeID="_x0000_i1057" DrawAspect="Content" ObjectID="_1459752007" r:id="rId84"/>
              </w:object>
            </w:r>
            <w:r w:rsidR="00CE55DB">
              <w:t xml:space="preserve"> </w:t>
            </w:r>
          </w:p>
          <w:p w:rsidR="007772FA" w:rsidRDefault="007772FA">
            <w:pPr>
              <w:pStyle w:val="ShortAnswerStyle"/>
            </w:pPr>
          </w:p>
          <w:p w:rsidR="00CE55DB" w:rsidRDefault="00CE55DB">
            <w:pPr>
              <w:pStyle w:val="ShortAnswerStyle"/>
            </w:pPr>
          </w:p>
          <w:p w:rsidR="00CE55DB" w:rsidRDefault="00CE55DB">
            <w:pPr>
              <w:pStyle w:val="ShortAnswerStyle"/>
            </w:pPr>
          </w:p>
          <w:p w:rsidR="00CE55DB" w:rsidRDefault="00CE55DB">
            <w:pPr>
              <w:pStyle w:val="ShortAnswerStyle"/>
            </w:pPr>
          </w:p>
          <w:p w:rsidR="00CE55DB" w:rsidRDefault="00CE55DB">
            <w:pPr>
              <w:pStyle w:val="ShortAnswerStyle"/>
            </w:pPr>
          </w:p>
          <w:p w:rsidR="00CE55DB" w:rsidRDefault="00CE55DB">
            <w:pPr>
              <w:pStyle w:val="ShortAnswerStyle"/>
            </w:pPr>
          </w:p>
          <w:p w:rsidR="00CE55DB" w:rsidRDefault="00CE55DB">
            <w:pPr>
              <w:pStyle w:val="ShortAnswerStyle"/>
            </w:pPr>
          </w:p>
          <w:p w:rsidR="00CE55DB" w:rsidRDefault="00CE55DB">
            <w:pPr>
              <w:pStyle w:val="ShortAnswerStyle"/>
            </w:pPr>
          </w:p>
          <w:p w:rsidR="00CE55DB" w:rsidRDefault="00CE55DB">
            <w:pPr>
              <w:pStyle w:val="ShortAnswerStyle"/>
            </w:pPr>
          </w:p>
          <w:p w:rsidR="00CE55DB" w:rsidRDefault="00CE55DB">
            <w:pPr>
              <w:pStyle w:val="ShortAnswerStyle"/>
            </w:pPr>
          </w:p>
          <w:p w:rsidR="00540FDB" w:rsidRDefault="00540FDB">
            <w:pPr>
              <w:pStyle w:val="ShortAnswerStyle"/>
            </w:pPr>
          </w:p>
          <w:p w:rsidR="00CE55DB" w:rsidRDefault="00CE55DB">
            <w:pPr>
              <w:pStyle w:val="ShortAnswerStyle"/>
            </w:pPr>
          </w:p>
          <w:p w:rsidR="00CE55DB" w:rsidRDefault="00CE55DB">
            <w:pPr>
              <w:pStyle w:val="ShortAnswerStyle"/>
            </w:pPr>
          </w:p>
          <w:p w:rsidR="00CE55DB" w:rsidRDefault="00CE55DB">
            <w:pPr>
              <w:pStyle w:val="ShortAnswerStyle"/>
            </w:pPr>
          </w:p>
          <w:p w:rsidR="00CE55DB" w:rsidRDefault="00CE55DB">
            <w:pPr>
              <w:pStyle w:val="ShortAnswerStyle"/>
            </w:pPr>
          </w:p>
          <w:p w:rsidR="00CE55DB" w:rsidRDefault="00CE55DB">
            <w:pPr>
              <w:pStyle w:val="ShortAnswerStyle"/>
            </w:pPr>
          </w:p>
        </w:tc>
      </w:tr>
      <w:tr w:rsidR="00540FDB" w:rsidTr="00343768">
        <w:trPr>
          <w:cantSplit/>
        </w:trPr>
        <w:tc>
          <w:tcPr>
            <w:tcW w:w="534" w:type="dxa"/>
            <w:hideMark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10.</w:t>
            </w:r>
          </w:p>
        </w:tc>
        <w:tc>
          <w:tcPr>
            <w:tcW w:w="10206" w:type="dxa"/>
          </w:tcPr>
          <w:p w:rsidR="007772FA" w:rsidRDefault="007F7675" w:rsidP="007772FA">
            <w:pPr>
              <w:pStyle w:val="ShortAnswerStyle"/>
              <w:ind w:right="4428"/>
            </w:pPr>
            <w:r>
              <w:rPr>
                <w:noProof/>
              </w:rPr>
              <w:object w:dxaOrig="1440" w:dyaOrig="1440">
                <v:shape id="_x0000_s1058" type="#_x0000_t75" style="position:absolute;margin-left:301.8pt;margin-top:1.1pt;width:200.05pt;height:165.7pt;z-index:251994112;mso-position-horizontal-relative:text;mso-position-vertical-relative:text">
                  <v:imagedata r:id="rId85" o:title=""/>
                </v:shape>
                <o:OLEObject Type="Embed" ProgID="FXDraw.Graphic" ShapeID="_x0000_s1058" DrawAspect="Content" ObjectID="_1459752114" r:id="rId86"/>
              </w:object>
            </w:r>
            <w:r w:rsidR="007772FA">
              <w:t>A t</w:t>
            </w:r>
            <w:r w:rsidR="00CE55DB">
              <w:t xml:space="preserve">angram puzzle </w:t>
            </w:r>
            <w:r w:rsidR="007772FA">
              <w:t xml:space="preserve">is made up of seven pieces which make a </w:t>
            </w:r>
            <w:r w:rsidR="002B56BB">
              <w:t xml:space="preserve">large </w:t>
            </w:r>
            <w:r w:rsidR="007772FA">
              <w:t>square with sides 10 cm.</w:t>
            </w:r>
          </w:p>
          <w:p w:rsidR="007772FA" w:rsidRDefault="007772FA" w:rsidP="007772FA">
            <w:pPr>
              <w:pStyle w:val="ShortAnswerStyle"/>
              <w:ind w:right="4428"/>
            </w:pPr>
            <w:r>
              <w:t xml:space="preserve">The points </w:t>
            </w:r>
            <w:r w:rsidRPr="00CE55DB">
              <w:rPr>
                <w:i/>
              </w:rPr>
              <w:t>A</w:t>
            </w:r>
            <w:r>
              <w:t xml:space="preserve"> and </w:t>
            </w:r>
            <w:r w:rsidRPr="00CE55DB">
              <w:rPr>
                <w:i/>
              </w:rPr>
              <w:t>B</w:t>
            </w:r>
            <w:r>
              <w:t xml:space="preserve"> are the midpoints of the respective sides of the </w:t>
            </w:r>
            <w:r w:rsidR="002B56BB">
              <w:t xml:space="preserve">large </w:t>
            </w:r>
            <w:r>
              <w:t>square</w:t>
            </w:r>
            <w:r w:rsidR="002B56BB">
              <w:t xml:space="preserve"> and </w:t>
            </w:r>
            <w:r w:rsidR="002B56BB" w:rsidRPr="00CE55DB">
              <w:rPr>
                <w:i/>
              </w:rPr>
              <w:t>C</w:t>
            </w:r>
            <w:r w:rsidR="002B56BB">
              <w:t xml:space="preserve"> is the midpoint of </w:t>
            </w:r>
            <w:r w:rsidR="002B56BB" w:rsidRPr="00CE55DB">
              <w:rPr>
                <w:i/>
              </w:rPr>
              <w:t>AB</w:t>
            </w:r>
            <w:r>
              <w:t xml:space="preserve">.  </w:t>
            </w:r>
          </w:p>
          <w:p w:rsidR="007772FA" w:rsidRDefault="007772FA" w:rsidP="007772FA">
            <w:pPr>
              <w:pStyle w:val="ShortAnswerStyle"/>
            </w:pPr>
          </w:p>
          <w:p w:rsidR="007772FA" w:rsidRDefault="002B56BB" w:rsidP="007772FA">
            <w:pPr>
              <w:pStyle w:val="ShortAnswerStyle"/>
            </w:pPr>
            <w:r>
              <w:t>What is the area of the smaller shaded square?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  <w:hideMark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11.</w:t>
            </w:r>
          </w:p>
        </w:tc>
        <w:tc>
          <w:tcPr>
            <w:tcW w:w="10206" w:type="dxa"/>
          </w:tcPr>
          <w:p w:rsidR="00540FDB" w:rsidRDefault="00BF07BA">
            <w:pPr>
              <w:pStyle w:val="ShortAnswerStyle"/>
            </w:pPr>
            <w:r>
              <w:t xml:space="preserve">How many minutes are in  </w:t>
            </w:r>
            <w:r w:rsidRPr="00BF07BA">
              <w:rPr>
                <w:color w:val="FF0000"/>
                <w:position w:val="-22"/>
              </w:rPr>
              <w:object w:dxaOrig="1400" w:dyaOrig="539">
                <v:shape id="_x0000_i1058" type="#_x0000_t75" style="width:69.6pt;height:27pt" o:ole="">
                  <v:imagedata r:id="rId87" o:title=""/>
                </v:shape>
                <o:OLEObject Type="Embed" ProgID="FXEquation.Equation" ShapeID="_x0000_i1058" DrawAspect="Content" ObjectID="_1459752008" r:id="rId88"/>
              </w:object>
            </w:r>
            <w:r>
              <w:t xml:space="preserve"> 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  <w:hideMark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12.</w:t>
            </w:r>
          </w:p>
        </w:tc>
        <w:tc>
          <w:tcPr>
            <w:tcW w:w="10206" w:type="dxa"/>
          </w:tcPr>
          <w:p w:rsidR="00540FDB" w:rsidRDefault="00F902C4">
            <w:pPr>
              <w:pStyle w:val="ShortAnswerStyle"/>
            </w:pPr>
            <w:r>
              <w:t xml:space="preserve">The area of the rectangle </w:t>
            </w:r>
            <w:r w:rsidRPr="00F902C4">
              <w:rPr>
                <w:i/>
              </w:rPr>
              <w:t>ABCD</w:t>
            </w:r>
            <w:r>
              <w:t xml:space="preserve"> is </w:t>
            </w:r>
            <w:r w:rsidR="00B9094D">
              <w:t xml:space="preserve">15 </w:t>
            </w:r>
            <w:r>
              <w:t>cm</w:t>
            </w:r>
            <w:r w:rsidRPr="00F902C4">
              <w:rPr>
                <w:vertAlign w:val="superscript"/>
              </w:rPr>
              <w:t>2</w:t>
            </w:r>
            <w:r>
              <w:t>.</w:t>
            </w:r>
          </w:p>
          <w:p w:rsidR="00540FDB" w:rsidRDefault="00F902C4">
            <w:pPr>
              <w:pStyle w:val="ShortAnswerStyle"/>
            </w:pPr>
            <w:r w:rsidRPr="00F902C4">
              <w:rPr>
                <w:i/>
              </w:rPr>
              <w:t>BC</w:t>
            </w:r>
            <w:r>
              <w:t xml:space="preserve"> = 2.5 cm.</w:t>
            </w:r>
          </w:p>
          <w:p w:rsidR="00B9094D" w:rsidRDefault="007F7675">
            <w:pPr>
              <w:pStyle w:val="ShortAnswerStyle"/>
            </w:pPr>
            <w:r>
              <w:rPr>
                <w:noProof/>
              </w:rPr>
              <w:object w:dxaOrig="1440" w:dyaOrig="1440">
                <v:shape id="_x0000_s1060" type="#_x0000_t75" style="position:absolute;margin-left:237.3pt;margin-top:3.85pt;width:249pt;height:103pt;z-index:251996160">
                  <v:imagedata r:id="rId89" o:title=""/>
                </v:shape>
                <o:OLEObject Type="Embed" ProgID="FXDraw.Graphic" ShapeID="_x0000_s1060" DrawAspect="Content" ObjectID="_1459752115" r:id="rId90"/>
              </w:object>
            </w:r>
          </w:p>
          <w:p w:rsidR="00F902C4" w:rsidRDefault="00F902C4">
            <w:pPr>
              <w:pStyle w:val="ShortAnswerStyle"/>
            </w:pPr>
            <w:r>
              <w:t xml:space="preserve">What is the perimeter of the rectangle </w:t>
            </w:r>
            <w:r w:rsidRPr="00F902C4">
              <w:rPr>
                <w:i/>
              </w:rPr>
              <w:t>ABCD</w:t>
            </w:r>
            <w:r>
              <w:t>?</w:t>
            </w:r>
          </w:p>
          <w:p w:rsidR="00F902C4" w:rsidRDefault="00F902C4">
            <w:pPr>
              <w:pStyle w:val="ShortAnswerStyle"/>
            </w:pPr>
          </w:p>
          <w:p w:rsidR="00F902C4" w:rsidRDefault="00540FDB">
            <w:pPr>
              <w:pStyle w:val="ShortAnswerStyle"/>
            </w:pPr>
            <w:r>
              <w:t>…………………………………………………</w:t>
            </w:r>
          </w:p>
          <w:p w:rsidR="00F902C4" w:rsidRDefault="00F902C4">
            <w:pPr>
              <w:pStyle w:val="ShortAnswerStyle"/>
            </w:pPr>
          </w:p>
          <w:p w:rsidR="00540FDB" w:rsidRDefault="00F902C4">
            <w:pPr>
              <w:pStyle w:val="ShortAnswerStyle"/>
            </w:pPr>
            <w:r>
              <w:t>..</w:t>
            </w:r>
            <w:r w:rsidR="00540FDB">
              <w:t>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 w:rsidP="00F902C4">
            <w:pPr>
              <w:pStyle w:val="ShortAnswerStyle"/>
            </w:pPr>
            <w:r>
              <w:t>…………………………………………………</w:t>
            </w:r>
          </w:p>
        </w:tc>
      </w:tr>
      <w:tr w:rsidR="00540FDB" w:rsidTr="00343768">
        <w:trPr>
          <w:cantSplit/>
        </w:trPr>
        <w:tc>
          <w:tcPr>
            <w:tcW w:w="534" w:type="dxa"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13.</w:t>
            </w:r>
          </w:p>
        </w:tc>
        <w:tc>
          <w:tcPr>
            <w:tcW w:w="10206" w:type="dxa"/>
          </w:tcPr>
          <w:p w:rsidR="00540FDB" w:rsidRDefault="007F7675">
            <w:pPr>
              <w:pStyle w:val="ShortAnswerStyle"/>
            </w:pPr>
            <w:r>
              <w:rPr>
                <w:noProof/>
              </w:rPr>
              <w:object w:dxaOrig="1440" w:dyaOrig="1440">
                <v:shape id="_x0000_s1061" type="#_x0000_t75" style="position:absolute;margin-left:244.8pt;margin-top:-1.8pt;width:252.7pt;height:117.6pt;z-index:251997184;mso-position-horizontal-relative:text;mso-position-vertical-relative:text">
                  <v:imagedata r:id="rId91" o:title=""/>
                </v:shape>
                <o:OLEObject Type="Embed" ProgID="FXDraw.Graphic" ShapeID="_x0000_s1061" DrawAspect="Content" ObjectID="_1459752116" r:id="rId92"/>
              </w:object>
            </w:r>
            <w:r w:rsidR="00D03F02">
              <w:t>Calculate the area of the trapezium shown.</w:t>
            </w:r>
          </w:p>
          <w:p w:rsidR="00540FDB" w:rsidRDefault="00540FDB">
            <w:pPr>
              <w:pStyle w:val="ShortAnswerStyle"/>
            </w:pPr>
          </w:p>
          <w:p w:rsidR="00D03F02" w:rsidRDefault="00540FDB">
            <w:pPr>
              <w:pStyle w:val="ShortAnswerStyle"/>
            </w:pPr>
            <w:r>
              <w:t>……………………………………………………</w:t>
            </w:r>
          </w:p>
          <w:p w:rsidR="00D03F02" w:rsidRDefault="00D03F02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D03F02" w:rsidRDefault="00540FDB">
            <w:pPr>
              <w:pStyle w:val="ShortAnswerStyle"/>
            </w:pPr>
            <w:r>
              <w:t>……………………………………………………</w:t>
            </w:r>
          </w:p>
          <w:p w:rsidR="00D03F02" w:rsidRDefault="00D03F02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</w:t>
            </w:r>
            <w:r w:rsidR="00D03F02">
              <w:t>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14.</w:t>
            </w:r>
          </w:p>
        </w:tc>
        <w:tc>
          <w:tcPr>
            <w:tcW w:w="10206" w:type="dxa"/>
          </w:tcPr>
          <w:p w:rsidR="00842C9A" w:rsidRDefault="007F7675" w:rsidP="00842C9A">
            <w:pPr>
              <w:pStyle w:val="ShortAnswerStyle"/>
              <w:ind w:right="5846"/>
            </w:pPr>
            <w:r>
              <w:rPr>
                <w:i/>
                <w:noProof/>
              </w:rPr>
              <w:object w:dxaOrig="1440" w:dyaOrig="1440">
                <v:shape id="_x0000_s1096" type="#_x0000_t75" style="position:absolute;margin-left:221.55pt;margin-top:.85pt;width:277.3pt;height:137.75pt;z-index:251998208;mso-position-horizontal-relative:text;mso-position-vertical-relative:text">
                  <v:imagedata r:id="rId93" o:title=""/>
                </v:shape>
                <o:OLEObject Type="Embed" ProgID="FXDraw.Graphic" ShapeID="_x0000_s1096" DrawAspect="Content" ObjectID="_1459752117" r:id="rId94"/>
              </w:object>
            </w:r>
            <w:r w:rsidR="00842C9A" w:rsidRPr="00842C9A">
              <w:rPr>
                <w:i/>
              </w:rPr>
              <w:t>PQR</w:t>
            </w:r>
            <w:r w:rsidR="00842C9A">
              <w:t xml:space="preserve"> is a right triangle.</w:t>
            </w:r>
          </w:p>
          <w:p w:rsidR="00842C9A" w:rsidRDefault="00842C9A" w:rsidP="00842C9A">
            <w:pPr>
              <w:pStyle w:val="ShortAnswerStyle"/>
              <w:ind w:right="5846"/>
            </w:pPr>
          </w:p>
          <w:p w:rsidR="00540FDB" w:rsidRDefault="00842C9A" w:rsidP="00842C9A">
            <w:pPr>
              <w:pStyle w:val="ShortAnswerStyle"/>
              <w:ind w:right="5846"/>
            </w:pPr>
            <w:r>
              <w:t xml:space="preserve">Between which two integers does the value of </w:t>
            </w:r>
            <w:r w:rsidRPr="00842C9A">
              <w:rPr>
                <w:i/>
              </w:rPr>
              <w:t>x</w:t>
            </w:r>
            <w:r>
              <w:t xml:space="preserve"> lie?</w:t>
            </w:r>
          </w:p>
          <w:p w:rsidR="00540FDB" w:rsidRDefault="00540FDB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</w:t>
            </w:r>
          </w:p>
          <w:p w:rsidR="00540FDB" w:rsidRDefault="00540FDB">
            <w:pPr>
              <w:pStyle w:val="ShortAnswerStyle"/>
            </w:pPr>
          </w:p>
          <w:p w:rsidR="00540FDB" w:rsidRDefault="00540FDB" w:rsidP="00842C9A">
            <w:pPr>
              <w:pStyle w:val="ShortAnswerStyle"/>
            </w:pPr>
            <w:r>
              <w:t>……………………………………………………</w:t>
            </w:r>
          </w:p>
        </w:tc>
      </w:tr>
      <w:tr w:rsidR="00540FDB" w:rsidTr="00343768">
        <w:trPr>
          <w:cantSplit/>
        </w:trPr>
        <w:tc>
          <w:tcPr>
            <w:tcW w:w="534" w:type="dxa"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15.</w:t>
            </w:r>
          </w:p>
        </w:tc>
        <w:tc>
          <w:tcPr>
            <w:tcW w:w="10206" w:type="dxa"/>
          </w:tcPr>
          <w:p w:rsidR="00540FDB" w:rsidRDefault="00842C9A">
            <w:pPr>
              <w:pStyle w:val="ShortAnswerStyle"/>
            </w:pPr>
            <w:r>
              <w:t>The net of a prism is shown on centimetre grid.</w:t>
            </w:r>
          </w:p>
          <w:p w:rsidR="00540FDB" w:rsidRDefault="007F7675">
            <w:pPr>
              <w:pStyle w:val="ShortAnswerStyle"/>
            </w:pPr>
            <w:r>
              <w:rPr>
                <w:noProof/>
              </w:rPr>
              <w:object w:dxaOrig="1440" w:dyaOrig="1440">
                <v:shape id="_x0000_s1097" type="#_x0000_t75" style="position:absolute;margin-left:-4.5pt;margin-top:4.65pt;width:461.25pt;height:347.85pt;z-index:251999232">
                  <v:imagedata r:id="rId95" o:title=""/>
                </v:shape>
                <o:OLEObject Type="Embed" ProgID="FXDraw.Graphic" ShapeID="_x0000_s1097" DrawAspect="Content" ObjectID="_1459752118" r:id="rId96"/>
              </w:object>
            </w: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2746B6" w:rsidRDefault="002746B6">
            <w:pPr>
              <w:pStyle w:val="ShortAnswerStyle"/>
            </w:pPr>
          </w:p>
          <w:p w:rsidR="002746B6" w:rsidRDefault="002746B6">
            <w:pPr>
              <w:pStyle w:val="ShortAnswerStyle"/>
            </w:pPr>
          </w:p>
          <w:p w:rsidR="002746B6" w:rsidRDefault="002746B6">
            <w:pPr>
              <w:pStyle w:val="ShortAnswerStyle"/>
            </w:pPr>
          </w:p>
          <w:p w:rsidR="002746B6" w:rsidRDefault="002746B6">
            <w:pPr>
              <w:pStyle w:val="ShortAnswerStyle"/>
            </w:pPr>
          </w:p>
          <w:p w:rsidR="002746B6" w:rsidRDefault="002746B6">
            <w:pPr>
              <w:pStyle w:val="ShortAnswerStyle"/>
            </w:pPr>
          </w:p>
          <w:p w:rsidR="002746B6" w:rsidRDefault="002746B6">
            <w:pPr>
              <w:pStyle w:val="ShortAnswerStyle"/>
            </w:pPr>
          </w:p>
          <w:p w:rsidR="002746B6" w:rsidRDefault="002746B6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2746B6" w:rsidRDefault="002746B6">
            <w:pPr>
              <w:pStyle w:val="ShortAnswerStyle"/>
            </w:pPr>
          </w:p>
          <w:p w:rsidR="002746B6" w:rsidRDefault="002746B6">
            <w:pPr>
              <w:pStyle w:val="ShortAnswerStyle"/>
            </w:pPr>
          </w:p>
          <w:p w:rsidR="00842C9A" w:rsidRDefault="00842C9A">
            <w:pPr>
              <w:pStyle w:val="ShortAnswerStyle"/>
            </w:pPr>
          </w:p>
          <w:p w:rsidR="00842C9A" w:rsidRDefault="002746B6">
            <w:pPr>
              <w:pStyle w:val="ShortAnswerStyle"/>
            </w:pPr>
            <w:r>
              <w:t>What is the volume of the prism?</w:t>
            </w:r>
          </w:p>
          <w:p w:rsidR="00842C9A" w:rsidRDefault="00540FDB" w:rsidP="00842C9A">
            <w:pPr>
              <w:pStyle w:val="ShortAnswerStyle"/>
            </w:pPr>
            <w:r>
              <w:t>…………………………………………………</w:t>
            </w:r>
            <w:r w:rsidR="00842C9A">
              <w:t>…………………………………………………</w:t>
            </w:r>
          </w:p>
          <w:p w:rsidR="00842C9A" w:rsidRDefault="00842C9A" w:rsidP="00842C9A">
            <w:pPr>
              <w:pStyle w:val="ShortAnswerStyle"/>
            </w:pPr>
          </w:p>
          <w:p w:rsidR="002746B6" w:rsidRDefault="00842C9A" w:rsidP="002746B6">
            <w:pPr>
              <w:pStyle w:val="ShortAnswerStyle"/>
            </w:pPr>
            <w:r>
              <w:t>…………………………………………………</w:t>
            </w:r>
            <w:r w:rsidR="002746B6">
              <w:t>…………………………………………………</w:t>
            </w:r>
          </w:p>
          <w:p w:rsidR="00540FDB" w:rsidRDefault="00540FDB">
            <w:pPr>
              <w:pStyle w:val="ShortAnswerStyle"/>
            </w:pPr>
          </w:p>
        </w:tc>
      </w:tr>
      <w:tr w:rsidR="00540FDB" w:rsidTr="00343768">
        <w:trPr>
          <w:cantSplit/>
        </w:trPr>
        <w:tc>
          <w:tcPr>
            <w:tcW w:w="534" w:type="dxa"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16.</w:t>
            </w:r>
          </w:p>
        </w:tc>
        <w:tc>
          <w:tcPr>
            <w:tcW w:w="10206" w:type="dxa"/>
          </w:tcPr>
          <w:p w:rsidR="00540FDB" w:rsidRDefault="002746B6">
            <w:pPr>
              <w:pStyle w:val="ShortAnswerStyle"/>
            </w:pPr>
            <w:r>
              <w:t xml:space="preserve">Simplify  </w:t>
            </w:r>
            <w:r w:rsidRPr="002746B6">
              <w:rPr>
                <w:color w:val="FF0000"/>
                <w:position w:val="-6"/>
              </w:rPr>
              <w:object w:dxaOrig="2385" w:dyaOrig="273">
                <v:shape id="_x0000_i1059" type="#_x0000_t75" style="width:119.4pt;height:13.2pt" o:ole="">
                  <v:imagedata r:id="rId97" o:title=""/>
                </v:shape>
                <o:OLEObject Type="Embed" ProgID="FXEquation.Equation" ShapeID="_x0000_i1059" DrawAspect="Content" ObjectID="_1459752009" r:id="rId98"/>
              </w:object>
            </w:r>
            <w:r>
              <w:t xml:space="preserve"> </w:t>
            </w:r>
          </w:p>
          <w:p w:rsidR="007A1BD7" w:rsidRDefault="007A1BD7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17.</w:t>
            </w:r>
          </w:p>
        </w:tc>
        <w:tc>
          <w:tcPr>
            <w:tcW w:w="10206" w:type="dxa"/>
          </w:tcPr>
          <w:p w:rsidR="00540FDB" w:rsidRDefault="007A1BD7">
            <w:pPr>
              <w:pStyle w:val="ShortAnswerStyle"/>
            </w:pPr>
            <w:r>
              <w:t xml:space="preserve">Expand and simplify  </w:t>
            </w:r>
            <w:r w:rsidRPr="007A1BD7">
              <w:rPr>
                <w:color w:val="FF0000"/>
                <w:position w:val="-6"/>
              </w:rPr>
              <w:object w:dxaOrig="1759" w:dyaOrig="273">
                <v:shape id="_x0000_i1060" type="#_x0000_t75" style="width:87.6pt;height:13.2pt" o:ole="">
                  <v:imagedata r:id="rId99" o:title=""/>
                </v:shape>
                <o:OLEObject Type="Embed" ProgID="FXEquation.Equation" ShapeID="_x0000_i1060" DrawAspect="Content" ObjectID="_1459752010" r:id="rId100"/>
              </w:object>
            </w:r>
            <w:r>
              <w:t xml:space="preserve"> </w:t>
            </w:r>
          </w:p>
          <w:p w:rsidR="007A1BD7" w:rsidRDefault="007A1BD7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18.</w:t>
            </w:r>
          </w:p>
        </w:tc>
        <w:tc>
          <w:tcPr>
            <w:tcW w:w="10206" w:type="dxa"/>
          </w:tcPr>
          <w:p w:rsidR="00540FDB" w:rsidRDefault="007A1BD7">
            <w:pPr>
              <w:pStyle w:val="ShortAnswerStyle"/>
            </w:pPr>
            <w:r>
              <w:t xml:space="preserve">Simplify  </w:t>
            </w:r>
            <w:r w:rsidR="00AA67E2" w:rsidRPr="007A1BD7">
              <w:rPr>
                <w:color w:val="FF0000"/>
                <w:position w:val="-6"/>
              </w:rPr>
              <w:object w:dxaOrig="1619" w:dyaOrig="350">
                <v:shape id="_x0000_i1061" type="#_x0000_t75" style="width:81pt;height:17.4pt" o:ole="">
                  <v:imagedata r:id="rId101" o:title=""/>
                </v:shape>
                <o:OLEObject Type="Embed" ProgID="FXEquation.Equation" ShapeID="_x0000_i1061" DrawAspect="Content" ObjectID="_1459752011" r:id="rId102"/>
              </w:object>
            </w:r>
            <w:r>
              <w:t xml:space="preserve"> 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19.</w:t>
            </w:r>
          </w:p>
        </w:tc>
        <w:tc>
          <w:tcPr>
            <w:tcW w:w="10206" w:type="dxa"/>
          </w:tcPr>
          <w:p w:rsidR="00540FDB" w:rsidRDefault="007F7675" w:rsidP="004B08D9">
            <w:pPr>
              <w:pStyle w:val="ShortAnswerStyle"/>
              <w:ind w:right="5279"/>
            </w:pPr>
            <w:r>
              <w:rPr>
                <w:noProof/>
              </w:rPr>
              <w:object w:dxaOrig="1440" w:dyaOrig="1440">
                <v:shape id="_x0000_s1098" type="#_x0000_t75" style="position:absolute;margin-left:248.45pt;margin-top:-4.05pt;width:229.2pt;height:175.6pt;z-index:252000256;mso-position-horizontal-relative:text;mso-position-vertical-relative:text">
                  <v:imagedata r:id="rId103" o:title=""/>
                </v:shape>
                <o:OLEObject Type="Embed" ProgID="FXDraw.Graphic" ShapeID="_x0000_s1098" DrawAspect="Content" ObjectID="_1459752119" r:id="rId104"/>
              </w:object>
            </w:r>
            <w:r w:rsidR="004B08D9">
              <w:t>Three vertices</w:t>
            </w:r>
            <w:r w:rsidR="001154BB">
              <w:t xml:space="preserve"> </w:t>
            </w:r>
            <w:r w:rsidR="001154BB" w:rsidRPr="001154BB">
              <w:rPr>
                <w:i/>
              </w:rPr>
              <w:t>A</w:t>
            </w:r>
            <w:r w:rsidR="001154BB">
              <w:t xml:space="preserve">, </w:t>
            </w:r>
            <w:r w:rsidR="001154BB" w:rsidRPr="001154BB">
              <w:rPr>
                <w:i/>
              </w:rPr>
              <w:t>B</w:t>
            </w:r>
            <w:r w:rsidR="001154BB">
              <w:t xml:space="preserve"> and </w:t>
            </w:r>
            <w:r w:rsidR="001154BB" w:rsidRPr="001154BB">
              <w:rPr>
                <w:i/>
              </w:rPr>
              <w:t>C</w:t>
            </w:r>
            <w:r w:rsidR="004B08D9">
              <w:t xml:space="preserve"> of a parallelogram are shown.</w:t>
            </w:r>
          </w:p>
          <w:p w:rsidR="004B08D9" w:rsidRDefault="004B08D9" w:rsidP="004B08D9">
            <w:pPr>
              <w:pStyle w:val="ShortAnswerStyle"/>
              <w:ind w:right="5279"/>
            </w:pPr>
          </w:p>
          <w:p w:rsidR="004B08D9" w:rsidRDefault="004B08D9" w:rsidP="004B08D9">
            <w:pPr>
              <w:pStyle w:val="ShortAnswerStyle"/>
              <w:ind w:right="5279"/>
            </w:pPr>
            <w:r>
              <w:t>What ar</w:t>
            </w:r>
            <w:r w:rsidR="00155370">
              <w:t xml:space="preserve">e the coordinates of the fourth </w:t>
            </w:r>
            <w:r>
              <w:t>vertex</w:t>
            </w:r>
            <w:r w:rsidR="00155370">
              <w:t>, D</w:t>
            </w:r>
            <w:r>
              <w:t>?</w:t>
            </w:r>
          </w:p>
          <w:p w:rsidR="004B08D9" w:rsidRDefault="004B08D9">
            <w:pPr>
              <w:pStyle w:val="ShortAnswerStyle"/>
            </w:pPr>
          </w:p>
          <w:p w:rsidR="004B08D9" w:rsidRDefault="004B08D9">
            <w:pPr>
              <w:pStyle w:val="ShortAnswerStyle"/>
            </w:pPr>
          </w:p>
          <w:p w:rsidR="004B08D9" w:rsidRDefault="004B08D9">
            <w:pPr>
              <w:pStyle w:val="ShortAnswerStyle"/>
            </w:pPr>
          </w:p>
          <w:p w:rsidR="004B08D9" w:rsidRDefault="004B08D9">
            <w:pPr>
              <w:pStyle w:val="ShortAnswerStyle"/>
            </w:pPr>
          </w:p>
          <w:p w:rsidR="004B08D9" w:rsidRDefault="004B08D9">
            <w:pPr>
              <w:pStyle w:val="ShortAnswerStyle"/>
            </w:pPr>
          </w:p>
          <w:p w:rsidR="00540FDB" w:rsidRDefault="004B08D9">
            <w:pPr>
              <w:pStyle w:val="ShortAnswerStyle"/>
            </w:pPr>
            <w:r>
              <w:t>………………………………………</w:t>
            </w:r>
          </w:p>
          <w:p w:rsidR="004B08D9" w:rsidRDefault="004B08D9">
            <w:pPr>
              <w:pStyle w:val="ShortAnswerStyle"/>
            </w:pPr>
          </w:p>
          <w:p w:rsidR="004B08D9" w:rsidRDefault="004B08D9">
            <w:pPr>
              <w:pStyle w:val="ShortAnswerStyle"/>
            </w:pPr>
          </w:p>
          <w:p w:rsidR="004B08D9" w:rsidRDefault="004B08D9">
            <w:pPr>
              <w:pStyle w:val="ShortAnswerStyle"/>
            </w:pPr>
          </w:p>
        </w:tc>
      </w:tr>
      <w:tr w:rsidR="00540FDB" w:rsidTr="00343768">
        <w:trPr>
          <w:cantSplit/>
        </w:trPr>
        <w:tc>
          <w:tcPr>
            <w:tcW w:w="534" w:type="dxa"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20.</w:t>
            </w:r>
          </w:p>
        </w:tc>
        <w:tc>
          <w:tcPr>
            <w:tcW w:w="10206" w:type="dxa"/>
          </w:tcPr>
          <w:p w:rsidR="00540FDB" w:rsidRDefault="003D1907">
            <w:pPr>
              <w:pStyle w:val="ShortAnswerStyle"/>
            </w:pPr>
            <w:r>
              <w:t xml:space="preserve">Which of the five numbers below could replace </w:t>
            </w:r>
            <w:r w:rsidRPr="003D1907">
              <w:rPr>
                <w:i/>
              </w:rPr>
              <w:t>x</w:t>
            </w:r>
            <w:r>
              <w:t xml:space="preserve"> to make the statement  </w:t>
            </w:r>
            <w:r w:rsidRPr="003D1907">
              <w:rPr>
                <w:color w:val="FF0000"/>
                <w:position w:val="-6"/>
              </w:rPr>
              <w:object w:dxaOrig="1366" w:dyaOrig="300">
                <v:shape id="_x0000_i1062" type="#_x0000_t75" style="width:68.4pt;height:15pt" o:ole="">
                  <v:imagedata r:id="rId105" o:title=""/>
                </v:shape>
                <o:OLEObject Type="Embed" ProgID="FXEquation.Equation" ShapeID="_x0000_i1062" DrawAspect="Content" ObjectID="_1459752012" r:id="rId106"/>
              </w:object>
            </w:r>
            <w:r>
              <w:t xml:space="preserve">  true.</w:t>
            </w:r>
          </w:p>
          <w:p w:rsidR="00540FDB" w:rsidRPr="000432E3" w:rsidRDefault="003D1907">
            <w:pPr>
              <w:pStyle w:val="ShortAnswerStyle"/>
              <w:rPr>
                <w:position w:val="-6"/>
              </w:rPr>
            </w:pPr>
            <w:r>
              <w:t xml:space="preserve">                 </w:t>
            </w:r>
            <w:r w:rsidR="000432E3">
              <w:t xml:space="preserve"> </w:t>
            </w:r>
            <w:r w:rsidR="000432E3" w:rsidRPr="000432E3">
              <w:rPr>
                <w:color w:val="FF0000"/>
                <w:position w:val="-6"/>
              </w:rPr>
              <w:object w:dxaOrig="2593" w:dyaOrig="329">
                <v:shape id="_x0000_i1063" type="#_x0000_t75" style="width:129.6pt;height:16.2pt" o:ole="">
                  <v:imagedata r:id="rId107" o:title=""/>
                </v:shape>
                <o:OLEObject Type="Embed" ProgID="FXEquation.Equation" ShapeID="_x0000_i1063" DrawAspect="Content" ObjectID="_1459752013" r:id="rId108"/>
              </w:object>
            </w:r>
            <w:r w:rsidR="000432E3" w:rsidRPr="000432E3">
              <w:rPr>
                <w:position w:val="-6"/>
              </w:rPr>
              <w:t xml:space="preserve"> </w:t>
            </w:r>
            <w:r w:rsidRPr="000432E3">
              <w:rPr>
                <w:position w:val="-6"/>
              </w:rPr>
              <w:t xml:space="preserve">  </w:t>
            </w:r>
          </w:p>
          <w:p w:rsidR="003D1907" w:rsidRDefault="003D1907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21.</w:t>
            </w:r>
          </w:p>
        </w:tc>
        <w:tc>
          <w:tcPr>
            <w:tcW w:w="10206" w:type="dxa"/>
          </w:tcPr>
          <w:p w:rsidR="0070094D" w:rsidRDefault="000432E3">
            <w:pPr>
              <w:pStyle w:val="ShortAnswerStyle"/>
            </w:pPr>
            <w:r>
              <w:t>Jason has a bag containing 16 marbles</w:t>
            </w:r>
            <w:r w:rsidR="00AA67E2">
              <w:t xml:space="preserve"> which are red, blue or</w:t>
            </w:r>
            <w:r w:rsidR="0070094D">
              <w:t xml:space="preserve"> white</w:t>
            </w:r>
            <w:r>
              <w:t>.</w:t>
            </w:r>
          </w:p>
          <w:p w:rsidR="0070094D" w:rsidRDefault="0070094D">
            <w:pPr>
              <w:pStyle w:val="ShortAnswerStyle"/>
            </w:pPr>
            <w:r>
              <w:t>There are 6 blue marbles and t</w:t>
            </w:r>
            <w:r w:rsidR="000432E3">
              <w:t xml:space="preserve">he probability of selecting a red marble is  </w:t>
            </w:r>
            <w:r w:rsidRPr="000432E3">
              <w:rPr>
                <w:color w:val="FF0000"/>
                <w:position w:val="-22"/>
              </w:rPr>
              <w:object w:dxaOrig="280" w:dyaOrig="539">
                <v:shape id="_x0000_i1064" type="#_x0000_t75" style="width:14.4pt;height:27pt" o:ole="">
                  <v:imagedata r:id="rId109" o:title=""/>
                </v:shape>
                <o:OLEObject Type="Embed" ProgID="FXEquation.Equation" ShapeID="_x0000_i1064" DrawAspect="Content" ObjectID="_1459752014" r:id="rId110"/>
              </w:object>
            </w:r>
            <w:r w:rsidR="000432E3">
              <w:t xml:space="preserve"> </w:t>
            </w:r>
          </w:p>
          <w:p w:rsidR="0070094D" w:rsidRPr="0070094D" w:rsidRDefault="0070094D">
            <w:pPr>
              <w:pStyle w:val="ShortAnswerStyle"/>
              <w:rPr>
                <w:sz w:val="16"/>
                <w:szCs w:val="16"/>
              </w:rPr>
            </w:pPr>
          </w:p>
          <w:p w:rsidR="00540FDB" w:rsidRDefault="0070094D">
            <w:pPr>
              <w:pStyle w:val="ShortAnswerStyle"/>
            </w:pPr>
            <w:r>
              <w:t>What is the probability of selecting a white marble?</w:t>
            </w: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22.</w:t>
            </w:r>
          </w:p>
        </w:tc>
        <w:tc>
          <w:tcPr>
            <w:tcW w:w="10206" w:type="dxa"/>
          </w:tcPr>
          <w:p w:rsidR="00540FDB" w:rsidRDefault="009364A1">
            <w:pPr>
              <w:pStyle w:val="ShortAnswerStyle"/>
            </w:pPr>
            <w:r>
              <w:t xml:space="preserve">When building his house Rob divided his budget into administrative, labour and materials costs. The labour costs were 45% of the total budget. Rob </w:t>
            </w:r>
            <w:r w:rsidR="005D122E">
              <w:t xml:space="preserve">has </w:t>
            </w:r>
            <w:r>
              <w:t xml:space="preserve">started </w:t>
            </w:r>
            <w:r w:rsidR="005D122E">
              <w:t>to draw</w:t>
            </w:r>
            <w:r>
              <w:t xml:space="preserve"> a divided bar chart of the budget.</w:t>
            </w:r>
          </w:p>
          <w:p w:rsidR="005D122E" w:rsidRPr="005D122E" w:rsidRDefault="005D122E">
            <w:pPr>
              <w:pStyle w:val="ShortAnswerStyle"/>
              <w:rPr>
                <w:sz w:val="16"/>
                <w:szCs w:val="16"/>
              </w:rPr>
            </w:pPr>
          </w:p>
          <w:p w:rsidR="009364A1" w:rsidRDefault="009364A1">
            <w:pPr>
              <w:pStyle w:val="ShortAnswerStyle"/>
            </w:pPr>
            <w:r>
              <w:t>Complete the chart.</w:t>
            </w:r>
          </w:p>
          <w:p w:rsidR="00540FDB" w:rsidRPr="005D122E" w:rsidRDefault="00540FDB">
            <w:pPr>
              <w:pStyle w:val="ShortAnswerStyle"/>
              <w:rPr>
                <w:sz w:val="16"/>
                <w:szCs w:val="16"/>
              </w:rPr>
            </w:pPr>
          </w:p>
          <w:p w:rsidR="00540FDB" w:rsidRDefault="007F7675">
            <w:pPr>
              <w:pStyle w:val="ShortAnswerStyle"/>
            </w:pPr>
            <w:r>
              <w:rPr>
                <w:noProof/>
              </w:rPr>
              <w:object w:dxaOrig="1440" w:dyaOrig="1440">
                <v:shape id="_x0000_s1099" type="#_x0000_t75" style="position:absolute;margin-left:1.05pt;margin-top:5.6pt;width:489.75pt;height:100.45pt;z-index:252001280">
                  <v:imagedata r:id="rId111" o:title=""/>
                </v:shape>
                <o:OLEObject Type="Embed" ProgID="FXDraw.Graphic" ShapeID="_x0000_s1099" DrawAspect="Content" ObjectID="_1459752120" r:id="rId112"/>
              </w:object>
            </w:r>
            <w:r w:rsidR="00540FDB"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9364A1" w:rsidRDefault="009364A1">
            <w:pPr>
              <w:pStyle w:val="ShortAnswerStyle"/>
            </w:pPr>
          </w:p>
          <w:p w:rsidR="00540FDB" w:rsidRDefault="00540FDB">
            <w:pPr>
              <w:pStyle w:val="ShortAnswerStyle"/>
            </w:pPr>
          </w:p>
          <w:p w:rsidR="009364A1" w:rsidRDefault="009364A1">
            <w:pPr>
              <w:pStyle w:val="ShortAnswerStyle"/>
            </w:pPr>
          </w:p>
          <w:p w:rsidR="009364A1" w:rsidRDefault="009364A1">
            <w:pPr>
              <w:pStyle w:val="ShortAnswerStyle"/>
            </w:pPr>
          </w:p>
          <w:p w:rsidR="009364A1" w:rsidRDefault="009364A1">
            <w:pPr>
              <w:pStyle w:val="ShortAnswerStyle"/>
            </w:pPr>
          </w:p>
        </w:tc>
      </w:tr>
      <w:tr w:rsidR="00540FDB" w:rsidTr="00343768">
        <w:trPr>
          <w:cantSplit/>
        </w:trPr>
        <w:tc>
          <w:tcPr>
            <w:tcW w:w="534" w:type="dxa"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23.</w:t>
            </w:r>
          </w:p>
        </w:tc>
        <w:tc>
          <w:tcPr>
            <w:tcW w:w="10206" w:type="dxa"/>
          </w:tcPr>
          <w:p w:rsidR="00540FDB" w:rsidRDefault="005D122E">
            <w:pPr>
              <w:pStyle w:val="ShortAnswerStyle"/>
            </w:pPr>
            <w:r>
              <w:t>The step graph shows car parking costs</w:t>
            </w:r>
            <w:r w:rsidR="007C77B2">
              <w:t xml:space="preserve"> in the Safeguard Carpark</w:t>
            </w:r>
            <w:r>
              <w:t>.</w:t>
            </w:r>
          </w:p>
          <w:p w:rsidR="005D122E" w:rsidRDefault="007F7675">
            <w:pPr>
              <w:pStyle w:val="ShortAnswerStyle"/>
            </w:pPr>
            <w:r>
              <w:rPr>
                <w:noProof/>
              </w:rPr>
              <w:object w:dxaOrig="1440" w:dyaOrig="1440">
                <v:shape id="_x0000_s1100" type="#_x0000_t75" style="position:absolute;margin-left:21pt;margin-top:6.8pt;width:274.75pt;height:205.15pt;z-index:252002304">
                  <v:imagedata r:id="rId113" o:title=""/>
                </v:shape>
                <o:OLEObject Type="Embed" ProgID="FXDraw.Graphic" ShapeID="_x0000_s1100" DrawAspect="Content" ObjectID="_1459752121" r:id="rId114"/>
              </w:object>
            </w:r>
          </w:p>
          <w:p w:rsidR="005D122E" w:rsidRDefault="005D122E">
            <w:pPr>
              <w:pStyle w:val="ShortAnswerStyle"/>
            </w:pPr>
          </w:p>
          <w:p w:rsidR="005D122E" w:rsidRDefault="005D122E">
            <w:pPr>
              <w:pStyle w:val="ShortAnswerStyle"/>
            </w:pPr>
          </w:p>
          <w:p w:rsidR="005D122E" w:rsidRDefault="005D122E">
            <w:pPr>
              <w:pStyle w:val="ShortAnswerStyle"/>
            </w:pPr>
          </w:p>
          <w:p w:rsidR="005D122E" w:rsidRDefault="005D122E">
            <w:pPr>
              <w:pStyle w:val="ShortAnswerStyle"/>
            </w:pPr>
          </w:p>
          <w:p w:rsidR="005D122E" w:rsidRDefault="005D122E">
            <w:pPr>
              <w:pStyle w:val="ShortAnswerStyle"/>
            </w:pPr>
          </w:p>
          <w:p w:rsidR="005D122E" w:rsidRDefault="005D122E">
            <w:pPr>
              <w:pStyle w:val="ShortAnswerStyle"/>
            </w:pPr>
          </w:p>
          <w:p w:rsidR="005D122E" w:rsidRDefault="005D122E">
            <w:pPr>
              <w:pStyle w:val="ShortAnswerStyle"/>
            </w:pPr>
          </w:p>
          <w:p w:rsidR="005D122E" w:rsidRDefault="005D122E">
            <w:pPr>
              <w:pStyle w:val="ShortAnswerStyle"/>
            </w:pPr>
          </w:p>
          <w:p w:rsidR="005D122E" w:rsidRDefault="005D122E">
            <w:pPr>
              <w:pStyle w:val="ShortAnswerStyle"/>
            </w:pPr>
          </w:p>
          <w:p w:rsidR="005D122E" w:rsidRDefault="005D122E">
            <w:pPr>
              <w:pStyle w:val="ShortAnswerStyle"/>
            </w:pPr>
          </w:p>
          <w:p w:rsidR="00540FDB" w:rsidRDefault="00540FDB">
            <w:pPr>
              <w:pStyle w:val="ShortAnswerStyle"/>
            </w:pPr>
          </w:p>
          <w:p w:rsidR="007C77B2" w:rsidRDefault="007C77B2">
            <w:pPr>
              <w:pStyle w:val="ShortAnswerStyle"/>
            </w:pPr>
          </w:p>
          <w:p w:rsidR="007C77B2" w:rsidRDefault="007C77B2">
            <w:pPr>
              <w:pStyle w:val="ShortAnswerStyle"/>
            </w:pPr>
          </w:p>
          <w:p w:rsidR="007C77B2" w:rsidRDefault="007C77B2">
            <w:pPr>
              <w:pStyle w:val="ShortAnswerStyle"/>
            </w:pPr>
          </w:p>
          <w:p w:rsidR="007C77B2" w:rsidRDefault="007C77B2">
            <w:pPr>
              <w:pStyle w:val="ShortAnswerStyle"/>
            </w:pPr>
          </w:p>
          <w:p w:rsidR="007C77B2" w:rsidRDefault="007C77B2">
            <w:pPr>
              <w:pStyle w:val="ShortAnswerStyle"/>
            </w:pPr>
            <w:r>
              <w:t>On Monday Anna parked in the Safeguard Carpark at 9:15 am and left at 4:25 pm.</w:t>
            </w:r>
          </w:p>
          <w:p w:rsidR="007C77B2" w:rsidRPr="007C77B2" w:rsidRDefault="007C77B2">
            <w:pPr>
              <w:pStyle w:val="ShortAnswerStyle"/>
              <w:rPr>
                <w:sz w:val="16"/>
                <w:szCs w:val="16"/>
              </w:rPr>
            </w:pPr>
          </w:p>
          <w:p w:rsidR="007C77B2" w:rsidRDefault="007C77B2">
            <w:pPr>
              <w:pStyle w:val="ShortAnswerStyle"/>
            </w:pPr>
            <w:r>
              <w:t>What was she charged for parking?</w:t>
            </w:r>
          </w:p>
          <w:p w:rsidR="007C77B2" w:rsidRDefault="007C77B2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24.</w:t>
            </w:r>
          </w:p>
        </w:tc>
        <w:tc>
          <w:tcPr>
            <w:tcW w:w="10206" w:type="dxa"/>
          </w:tcPr>
          <w:p w:rsidR="00AD2540" w:rsidRDefault="00AD2540">
            <w:pPr>
              <w:pStyle w:val="ShortAnswerStyle"/>
            </w:pPr>
            <w:r>
              <w:t>John appeared on a talent quest, where he was awarded the fo</w:t>
            </w:r>
            <w:r w:rsidR="00AA67E2">
              <w:t>llowing scores out of 10 by six</w:t>
            </w:r>
            <w:r>
              <w:t xml:space="preserve"> judges.</w:t>
            </w:r>
          </w:p>
          <w:p w:rsidR="00AD2540" w:rsidRDefault="00AD2540">
            <w:pPr>
              <w:pStyle w:val="ShortAnswerStyle"/>
            </w:pPr>
            <w:r>
              <w:t xml:space="preserve">      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29"/>
              <w:gridCol w:w="1507"/>
              <w:gridCol w:w="1532"/>
              <w:gridCol w:w="1434"/>
              <w:gridCol w:w="1300"/>
              <w:gridCol w:w="1400"/>
              <w:gridCol w:w="1378"/>
            </w:tblGrid>
            <w:tr w:rsidR="0071581C" w:rsidTr="0071581C">
              <w:tc>
                <w:tcPr>
                  <w:tcW w:w="1429" w:type="dxa"/>
                </w:tcPr>
                <w:p w:rsidR="0071581C" w:rsidRDefault="0071581C">
                  <w:pPr>
                    <w:pStyle w:val="ShortAnswerStyle"/>
                  </w:pPr>
                  <w:r>
                    <w:t>Judge</w:t>
                  </w:r>
                </w:p>
              </w:tc>
              <w:tc>
                <w:tcPr>
                  <w:tcW w:w="1507" w:type="dxa"/>
                </w:tcPr>
                <w:p w:rsidR="0071581C" w:rsidRDefault="0071581C" w:rsidP="00AD2540">
                  <w:pPr>
                    <w:pStyle w:val="ShortAnswerStyle"/>
                    <w:jc w:val="center"/>
                  </w:pPr>
                  <w:r>
                    <w:t>Kylie</w:t>
                  </w:r>
                </w:p>
              </w:tc>
              <w:tc>
                <w:tcPr>
                  <w:tcW w:w="1532" w:type="dxa"/>
                </w:tcPr>
                <w:p w:rsidR="0071581C" w:rsidRDefault="0071581C" w:rsidP="00AD2540">
                  <w:pPr>
                    <w:pStyle w:val="ShortAnswerStyle"/>
                    <w:jc w:val="center"/>
                  </w:pPr>
                  <w:r>
                    <w:t>Jackie</w:t>
                  </w:r>
                </w:p>
              </w:tc>
              <w:tc>
                <w:tcPr>
                  <w:tcW w:w="1434" w:type="dxa"/>
                </w:tcPr>
                <w:p w:rsidR="0071581C" w:rsidRDefault="0071581C" w:rsidP="00AD2540">
                  <w:pPr>
                    <w:pStyle w:val="ShortAnswerStyle"/>
                    <w:jc w:val="center"/>
                  </w:pPr>
                  <w:r>
                    <w:t>Adam</w:t>
                  </w:r>
                </w:p>
              </w:tc>
              <w:tc>
                <w:tcPr>
                  <w:tcW w:w="1300" w:type="dxa"/>
                </w:tcPr>
                <w:p w:rsidR="0071581C" w:rsidRDefault="0071581C" w:rsidP="00AD2540">
                  <w:pPr>
                    <w:pStyle w:val="ShortAnswerStyle"/>
                    <w:jc w:val="center"/>
                  </w:pPr>
                  <w:r>
                    <w:t>Jo</w:t>
                  </w:r>
                </w:p>
              </w:tc>
              <w:tc>
                <w:tcPr>
                  <w:tcW w:w="1400" w:type="dxa"/>
                </w:tcPr>
                <w:p w:rsidR="0071581C" w:rsidRDefault="0071581C" w:rsidP="00AD2540">
                  <w:pPr>
                    <w:pStyle w:val="ShortAnswerStyle"/>
                    <w:jc w:val="center"/>
                  </w:pPr>
                  <w:r>
                    <w:t>Max</w:t>
                  </w:r>
                </w:p>
              </w:tc>
              <w:tc>
                <w:tcPr>
                  <w:tcW w:w="1378" w:type="dxa"/>
                </w:tcPr>
                <w:p w:rsidR="0071581C" w:rsidRDefault="0071581C" w:rsidP="00AD2540">
                  <w:pPr>
                    <w:pStyle w:val="ShortAnswerStyle"/>
                    <w:jc w:val="center"/>
                  </w:pPr>
                  <w:r>
                    <w:t>Nat</w:t>
                  </w:r>
                </w:p>
              </w:tc>
            </w:tr>
            <w:tr w:rsidR="0071581C" w:rsidTr="0071581C">
              <w:tc>
                <w:tcPr>
                  <w:tcW w:w="1429" w:type="dxa"/>
                </w:tcPr>
                <w:p w:rsidR="0071581C" w:rsidRDefault="0071581C">
                  <w:pPr>
                    <w:pStyle w:val="ShortAnswerStyle"/>
                  </w:pPr>
                  <w:r>
                    <w:t>Score</w:t>
                  </w:r>
                </w:p>
              </w:tc>
              <w:tc>
                <w:tcPr>
                  <w:tcW w:w="1507" w:type="dxa"/>
                </w:tcPr>
                <w:p w:rsidR="0071581C" w:rsidRDefault="0071581C" w:rsidP="00AD2540">
                  <w:pPr>
                    <w:pStyle w:val="ShortAnswerStyle"/>
                    <w:jc w:val="center"/>
                  </w:pPr>
                  <w:r>
                    <w:t>6</w:t>
                  </w:r>
                </w:p>
              </w:tc>
              <w:tc>
                <w:tcPr>
                  <w:tcW w:w="1532" w:type="dxa"/>
                </w:tcPr>
                <w:p w:rsidR="0071581C" w:rsidRDefault="0071581C" w:rsidP="00AD2540">
                  <w:pPr>
                    <w:pStyle w:val="ShortAnswerStyle"/>
                    <w:jc w:val="center"/>
                  </w:pPr>
                  <w:r>
                    <w:t>4</w:t>
                  </w:r>
                </w:p>
              </w:tc>
              <w:tc>
                <w:tcPr>
                  <w:tcW w:w="1434" w:type="dxa"/>
                </w:tcPr>
                <w:p w:rsidR="0071581C" w:rsidRDefault="0071581C" w:rsidP="00AD2540">
                  <w:pPr>
                    <w:pStyle w:val="ShortAnswerStyle"/>
                    <w:jc w:val="center"/>
                  </w:pPr>
                  <w:r>
                    <w:t>8</w:t>
                  </w:r>
                </w:p>
              </w:tc>
              <w:tc>
                <w:tcPr>
                  <w:tcW w:w="1300" w:type="dxa"/>
                </w:tcPr>
                <w:p w:rsidR="0071581C" w:rsidRDefault="0071581C" w:rsidP="00AD2540">
                  <w:pPr>
                    <w:pStyle w:val="ShortAnswerStyle"/>
                    <w:jc w:val="center"/>
                  </w:pPr>
                  <w:r>
                    <w:t>5</w:t>
                  </w:r>
                </w:p>
              </w:tc>
              <w:tc>
                <w:tcPr>
                  <w:tcW w:w="1400" w:type="dxa"/>
                </w:tcPr>
                <w:p w:rsidR="0071581C" w:rsidRDefault="0071581C" w:rsidP="00AD2540">
                  <w:pPr>
                    <w:pStyle w:val="ShortAnswerStyle"/>
                    <w:jc w:val="center"/>
                  </w:pPr>
                  <w:r>
                    <w:t>7</w:t>
                  </w:r>
                </w:p>
              </w:tc>
              <w:tc>
                <w:tcPr>
                  <w:tcW w:w="1378" w:type="dxa"/>
                </w:tcPr>
                <w:p w:rsidR="0071581C" w:rsidRDefault="0071581C" w:rsidP="00AD2540">
                  <w:pPr>
                    <w:pStyle w:val="ShortAnswerStyle"/>
                    <w:jc w:val="center"/>
                  </w:pPr>
                  <w:r>
                    <w:t>5</w:t>
                  </w:r>
                </w:p>
              </w:tc>
            </w:tr>
          </w:tbl>
          <w:p w:rsidR="00AD2540" w:rsidRDefault="00C8786A">
            <w:pPr>
              <w:pStyle w:val="ShortAnswerStyle"/>
            </w:pPr>
            <w:r>
              <w:t xml:space="preserve">     </w:t>
            </w:r>
          </w:p>
          <w:p w:rsidR="00AD2540" w:rsidRDefault="00AD2540">
            <w:pPr>
              <w:pStyle w:val="ShortAnswerStyle"/>
            </w:pPr>
            <w:r>
              <w:t>Which of the mean, median or mode of the scores would be the highest, to use in his advertising?</w:t>
            </w:r>
          </w:p>
          <w:p w:rsidR="00540FDB" w:rsidRDefault="00AD2540">
            <w:pPr>
              <w:pStyle w:val="ShortAnswerStyle"/>
            </w:pPr>
            <w:r>
              <w:t xml:space="preserve"> </w:t>
            </w: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540FDB" w:rsidTr="00343768">
        <w:trPr>
          <w:cantSplit/>
        </w:trPr>
        <w:tc>
          <w:tcPr>
            <w:tcW w:w="534" w:type="dxa"/>
          </w:tcPr>
          <w:p w:rsidR="00540FDB" w:rsidRPr="00B15693" w:rsidRDefault="00540FDB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25.</w:t>
            </w:r>
          </w:p>
        </w:tc>
        <w:tc>
          <w:tcPr>
            <w:tcW w:w="10206" w:type="dxa"/>
          </w:tcPr>
          <w:p w:rsidR="006C701C" w:rsidRDefault="006C701C">
            <w:pPr>
              <w:pStyle w:val="ShortAnswerStyle"/>
            </w:pPr>
            <w:r>
              <w:t xml:space="preserve">   The dot plot below shows the number of children in 16 families.</w:t>
            </w:r>
          </w:p>
          <w:p w:rsidR="00540FDB" w:rsidRPr="006C701C" w:rsidRDefault="006C701C">
            <w:pPr>
              <w:pStyle w:val="ShortAnswerStyle"/>
              <w:rPr>
                <w:sz w:val="16"/>
                <w:szCs w:val="16"/>
              </w:rPr>
            </w:pPr>
            <w:r>
              <w:t xml:space="preserve"> </w:t>
            </w:r>
          </w:p>
          <w:p w:rsidR="00E11FDD" w:rsidRDefault="006C701C" w:rsidP="006C701C">
            <w:pPr>
              <w:pStyle w:val="ShortAnswerStyle"/>
            </w:pPr>
            <w:r>
              <w:t xml:space="preserve">   </w:t>
            </w:r>
            <w:r>
              <w:tab/>
            </w:r>
            <w:r>
              <w:tab/>
            </w:r>
          </w:p>
          <w:tbl>
            <w:tblPr>
              <w:tblpPr w:leftFromText="180" w:rightFromText="180" w:vertAnchor="text" w:horzAnchor="page" w:tblpX="658" w:tblpY="-26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  <w:gridCol w:w="567"/>
            </w:tblGrid>
            <w:tr w:rsidR="00E11FDD" w:rsidRPr="00AD77C5" w:rsidTr="00CF4A9F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tcBorders>
                    <w:left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</w:p>
              </w:tc>
            </w:tr>
            <w:tr w:rsidR="00E11FDD" w:rsidRPr="004D1DDE" w:rsidTr="00CF4A9F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tcBorders>
                    <w:left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</w:tr>
            <w:tr w:rsidR="00E11FDD" w:rsidRPr="004D1DDE" w:rsidTr="00CF4A9F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tcBorders>
                    <w:left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</w:tr>
            <w:tr w:rsidR="00E11FDD" w:rsidRPr="004D1DDE" w:rsidTr="00CF4A9F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tcBorders>
                    <w:left w:val="single" w:sz="4" w:space="0" w:color="000000"/>
                    <w:bottom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O</w:t>
                  </w:r>
                </w:p>
              </w:tc>
            </w:tr>
            <w:tr w:rsidR="00E11FDD" w:rsidRPr="00AD77C5" w:rsidTr="00CF4A9F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2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3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4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E11FDD" w:rsidRPr="00E11FDD" w:rsidRDefault="00E11FDD" w:rsidP="00E11FDD">
                  <w:pPr>
                    <w:ind w:left="-360"/>
                    <w:jc w:val="center"/>
                  </w:pPr>
                  <w:r w:rsidRPr="00E11FDD">
                    <w:t>5</w:t>
                  </w:r>
                </w:p>
              </w:tc>
            </w:tr>
          </w:tbl>
          <w:p w:rsidR="006C701C" w:rsidRDefault="006C701C" w:rsidP="00E11FDD">
            <w:pPr>
              <w:pStyle w:val="ShortAnswerStyle"/>
            </w:pPr>
            <w:r>
              <w:tab/>
            </w:r>
          </w:p>
          <w:p w:rsidR="00E11FDD" w:rsidRDefault="00E11FDD">
            <w:pPr>
              <w:pStyle w:val="ShortAnswerStyle"/>
            </w:pPr>
          </w:p>
          <w:p w:rsidR="00E11FDD" w:rsidRDefault="00E11FDD">
            <w:pPr>
              <w:pStyle w:val="ShortAnswerStyle"/>
            </w:pPr>
          </w:p>
          <w:p w:rsidR="00E11FDD" w:rsidRPr="00E11FDD" w:rsidRDefault="00E11FDD">
            <w:pPr>
              <w:pStyle w:val="ShortAnswerStyle"/>
              <w:rPr>
                <w:sz w:val="16"/>
                <w:szCs w:val="16"/>
              </w:rPr>
            </w:pPr>
          </w:p>
          <w:p w:rsidR="00E11FDD" w:rsidRDefault="00E11FDD">
            <w:pPr>
              <w:pStyle w:val="ShortAnswerStyle"/>
            </w:pPr>
            <w:r>
              <w:t xml:space="preserve">                              </w:t>
            </w:r>
          </w:p>
          <w:p w:rsidR="00540FDB" w:rsidRDefault="00E11FDD">
            <w:pPr>
              <w:pStyle w:val="ShortAnswerStyle"/>
            </w:pPr>
            <w:r>
              <w:t xml:space="preserve">                            N</w:t>
            </w:r>
            <w:r w:rsidR="006C701C">
              <w:t>umber of Children</w:t>
            </w:r>
          </w:p>
          <w:p w:rsidR="006C701C" w:rsidRPr="006C701C" w:rsidRDefault="006C701C">
            <w:pPr>
              <w:pStyle w:val="ShortAnswerStyle"/>
              <w:rPr>
                <w:sz w:val="16"/>
                <w:szCs w:val="16"/>
              </w:rPr>
            </w:pPr>
          </w:p>
          <w:p w:rsidR="006C701C" w:rsidRDefault="006C701C">
            <w:pPr>
              <w:pStyle w:val="ShortAnswerStyle"/>
            </w:pPr>
            <w:r>
              <w:t>What is the interquartile range of the data?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  <w:p w:rsidR="00540FDB" w:rsidRDefault="00540FDB">
            <w:pPr>
              <w:pStyle w:val="ShortAnswerStyle"/>
            </w:pPr>
          </w:p>
          <w:p w:rsidR="00540FDB" w:rsidRDefault="00540FDB">
            <w:pPr>
              <w:pStyle w:val="ShortAnswerStyle"/>
            </w:pPr>
            <w:r>
              <w:t>…………………………………………………………………………………………………………….</w:t>
            </w:r>
          </w:p>
        </w:tc>
      </w:tr>
      <w:tr w:rsidR="00AA67E2" w:rsidTr="00343768">
        <w:trPr>
          <w:cantSplit/>
        </w:trPr>
        <w:tc>
          <w:tcPr>
            <w:tcW w:w="534" w:type="dxa"/>
          </w:tcPr>
          <w:p w:rsidR="00AA67E2" w:rsidRPr="00B15693" w:rsidRDefault="00AA67E2" w:rsidP="00D73A65">
            <w:pPr>
              <w:pStyle w:val="Numbering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AA67E2" w:rsidRDefault="00AA67E2" w:rsidP="00AA67E2">
            <w:pPr>
              <w:pStyle w:val="ShortAnswerStyle"/>
              <w:jc w:val="center"/>
              <w:rPr>
                <w:b/>
              </w:rPr>
            </w:pPr>
            <w:r>
              <w:rPr>
                <w:b/>
              </w:rPr>
              <w:t>End of Section 1</w:t>
            </w:r>
          </w:p>
          <w:p w:rsidR="00AA67E2" w:rsidRDefault="00AA67E2" w:rsidP="00AA67E2">
            <w:pPr>
              <w:pStyle w:val="ShortAnswerStyle"/>
              <w:jc w:val="center"/>
            </w:pPr>
            <w:r>
              <w:rPr>
                <w:b/>
              </w:rPr>
              <w:t>Do not continue to Section 2 until instructed.</w:t>
            </w:r>
          </w:p>
        </w:tc>
      </w:tr>
    </w:tbl>
    <w:p w:rsidR="0074135E" w:rsidRDefault="0074135E"/>
    <w:p w:rsidR="004A7FD9" w:rsidRDefault="004A7FD9"/>
    <w:p w:rsidR="0074135E" w:rsidRDefault="0074135E"/>
    <w:p w:rsidR="0074135E" w:rsidRDefault="0074135E"/>
    <w:p w:rsidR="0074135E" w:rsidRDefault="0074135E"/>
    <w:p w:rsidR="0074135E" w:rsidRDefault="0074135E"/>
    <w:p w:rsidR="0074135E" w:rsidRDefault="0074135E"/>
    <w:p w:rsidR="0074135E" w:rsidRDefault="0074135E"/>
    <w:p w:rsidR="0074135E" w:rsidRDefault="0074135E"/>
    <w:p w:rsidR="0074135E" w:rsidRDefault="0074135E"/>
    <w:p w:rsidR="0074135E" w:rsidRDefault="0074135E"/>
    <w:p w:rsidR="0074135E" w:rsidRDefault="0074135E"/>
    <w:p w:rsidR="0074135E" w:rsidRDefault="0074135E"/>
    <w:p w:rsidR="0074135E" w:rsidRDefault="0074135E"/>
    <w:p w:rsidR="0074135E" w:rsidRDefault="0074135E"/>
    <w:p w:rsidR="0074135E" w:rsidRDefault="0074135E"/>
    <w:p w:rsidR="0074135E" w:rsidRDefault="0074135E"/>
    <w:p w:rsidR="0074135E" w:rsidRPr="0074135E" w:rsidRDefault="0074135E" w:rsidP="0074135E">
      <w:pPr>
        <w:jc w:val="center"/>
        <w:rPr>
          <w:rFonts w:ascii="Times New Roman" w:hAnsi="Times New Roman"/>
          <w:sz w:val="36"/>
          <w:szCs w:val="36"/>
        </w:rPr>
      </w:pPr>
    </w:p>
    <w:p w:rsidR="00710FBF" w:rsidRPr="00710FBF" w:rsidRDefault="00710FBF" w:rsidP="00710FBF">
      <w:pPr>
        <w:pStyle w:val="ShortAnswerStyle"/>
        <w:jc w:val="center"/>
        <w:rPr>
          <w:sz w:val="32"/>
        </w:rPr>
      </w:pPr>
      <w:r w:rsidRPr="00710FBF">
        <w:rPr>
          <w:sz w:val="32"/>
        </w:rPr>
        <w:t>END OF SECTION 1</w:t>
      </w:r>
    </w:p>
    <w:p w:rsidR="0074135E" w:rsidRPr="0074135E" w:rsidRDefault="0074135E" w:rsidP="0074135E">
      <w:pPr>
        <w:jc w:val="center"/>
        <w:rPr>
          <w:rFonts w:ascii="Times New Roman" w:hAnsi="Times New Roman"/>
          <w:sz w:val="36"/>
          <w:szCs w:val="36"/>
        </w:rPr>
      </w:pPr>
    </w:p>
    <w:p w:rsidR="0074135E" w:rsidRDefault="0074135E"/>
    <w:p w:rsidR="004E1F9D" w:rsidRDefault="00066CC3" w:rsidP="004E1F9D">
      <w:pPr>
        <w:rPr>
          <w:rFonts w:ascii="Arial" w:eastAsia="Times New Roman" w:hAnsi="Arial" w:cs="Arial"/>
          <w:sz w:val="32"/>
          <w:szCs w:val="32"/>
        </w:rPr>
      </w:pPr>
      <w:r>
        <w:br w:type="page"/>
      </w:r>
      <w:r w:rsidR="0074135E">
        <w:t xml:space="preserve"> </w:t>
      </w:r>
      <w:r w:rsidR="0074135E">
        <w:rPr>
          <w:rFonts w:ascii="Arial" w:eastAsia="Times New Roman" w:hAnsi="Arial" w:cs="Arial"/>
          <w:sz w:val="32"/>
          <w:szCs w:val="32"/>
        </w:rPr>
        <w:t>Yea</w:t>
      </w:r>
      <w:r w:rsidR="004E1F9D">
        <w:rPr>
          <w:rFonts w:ascii="Arial" w:eastAsia="Times New Roman" w:hAnsi="Arial" w:cs="Arial"/>
          <w:sz w:val="32"/>
          <w:szCs w:val="32"/>
        </w:rPr>
        <w:t xml:space="preserve">rly Examination             </w:t>
      </w:r>
    </w:p>
    <w:p w:rsidR="004E1F9D" w:rsidRDefault="0046780A" w:rsidP="004E1F9D">
      <w:pPr>
        <w:rPr>
          <w:rFonts w:ascii="Arial" w:eastAsia="Times New Roman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sz w:val="32"/>
          <w:szCs w:val="32"/>
        </w:rPr>
        <w:t xml:space="preserve"> Mathematics</w:t>
      </w:r>
      <w:r w:rsidR="004E1F9D">
        <w:rPr>
          <w:rFonts w:ascii="Arial" w:eastAsia="Times New Roman" w:hAnsi="Arial" w:cs="Arial"/>
          <w:b/>
          <w:sz w:val="32"/>
          <w:szCs w:val="32"/>
        </w:rPr>
        <w:tab/>
      </w:r>
      <w:r w:rsidR="004E1F9D">
        <w:rPr>
          <w:rFonts w:ascii="Arial" w:eastAsia="Times New Roman" w:hAnsi="Arial" w:cs="Arial"/>
          <w:b/>
          <w:sz w:val="32"/>
          <w:szCs w:val="32"/>
        </w:rPr>
        <w:tab/>
      </w:r>
      <w:r w:rsidR="004E1F9D"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Times New Roman" w:eastAsia="Times New Roman" w:hAnsi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Times New Roman" w:eastAsia="Times New Roman" w:hAnsi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ab/>
      </w:r>
      <w:r>
        <w:rPr>
          <w:rFonts w:ascii="Arial" w:eastAsia="Times New Roman" w:hAnsi="Arial" w:cs="Arial"/>
          <w:b/>
          <w:sz w:val="32"/>
          <w:szCs w:val="32"/>
        </w:rPr>
        <w:tab/>
      </w:r>
      <w:r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B811FC9" wp14:editId="03AD4E72">
                <wp:simplePos x="0" y="0"/>
                <wp:positionH relativeFrom="column">
                  <wp:posOffset>2933700</wp:posOffset>
                </wp:positionH>
                <wp:positionV relativeFrom="paragraph">
                  <wp:posOffset>299085</wp:posOffset>
                </wp:positionV>
                <wp:extent cx="3263900" cy="6372225"/>
                <wp:effectExtent l="0" t="0" r="0" b="9525"/>
                <wp:wrapTight wrapText="bothSides">
                  <wp:wrapPolygon edited="0">
                    <wp:start x="0" y="0"/>
                    <wp:lineTo x="0" y="21568"/>
                    <wp:lineTo x="21432" y="21568"/>
                    <wp:lineTo x="21432" y="0"/>
                    <wp:lineTo x="0" y="0"/>
                  </wp:wrapPolygon>
                </wp:wrapTight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6372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76838" w:rsidRDefault="00876838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876838" w:rsidRDefault="00876838" w:rsidP="004E1F9D">
                            <w:pPr>
                              <w:spacing w:after="12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75 marks</w:t>
                            </w:r>
                          </w:p>
                          <w:p w:rsidR="00876838" w:rsidRDefault="00876838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Time allowed for this section is </w:t>
                            </w:r>
                          </w:p>
                          <w:p w:rsidR="00876838" w:rsidRDefault="00876838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 hour and 30 minutes</w:t>
                            </w:r>
                          </w:p>
                          <w:p w:rsidR="00876838" w:rsidRDefault="00876838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876838" w:rsidRDefault="00876838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This section has TWO parts</w:t>
                            </w:r>
                          </w:p>
                          <w:p w:rsidR="00876838" w:rsidRDefault="00876838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876838" w:rsidRDefault="00876838" w:rsidP="004E1F9D">
                            <w:pPr>
                              <w:spacing w:after="120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A – Fifty multiple-choice questions worth 1 mark each.</w:t>
                            </w:r>
                          </w:p>
                          <w:p w:rsidR="00876838" w:rsidRDefault="00876838" w:rsidP="004E1F9D">
                            <w:pPr>
                              <w:spacing w:after="120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Mark your answers on the separate answer sheet provided at the end of the examination.</w:t>
                            </w:r>
                          </w:p>
                          <w:p w:rsidR="00876838" w:rsidRDefault="00876838" w:rsidP="004E1F9D">
                            <w:pPr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B – Longer answer questions worth a total of 25 marks.</w:t>
                            </w:r>
                          </w:p>
                          <w:p w:rsidR="00876838" w:rsidRDefault="00876838" w:rsidP="004E1F9D">
                            <w:pPr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 Write all answers and working in the spaces provided on this examination paper.</w:t>
                            </w:r>
                          </w:p>
                          <w:p w:rsidR="00876838" w:rsidRDefault="00876838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876838" w:rsidRDefault="00876838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Calculators may be used in this section.</w:t>
                            </w:r>
                          </w:p>
                          <w:p w:rsidR="00876838" w:rsidRDefault="00876838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876838" w:rsidRDefault="00876838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Do not commence Section 2 until you are instructed to do 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11FC9" id="Text Box 217" o:spid="_x0000_s1027" type="#_x0000_t202" style="position:absolute;margin-left:231pt;margin-top:23.55pt;width:257pt;height:501.7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eweiAIAABw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" stroked="f">
                <v:textbox>
                  <w:txbxContent>
                    <w:p w:rsidR="00876838" w:rsidRDefault="00876838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876838" w:rsidRDefault="00876838" w:rsidP="004E1F9D">
                      <w:pPr>
                        <w:spacing w:after="12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75 marks</w:t>
                      </w:r>
                    </w:p>
                    <w:p w:rsidR="00876838" w:rsidRDefault="00876838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Time allowed for this section is </w:t>
                      </w:r>
                    </w:p>
                    <w:p w:rsidR="00876838" w:rsidRDefault="00876838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 hour and 30 minutes</w:t>
                      </w:r>
                    </w:p>
                    <w:p w:rsidR="00876838" w:rsidRDefault="00876838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876838" w:rsidRDefault="00876838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This section has TWO parts</w:t>
                      </w:r>
                    </w:p>
                    <w:p w:rsidR="00876838" w:rsidRDefault="00876838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876838" w:rsidRDefault="00876838" w:rsidP="004E1F9D">
                      <w:pPr>
                        <w:spacing w:after="120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A – Fifty multiple-choice questions worth 1 mark each.</w:t>
                      </w:r>
                    </w:p>
                    <w:p w:rsidR="00876838" w:rsidRDefault="00876838" w:rsidP="004E1F9D">
                      <w:pPr>
                        <w:spacing w:after="120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Mark your answers on the separate answer sheet provided at the end of the examination.</w:t>
                      </w:r>
                    </w:p>
                    <w:p w:rsidR="00876838" w:rsidRDefault="00876838" w:rsidP="004E1F9D">
                      <w:pPr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B – Longer answer questions worth a total of 25 marks.</w:t>
                      </w:r>
                    </w:p>
                    <w:p w:rsidR="00876838" w:rsidRDefault="00876838" w:rsidP="004E1F9D">
                      <w:pPr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 Write all answers and working in the spaces provided on this examination paper.</w:t>
                      </w:r>
                    </w:p>
                    <w:p w:rsidR="00876838" w:rsidRDefault="00876838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876838" w:rsidRDefault="00876838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Calculators may be used in this section.</w:t>
                      </w:r>
                    </w:p>
                    <w:p w:rsidR="00876838" w:rsidRDefault="00876838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876838" w:rsidRDefault="00876838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Do not commence Section 2 until you are instructed to do so.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eastAsia="Times New Roman" w:hAnsi="Arial" w:cs="Arial"/>
          <w:b/>
          <w:sz w:val="44"/>
          <w:szCs w:val="44"/>
        </w:rPr>
        <w:t xml:space="preserve">Section 2 </w:t>
      </w: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2AA71886" wp14:editId="67648D7E">
                <wp:simplePos x="0" y="0"/>
                <wp:positionH relativeFrom="column">
                  <wp:posOffset>2804795</wp:posOffset>
                </wp:positionH>
                <wp:positionV relativeFrom="paragraph">
                  <wp:posOffset>25400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216" name="Straight Connector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287663" id="Straight Connector 216" o:spid="_x0000_s1026" style="position:absolute;flip:y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85pt,2pt" to="220.8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e3jJA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" strokeweight="1.25pt">
                <w10:wrap type="tight"/>
              </v:line>
            </w:pict>
          </mc:Fallback>
        </mc:AlternateContent>
      </w: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r>
        <w:rPr>
          <w:rFonts w:ascii="Times New Roman" w:eastAsia="Times New Roman" w:hAnsi="Times New Roman"/>
          <w:b/>
        </w:rPr>
        <w:br w:type="page"/>
      </w:r>
    </w:p>
    <w:p w:rsidR="00BC7F25" w:rsidRDefault="00BC7F25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CellMar>
          <w:top w:w="85" w:type="dxa"/>
        </w:tblCellMar>
        <w:tblLook w:val="04A0" w:firstRow="1" w:lastRow="0" w:firstColumn="1" w:lastColumn="0" w:noHBand="0" w:noVBand="1"/>
      </w:tblPr>
      <w:tblGrid>
        <w:gridCol w:w="817"/>
        <w:gridCol w:w="9865"/>
      </w:tblGrid>
      <w:tr w:rsidR="00BC7F25" w:rsidRPr="00C25037" w:rsidTr="007447F6">
        <w:trPr>
          <w:cantSplit/>
        </w:trPr>
        <w:tc>
          <w:tcPr>
            <w:tcW w:w="817" w:type="dxa"/>
            <w:tcBorders>
              <w:top w:val="nil"/>
              <w:bottom w:val="nil"/>
            </w:tcBorders>
          </w:tcPr>
          <w:p w:rsidR="00BC7F25" w:rsidRPr="00C25037" w:rsidRDefault="00BC7F25" w:rsidP="00C25037">
            <w:pPr>
              <w:rPr>
                <w:rFonts w:ascii="Times New Roman" w:hAnsi="Times New Roman"/>
              </w:rPr>
            </w:pPr>
          </w:p>
        </w:tc>
        <w:tc>
          <w:tcPr>
            <w:tcW w:w="9865" w:type="dxa"/>
            <w:tcBorders>
              <w:top w:val="nil"/>
              <w:bottom w:val="nil"/>
            </w:tcBorders>
          </w:tcPr>
          <w:p w:rsidR="00BC7F25" w:rsidRPr="00640856" w:rsidRDefault="00C25037" w:rsidP="001617F0">
            <w:pPr>
              <w:pStyle w:val="NoSpacing"/>
              <w:rPr>
                <w:rFonts w:ascii="Times New Roman" w:hAnsi="Times New Roman"/>
              </w:rPr>
            </w:pPr>
            <w:r w:rsidRPr="00640856">
              <w:rPr>
                <w:rFonts w:ascii="Times New Roman" w:hAnsi="Times New Roman"/>
              </w:rPr>
              <w:t>Use the multiple choice answer sheet at the end of the paper to record your answers.</w:t>
            </w:r>
          </w:p>
          <w:p w:rsidR="00640856" w:rsidRDefault="00C25037" w:rsidP="001617F0">
            <w:pPr>
              <w:pStyle w:val="NoSpacing"/>
              <w:rPr>
                <w:rFonts w:ascii="Times New Roman" w:hAnsi="Times New Roman"/>
              </w:rPr>
            </w:pPr>
            <w:r w:rsidRPr="00640856">
              <w:rPr>
                <w:rFonts w:ascii="Times New Roman" w:hAnsi="Times New Roman"/>
              </w:rPr>
              <w:t>Complete</w:t>
            </w:r>
            <w:r w:rsidR="007B13EA">
              <w:rPr>
                <w:rFonts w:ascii="Times New Roman" w:hAnsi="Times New Roman"/>
              </w:rPr>
              <w:t>ly</w:t>
            </w:r>
            <w:r w:rsidRPr="00640856">
              <w:rPr>
                <w:rFonts w:ascii="Times New Roman" w:hAnsi="Times New Roman"/>
              </w:rPr>
              <w:t xml:space="preserve"> shade the bubble corresponding to the co</w:t>
            </w:r>
            <w:r w:rsidR="007B13EA">
              <w:rPr>
                <w:rFonts w:ascii="Times New Roman" w:hAnsi="Times New Roman"/>
              </w:rPr>
              <w:t>rrect answer for each question.</w:t>
            </w:r>
          </w:p>
          <w:p w:rsidR="007B13EA" w:rsidRPr="007B13EA" w:rsidRDefault="007B13EA" w:rsidP="001617F0">
            <w:pPr>
              <w:pStyle w:val="NoSpacing"/>
              <w:rPr>
                <w:rFonts w:ascii="Times New Roman" w:hAnsi="Times New Roman"/>
              </w:rPr>
            </w:pPr>
          </w:p>
        </w:tc>
      </w:tr>
      <w:tr w:rsidR="00BC7F25" w:rsidRPr="00C25037" w:rsidTr="007447F6">
        <w:trPr>
          <w:cantSplit/>
        </w:trPr>
        <w:tc>
          <w:tcPr>
            <w:tcW w:w="817" w:type="dxa"/>
            <w:tcBorders>
              <w:top w:val="nil"/>
            </w:tcBorders>
          </w:tcPr>
          <w:p w:rsidR="00BC7F25" w:rsidRPr="00B15693" w:rsidRDefault="00BC7F25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  <w:tcBorders>
              <w:top w:val="nil"/>
            </w:tcBorders>
          </w:tcPr>
          <w:p w:rsidR="00BC7F25" w:rsidRDefault="00BF0E87" w:rsidP="00B15693">
            <w:pPr>
              <w:pStyle w:val="MCSectionStyle"/>
            </w:pPr>
            <w:r>
              <w:t>Which of the following is greatest in value?</w:t>
            </w:r>
          </w:p>
          <w:p w:rsidR="00B40032" w:rsidRPr="00B40032" w:rsidRDefault="00B40032" w:rsidP="00B15693">
            <w:pPr>
              <w:pStyle w:val="MCSectionStyle"/>
              <w:rPr>
                <w:sz w:val="16"/>
                <w:szCs w:val="16"/>
              </w:rPr>
            </w:pPr>
          </w:p>
          <w:p w:rsidR="00B40032" w:rsidRDefault="00B40032" w:rsidP="00B40032">
            <w:pPr>
              <w:pStyle w:val="MCSectionStyle"/>
            </w:pPr>
            <w:r>
              <w:t xml:space="preserve">     A.       </w:t>
            </w:r>
            <w:r w:rsidR="00071E33">
              <w:t xml:space="preserve"> </w:t>
            </w:r>
            <w:r w:rsidR="00071E33" w:rsidRPr="00071E33">
              <w:rPr>
                <w:color w:val="FF0000"/>
                <w:position w:val="-16"/>
              </w:rPr>
              <w:object w:dxaOrig="587" w:dyaOrig="383">
                <v:shape id="_x0000_i1065" type="#_x0000_t75" style="width:29.4pt;height:19.2pt" o:ole="">
                  <v:imagedata r:id="rId115" o:title=""/>
                </v:shape>
                <o:OLEObject Type="Embed" ProgID="FXEquation.Equation" ShapeID="_x0000_i1065" DrawAspect="Content" ObjectID="_1459752015" r:id="rId116"/>
              </w:object>
            </w:r>
            <w:r w:rsidR="00071E33">
              <w:t xml:space="preserve"> </w:t>
            </w:r>
            <w:r>
              <w:t xml:space="preserve">           B.         </w:t>
            </w:r>
            <w:r w:rsidR="00071E33">
              <w:t xml:space="preserve"> </w:t>
            </w:r>
            <w:r w:rsidR="00071E33" w:rsidRPr="00071E33">
              <w:rPr>
                <w:color w:val="FF0000"/>
                <w:position w:val="-22"/>
              </w:rPr>
              <w:object w:dxaOrig="244" w:dyaOrig="539">
                <v:shape id="_x0000_i1066" type="#_x0000_t75" style="width:12pt;height:27pt" o:ole="">
                  <v:imagedata r:id="rId117" o:title=""/>
                </v:shape>
                <o:OLEObject Type="Embed" ProgID="FXEquation.Equation" ShapeID="_x0000_i1066" DrawAspect="Content" ObjectID="_1459752016" r:id="rId118"/>
              </w:object>
            </w:r>
            <w:r w:rsidR="00071E33">
              <w:t xml:space="preserve"> </w:t>
            </w:r>
            <w:r>
              <w:t xml:space="preserve">            C.          </w:t>
            </w:r>
            <w:r w:rsidR="00071E33">
              <w:t>0.37</w:t>
            </w:r>
            <w:r>
              <w:t xml:space="preserve">           D.         </w:t>
            </w:r>
            <w:r w:rsidR="00071E33">
              <w:t xml:space="preserve"> </w:t>
            </w:r>
            <w:r w:rsidR="00071E33" w:rsidRPr="00071E33">
              <w:rPr>
                <w:color w:val="FF0000"/>
                <w:position w:val="-22"/>
              </w:rPr>
              <w:object w:dxaOrig="304" w:dyaOrig="539">
                <v:shape id="_x0000_i1067" type="#_x0000_t75" style="width:15pt;height:27pt" o:ole="">
                  <v:imagedata r:id="rId119" o:title=""/>
                </v:shape>
                <o:OLEObject Type="Embed" ProgID="FXEquation.Equation" ShapeID="_x0000_i1067" DrawAspect="Content" ObjectID="_1459752017" r:id="rId120"/>
              </w:object>
            </w:r>
            <w:r w:rsidR="00071E33">
              <w:t xml:space="preserve"> </w:t>
            </w:r>
            <w:r>
              <w:t xml:space="preserve">        </w:t>
            </w:r>
          </w:p>
          <w:p w:rsidR="00B40032" w:rsidRPr="00B40032" w:rsidRDefault="00B40032" w:rsidP="00B15693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B40032" w:rsidRPr="00C25037" w:rsidTr="007447F6">
        <w:trPr>
          <w:cantSplit/>
        </w:trPr>
        <w:tc>
          <w:tcPr>
            <w:tcW w:w="817" w:type="dxa"/>
          </w:tcPr>
          <w:p w:rsidR="00B40032" w:rsidRPr="00B15693" w:rsidRDefault="00B40032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B40032" w:rsidRDefault="00AA67E2" w:rsidP="009244BB">
            <w:pPr>
              <w:pStyle w:val="MCSectionStyle"/>
            </w:pPr>
            <w:r>
              <w:t>Candy has 600</w:t>
            </w:r>
            <w:r w:rsidR="00071E33">
              <w:t xml:space="preserve"> songs stored on her MP3 player.</w:t>
            </w:r>
            <w:r w:rsidR="00465826">
              <w:t xml:space="preserve"> The songs are</w:t>
            </w:r>
            <w:r w:rsidR="00071E33">
              <w:t xml:space="preserve"> by male artists, female artists and groups, in the ratio 2</w:t>
            </w:r>
            <w:r w:rsidR="00465826">
              <w:t xml:space="preserve"> </w:t>
            </w:r>
            <w:r w:rsidR="00071E33">
              <w:t>:</w:t>
            </w:r>
            <w:r w:rsidR="00465826">
              <w:t xml:space="preserve"> </w:t>
            </w:r>
            <w:r w:rsidR="00071E33">
              <w:t>3</w:t>
            </w:r>
            <w:r w:rsidR="00465826">
              <w:t xml:space="preserve"> : 5.</w:t>
            </w:r>
            <w:r w:rsidR="00071E33">
              <w:t xml:space="preserve"> </w:t>
            </w:r>
          </w:p>
          <w:p w:rsidR="00B40032" w:rsidRPr="00465826" w:rsidRDefault="00B40032" w:rsidP="009244BB">
            <w:pPr>
              <w:pStyle w:val="MCSectionStyle"/>
              <w:rPr>
                <w:sz w:val="16"/>
                <w:szCs w:val="16"/>
              </w:rPr>
            </w:pPr>
          </w:p>
          <w:p w:rsidR="00465826" w:rsidRDefault="00465826" w:rsidP="009244BB">
            <w:pPr>
              <w:pStyle w:val="MCSectionStyle"/>
            </w:pPr>
            <w:r>
              <w:t>How many songs by groups does she have?</w:t>
            </w:r>
          </w:p>
          <w:p w:rsidR="00B40032" w:rsidRPr="00B40032" w:rsidRDefault="00B40032" w:rsidP="009244BB">
            <w:pPr>
              <w:pStyle w:val="MCSectionStyle"/>
              <w:rPr>
                <w:sz w:val="16"/>
                <w:szCs w:val="16"/>
              </w:rPr>
            </w:pPr>
          </w:p>
          <w:p w:rsidR="00B40032" w:rsidRDefault="00B40032" w:rsidP="00B40032">
            <w:pPr>
              <w:pStyle w:val="MCSectionStyle"/>
            </w:pPr>
            <w:r>
              <w:t xml:space="preserve">     A.        </w:t>
            </w:r>
            <w:r w:rsidR="00465826">
              <w:t>60</w:t>
            </w:r>
            <w:r>
              <w:t xml:space="preserve">           </w:t>
            </w:r>
            <w:r w:rsidR="00C153F6">
              <w:t xml:space="preserve">      </w:t>
            </w:r>
            <w:r>
              <w:t xml:space="preserve">B.         </w:t>
            </w:r>
            <w:r w:rsidR="00465826">
              <w:t>120</w:t>
            </w:r>
            <w:r>
              <w:t xml:space="preserve">            C.         </w:t>
            </w:r>
            <w:r w:rsidR="00465826">
              <w:t>300</w:t>
            </w:r>
            <w:r>
              <w:t xml:space="preserve">            </w:t>
            </w:r>
            <w:r w:rsidR="00C153F6">
              <w:t xml:space="preserve">  </w:t>
            </w:r>
            <w:r>
              <w:t>D.</w:t>
            </w:r>
            <w:r w:rsidR="00465826">
              <w:t xml:space="preserve">      600</w:t>
            </w:r>
            <w:r>
              <w:t xml:space="preserve">                 </w:t>
            </w:r>
          </w:p>
          <w:p w:rsidR="00B40032" w:rsidRPr="00B40032" w:rsidRDefault="00B40032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4D09B5" w:rsidP="00FB041D">
            <w:pPr>
              <w:pStyle w:val="MCSectionStyle"/>
            </w:pPr>
            <w:r>
              <w:t xml:space="preserve">Jo earns an annual salary of $78 000. She pays 30% of her salary as tax and receives the rest as her net pay. </w:t>
            </w:r>
          </w:p>
          <w:p w:rsidR="00FB041D" w:rsidRPr="004D09B5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  <w:p w:rsidR="004D09B5" w:rsidRDefault="004D09B5" w:rsidP="00FB041D">
            <w:pPr>
              <w:pStyle w:val="MCSectionStyle"/>
            </w:pPr>
            <w:r>
              <w:t>What is her weekly net pay?</w:t>
            </w:r>
          </w:p>
          <w:p w:rsidR="00FB041D" w:rsidRPr="00B40032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FB041D">
            <w:pPr>
              <w:pStyle w:val="MCSectionStyle"/>
            </w:pPr>
            <w:r>
              <w:t xml:space="preserve">     A.         </w:t>
            </w:r>
            <w:r w:rsidR="004D09B5">
              <w:t>$450</w:t>
            </w:r>
            <w:r>
              <w:t xml:space="preserve">          B.        </w:t>
            </w:r>
            <w:r w:rsidR="004D09B5">
              <w:t>$1 050</w:t>
            </w:r>
            <w:r>
              <w:t xml:space="preserve">             C.      </w:t>
            </w:r>
            <w:r w:rsidR="004D09B5">
              <w:t>$</w:t>
            </w:r>
            <w:r w:rsidR="007D6EB5">
              <w:t>1 470</w:t>
            </w:r>
            <w:r>
              <w:t xml:space="preserve">               D.        </w:t>
            </w:r>
            <w:r w:rsidR="004D09B5">
              <w:t>$1 500</w:t>
            </w:r>
            <w:r>
              <w:t xml:space="preserve">         </w:t>
            </w:r>
          </w:p>
          <w:p w:rsidR="00FB041D" w:rsidRPr="00B40032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FB041D" w:rsidP="009244BB">
            <w:pPr>
              <w:pStyle w:val="MCSectionStyle"/>
            </w:pPr>
            <w:r>
              <w:t>Di bought a bike which had a cash price of $3 600.00. She bought it on terms by paying $136 per month for three years.</w: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  <w:r>
              <w:t xml:space="preserve">How much interest did Di pay? </w:t>
            </w:r>
          </w:p>
          <w:p w:rsidR="00FB041D" w:rsidRDefault="00FB041D" w:rsidP="009244BB">
            <w:pPr>
              <w:pStyle w:val="MCSectionStyle"/>
            </w:pP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  $</w:t>
            </w:r>
            <w:r w:rsidRPr="007628BB">
              <w:t>1</w:t>
            </w:r>
            <w:r>
              <w:t xml:space="preserve"> </w:t>
            </w:r>
            <w:r w:rsidRPr="007628BB">
              <w:t>296</w:t>
            </w:r>
            <w:r>
              <w:t xml:space="preserve">            B.      $</w:t>
            </w:r>
            <w:r w:rsidRPr="007628BB">
              <w:t>1</w:t>
            </w:r>
            <w:r>
              <w:t xml:space="preserve"> </w:t>
            </w:r>
            <w:r w:rsidRPr="007628BB">
              <w:t>632</w:t>
            </w:r>
            <w:r>
              <w:t xml:space="preserve">               C.     $3 600                D.          $</w:t>
            </w:r>
            <w:r w:rsidRPr="007628BB">
              <w:t>4</w:t>
            </w:r>
            <w:r>
              <w:t xml:space="preserve"> </w:t>
            </w:r>
            <w:r w:rsidRPr="007628BB">
              <w:t>896</w:t>
            </w:r>
            <w:r>
              <w:t xml:space="preserve">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27" type="#_x0000_t75" style="position:absolute;margin-left:213.75pt;margin-top:12.25pt;width:86.65pt;height:88.05pt;z-index:252029952;mso-position-horizontal-relative:text;mso-position-vertical-relative:text">
                  <v:imagedata r:id="rId121" o:title=""/>
                </v:shape>
                <o:OLEObject Type="Embed" ProgID="FXDraw.Graphic" ShapeID="_x0000_s1127" DrawAspect="Content" ObjectID="_1459752122" r:id="rId122"/>
              </w:object>
            </w:r>
            <w:r w:rsidR="00FB041D">
              <w:t xml:space="preserve">What is the value of </w:t>
            </w:r>
            <w:r w:rsidR="00FB041D">
              <w:rPr>
                <w:i/>
              </w:rPr>
              <w:t>x</w:t>
            </w:r>
            <w:r w:rsidR="00FB041D">
              <w:t>?</w: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    </w:t>
            </w:r>
            <w:r w:rsidRPr="00483F0D">
              <w:rPr>
                <w:color w:val="FF0000"/>
                <w:position w:val="-6"/>
              </w:rPr>
              <w:object w:dxaOrig="304" w:dyaOrig="273">
                <v:shape id="_x0000_i1068" type="#_x0000_t75" style="width:15pt;height:13.2pt" o:ole="">
                  <v:imagedata r:id="rId123" o:title=""/>
                </v:shape>
                <o:OLEObject Type="Embed" ProgID="FXEquation.Equation" ShapeID="_x0000_i1068" DrawAspect="Content" ObjectID="_1459752018" r:id="rId124"/>
              </w:object>
            </w:r>
            <w:r>
              <w:t xml:space="preserve">           B.            </w:t>
            </w:r>
            <w:r w:rsidRPr="00483F0D">
              <w:rPr>
                <w:color w:val="FF0000"/>
                <w:position w:val="-6"/>
              </w:rPr>
              <w:object w:dxaOrig="424" w:dyaOrig="273">
                <v:shape id="_x0000_i1069" type="#_x0000_t75" style="width:21pt;height:13.2pt" o:ole="">
                  <v:imagedata r:id="rId125" o:title=""/>
                </v:shape>
                <o:OLEObject Type="Embed" ProgID="FXEquation.Equation" ShapeID="_x0000_i1069" DrawAspect="Content" ObjectID="_1459752019" r:id="rId126"/>
              </w:object>
            </w:r>
            <w:r>
              <w:t xml:space="preserve">           C.          </w:t>
            </w:r>
            <w:r w:rsidRPr="00483F0D">
              <w:rPr>
                <w:color w:val="FF0000"/>
                <w:position w:val="-6"/>
              </w:rPr>
              <w:object w:dxaOrig="424" w:dyaOrig="273">
                <v:shape id="_x0000_i1070" type="#_x0000_t75" style="width:21pt;height:13.2pt" o:ole="">
                  <v:imagedata r:id="rId127" o:title=""/>
                </v:shape>
                <o:OLEObject Type="Embed" ProgID="FXEquation.Equation" ShapeID="_x0000_i1070" DrawAspect="Content" ObjectID="_1459752020" r:id="rId128"/>
              </w:object>
            </w:r>
            <w:r>
              <w:t xml:space="preserve">             D.             </w:t>
            </w:r>
            <w:r w:rsidRPr="00483F0D">
              <w:rPr>
                <w:color w:val="FF0000"/>
                <w:position w:val="-6"/>
              </w:rPr>
              <w:object w:dxaOrig="424" w:dyaOrig="273">
                <v:shape id="_x0000_i1071" type="#_x0000_t75" style="width:21pt;height:13.2pt" o:ole="">
                  <v:imagedata r:id="rId129" o:title=""/>
                </v:shape>
                <o:OLEObject Type="Embed" ProgID="FXEquation.Equation" ShapeID="_x0000_i1071" DrawAspect="Content" ObjectID="_1459752021" r:id="rId130"/>
              </w:object>
            </w:r>
            <w:r>
              <w:t xml:space="preserve">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FB041D" w:rsidP="009244BB">
            <w:pPr>
              <w:pStyle w:val="MCSectionStyle"/>
            </w:pPr>
            <w:r>
              <w:t xml:space="preserve">The polygon </w:t>
            </w:r>
            <w:r w:rsidRPr="0018185A">
              <w:rPr>
                <w:i/>
              </w:rPr>
              <w:t>ABCDE</w:t>
            </w:r>
            <w:r>
              <w:t xml:space="preserve"> is moved to the image </w:t>
            </w:r>
            <w:r w:rsidRPr="0018185A">
              <w:rPr>
                <w:i/>
              </w:rPr>
              <w:t>A’B’C’D’E’</w:t>
            </w:r>
          </w:p>
          <w:p w:rsidR="00FB041D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28" type="#_x0000_t75" style="position:absolute;margin-left:241.9pt;margin-top:5.85pt;width:231.9pt;height:118.15pt;z-index:252030976">
                  <v:imagedata r:id="rId131" o:title=""/>
                </v:shape>
                <o:OLEObject Type="Embed" ProgID="FXDraw.Graphic" ShapeID="_x0000_s1128" DrawAspect="Content" ObjectID="_1459752123" r:id="rId132"/>
              </w:object>
            </w:r>
          </w:p>
          <w:p w:rsidR="00FB041D" w:rsidRDefault="00FB041D" w:rsidP="009244BB">
            <w:pPr>
              <w:pStyle w:val="MCSectionStyle"/>
            </w:pPr>
            <w:r>
              <w:t>Which transformation was used to do this?</w: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18185A">
            <w:pPr>
              <w:pStyle w:val="MCSectionStyle"/>
              <w:ind w:left="300"/>
            </w:pPr>
            <w:r>
              <w:t>A.      A reflection.</w:t>
            </w:r>
          </w:p>
          <w:p w:rsidR="00FB041D" w:rsidRPr="0018185A" w:rsidRDefault="00FB041D" w:rsidP="0018185A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B.      A rotation through 90</w:t>
            </w:r>
            <w:r w:rsidRPr="0018185A">
              <w:rPr>
                <w:vertAlign w:val="superscript"/>
              </w:rPr>
              <w:t>o</w:t>
            </w:r>
            <w:r>
              <w:t>.</w:t>
            </w:r>
          </w:p>
          <w:p w:rsidR="00FB041D" w:rsidRPr="0018185A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C.      A rotation through 180</w:t>
            </w:r>
            <w:r w:rsidRPr="0018185A">
              <w:rPr>
                <w:vertAlign w:val="superscript"/>
              </w:rPr>
              <w:t>o</w:t>
            </w:r>
            <w:r>
              <w:t>.</w:t>
            </w:r>
          </w:p>
          <w:p w:rsidR="00FB041D" w:rsidRPr="0018185A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D.      A translation.    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7F7675" w:rsidP="00E30042">
            <w:pPr>
              <w:pStyle w:val="MCSectionStyle"/>
              <w:ind w:right="5930"/>
            </w:pPr>
            <w:r>
              <w:rPr>
                <w:noProof/>
              </w:rPr>
              <w:object w:dxaOrig="1440" w:dyaOrig="1440">
                <v:shape id="_x0000_s1129" type="#_x0000_t75" style="position:absolute;margin-left:241.5pt;margin-top:8pt;width:230.2pt;height:127.05pt;z-index:252032000;mso-position-horizontal-relative:text;mso-position-vertical-relative:text">
                  <v:imagedata r:id="rId133" o:title=""/>
                </v:shape>
                <o:OLEObject Type="Embed" ProgID="FXDraw.Graphic" ShapeID="_x0000_s1129" DrawAspect="Content" ObjectID="_1459752124" r:id="rId134"/>
              </w:object>
            </w:r>
            <w:r w:rsidR="00FB041D">
              <w:t xml:space="preserve">Which of the following is an accurate description of  </w:t>
            </w:r>
            <w:r w:rsidR="00FB041D" w:rsidRPr="0018185A">
              <w:rPr>
                <w:color w:val="FF0000"/>
                <w:position w:val="-6"/>
              </w:rPr>
              <w:object w:dxaOrig="832" w:dyaOrig="300">
                <v:shape id="_x0000_i1072" type="#_x0000_t75" style="width:41.4pt;height:15pt" o:ole="">
                  <v:imagedata r:id="rId135" o:title=""/>
                </v:shape>
                <o:OLEObject Type="Embed" ProgID="FXEquation.Equation" ShapeID="_x0000_i1072" DrawAspect="Content" ObjectID="_1459752022" r:id="rId136"/>
              </w:object>
            </w:r>
            <w:r w:rsidR="00FB041D">
              <w:t xml:space="preserve"> </w:t>
            </w:r>
          </w:p>
          <w:p w:rsidR="00FB041D" w:rsidRDefault="00FB041D" w:rsidP="009244BB">
            <w:pPr>
              <w:pStyle w:val="MCSectionStyle"/>
            </w:pP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  A.      An acute isosceles triangle.     </w:t>
            </w:r>
          </w:p>
          <w:p w:rsidR="00FB041D" w:rsidRPr="00E3004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  B.      An acute scalene triangle.  </w:t>
            </w:r>
          </w:p>
          <w:p w:rsidR="00FB041D" w:rsidRPr="00E3004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  C.      An obtuse isosceles triangle.  </w:t>
            </w:r>
          </w:p>
          <w:p w:rsidR="00FB041D" w:rsidRPr="00E3004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  D.      An obtuse scalene triangle.    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7F7675" w:rsidP="001765A6">
            <w:pPr>
              <w:pStyle w:val="MCSectionStyle"/>
              <w:ind w:right="5930"/>
            </w:pPr>
            <w:r>
              <w:rPr>
                <w:i/>
                <w:noProof/>
              </w:rPr>
              <w:object w:dxaOrig="1440" w:dyaOrig="1440">
                <v:shape id="_x0000_s1130" type="#_x0000_t75" style="position:absolute;margin-left:208.15pt;margin-top:7.05pt;width:273.4pt;height:104.1pt;z-index:252033024;mso-position-horizontal-relative:text;mso-position-vertical-relative:text">
                  <v:imagedata r:id="rId137" o:title=""/>
                </v:shape>
                <o:OLEObject Type="Embed" ProgID="FXDraw.Graphic" ShapeID="_x0000_s1130" DrawAspect="Content" ObjectID="_1459752125" r:id="rId138"/>
              </w:object>
            </w:r>
            <w:r w:rsidR="00FB041D" w:rsidRPr="001765A6">
              <w:rPr>
                <w:i/>
              </w:rPr>
              <w:t>ABCD</w:t>
            </w:r>
            <w:r w:rsidR="00FB041D">
              <w:t xml:space="preserve"> is a rhombus whose diagonals intersect at </w:t>
            </w:r>
            <w:r w:rsidR="00FB041D" w:rsidRPr="001765A6">
              <w:rPr>
                <w:i/>
              </w:rPr>
              <w:t>X</w:t>
            </w:r>
            <w:r w:rsidR="00FB041D">
              <w:t>.</w: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  <w:r>
              <w:t xml:space="preserve">What is the size of  </w:t>
            </w:r>
            <w:r w:rsidRPr="001765A6">
              <w:rPr>
                <w:color w:val="FF0000"/>
                <w:position w:val="-6"/>
              </w:rPr>
              <w:object w:dxaOrig="894" w:dyaOrig="300">
                <v:shape id="_x0000_i1073" type="#_x0000_t75" style="width:45pt;height:15pt" o:ole="">
                  <v:imagedata r:id="rId139" o:title=""/>
                </v:shape>
                <o:OLEObject Type="Embed" ProgID="FXEquation.Equation" ShapeID="_x0000_i1073" DrawAspect="Content" ObjectID="_1459752023" r:id="rId140"/>
              </w:object>
            </w:r>
            <w:r>
              <w:t xml:space="preserve">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  15</w:t>
            </w:r>
            <w:r w:rsidRPr="001765A6">
              <w:rPr>
                <w:vertAlign w:val="superscript"/>
              </w:rPr>
              <w:t>o</w:t>
            </w:r>
          </w:p>
          <w:p w:rsidR="00FB041D" w:rsidRPr="001765A6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B.       30</w:t>
            </w:r>
            <w:r w:rsidRPr="001765A6">
              <w:rPr>
                <w:vertAlign w:val="superscript"/>
              </w:rPr>
              <w:t>o</w:t>
            </w:r>
            <w:r>
              <w:t xml:space="preserve"> </w:t>
            </w:r>
          </w:p>
          <w:p w:rsidR="00FB041D" w:rsidRPr="001765A6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C.       75</w:t>
            </w:r>
            <w:r w:rsidRPr="001765A6">
              <w:rPr>
                <w:vertAlign w:val="superscript"/>
              </w:rPr>
              <w:t>o</w:t>
            </w:r>
            <w:r>
              <w:t xml:space="preserve"> </w:t>
            </w:r>
          </w:p>
          <w:p w:rsidR="00FB041D" w:rsidRPr="001765A6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D.       150</w:t>
            </w:r>
            <w:r w:rsidRPr="001765A6">
              <w:rPr>
                <w:vertAlign w:val="superscript"/>
              </w:rPr>
              <w:t>o</w:t>
            </w:r>
            <w:r>
              <w:t xml:space="preserve">          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FB041D" w:rsidP="009244BB">
            <w:pPr>
              <w:pStyle w:val="MCSectionStyle"/>
            </w:pPr>
            <w:r>
              <w:t>Triangle A has been enlarged to give Triangle B.</w:t>
            </w:r>
          </w:p>
          <w:p w:rsidR="00FB041D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31" type="#_x0000_t75" style="position:absolute;margin-left:46.55pt;margin-top:2.6pt;width:285.35pt;height:112.75pt;z-index:252034048">
                  <v:imagedata r:id="rId141" o:title=""/>
                </v:shape>
                <o:OLEObject Type="Embed" ProgID="FXDraw.Graphic" ShapeID="_x0000_s1131" DrawAspect="Content" ObjectID="_1459752126" r:id="rId142"/>
              </w:objec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  <w:r>
              <w:t xml:space="preserve">What is the scale factor?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   </w:t>
            </w:r>
            <w:r w:rsidRPr="0093163E">
              <w:rPr>
                <w:color w:val="FF0000"/>
                <w:position w:val="-22"/>
              </w:rPr>
              <w:object w:dxaOrig="184" w:dyaOrig="539">
                <v:shape id="_x0000_i1074" type="#_x0000_t75" style="width:9pt;height:27pt" o:ole="">
                  <v:imagedata r:id="rId143" o:title=""/>
                </v:shape>
                <o:OLEObject Type="Embed" ProgID="FXEquation.Equation" ShapeID="_x0000_i1074" DrawAspect="Content" ObjectID="_1459752024" r:id="rId144"/>
              </w:object>
            </w:r>
            <w:r>
              <w:t xml:space="preserve">            B.           </w:t>
            </w:r>
            <w:r w:rsidRPr="0093163E">
              <w:rPr>
                <w:color w:val="FF0000"/>
                <w:position w:val="-16"/>
              </w:rPr>
              <w:object w:dxaOrig="268" w:dyaOrig="383">
                <v:shape id="_x0000_i1075" type="#_x0000_t75" style="width:13.2pt;height:19.2pt" o:ole="">
                  <v:imagedata r:id="rId145" o:title=""/>
                </v:shape>
                <o:OLEObject Type="Embed" ProgID="FXEquation.Equation" ShapeID="_x0000_i1075" DrawAspect="Content" ObjectID="_1459752025" r:id="rId146"/>
              </w:object>
            </w:r>
            <w:r>
              <w:t xml:space="preserve">            C.         </w:t>
            </w:r>
            <w:r w:rsidRPr="0093163E">
              <w:rPr>
                <w:color w:val="FF0000"/>
                <w:position w:val="-16"/>
              </w:rPr>
              <w:object w:dxaOrig="268" w:dyaOrig="383">
                <v:shape id="_x0000_i1076" type="#_x0000_t75" style="width:13.2pt;height:19.2pt" o:ole="">
                  <v:imagedata r:id="rId147" o:title=""/>
                </v:shape>
                <o:OLEObject Type="Embed" ProgID="FXEquation.Equation" ShapeID="_x0000_i1076" DrawAspect="Content" ObjectID="_1459752026" r:id="rId148"/>
              </w:object>
            </w:r>
            <w:r>
              <w:t xml:space="preserve">              D.          </w:t>
            </w:r>
            <w:r w:rsidRPr="0093163E">
              <w:rPr>
                <w:color w:val="FF0000"/>
                <w:position w:val="-16"/>
              </w:rPr>
              <w:object w:dxaOrig="268" w:dyaOrig="383">
                <v:shape id="_x0000_i1077" type="#_x0000_t75" style="width:13.2pt;height:19.2pt" o:ole="">
                  <v:imagedata r:id="rId149" o:title=""/>
                </v:shape>
                <o:OLEObject Type="Embed" ProgID="FXEquation.Equation" ShapeID="_x0000_i1077" DrawAspect="Content" ObjectID="_1459752027" r:id="rId150"/>
              </w:object>
            </w:r>
            <w:r>
              <w:t xml:space="preserve">  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Pr="00991735" w:rsidRDefault="00FB041D" w:rsidP="00991735">
            <w:pPr>
              <w:spacing w:after="120" w:line="276" w:lineRule="auto"/>
              <w:rPr>
                <w:rFonts w:ascii="Times New Roman" w:eastAsia="Times New Roman" w:hAnsi="Times New Roman"/>
              </w:rPr>
            </w:pPr>
            <w:r w:rsidRPr="00991735">
              <w:rPr>
                <w:rFonts w:ascii="Times New Roman" w:eastAsia="Times New Roman" w:hAnsi="Times New Roman"/>
              </w:rPr>
              <w:t>Which statement is true?</w:t>
            </w:r>
          </w:p>
          <w:p w:rsidR="00FB041D" w:rsidRPr="00991735" w:rsidRDefault="007F7675" w:rsidP="00991735">
            <w:pPr>
              <w:spacing w:after="120" w:line="276" w:lineRule="auto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noProof/>
              </w:rPr>
              <w:object w:dxaOrig="1440" w:dyaOrig="1440">
                <v:shape id="_x0000_s1132" type="#_x0000_t75" style="position:absolute;margin-left:244.9pt;margin-top:8.3pt;width:237.75pt;height:137.15pt;z-index:252035072">
                  <v:imagedata r:id="rId151" o:title=""/>
                </v:shape>
                <o:OLEObject Type="Embed" ProgID="FXDraw.Graphic" ShapeID="_x0000_s1132" DrawAspect="Content" ObjectID="_1459752127" r:id="rId152"/>
              </w:object>
            </w:r>
          </w:p>
          <w:p w:rsidR="00FB041D" w:rsidRPr="00991735" w:rsidRDefault="00FB041D" w:rsidP="00991735">
            <w:pPr>
              <w:spacing w:after="120" w:line="276" w:lineRule="auto"/>
              <w:rPr>
                <w:rFonts w:ascii="Times New Roman" w:eastAsia="Times New Roman" w:hAnsi="Times New Roman"/>
              </w:rPr>
            </w:pPr>
            <w:r w:rsidRPr="00991735">
              <w:rPr>
                <w:rFonts w:ascii="Times New Roman" w:eastAsia="Times New Roman" w:hAnsi="Times New Roman"/>
              </w:rPr>
              <w:t xml:space="preserve"> A.   Triangle </w:t>
            </w:r>
            <w:r w:rsidRPr="00991735">
              <w:rPr>
                <w:rFonts w:ascii="Times New Roman" w:eastAsia="Times New Roman" w:hAnsi="Times New Roman"/>
                <w:i/>
              </w:rPr>
              <w:t>I</w:t>
            </w:r>
            <w:r w:rsidRPr="00991735">
              <w:rPr>
                <w:rFonts w:ascii="Times New Roman" w:eastAsia="Times New Roman" w:hAnsi="Times New Roman"/>
              </w:rPr>
              <w:t xml:space="preserve"> is congruent to triangle </w:t>
            </w:r>
            <w:r w:rsidRPr="00991735">
              <w:rPr>
                <w:rFonts w:ascii="Times New Roman" w:eastAsia="Times New Roman" w:hAnsi="Times New Roman"/>
                <w:i/>
              </w:rPr>
              <w:t>II</w:t>
            </w:r>
            <w:r w:rsidRPr="00991735">
              <w:rPr>
                <w:rFonts w:ascii="Times New Roman" w:eastAsia="Times New Roman" w:hAnsi="Times New Roman"/>
              </w:rPr>
              <w:t xml:space="preserve">.             </w:t>
            </w:r>
          </w:p>
          <w:p w:rsidR="00FB041D" w:rsidRPr="00991735" w:rsidRDefault="00FB041D" w:rsidP="00991735">
            <w:pPr>
              <w:spacing w:after="120" w:line="276" w:lineRule="auto"/>
              <w:rPr>
                <w:rFonts w:ascii="Times New Roman" w:eastAsia="Times New Roman" w:hAnsi="Times New Roman"/>
              </w:rPr>
            </w:pPr>
          </w:p>
          <w:p w:rsidR="00FB041D" w:rsidRPr="00991735" w:rsidRDefault="00FB041D" w:rsidP="00991735">
            <w:pPr>
              <w:spacing w:after="120" w:line="276" w:lineRule="auto"/>
              <w:rPr>
                <w:rFonts w:ascii="Times New Roman" w:eastAsia="Times New Roman" w:hAnsi="Times New Roman"/>
              </w:rPr>
            </w:pPr>
            <w:r w:rsidRPr="00991735">
              <w:rPr>
                <w:rFonts w:ascii="Times New Roman" w:eastAsia="Times New Roman" w:hAnsi="Times New Roman"/>
              </w:rPr>
              <w:t xml:space="preserve"> B.   Triangle </w:t>
            </w:r>
            <w:r w:rsidRPr="00991735">
              <w:rPr>
                <w:rFonts w:ascii="Times New Roman" w:eastAsia="Times New Roman" w:hAnsi="Times New Roman"/>
                <w:i/>
              </w:rPr>
              <w:t>III</w:t>
            </w:r>
            <w:r w:rsidRPr="00991735">
              <w:rPr>
                <w:rFonts w:ascii="Times New Roman" w:eastAsia="Times New Roman" w:hAnsi="Times New Roman"/>
              </w:rPr>
              <w:t xml:space="preserve"> is congruent to triangle </w:t>
            </w:r>
            <w:r w:rsidRPr="00991735">
              <w:rPr>
                <w:rFonts w:ascii="Times New Roman" w:eastAsia="Times New Roman" w:hAnsi="Times New Roman"/>
                <w:i/>
              </w:rPr>
              <w:t>IV</w:t>
            </w:r>
            <w:r w:rsidRPr="00991735">
              <w:rPr>
                <w:rFonts w:ascii="Times New Roman" w:eastAsia="Times New Roman" w:hAnsi="Times New Roman"/>
              </w:rPr>
              <w:t xml:space="preserve">.   </w:t>
            </w:r>
          </w:p>
          <w:p w:rsidR="00FB041D" w:rsidRPr="00991735" w:rsidRDefault="00FB041D" w:rsidP="00991735">
            <w:pPr>
              <w:spacing w:after="120" w:line="276" w:lineRule="auto"/>
              <w:rPr>
                <w:rFonts w:ascii="Times New Roman" w:eastAsia="Times New Roman" w:hAnsi="Times New Roman"/>
              </w:rPr>
            </w:pPr>
            <w:r w:rsidRPr="00991735">
              <w:rPr>
                <w:rFonts w:ascii="Times New Roman" w:eastAsia="Times New Roman" w:hAnsi="Times New Roman"/>
              </w:rPr>
              <w:t xml:space="preserve"> </w:t>
            </w:r>
          </w:p>
          <w:p w:rsidR="00FB041D" w:rsidRPr="00991735" w:rsidRDefault="00FB041D" w:rsidP="00991735">
            <w:pPr>
              <w:spacing w:after="120" w:line="276" w:lineRule="auto"/>
              <w:ind w:left="600" w:right="4995" w:hanging="600"/>
              <w:rPr>
                <w:rFonts w:ascii="Times New Roman" w:eastAsia="Times New Roman" w:hAnsi="Times New Roman"/>
              </w:rPr>
            </w:pPr>
            <w:r w:rsidRPr="00991735">
              <w:rPr>
                <w:rFonts w:ascii="Times New Roman" w:eastAsia="Times New Roman" w:hAnsi="Times New Roman"/>
              </w:rPr>
              <w:t xml:space="preserve"> C.    Triangle </w:t>
            </w:r>
            <w:r w:rsidRPr="00991735">
              <w:rPr>
                <w:rFonts w:ascii="Times New Roman" w:eastAsia="Times New Roman" w:hAnsi="Times New Roman"/>
                <w:i/>
              </w:rPr>
              <w:t>I</w:t>
            </w:r>
            <w:r w:rsidRPr="00991735">
              <w:rPr>
                <w:rFonts w:ascii="Times New Roman" w:eastAsia="Times New Roman" w:hAnsi="Times New Roman"/>
              </w:rPr>
              <w:t xml:space="preserve"> is congruent to triangle </w:t>
            </w:r>
            <w:r w:rsidRPr="00991735">
              <w:rPr>
                <w:rFonts w:ascii="Times New Roman" w:eastAsia="Times New Roman" w:hAnsi="Times New Roman"/>
                <w:i/>
              </w:rPr>
              <w:t xml:space="preserve">IV </w:t>
            </w:r>
            <w:r w:rsidRPr="00991735">
              <w:rPr>
                <w:rFonts w:ascii="Times New Roman" w:eastAsia="Times New Roman" w:hAnsi="Times New Roman"/>
              </w:rPr>
              <w:t xml:space="preserve">and triangle </w:t>
            </w:r>
            <w:r w:rsidRPr="00991735">
              <w:rPr>
                <w:rFonts w:ascii="Times New Roman" w:eastAsia="Times New Roman" w:hAnsi="Times New Roman"/>
                <w:i/>
              </w:rPr>
              <w:t>II</w:t>
            </w:r>
            <w:r w:rsidRPr="00991735">
              <w:rPr>
                <w:rFonts w:ascii="Times New Roman" w:eastAsia="Times New Roman" w:hAnsi="Times New Roman"/>
              </w:rPr>
              <w:t xml:space="preserve"> is congruent to triangle </w:t>
            </w:r>
            <w:r w:rsidRPr="00991735">
              <w:rPr>
                <w:rFonts w:ascii="Times New Roman" w:eastAsia="Times New Roman" w:hAnsi="Times New Roman"/>
                <w:i/>
              </w:rPr>
              <w:t>III</w:t>
            </w:r>
            <w:r w:rsidRPr="00991735">
              <w:rPr>
                <w:rFonts w:ascii="Times New Roman" w:eastAsia="Times New Roman" w:hAnsi="Times New Roman"/>
              </w:rPr>
              <w:t xml:space="preserve">.                  </w:t>
            </w:r>
          </w:p>
          <w:p w:rsidR="00FB041D" w:rsidRPr="00991735" w:rsidRDefault="00FB041D" w:rsidP="00991735">
            <w:pPr>
              <w:spacing w:after="120" w:line="276" w:lineRule="auto"/>
              <w:rPr>
                <w:rFonts w:ascii="Times New Roman" w:eastAsia="Times New Roman" w:hAnsi="Times New Roman"/>
              </w:rPr>
            </w:pPr>
          </w:p>
          <w:p w:rsidR="00FB041D" w:rsidRPr="00991735" w:rsidRDefault="00FB041D" w:rsidP="00991735">
            <w:pPr>
              <w:spacing w:after="120" w:line="276" w:lineRule="auto"/>
              <w:ind w:left="600" w:right="5137" w:hanging="567"/>
              <w:rPr>
                <w:rFonts w:ascii="Times New Roman" w:eastAsia="Times New Roman" w:hAnsi="Times New Roman"/>
              </w:rPr>
            </w:pPr>
            <w:r w:rsidRPr="00991735">
              <w:rPr>
                <w:rFonts w:ascii="Times New Roman" w:eastAsia="Times New Roman" w:hAnsi="Times New Roman"/>
              </w:rPr>
              <w:t xml:space="preserve"> D.   Triangle </w:t>
            </w:r>
            <w:r w:rsidRPr="00991735">
              <w:rPr>
                <w:rFonts w:ascii="Times New Roman" w:eastAsia="Times New Roman" w:hAnsi="Times New Roman"/>
                <w:i/>
              </w:rPr>
              <w:t>I</w:t>
            </w:r>
            <w:r w:rsidRPr="00991735">
              <w:rPr>
                <w:rFonts w:ascii="Times New Roman" w:eastAsia="Times New Roman" w:hAnsi="Times New Roman"/>
              </w:rPr>
              <w:t xml:space="preserve"> is congruent to triangle </w:t>
            </w:r>
            <w:r w:rsidRPr="00991735">
              <w:rPr>
                <w:rFonts w:ascii="Times New Roman" w:eastAsia="Times New Roman" w:hAnsi="Times New Roman"/>
                <w:i/>
              </w:rPr>
              <w:t xml:space="preserve">III </w:t>
            </w:r>
            <w:r w:rsidRPr="00991735">
              <w:rPr>
                <w:rFonts w:ascii="Times New Roman" w:eastAsia="Times New Roman" w:hAnsi="Times New Roman"/>
              </w:rPr>
              <w:t xml:space="preserve">and triangle </w:t>
            </w:r>
            <w:r w:rsidRPr="00991735">
              <w:rPr>
                <w:rFonts w:ascii="Times New Roman" w:eastAsia="Times New Roman" w:hAnsi="Times New Roman"/>
                <w:i/>
              </w:rPr>
              <w:t>II</w:t>
            </w:r>
            <w:r w:rsidRPr="00991735">
              <w:rPr>
                <w:rFonts w:ascii="Times New Roman" w:eastAsia="Times New Roman" w:hAnsi="Times New Roman"/>
              </w:rPr>
              <w:t xml:space="preserve"> is congruent to triangle </w:t>
            </w:r>
            <w:r w:rsidRPr="00991735">
              <w:rPr>
                <w:rFonts w:ascii="Times New Roman" w:eastAsia="Times New Roman" w:hAnsi="Times New Roman"/>
                <w:i/>
              </w:rPr>
              <w:t>IV</w:t>
            </w:r>
            <w:r w:rsidRPr="00991735">
              <w:rPr>
                <w:rFonts w:ascii="Times New Roman" w:eastAsia="Times New Roman" w:hAnsi="Times New Roman"/>
              </w:rPr>
              <w:t xml:space="preserve">.      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33" type="#_x0000_t75" style="position:absolute;margin-left:225pt;margin-top:4.8pt;width:193.9pt;height:133.05pt;z-index:252036096;mso-position-horizontal-relative:text;mso-position-vertical-relative:text">
                  <v:imagedata r:id="rId153" o:title=""/>
                </v:shape>
                <o:OLEObject Type="Embed" ProgID="FXDraw.Graphic" ShapeID="_x0000_s1133" DrawAspect="Content" ObjectID="_1459752128" r:id="rId154"/>
              </w:object>
            </w:r>
            <w:r w:rsidR="00FB041D">
              <w:t>What is the area of the shape shown</w:t>
            </w:r>
            <w:r w:rsidR="00455B5B">
              <w:t xml:space="preserve"> (to 1 d.p.)</w:t>
            </w:r>
            <w:r w:rsidR="00FB041D">
              <w:t>?</w: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  8.7 m</w:t>
            </w:r>
            <w:r w:rsidRPr="003317E7">
              <w:rPr>
                <w:vertAlign w:val="superscript"/>
              </w:rPr>
              <w:t>2</w:t>
            </w:r>
            <w:r>
              <w:t xml:space="preserve">           B.        10.1 m</w:t>
            </w:r>
            <w:r w:rsidRPr="003317E7">
              <w:rPr>
                <w:vertAlign w:val="superscript"/>
              </w:rPr>
              <w:t>2</w:t>
            </w:r>
            <w:r>
              <w:t xml:space="preserve">             C.        13.0 m</w:t>
            </w:r>
            <w:r w:rsidRPr="003317E7">
              <w:rPr>
                <w:vertAlign w:val="superscript"/>
              </w:rPr>
              <w:t>2</w:t>
            </w:r>
            <w:r>
              <w:t xml:space="preserve">             D.         14.4 m</w:t>
            </w:r>
            <w:r w:rsidRPr="003317E7">
              <w:rPr>
                <w:vertAlign w:val="superscript"/>
              </w:rPr>
              <w:t>2</w:t>
            </w:r>
            <w:r>
              <w:t xml:space="preserve"> 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7F7675" w:rsidP="009E6186">
            <w:pPr>
              <w:pStyle w:val="MCSectionStyle"/>
              <w:ind w:right="5646"/>
            </w:pPr>
            <w:r>
              <w:rPr>
                <w:noProof/>
              </w:rPr>
              <w:object w:dxaOrig="1440" w:dyaOrig="1440">
                <v:shape id="_x0000_s1134" type="#_x0000_t75" style="position:absolute;margin-left:282.95pt;margin-top:10.45pt;width:182.45pt;height:96.55pt;z-index:252037120;mso-position-horizontal-relative:text;mso-position-vertical-relative:text">
                  <v:imagedata r:id="rId155" o:title=""/>
                </v:shape>
                <o:OLEObject Type="Embed" ProgID="FXDraw.Graphic" ShapeID="_x0000_s1134" DrawAspect="Content" ObjectID="_1459752129" r:id="rId156"/>
              </w:object>
            </w:r>
            <w:r w:rsidR="00FB041D">
              <w:t xml:space="preserve">The tank shown is a square prism. The square base has 3 m sides. The volume of the tank is </w:t>
            </w:r>
            <w:r w:rsidR="00FB041D" w:rsidRPr="009E6186">
              <w:t>21.6</w:t>
            </w:r>
            <w:r w:rsidR="00FB041D">
              <w:t> m</w:t>
            </w:r>
            <w:r w:rsidR="00FB041D" w:rsidRPr="009E6186">
              <w:rPr>
                <w:vertAlign w:val="superscript"/>
              </w:rPr>
              <w:t>2</w:t>
            </w:r>
            <w:r w:rsidR="00FB041D">
              <w:t>.</w:t>
            </w:r>
          </w:p>
          <w:p w:rsidR="00FB041D" w:rsidRDefault="00FB041D" w:rsidP="009E6186">
            <w:pPr>
              <w:pStyle w:val="MCSectionStyle"/>
              <w:ind w:right="5646"/>
            </w:pPr>
          </w:p>
          <w:p w:rsidR="00FB041D" w:rsidRDefault="00FB041D" w:rsidP="009E6186">
            <w:pPr>
              <w:pStyle w:val="MCSectionStyle"/>
              <w:ind w:right="5646"/>
            </w:pPr>
            <w:r>
              <w:t xml:space="preserve">What is the height of the tank?   </w: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   2.4 m           B.        3.6 m             C.          7.2 m           D.       12.6 m          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Pr="00295FBC" w:rsidRDefault="007F7675" w:rsidP="00295FBC">
            <w:pPr>
              <w:ind w:right="5987"/>
              <w:rPr>
                <w:rFonts w:ascii="Times New Roman" w:eastAsia="Calibri" w:hAnsi="Times New Roman"/>
                <w:lang w:eastAsia="en-US"/>
              </w:rPr>
            </w:pPr>
            <w:r>
              <w:rPr>
                <w:rFonts w:ascii="Times New Roman" w:eastAsia="Calibri" w:hAnsi="Times New Roman"/>
                <w:noProof/>
              </w:rPr>
              <w:object w:dxaOrig="1440" w:dyaOrig="1440">
                <v:shape id="_x0000_s1135" type="#_x0000_t75" style="position:absolute;margin-left:218pt;margin-top:3.3pt;width:171.95pt;height:118.6pt;z-index:252038144;mso-position-horizontal-relative:text;mso-position-vertical-relative:text">
                  <v:imagedata r:id="rId157" o:title=""/>
                </v:shape>
                <o:OLEObject Type="Embed" ProgID="FXDraw.Graphic" ShapeID="_x0000_s1135" DrawAspect="Content" ObjectID="_1459752130" r:id="rId158"/>
              </w:object>
            </w:r>
            <w:r w:rsidR="00FB041D" w:rsidRPr="00295FBC">
              <w:rPr>
                <w:rFonts w:ascii="Times New Roman" w:eastAsia="Calibri" w:hAnsi="Times New Roman"/>
                <w:lang w:eastAsia="en-US"/>
              </w:rPr>
              <w:t xml:space="preserve">Find the area of the triangle </w:t>
            </w:r>
            <w:r w:rsidR="00FB041D" w:rsidRPr="00295FBC">
              <w:rPr>
                <w:rFonts w:ascii="Times New Roman" w:eastAsia="Calibri" w:hAnsi="Times New Roman"/>
                <w:i/>
                <w:lang w:eastAsia="en-US"/>
              </w:rPr>
              <w:t>PQR.</w:t>
            </w:r>
          </w:p>
          <w:p w:rsidR="00FB041D" w:rsidRPr="00295FBC" w:rsidRDefault="00FB041D" w:rsidP="00295FBC">
            <w:pPr>
              <w:rPr>
                <w:rFonts w:ascii="Times New Roman" w:eastAsia="Calibri" w:hAnsi="Times New Roman"/>
                <w:lang w:eastAsia="en-US"/>
              </w:rPr>
            </w:pPr>
          </w:p>
          <w:p w:rsidR="00FB041D" w:rsidRDefault="00FB041D" w:rsidP="00295FBC">
            <w:pPr>
              <w:rPr>
                <w:rFonts w:ascii="Times New Roman" w:eastAsia="Calibri" w:hAnsi="Times New Roman"/>
                <w:lang w:eastAsia="en-US"/>
              </w:rPr>
            </w:pPr>
          </w:p>
          <w:p w:rsidR="00FB041D" w:rsidRDefault="00FB041D" w:rsidP="00295FBC">
            <w:pPr>
              <w:rPr>
                <w:rFonts w:ascii="Times New Roman" w:eastAsia="Calibri" w:hAnsi="Times New Roman"/>
                <w:lang w:eastAsia="en-US"/>
              </w:rPr>
            </w:pPr>
          </w:p>
          <w:p w:rsidR="00FB041D" w:rsidRDefault="00FB041D" w:rsidP="00295FBC">
            <w:pPr>
              <w:rPr>
                <w:rFonts w:ascii="Times New Roman" w:eastAsia="Calibri" w:hAnsi="Times New Roman"/>
                <w:lang w:eastAsia="en-US"/>
              </w:rPr>
            </w:pPr>
          </w:p>
          <w:p w:rsidR="00FB041D" w:rsidRDefault="00FB041D" w:rsidP="00295FBC">
            <w:pPr>
              <w:rPr>
                <w:rFonts w:ascii="Times New Roman" w:eastAsia="Calibri" w:hAnsi="Times New Roman"/>
                <w:lang w:eastAsia="en-US"/>
              </w:rPr>
            </w:pPr>
          </w:p>
          <w:p w:rsidR="00FB041D" w:rsidRPr="00295FBC" w:rsidRDefault="00FB041D" w:rsidP="00295FBC">
            <w:pPr>
              <w:rPr>
                <w:rFonts w:ascii="Times New Roman" w:eastAsia="Calibri" w:hAnsi="Times New Roman"/>
                <w:lang w:eastAsia="en-US"/>
              </w:rPr>
            </w:pPr>
          </w:p>
          <w:p w:rsidR="00FB041D" w:rsidRDefault="00FB041D" w:rsidP="00295FBC">
            <w:pPr>
              <w:rPr>
                <w:rFonts w:ascii="Times New Roman" w:hAnsi="Times New Roman"/>
              </w:rPr>
            </w:pPr>
          </w:p>
          <w:p w:rsidR="00FB041D" w:rsidRDefault="00FB041D" w:rsidP="00295FBC">
            <w:pPr>
              <w:rPr>
                <w:rFonts w:ascii="Times New Roman" w:hAnsi="Times New Roman"/>
              </w:rPr>
            </w:pPr>
          </w:p>
          <w:p w:rsidR="00FB041D" w:rsidRPr="00295FBC" w:rsidRDefault="00FB041D" w:rsidP="00295FBC">
            <w:pPr>
              <w:rPr>
                <w:rFonts w:ascii="Times New Roman" w:eastAsia="Calibri" w:hAnsi="Times New Roman"/>
                <w:lang w:eastAsia="en-US"/>
              </w:rPr>
            </w:pPr>
          </w:p>
          <w:p w:rsidR="00FB041D" w:rsidRPr="00295FBC" w:rsidRDefault="00FB041D" w:rsidP="00295FBC">
            <w:pPr>
              <w:pStyle w:val="MCSectionStyle"/>
              <w:rPr>
                <w:sz w:val="16"/>
                <w:szCs w:val="16"/>
              </w:rPr>
            </w:pPr>
          </w:p>
          <w:p w:rsidR="00FB041D" w:rsidRPr="00295FBC" w:rsidRDefault="00FB041D" w:rsidP="00295FBC">
            <w:pPr>
              <w:rPr>
                <w:rFonts w:ascii="Times New Roman" w:eastAsia="Calibri" w:hAnsi="Times New Roman"/>
                <w:lang w:eastAsia="en-US"/>
              </w:rPr>
            </w:pPr>
            <w:r w:rsidRPr="00295FBC">
              <w:rPr>
                <w:rFonts w:ascii="Times New Roman" w:hAnsi="Times New Roman"/>
              </w:rPr>
              <w:t xml:space="preserve">     A.     210 m</w:t>
            </w:r>
            <w:r w:rsidRPr="00295FBC">
              <w:rPr>
                <w:rFonts w:ascii="Times New Roman" w:hAnsi="Times New Roman"/>
                <w:vertAlign w:val="superscript"/>
              </w:rPr>
              <w:t>2</w:t>
            </w:r>
            <w:r w:rsidRPr="00295FBC">
              <w:rPr>
                <w:rFonts w:ascii="Times New Roman" w:hAnsi="Times New Roman"/>
              </w:rPr>
              <w:t xml:space="preserve">             B.        </w:t>
            </w:r>
            <w:r w:rsidRPr="00295FBC">
              <w:rPr>
                <w:rFonts w:ascii="Times New Roman" w:eastAsia="Calibri" w:hAnsi="Times New Roman"/>
                <w:lang w:eastAsia="en-US"/>
              </w:rPr>
              <w:t>290 m</w:t>
            </w:r>
            <w:r w:rsidRPr="00295FBC">
              <w:rPr>
                <w:rFonts w:ascii="Times New Roman" w:eastAsia="Calibri" w:hAnsi="Times New Roman"/>
                <w:vertAlign w:val="superscript"/>
                <w:lang w:eastAsia="en-US"/>
              </w:rPr>
              <w:t>2</w:t>
            </w:r>
            <w:r w:rsidRPr="00295FBC">
              <w:rPr>
                <w:rFonts w:ascii="Times New Roman" w:hAnsi="Times New Roman"/>
              </w:rPr>
              <w:t xml:space="preserve">             C.       304.5 m</w:t>
            </w:r>
            <w:r w:rsidRPr="00295FBC">
              <w:rPr>
                <w:rFonts w:ascii="Times New Roman" w:hAnsi="Times New Roman"/>
                <w:vertAlign w:val="superscript"/>
              </w:rPr>
              <w:t>2</w:t>
            </w:r>
            <w:r w:rsidRPr="00295FBC">
              <w:rPr>
                <w:rFonts w:ascii="Times New Roman" w:hAnsi="Times New Roman"/>
              </w:rPr>
              <w:t xml:space="preserve">              D.     420 m</w:t>
            </w:r>
            <w:r w:rsidRPr="00295FBC">
              <w:rPr>
                <w:rFonts w:ascii="Times New Roman" w:hAnsi="Times New Roman"/>
                <w:vertAlign w:val="superscript"/>
              </w:rPr>
              <w:t>2</w:t>
            </w:r>
            <w:r>
              <w:t xml:space="preserve">                 </w:t>
            </w:r>
          </w:p>
          <w:p w:rsidR="00FB041D" w:rsidRPr="00B40032" w:rsidRDefault="00FB041D" w:rsidP="00295FBC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FB041D" w:rsidP="009244BB">
            <w:pPr>
              <w:pStyle w:val="MCSectionStyle"/>
            </w:pPr>
            <w:r w:rsidRPr="0066416C">
              <w:rPr>
                <w:i/>
              </w:rPr>
              <w:t>CDE</w:t>
            </w:r>
            <w:r>
              <w:t xml:space="preserve"> is a right triangle. What is the value of </w:t>
            </w:r>
            <w:r w:rsidRPr="0066416C">
              <w:rPr>
                <w:i/>
              </w:rPr>
              <w:t>d</w:t>
            </w:r>
            <w:r>
              <w:rPr>
                <w:i/>
              </w:rPr>
              <w:t xml:space="preserve"> </w:t>
            </w:r>
            <w:r>
              <w:t>?</w:t>
            </w:r>
          </w:p>
          <w:p w:rsidR="00FB041D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36" type="#_x0000_t75" style="position:absolute;margin-left:127.5pt;margin-top:4.8pt;width:262.85pt;height:112.7pt;z-index:252039168">
                  <v:imagedata r:id="rId159" o:title=""/>
                </v:shape>
                <o:OLEObject Type="Embed" ProgID="FXDraw.Graphic" ShapeID="_x0000_s1136" DrawAspect="Content" ObjectID="_1459752131" r:id="rId160"/>
              </w:objec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</w:t>
            </w: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   </w:t>
            </w:r>
            <w:r w:rsidRPr="004E3346">
              <w:rPr>
                <w:i/>
              </w:rPr>
              <w:t>d</w:t>
            </w:r>
            <w:r>
              <w:t xml:space="preserve"> = 7.8            B.       </w:t>
            </w:r>
            <w:r w:rsidRPr="004E3346">
              <w:rPr>
                <w:i/>
              </w:rPr>
              <w:t>d</w:t>
            </w:r>
            <w:r>
              <w:t xml:space="preserve"> = 8.5              C.      </w:t>
            </w:r>
            <w:r w:rsidRPr="004E3346">
              <w:rPr>
                <w:i/>
              </w:rPr>
              <w:t>d</w:t>
            </w:r>
            <w:r>
              <w:t xml:space="preserve"> = 24.2           D.      </w:t>
            </w:r>
            <w:r w:rsidRPr="004E3346">
              <w:rPr>
                <w:i/>
              </w:rPr>
              <w:t>d</w:t>
            </w:r>
            <w:r>
              <w:t xml:space="preserve"> = 82.2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FB041D" w:rsidP="009244BB">
            <w:pPr>
              <w:pStyle w:val="MCSectionStyle"/>
            </w:pPr>
            <w:r>
              <w:t>What is the volume of this rectangular pyramid ?</w:t>
            </w:r>
          </w:p>
          <w:p w:rsidR="00FB041D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37" type="#_x0000_t75" style="position:absolute;margin-left:102.75pt;margin-top:2.4pt;width:177.4pt;height:141.05pt;z-index:252040192">
                  <v:imagedata r:id="rId161" o:title=""/>
                </v:shape>
                <o:OLEObject Type="Embed" ProgID="FXDraw.Graphic" ShapeID="_x0000_s1137" DrawAspect="Content" ObjectID="_1459752132" r:id="rId162"/>
              </w:objec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  320 m</w:t>
            </w:r>
            <w:r w:rsidRPr="00DD258A">
              <w:rPr>
                <w:vertAlign w:val="superscript"/>
              </w:rPr>
              <w:t>3</w:t>
            </w:r>
            <w:r>
              <w:t xml:space="preserve">           B.          800 m</w:t>
            </w:r>
            <w:r w:rsidRPr="00DD258A">
              <w:rPr>
                <w:vertAlign w:val="superscript"/>
              </w:rPr>
              <w:t>3</w:t>
            </w:r>
            <w:r>
              <w:t xml:space="preserve">           C.        1 600 m</w:t>
            </w:r>
            <w:r w:rsidRPr="00DD258A">
              <w:rPr>
                <w:vertAlign w:val="superscript"/>
              </w:rPr>
              <w:t>3</w:t>
            </w:r>
            <w:r>
              <w:t xml:space="preserve">             D.      4 800 m</w:t>
            </w:r>
            <w:r w:rsidRPr="00DD258A">
              <w:rPr>
                <w:vertAlign w:val="superscript"/>
              </w:rPr>
              <w:t>3</w:t>
            </w:r>
            <w:r>
              <w:t xml:space="preserve">    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FB041D" w:rsidP="009244BB">
            <w:pPr>
              <w:pStyle w:val="MCSectionStyle"/>
            </w:pPr>
            <w:r>
              <w:t xml:space="preserve">Which of the following is </w:t>
            </w:r>
            <w:r w:rsidRPr="006D23A7">
              <w:rPr>
                <w:b/>
              </w:rPr>
              <w:t>not</w:t>
            </w:r>
            <w:r>
              <w:t xml:space="preserve"> equivalent to  </w:t>
            </w:r>
            <w:r w:rsidRPr="00656C34">
              <w:rPr>
                <w:color w:val="FF0000"/>
                <w:position w:val="-6"/>
              </w:rPr>
              <w:object w:dxaOrig="647" w:dyaOrig="350">
                <v:shape id="_x0000_i1078" type="#_x0000_t75" style="width:32.4pt;height:17.4pt" o:ole="">
                  <v:imagedata r:id="rId163" o:title=""/>
                </v:shape>
                <o:OLEObject Type="Embed" ProgID="FXEquation.Equation" ShapeID="_x0000_i1078" DrawAspect="Content" ObjectID="_1459752028" r:id="rId164"/>
              </w:object>
            </w:r>
            <w:r>
              <w:t xml:space="preserve"> </w:t>
            </w:r>
          </w:p>
          <w:p w:rsidR="00FB041D" w:rsidRDefault="00FB041D" w:rsidP="009244BB">
            <w:pPr>
              <w:pStyle w:val="MCSectionStyle"/>
            </w:pP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</w:t>
            </w:r>
            <w:r w:rsidRPr="00656C34">
              <w:rPr>
                <w:color w:val="FF0000"/>
                <w:position w:val="-6"/>
              </w:rPr>
              <w:object w:dxaOrig="1127" w:dyaOrig="300">
                <v:shape id="_x0000_i1079" type="#_x0000_t75" style="width:56.4pt;height:15pt" o:ole="">
                  <v:imagedata r:id="rId165" o:title=""/>
                </v:shape>
                <o:OLEObject Type="Embed" ProgID="FXEquation.Equation" ShapeID="_x0000_i1079" DrawAspect="Content" ObjectID="_1459752029" r:id="rId166"/>
              </w:object>
            </w:r>
            <w:r>
              <w:t xml:space="preserve">           B.      </w:t>
            </w:r>
            <w:r w:rsidRPr="00656C34">
              <w:rPr>
                <w:color w:val="FF0000"/>
                <w:position w:val="-6"/>
              </w:rPr>
              <w:object w:dxaOrig="744" w:dyaOrig="350">
                <v:shape id="_x0000_i1080" type="#_x0000_t75" style="width:37.2pt;height:17.4pt" o:ole="">
                  <v:imagedata r:id="rId167" o:title=""/>
                </v:shape>
                <o:OLEObject Type="Embed" ProgID="FXEquation.Equation" ShapeID="_x0000_i1080" DrawAspect="Content" ObjectID="_1459752030" r:id="rId168"/>
              </w:object>
            </w:r>
            <w:r>
              <w:t xml:space="preserve">              C.        </w:t>
            </w:r>
            <w:r w:rsidRPr="00656C34">
              <w:rPr>
                <w:color w:val="FF0000"/>
                <w:position w:val="-6"/>
              </w:rPr>
              <w:object w:dxaOrig="1169" w:dyaOrig="350">
                <v:shape id="_x0000_i1081" type="#_x0000_t75" style="width:58.8pt;height:17.4pt" o:ole="">
                  <v:imagedata r:id="rId169" o:title=""/>
                </v:shape>
                <o:OLEObject Type="Embed" ProgID="FXEquation.Equation" ShapeID="_x0000_i1081" DrawAspect="Content" ObjectID="_1459752031" r:id="rId170"/>
              </w:object>
            </w:r>
            <w:r>
              <w:t xml:space="preserve">          D.    </w:t>
            </w:r>
            <w:r w:rsidRPr="00656C34">
              <w:rPr>
                <w:color w:val="FF0000"/>
                <w:position w:val="-22"/>
              </w:rPr>
              <w:object w:dxaOrig="685" w:dyaOrig="632">
                <v:shape id="_x0000_i1082" type="#_x0000_t75" style="width:34.2pt;height:31.8pt" o:ole="">
                  <v:imagedata r:id="rId171" o:title=""/>
                </v:shape>
                <o:OLEObject Type="Embed" ProgID="FXEquation.Equation" ShapeID="_x0000_i1082" DrawAspect="Content" ObjectID="_1459752032" r:id="rId172"/>
              </w:object>
            </w:r>
            <w:r>
              <w:t xml:space="preserve"> 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BC4DD1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41" type="#_x0000_t75" style="position:absolute;margin-left:234.45pt;margin-top:20.75pt;width:158.5pt;height:123.5pt;z-index:252044288;mso-position-horizontal-relative:text;mso-position-vertical-relative:text">
                  <v:imagedata r:id="rId173" o:title=""/>
                </v:shape>
                <o:OLEObject Type="Embed" ProgID="FXDraw.Graphic" ShapeID="_x0000_s1141" DrawAspect="Content" ObjectID="_1459752133" r:id="rId174"/>
              </w:object>
            </w:r>
            <w:r>
              <w:rPr>
                <w:noProof/>
              </w:rPr>
              <w:object w:dxaOrig="1440" w:dyaOrig="1440">
                <v:shape id="_x0000_s1138" type="#_x0000_t75" style="position:absolute;margin-left:34.95pt;margin-top:25.95pt;width:158.5pt;height:123.5pt;z-index:252041216;mso-position-horizontal-relative:text;mso-position-vertical-relative:text">
                  <v:imagedata r:id="rId175" o:title=""/>
                </v:shape>
                <o:OLEObject Type="Embed" ProgID="FXDraw.Graphic" ShapeID="_x0000_s1138" DrawAspect="Content" ObjectID="_1459752134" r:id="rId176"/>
              </w:object>
            </w:r>
            <w:r w:rsidR="00FB041D">
              <w:t xml:space="preserve">Which line has a gradient of  </w:t>
            </w:r>
            <w:r w:rsidR="00FB041D" w:rsidRPr="00656C34">
              <w:rPr>
                <w:color w:val="FF0000"/>
                <w:position w:val="-22"/>
              </w:rPr>
              <w:object w:dxaOrig="591" w:dyaOrig="539">
                <v:shape id="_x0000_i1083" type="#_x0000_t75" style="width:29.4pt;height:27pt" o:ole="">
                  <v:imagedata r:id="rId177" o:title=""/>
                </v:shape>
                <o:OLEObject Type="Embed" ProgID="FXEquation.Equation" ShapeID="_x0000_i1083" DrawAspect="Content" ObjectID="_1459752033" r:id="rId178"/>
              </w:object>
            </w:r>
            <w:r w:rsidR="00FB041D">
              <w:t xml:space="preserve"> </w:t>
            </w:r>
          </w:p>
          <w:p w:rsidR="00FB041D" w:rsidRDefault="00FB041D" w:rsidP="009244BB">
            <w:pPr>
              <w:pStyle w:val="MCSectionStyle"/>
            </w:pP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BC4DD1">
            <w:pPr>
              <w:pStyle w:val="MCSectionStyle"/>
            </w:pPr>
            <w:r>
              <w:t xml:space="preserve">     A.                                                         B.            </w:t>
            </w:r>
          </w:p>
          <w:p w:rsidR="00FB041D" w:rsidRDefault="00FB041D" w:rsidP="00BC4DD1">
            <w:pPr>
              <w:pStyle w:val="MCSectionStyle"/>
            </w:pPr>
          </w:p>
          <w:p w:rsidR="00FB041D" w:rsidRDefault="00FB041D" w:rsidP="00BC4DD1">
            <w:pPr>
              <w:pStyle w:val="MCSectionStyle"/>
            </w:pPr>
          </w:p>
          <w:p w:rsidR="00FB041D" w:rsidRDefault="00FB041D" w:rsidP="00BC4DD1">
            <w:pPr>
              <w:pStyle w:val="MCSectionStyle"/>
            </w:pPr>
          </w:p>
          <w:p w:rsidR="00FB041D" w:rsidRDefault="00FB041D" w:rsidP="00BC4DD1">
            <w:pPr>
              <w:pStyle w:val="MCSectionStyle"/>
            </w:pPr>
          </w:p>
          <w:p w:rsidR="00FB041D" w:rsidRDefault="00FB041D" w:rsidP="00BC4DD1">
            <w:pPr>
              <w:pStyle w:val="MCSectionStyle"/>
            </w:pPr>
          </w:p>
          <w:p w:rsidR="00FB041D" w:rsidRDefault="00FB041D" w:rsidP="00BC4DD1">
            <w:pPr>
              <w:pStyle w:val="MCSectionStyle"/>
            </w:pPr>
          </w:p>
          <w:p w:rsidR="00FB041D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39" type="#_x0000_t75" style="position:absolute;margin-left:236.7pt;margin-top:12pt;width:158.5pt;height:123.5pt;z-index:252042240">
                  <v:imagedata r:id="rId179" o:title=""/>
                </v:shape>
                <o:OLEObject Type="Embed" ProgID="FXDraw.Graphic" ShapeID="_x0000_s1139" DrawAspect="Content" ObjectID="_1459752135" r:id="rId180"/>
              </w:object>
            </w:r>
            <w:r w:rsidR="00FB041D">
              <w:t xml:space="preserve">     C.                                                           D.                 </w:t>
            </w:r>
          </w:p>
          <w:p w:rsidR="00FB041D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40" type="#_x0000_t75" style="position:absolute;margin-left:34.2pt;margin-top:1.4pt;width:158.5pt;height:123.5pt;z-index:252043264">
                  <v:imagedata r:id="rId181" o:title=""/>
                </v:shape>
                <o:OLEObject Type="Embed" ProgID="FXDraw.Graphic" ShapeID="_x0000_s1140" DrawAspect="Content" ObjectID="_1459752136" r:id="rId182"/>
              </w:objec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Pr="007F6DFD" w:rsidRDefault="00FB041D" w:rsidP="009244BB">
            <w:pPr>
              <w:pStyle w:val="MCSectionStyle"/>
              <w:rPr>
                <w:position w:val="-6"/>
              </w:rPr>
            </w:pPr>
            <w:r>
              <w:t xml:space="preserve"> </w:t>
            </w:r>
            <w:r w:rsidRPr="007F6DFD">
              <w:rPr>
                <w:color w:val="FF0000"/>
                <w:position w:val="-6"/>
              </w:rPr>
              <w:object w:dxaOrig="1863" w:dyaOrig="732">
                <v:shape id="_x0000_i1084" type="#_x0000_t75" style="width:93pt;height:36.6pt" o:ole="">
                  <v:imagedata r:id="rId183" o:title=""/>
                </v:shape>
                <o:OLEObject Type="Embed" ProgID="FXEquation.Equation" ShapeID="_x0000_i1084" DrawAspect="Content" ObjectID="_1459752034" r:id="rId184"/>
              </w:object>
            </w:r>
            <w:r w:rsidRPr="007F6DFD">
              <w:rPr>
                <w:position w:val="-6"/>
              </w:rPr>
              <w:t xml:space="preserve"> </w:t>
            </w:r>
          </w:p>
          <w:p w:rsidR="00FB041D" w:rsidRDefault="00FB041D" w:rsidP="009244BB">
            <w:pPr>
              <w:pStyle w:val="MCSectionStyle"/>
            </w:pP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     </w:t>
            </w:r>
            <w:r w:rsidRPr="007F6DFD">
              <w:rPr>
                <w:color w:val="FF0000"/>
                <w:position w:val="-6"/>
              </w:rPr>
              <w:object w:dxaOrig="494" w:dyaOrig="350">
                <v:shape id="_x0000_i1085" type="#_x0000_t75" style="width:24.6pt;height:17.4pt" o:ole="">
                  <v:imagedata r:id="rId185" o:title=""/>
                </v:shape>
                <o:OLEObject Type="Embed" ProgID="FXEquation.Equation" ShapeID="_x0000_i1085" DrawAspect="Content" ObjectID="_1459752035" r:id="rId186"/>
              </w:object>
            </w:r>
            <w:r>
              <w:t xml:space="preserve">           B.           </w:t>
            </w:r>
            <w:r w:rsidRPr="007F6DFD">
              <w:rPr>
                <w:color w:val="FF0000"/>
                <w:position w:val="-6"/>
              </w:rPr>
              <w:object w:dxaOrig="494" w:dyaOrig="350">
                <v:shape id="_x0000_i1086" type="#_x0000_t75" style="width:24.6pt;height:17.4pt" o:ole="">
                  <v:imagedata r:id="rId187" o:title=""/>
                </v:shape>
                <o:OLEObject Type="Embed" ProgID="FXEquation.Equation" ShapeID="_x0000_i1086" DrawAspect="Content" ObjectID="_1459752036" r:id="rId188"/>
              </w:object>
            </w:r>
            <w:r>
              <w:t xml:space="preserve">            C.            </w:t>
            </w:r>
            <w:r w:rsidRPr="007F6DFD">
              <w:rPr>
                <w:color w:val="FF0000"/>
                <w:position w:val="-6"/>
              </w:rPr>
              <w:object w:dxaOrig="601" w:dyaOrig="350">
                <v:shape id="_x0000_i1087" type="#_x0000_t75" style="width:30pt;height:17.4pt" o:ole="">
                  <v:imagedata r:id="rId189" o:title=""/>
                </v:shape>
                <o:OLEObject Type="Embed" ProgID="FXEquation.Equation" ShapeID="_x0000_i1087" DrawAspect="Content" ObjectID="_1459752037" r:id="rId190"/>
              </w:object>
            </w:r>
            <w:r>
              <w:t xml:space="preserve">           D.            </w:t>
            </w:r>
            <w:r w:rsidRPr="007F6DFD">
              <w:rPr>
                <w:color w:val="FF0000"/>
                <w:position w:val="-6"/>
              </w:rPr>
              <w:object w:dxaOrig="601" w:dyaOrig="350">
                <v:shape id="_x0000_i1088" type="#_x0000_t75" style="width:30pt;height:17.4pt" o:ole="">
                  <v:imagedata r:id="rId191" o:title=""/>
                </v:shape>
                <o:OLEObject Type="Embed" ProgID="FXEquation.Equation" ShapeID="_x0000_i1088" DrawAspect="Content" ObjectID="_1459752038" r:id="rId192"/>
              </w:object>
            </w:r>
            <w:r>
              <w:t xml:space="preserve">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FB041D" w:rsidP="009244BB">
            <w:pPr>
              <w:pStyle w:val="MCSectionStyle"/>
            </w:pPr>
            <w:r>
              <w:t xml:space="preserve">Which of the following equations is equivalent to  </w:t>
            </w:r>
            <w:r w:rsidRPr="009039F0">
              <w:rPr>
                <w:color w:val="FF0000"/>
                <w:position w:val="-6"/>
              </w:rPr>
              <w:object w:dxaOrig="1629" w:dyaOrig="273">
                <v:shape id="_x0000_i1089" type="#_x0000_t75" style="width:81.6pt;height:13.2pt" o:ole="">
                  <v:imagedata r:id="rId193" o:title=""/>
                </v:shape>
                <o:OLEObject Type="Embed" ProgID="FXEquation.Equation" ShapeID="_x0000_i1089" DrawAspect="Content" ObjectID="_1459752039" r:id="rId194"/>
              </w:object>
            </w:r>
            <w:r>
              <w:t xml:space="preserve"> ?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    </w:t>
            </w:r>
            <w:r w:rsidRPr="009039F0">
              <w:rPr>
                <w:color w:val="FF0000"/>
                <w:position w:val="-6"/>
              </w:rPr>
              <w:object w:dxaOrig="1403" w:dyaOrig="273">
                <v:shape id="_x0000_i1090" type="#_x0000_t75" style="width:70.8pt;height:13.2pt" o:ole="">
                  <v:imagedata r:id="rId195" o:title=""/>
                </v:shape>
                <o:OLEObject Type="Embed" ProgID="FXEquation.Equation" ShapeID="_x0000_i1090" DrawAspect="Content" ObjectID="_1459752040" r:id="rId196"/>
              </w:object>
            </w:r>
            <w:r>
              <w:t xml:space="preserve">               B.          </w:t>
            </w:r>
            <w:r w:rsidRPr="009039F0">
              <w:rPr>
                <w:color w:val="FF0000"/>
                <w:position w:val="-6"/>
              </w:rPr>
              <w:object w:dxaOrig="1269" w:dyaOrig="273">
                <v:shape id="_x0000_i1091" type="#_x0000_t75" style="width:63.6pt;height:13.2pt" o:ole="">
                  <v:imagedata r:id="rId197" o:title=""/>
                </v:shape>
                <o:OLEObject Type="Embed" ProgID="FXEquation.Equation" ShapeID="_x0000_i1091" DrawAspect="Content" ObjectID="_1459752041" r:id="rId198"/>
              </w:object>
            </w:r>
            <w:r>
              <w:t xml:space="preserve">          </w:t>
            </w:r>
          </w:p>
          <w:p w:rsidR="00FB041D" w:rsidRPr="009039F0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C.         </w:t>
            </w:r>
            <w:r w:rsidRPr="009039F0">
              <w:rPr>
                <w:color w:val="FF0000"/>
                <w:position w:val="-6"/>
              </w:rPr>
              <w:object w:dxaOrig="1282" w:dyaOrig="273">
                <v:shape id="_x0000_i1092" type="#_x0000_t75" style="width:63.6pt;height:13.2pt" o:ole="">
                  <v:imagedata r:id="rId199" o:title=""/>
                </v:shape>
                <o:OLEObject Type="Embed" ProgID="FXEquation.Equation" ShapeID="_x0000_i1092" DrawAspect="Content" ObjectID="_1459752042" r:id="rId200"/>
              </w:object>
            </w:r>
            <w:r>
              <w:t xml:space="preserve">                  D.          </w:t>
            </w:r>
            <w:r w:rsidRPr="009039F0">
              <w:rPr>
                <w:color w:val="FF0000"/>
                <w:position w:val="-6"/>
              </w:rPr>
              <w:object w:dxaOrig="1282" w:dyaOrig="273">
                <v:shape id="_x0000_i1093" type="#_x0000_t75" style="width:63.6pt;height:13.2pt" o:ole="">
                  <v:imagedata r:id="rId201" o:title=""/>
                </v:shape>
                <o:OLEObject Type="Embed" ProgID="FXEquation.Equation" ShapeID="_x0000_i1093" DrawAspect="Content" ObjectID="_1459752043" r:id="rId202"/>
              </w:object>
            </w:r>
            <w:r>
              <w:t xml:space="preserve">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94545E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FB041D" w:rsidP="009244BB">
            <w:pPr>
              <w:pStyle w:val="MCSectionStyle"/>
            </w:pPr>
            <w:r>
              <w:t xml:space="preserve">Which of the following graphs could represent  </w:t>
            </w:r>
            <w:r w:rsidRPr="00BD3A72">
              <w:rPr>
                <w:color w:val="FF0000"/>
                <w:position w:val="-6"/>
              </w:rPr>
              <w:object w:dxaOrig="1112" w:dyaOrig="350">
                <v:shape id="_x0000_i1094" type="#_x0000_t75" style="width:55.2pt;height:17.4pt" o:ole="">
                  <v:imagedata r:id="rId203" o:title=""/>
                </v:shape>
                <o:OLEObject Type="Embed" ProgID="FXEquation.Equation" ShapeID="_x0000_i1094" DrawAspect="Content" ObjectID="_1459752044" r:id="rId204"/>
              </w:object>
            </w:r>
            <w:r>
              <w:t xml:space="preserve"> ?</w:t>
            </w:r>
          </w:p>
          <w:p w:rsidR="00FB041D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45" type="#_x0000_t75" style="position:absolute;margin-left:258.75pt;margin-top:4.25pt;width:153.3pt;height:139.55pt;z-index:252048384">
                  <v:imagedata r:id="rId205" o:title=""/>
                </v:shape>
                <o:OLEObject Type="Embed" ProgID="FXDraw.Graphic" ShapeID="_x0000_s1145" DrawAspect="Content" ObjectID="_1459752137" r:id="rId206"/>
              </w:object>
            </w:r>
            <w:r>
              <w:rPr>
                <w:noProof/>
              </w:rPr>
              <w:object w:dxaOrig="1440" w:dyaOrig="1440">
                <v:shape id="_x0000_s1144" type="#_x0000_t75" style="position:absolute;margin-left:49.5pt;margin-top:5pt;width:153.3pt;height:139.55pt;z-index:252047360">
                  <v:imagedata r:id="rId207" o:title=""/>
                </v:shape>
                <o:OLEObject Type="Embed" ProgID="FXDraw.Graphic" ShapeID="_x0000_s1144" DrawAspect="Content" ObjectID="_1459752138" r:id="rId208"/>
              </w:objec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                                                                 B.                 </w: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48" type="#_x0000_t75" style="position:absolute;margin-left:261pt;margin-top:2.4pt;width:153.4pt;height:139.65pt;z-index:252051456">
                  <v:imagedata r:id="rId209" o:title=""/>
                </v:shape>
                <o:OLEObject Type="Embed" ProgID="FXDraw.Graphic" ShapeID="_x0000_s1148" DrawAspect="Content" ObjectID="_1459752139" r:id="rId210"/>
              </w:object>
            </w:r>
            <w:r>
              <w:rPr>
                <w:noProof/>
              </w:rPr>
              <w:object w:dxaOrig="1440" w:dyaOrig="1440">
                <v:shape id="_x0000_s1143" type="#_x0000_t75" style="position:absolute;margin-left:48pt;margin-top:3.15pt;width:153.3pt;height:139.55pt;z-index:252046336">
                  <v:imagedata r:id="rId211" o:title=""/>
                </v:shape>
                <o:OLEObject Type="Embed" ProgID="FXDraw.Graphic" ShapeID="_x0000_s1143" DrawAspect="Content" ObjectID="_1459752140" r:id="rId212"/>
              </w:object>
            </w:r>
          </w:p>
          <w:p w:rsidR="00FB041D" w:rsidRDefault="00FB041D" w:rsidP="009244BB">
            <w:pPr>
              <w:pStyle w:val="MCSectionStyle"/>
            </w:pPr>
            <w:r>
              <w:t xml:space="preserve">     C.                                                                        D.                 </w: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FB041D" w:rsidP="009244BB">
            <w:pPr>
              <w:pStyle w:val="MCSectionStyle"/>
            </w:pPr>
            <w:r>
              <w:t xml:space="preserve">A breakfast cereal places prizes in its packets. In every thousand packets, there are fifty which contain a free video game and one hundred and fifty which contain a free movie ticket. </w:t>
            </w:r>
          </w:p>
          <w:p w:rsidR="00FB041D" w:rsidRPr="0094545E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>What is the probability of winning a prize when you buy a packet of this cereal?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     </w:t>
            </w:r>
            <w:r w:rsidRPr="0094545E">
              <w:rPr>
                <w:color w:val="FF0000"/>
                <w:position w:val="-22"/>
              </w:rPr>
              <w:object w:dxaOrig="304" w:dyaOrig="539">
                <v:shape id="_x0000_i1095" type="#_x0000_t75" style="width:15pt;height:27pt" o:ole="">
                  <v:imagedata r:id="rId213" o:title=""/>
                </v:shape>
                <o:OLEObject Type="Embed" ProgID="FXEquation.Equation" ShapeID="_x0000_i1095" DrawAspect="Content" ObjectID="_1459752045" r:id="rId214"/>
              </w:object>
            </w:r>
            <w:r>
              <w:t xml:space="preserve">          B.           </w:t>
            </w:r>
            <w:r w:rsidRPr="0094545E">
              <w:rPr>
                <w:color w:val="FF0000"/>
                <w:position w:val="-22"/>
              </w:rPr>
              <w:object w:dxaOrig="304" w:dyaOrig="539">
                <v:shape id="_x0000_i1096" type="#_x0000_t75" style="width:15pt;height:27pt" o:ole="">
                  <v:imagedata r:id="rId215" o:title=""/>
                </v:shape>
                <o:OLEObject Type="Embed" ProgID="FXEquation.Equation" ShapeID="_x0000_i1096" DrawAspect="Content" ObjectID="_1459752046" r:id="rId216"/>
              </w:object>
            </w:r>
            <w:r>
              <w:t xml:space="preserve">            C.        </w:t>
            </w:r>
            <w:r w:rsidRPr="0094545E">
              <w:rPr>
                <w:color w:val="FF0000"/>
                <w:position w:val="-22"/>
              </w:rPr>
              <w:object w:dxaOrig="184" w:dyaOrig="539">
                <v:shape id="_x0000_i1097" type="#_x0000_t75" style="width:9pt;height:27pt" o:ole="">
                  <v:imagedata r:id="rId217" o:title=""/>
                </v:shape>
                <o:OLEObject Type="Embed" ProgID="FXEquation.Equation" ShapeID="_x0000_i1097" DrawAspect="Content" ObjectID="_1459752047" r:id="rId218"/>
              </w:object>
            </w:r>
            <w:r>
              <w:t xml:space="preserve">               D.         </w:t>
            </w:r>
            <w:r w:rsidRPr="0094545E">
              <w:rPr>
                <w:color w:val="FF0000"/>
                <w:position w:val="-22"/>
              </w:rPr>
              <w:object w:dxaOrig="184" w:dyaOrig="539">
                <v:shape id="_x0000_i1098" type="#_x0000_t75" style="width:9pt;height:27pt" o:ole="">
                  <v:imagedata r:id="rId219" o:title=""/>
                </v:shape>
                <o:OLEObject Type="Embed" ProgID="FXEquation.Equation" ShapeID="_x0000_i1098" DrawAspect="Content" ObjectID="_1459752048" r:id="rId220"/>
              </w:object>
            </w:r>
            <w:r>
              <w:t xml:space="preserve">          </w:t>
            </w:r>
          </w:p>
          <w:p w:rsidR="00FB041D" w:rsidRPr="00B40032" w:rsidRDefault="00FB041D" w:rsidP="0094545E">
            <w:pPr>
              <w:pStyle w:val="MCSectionStyle"/>
              <w:ind w:right="5788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FB041D" w:rsidP="00FB041D">
            <w:pPr>
              <w:pStyle w:val="MCSectionStyle"/>
            </w:pPr>
            <w:r>
              <w:t>Yasmin is interested in what the favourite band is among the students at her school.</w:t>
            </w:r>
          </w:p>
          <w:p w:rsidR="00FB041D" w:rsidRDefault="00FB041D" w:rsidP="00FB041D">
            <w:pPr>
              <w:pStyle w:val="MCSectionStyle"/>
            </w:pPr>
            <w:r>
              <w:t>She produces a survey sheet which she hands out to every tenth male and female in each year.</w:t>
            </w:r>
          </w:p>
          <w:p w:rsidR="00FB041D" w:rsidRDefault="00FB041D" w:rsidP="00FB041D">
            <w:pPr>
              <w:pStyle w:val="MCSectionStyle"/>
            </w:pPr>
          </w:p>
          <w:p w:rsidR="00FB041D" w:rsidRDefault="00FB041D" w:rsidP="00FB041D">
            <w:pPr>
              <w:pStyle w:val="MCSectionStyle"/>
            </w:pPr>
            <w:r>
              <w:t>This is an example of using:</w:t>
            </w:r>
          </w:p>
          <w:p w:rsidR="00FB041D" w:rsidRPr="00B40032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FB041D">
            <w:pPr>
              <w:pStyle w:val="MCSectionStyle"/>
            </w:pPr>
            <w:r>
              <w:t xml:space="preserve">     A.       a census to collect categorical data.</w:t>
            </w:r>
          </w:p>
          <w:p w:rsidR="00FB041D" w:rsidRPr="003C7B87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FB041D">
            <w:pPr>
              <w:pStyle w:val="MCSectionStyle"/>
            </w:pPr>
            <w:r>
              <w:t xml:space="preserve">     B.       a census to collect numerical data.</w:t>
            </w:r>
          </w:p>
          <w:p w:rsidR="00FB041D" w:rsidRPr="003C7B87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FB041D">
            <w:pPr>
              <w:pStyle w:val="MCSectionStyle"/>
            </w:pPr>
            <w:r>
              <w:t xml:space="preserve">     C.       a sample to collect categorical data.</w:t>
            </w:r>
          </w:p>
          <w:p w:rsidR="00FB041D" w:rsidRPr="003C7B87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FB041D">
            <w:pPr>
              <w:pStyle w:val="MCSectionStyle"/>
            </w:pPr>
            <w:r>
              <w:t xml:space="preserve">     D.       a sample to collect numerical data.          </w:t>
            </w:r>
          </w:p>
          <w:p w:rsidR="00FB041D" w:rsidRPr="00B40032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FB041D" w:rsidP="00FB041D">
            <w:pPr>
              <w:pStyle w:val="MCSectionStyle"/>
              <w:ind w:right="5363"/>
            </w:pPr>
            <w:r>
              <w:t>The sector graph shows the amount of money spent on advertising via different media</w:t>
            </w:r>
            <w:r w:rsidR="007F7675">
              <w:rPr>
                <w:noProof/>
              </w:rPr>
              <w:object w:dxaOrig="1440" w:dyaOrig="1440" w14:anchorId="0264A7A8">
                <v:shape id="_x0000_s1146" type="#_x0000_t75" style="position:absolute;margin-left:275.65pt;margin-top:8pt;width:179.85pt;height:179.7pt;z-index:252049408;mso-position-horizontal-relative:text;mso-position-vertical-relative:text">
                  <v:imagedata r:id="rId221" o:title=""/>
                </v:shape>
                <o:OLEObject Type="Embed" ProgID="FXDraw.Graphic" ShapeID="_x0000_s1146" DrawAspect="Content" ObjectID="_1459752141" r:id="rId222"/>
              </w:object>
            </w:r>
            <w:r>
              <w:t xml:space="preserve"> by a company.</w:t>
            </w:r>
          </w:p>
          <w:p w:rsidR="00FB041D" w:rsidRDefault="00FB041D" w:rsidP="00FB041D">
            <w:pPr>
              <w:pStyle w:val="MCSectionStyle"/>
            </w:pPr>
          </w:p>
          <w:p w:rsidR="00FB041D" w:rsidRDefault="00FB041D" w:rsidP="00FB041D">
            <w:pPr>
              <w:pStyle w:val="MCSectionStyle"/>
              <w:ind w:right="5363"/>
            </w:pPr>
            <w:r>
              <w:t>Which of the pairs of media listed below, together had the same amount of spending as the internet?</w:t>
            </w:r>
          </w:p>
          <w:p w:rsidR="00FB041D" w:rsidRPr="00060162" w:rsidRDefault="00FB041D" w:rsidP="00FB041D">
            <w:pPr>
              <w:pStyle w:val="MCSectionStyle"/>
              <w:rPr>
                <w:sz w:val="32"/>
                <w:szCs w:val="32"/>
              </w:rPr>
            </w:pPr>
          </w:p>
          <w:p w:rsidR="00FB041D" w:rsidRDefault="00FB041D" w:rsidP="00FB041D">
            <w:pPr>
              <w:pStyle w:val="MCSectionStyle"/>
            </w:pPr>
            <w:r>
              <w:t xml:space="preserve">     A.      Newspapers and Magazines.</w:t>
            </w:r>
          </w:p>
          <w:p w:rsidR="00FB041D" w:rsidRPr="00060162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FB041D">
            <w:pPr>
              <w:pStyle w:val="MCSectionStyle"/>
            </w:pPr>
            <w:r>
              <w:t xml:space="preserve">     B.      Magazines and Television.      </w:t>
            </w:r>
          </w:p>
          <w:p w:rsidR="00FB041D" w:rsidRPr="00060162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FB041D">
            <w:pPr>
              <w:pStyle w:val="MCSectionStyle"/>
            </w:pPr>
            <w:r>
              <w:t xml:space="preserve">     C.      Newspapers and Television.   </w:t>
            </w:r>
          </w:p>
          <w:p w:rsidR="00FB041D" w:rsidRPr="00060162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FB041D">
            <w:pPr>
              <w:pStyle w:val="MCSectionStyle"/>
            </w:pPr>
            <w:r>
              <w:t xml:space="preserve">     D.      Radio and Television.           </w:t>
            </w:r>
          </w:p>
          <w:p w:rsidR="00FB041D" w:rsidRPr="00B40032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7F7675" w:rsidP="00DB084A">
            <w:pPr>
              <w:pStyle w:val="MCSectionStyle"/>
              <w:ind w:right="5363"/>
            </w:pPr>
            <w:r>
              <w:rPr>
                <w:noProof/>
              </w:rPr>
              <w:object w:dxaOrig="1440" w:dyaOrig="1440">
                <v:shape id="_x0000_s1147" type="#_x0000_t75" style="position:absolute;margin-left:245.05pt;margin-top:4.35pt;width:210.45pt;height:204.2pt;z-index:252050432;mso-position-horizontal-relative:text;mso-position-vertical-relative:text">
                  <v:imagedata r:id="rId223" o:title=""/>
                </v:shape>
                <o:OLEObject Type="Embed" ProgID="FXDraw.Graphic" ShapeID="_x0000_s1147" DrawAspect="Content" ObjectID="_1459752142" r:id="rId224"/>
              </w:object>
            </w:r>
            <w:r w:rsidR="00FB041D">
              <w:t>The histogram shows the results of a short ten question trivia quiz in which 50 people took part.</w: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  <w:r>
              <w:t>What was the mean score on the quiz</w:t>
            </w:r>
            <w:r w:rsidR="00455B5B">
              <w:t xml:space="preserve"> (to 1 d.p.)</w:t>
            </w:r>
            <w:r>
              <w:t>?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     5.2   </w:t>
            </w:r>
          </w:p>
          <w:p w:rsidR="00FB041D" w:rsidRPr="00DB084A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B.          5.5     </w:t>
            </w:r>
          </w:p>
          <w:p w:rsidR="00FB041D" w:rsidRPr="00DB084A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C.          5.8       </w:t>
            </w:r>
          </w:p>
          <w:p w:rsidR="00FB041D" w:rsidRPr="00DB084A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D.          6.0       </w:t>
            </w: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FB041D" w:rsidP="009244BB">
            <w:pPr>
              <w:pStyle w:val="MCSectionStyle"/>
            </w:pPr>
            <w:r>
              <w:t xml:space="preserve">Ed recorded the time (in minutes) it took him to cook 10 meals. </w: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  <w:r>
              <w:t xml:space="preserve">The results were: 3, 4, 5, 5, 6, 6, 6, 7, 8, 9 </w:t>
            </w:r>
          </w:p>
          <w:p w:rsidR="00FB041D" w:rsidRDefault="00FB041D" w:rsidP="009244BB">
            <w:pPr>
              <w:pStyle w:val="MCSectionStyle"/>
            </w:pPr>
          </w:p>
          <w:p w:rsidR="00FB041D" w:rsidRDefault="00FB041D" w:rsidP="009244BB">
            <w:pPr>
              <w:pStyle w:val="MCSectionStyle"/>
            </w:pPr>
            <w:r>
              <w:t>Which o</w:t>
            </w:r>
            <w:r w:rsidR="00B31310">
              <w:t>f these statements is incorrect</w:t>
            </w:r>
            <w:r>
              <w:t>?</w:t>
            </w:r>
          </w:p>
          <w:p w:rsidR="00FB041D" w:rsidRPr="00FB041D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   The range is 6.          </w:t>
            </w:r>
          </w:p>
          <w:p w:rsidR="00FB041D" w:rsidRPr="00EC1AB9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B.        The upper quartile is 8. </w:t>
            </w:r>
          </w:p>
          <w:p w:rsidR="00FB041D" w:rsidRPr="00EC1AB9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C.        The lower quartile is 5.    </w:t>
            </w:r>
          </w:p>
          <w:p w:rsidR="00FB041D" w:rsidRPr="00EC1AB9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D.        The interquartile range is 2.  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FB041D" w:rsidP="00FB041D">
            <w:pPr>
              <w:pStyle w:val="MCSectionStyle"/>
            </w:pPr>
            <w:r>
              <w:t xml:space="preserve">Kerry’s normal rate of pay is $28 per hour for an eight hour shift and overtime at time and a half after that. </w:t>
            </w:r>
          </w:p>
          <w:p w:rsidR="00FB041D" w:rsidRPr="00C153F6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FB041D">
            <w:pPr>
              <w:pStyle w:val="MCSectionStyle"/>
            </w:pPr>
            <w:r>
              <w:t>What would she be paid for a shift that lasts for 12 hours?</w:t>
            </w:r>
          </w:p>
          <w:p w:rsidR="00FB041D" w:rsidRPr="00B40032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FB041D">
            <w:pPr>
              <w:pStyle w:val="MCSectionStyle"/>
            </w:pPr>
            <w:r>
              <w:t xml:space="preserve">     A.        $</w:t>
            </w:r>
            <w:r w:rsidRPr="00C153F6">
              <w:t>336</w:t>
            </w:r>
            <w:r>
              <w:t xml:space="preserve">             B.          $</w:t>
            </w:r>
            <w:r w:rsidRPr="00C153F6">
              <w:t>392</w:t>
            </w:r>
            <w:r>
              <w:t xml:space="preserve">           C.        $</w:t>
            </w:r>
            <w:r w:rsidRPr="00C153F6">
              <w:t>448</w:t>
            </w:r>
            <w:r>
              <w:t xml:space="preserve">             D.            $</w:t>
            </w:r>
            <w:r w:rsidRPr="00C153F6">
              <w:t>504</w:t>
            </w:r>
            <w:r>
              <w:t xml:space="preserve">     </w:t>
            </w:r>
          </w:p>
          <w:p w:rsidR="00FB041D" w:rsidRPr="00B40032" w:rsidRDefault="00FB041D" w:rsidP="00FB041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23CAD" w:rsidRDefault="00FB041D" w:rsidP="00C85594">
            <w:pPr>
              <w:pStyle w:val="MCSectionStyle"/>
            </w:pPr>
            <w:r>
              <w:t>Lynne and Daniel buy a TV cabinet, which has a cas</w:t>
            </w:r>
            <w:r w:rsidR="00803110">
              <w:t>h price of $1 500, on a time</w:t>
            </w:r>
            <w:r>
              <w:t xml:space="preserve"> payment plan. The</w:t>
            </w:r>
            <w:r w:rsidR="00803110">
              <w:t xml:space="preserve">y pay $75 deposit </w:t>
            </w:r>
            <w:r>
              <w:t>and they then make 15</w:t>
            </w:r>
            <w:r w:rsidR="00F23CAD">
              <w:t> </w:t>
            </w:r>
            <w:r>
              <w:t xml:space="preserve">monthly payments of $140. </w:t>
            </w:r>
          </w:p>
          <w:p w:rsidR="00F23CAD" w:rsidRPr="00F23CAD" w:rsidRDefault="00F23CAD" w:rsidP="00C85594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C85594">
            <w:pPr>
              <w:pStyle w:val="MCSectionStyle"/>
            </w:pPr>
            <w:r>
              <w:t>How much extra do they pay compared to the cash price?</w:t>
            </w:r>
          </w:p>
          <w:p w:rsidR="00FB041D" w:rsidRPr="00C85594" w:rsidRDefault="00FB041D" w:rsidP="00C85594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C85594">
            <w:pPr>
              <w:pStyle w:val="MCSectionStyle"/>
            </w:pPr>
            <w:r>
              <w:t xml:space="preserve">      A.     $675                   B.    $1575                       C.     $1935                    D.       $2 175</w:t>
            </w:r>
          </w:p>
          <w:p w:rsidR="00FB041D" w:rsidRPr="00B40032" w:rsidRDefault="00FB041D" w:rsidP="00C85594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FB041D" w:rsidRPr="00C25037" w:rsidTr="007447F6">
        <w:trPr>
          <w:cantSplit/>
        </w:trPr>
        <w:tc>
          <w:tcPr>
            <w:tcW w:w="817" w:type="dxa"/>
          </w:tcPr>
          <w:p w:rsidR="00FB041D" w:rsidRPr="00B15693" w:rsidRDefault="00FB041D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FB041D" w:rsidRDefault="00F23CAD" w:rsidP="009244BB">
            <w:pPr>
              <w:pStyle w:val="MCSectionStyle"/>
            </w:pPr>
            <w:r>
              <w:t>Pete invests $25 000 into a term deposit which pays 12% pa interest compounding quarterly.</w:t>
            </w:r>
          </w:p>
          <w:p w:rsidR="00F23CAD" w:rsidRPr="00F23CAD" w:rsidRDefault="00F23CA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23CAD" w:rsidP="009244BB">
            <w:pPr>
              <w:pStyle w:val="MCSectionStyle"/>
            </w:pPr>
            <w:r>
              <w:t>How much interest does he earn in 18 months</w:t>
            </w:r>
            <w:r w:rsidR="00AA67E2">
              <w:t xml:space="preserve"> (to the nearest dollar)</w:t>
            </w:r>
            <w:r>
              <w:t xml:space="preserve">?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  <w:p w:rsidR="00FB041D" w:rsidRDefault="00FB041D" w:rsidP="009244BB">
            <w:pPr>
              <w:pStyle w:val="MCSectionStyle"/>
            </w:pPr>
            <w:r>
              <w:t xml:space="preserve">     A.     </w:t>
            </w:r>
            <w:r w:rsidR="00F23CAD">
              <w:t>$1 133</w:t>
            </w:r>
            <w:r>
              <w:t xml:space="preserve">              B.        </w:t>
            </w:r>
            <w:r w:rsidR="00F23CAD">
              <w:t>$4 632</w:t>
            </w:r>
            <w:r>
              <w:t xml:space="preserve">             C.        </w:t>
            </w:r>
            <w:r w:rsidR="00F23CAD">
              <w:t>$4 851</w:t>
            </w:r>
            <w:r>
              <w:t xml:space="preserve">             D.       </w:t>
            </w:r>
            <w:r w:rsidR="00F23CAD">
              <w:t>$29 851</w:t>
            </w:r>
            <w:r>
              <w:t xml:space="preserve">          </w:t>
            </w:r>
          </w:p>
          <w:p w:rsidR="00FB041D" w:rsidRPr="00B40032" w:rsidRDefault="00FB041D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817FD8" w:rsidRDefault="00817FD8" w:rsidP="006D23A7">
            <w:pPr>
              <w:pStyle w:val="MCSectionStyle"/>
            </w:pPr>
            <w:r>
              <w:t xml:space="preserve">Heath bought a new car for $45 000 in December 2009. He wants to sell it in December 2013. </w:t>
            </w:r>
          </w:p>
          <w:p w:rsidR="00817FD8" w:rsidRPr="00817FD8" w:rsidRDefault="00817FD8" w:rsidP="006D23A7">
            <w:pPr>
              <w:pStyle w:val="MCSectionStyle"/>
              <w:rPr>
                <w:sz w:val="16"/>
                <w:szCs w:val="16"/>
              </w:rPr>
            </w:pPr>
          </w:p>
          <w:p w:rsidR="009A371E" w:rsidRDefault="00817FD8" w:rsidP="006D23A7">
            <w:pPr>
              <w:pStyle w:val="MCSectionStyle"/>
            </w:pPr>
            <w:r>
              <w:t>If it depreciates at 7.5 % pa, how much could he expect to sell it for</w:t>
            </w:r>
            <w:r w:rsidR="00AA67E2">
              <w:t xml:space="preserve"> (to the nearest dollar)</w:t>
            </w:r>
            <w:r>
              <w:t xml:space="preserve">? </w:t>
            </w:r>
          </w:p>
          <w:p w:rsidR="00817FD8" w:rsidRPr="00B40032" w:rsidRDefault="00817FD8" w:rsidP="006D23A7">
            <w:pPr>
              <w:pStyle w:val="MCSectionStyle"/>
              <w:rPr>
                <w:sz w:val="16"/>
                <w:szCs w:val="16"/>
              </w:rPr>
            </w:pPr>
          </w:p>
          <w:p w:rsidR="009A371E" w:rsidRDefault="009A371E" w:rsidP="006D23A7">
            <w:pPr>
              <w:pStyle w:val="MCSectionStyle"/>
            </w:pPr>
            <w:r>
              <w:t xml:space="preserve">     A.      </w:t>
            </w:r>
            <w:r w:rsidR="00053EAA">
              <w:t>$12 056</w:t>
            </w:r>
            <w:r>
              <w:t xml:space="preserve">            B.    </w:t>
            </w:r>
            <w:r w:rsidR="00053EAA">
              <w:t>$</w:t>
            </w:r>
            <w:r w:rsidR="00053EAA" w:rsidRPr="00817FD8">
              <w:t>13</w:t>
            </w:r>
            <w:r w:rsidR="00053EAA">
              <w:t xml:space="preserve"> </w:t>
            </w:r>
            <w:r w:rsidR="00053EAA" w:rsidRPr="00817FD8">
              <w:t>500</w:t>
            </w:r>
            <w:r>
              <w:t xml:space="preserve">                 C.         </w:t>
            </w:r>
            <w:r w:rsidR="00817FD8">
              <w:t>$</w:t>
            </w:r>
            <w:r w:rsidR="00817FD8" w:rsidRPr="00817FD8">
              <w:t>31</w:t>
            </w:r>
            <w:r w:rsidR="00817FD8">
              <w:t xml:space="preserve"> </w:t>
            </w:r>
            <w:r w:rsidR="00817FD8" w:rsidRPr="00817FD8">
              <w:t>500</w:t>
            </w:r>
            <w:r>
              <w:t xml:space="preserve">            D.           </w:t>
            </w:r>
            <w:r w:rsidR="00817FD8">
              <w:t>$32 944</w:t>
            </w:r>
            <w:r>
              <w:t xml:space="preserve">   </w:t>
            </w:r>
          </w:p>
          <w:p w:rsidR="009A371E" w:rsidRPr="00B40032" w:rsidRDefault="009A371E" w:rsidP="006D23A7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Default="009A371E" w:rsidP="009244BB">
            <w:pPr>
              <w:pStyle w:val="MCSectionStyle"/>
            </w:pPr>
            <w:r>
              <w:t xml:space="preserve">Sally earns an annual income of $61 450 and has allowable deductions of $500. </w:t>
            </w:r>
          </w:p>
          <w:p w:rsidR="009A371E" w:rsidRDefault="009A371E" w:rsidP="009244BB">
            <w:pPr>
              <w:pStyle w:val="MCSectionStyle"/>
            </w:pPr>
            <w:r>
              <w:t>The tax table below shows the tax payable.</w:t>
            </w:r>
          </w:p>
          <w:p w:rsidR="009A371E" w:rsidRDefault="009A371E" w:rsidP="009244BB">
            <w:pPr>
              <w:pStyle w:val="MCSectionStyle"/>
            </w:pPr>
            <w:r>
              <w:t xml:space="preserve">    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45"/>
              <w:gridCol w:w="5145"/>
            </w:tblGrid>
            <w:tr w:rsidR="009A371E" w:rsidRPr="009C2CF4" w:rsidTr="00B420ED">
              <w:tc>
                <w:tcPr>
                  <w:tcW w:w="24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9C2CF4" w:rsidRPr="009C2CF4" w:rsidRDefault="009A371E" w:rsidP="009C2CF4">
                  <w:pPr>
                    <w:spacing w:line="384" w:lineRule="atLeast"/>
                    <w:jc w:val="center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1"/>
                      <w:szCs w:val="21"/>
                    </w:rPr>
                    <w:t>Taxable income</w:t>
                  </w:r>
                </w:p>
              </w:tc>
              <w:tc>
                <w:tcPr>
                  <w:tcW w:w="51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9C2CF4" w:rsidRPr="009C2CF4" w:rsidRDefault="009A371E" w:rsidP="009C2CF4">
                  <w:pPr>
                    <w:spacing w:line="384" w:lineRule="atLeast"/>
                    <w:jc w:val="center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1"/>
                      <w:szCs w:val="21"/>
                    </w:rPr>
                    <w:t>Tax on this income</w:t>
                  </w:r>
                </w:p>
              </w:tc>
            </w:tr>
            <w:tr w:rsidR="009A371E" w:rsidRPr="009C2CF4" w:rsidTr="00B420ED">
              <w:tc>
                <w:tcPr>
                  <w:tcW w:w="24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9C2CF4" w:rsidRPr="009C2CF4" w:rsidRDefault="009A371E" w:rsidP="009C2CF4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0-$18,200</w:t>
                  </w:r>
                </w:p>
              </w:tc>
              <w:tc>
                <w:tcPr>
                  <w:tcW w:w="51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9C2CF4" w:rsidRPr="009C2CF4" w:rsidRDefault="009A371E" w:rsidP="009C2CF4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Nil</w:t>
                  </w:r>
                </w:p>
              </w:tc>
            </w:tr>
            <w:tr w:rsidR="009A371E" w:rsidRPr="009C2CF4" w:rsidTr="00B420ED">
              <w:tc>
                <w:tcPr>
                  <w:tcW w:w="24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9C2CF4" w:rsidRPr="009C2CF4" w:rsidRDefault="009A371E" w:rsidP="009C2CF4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$18,201-$37,000</w:t>
                  </w:r>
                </w:p>
              </w:tc>
              <w:tc>
                <w:tcPr>
                  <w:tcW w:w="51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9C2CF4" w:rsidRPr="009C2CF4" w:rsidRDefault="009A371E" w:rsidP="009C2CF4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19c for each $1 over $18,200</w:t>
                  </w:r>
                </w:p>
              </w:tc>
            </w:tr>
            <w:tr w:rsidR="009A371E" w:rsidRPr="009C2CF4" w:rsidTr="00B420ED">
              <w:tc>
                <w:tcPr>
                  <w:tcW w:w="24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9C2CF4" w:rsidRPr="009C2CF4" w:rsidRDefault="009A371E" w:rsidP="009C2CF4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$37,001-$80,000</w:t>
                  </w:r>
                </w:p>
              </w:tc>
              <w:tc>
                <w:tcPr>
                  <w:tcW w:w="51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9C2CF4" w:rsidRPr="009C2CF4" w:rsidRDefault="009A371E" w:rsidP="009C2CF4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$3,572 plus 32.5c for each $1 over $37,000</w:t>
                  </w:r>
                </w:p>
              </w:tc>
            </w:tr>
            <w:tr w:rsidR="009A371E" w:rsidRPr="009C2CF4" w:rsidTr="00B420ED">
              <w:tc>
                <w:tcPr>
                  <w:tcW w:w="24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9C2CF4" w:rsidRPr="009C2CF4" w:rsidRDefault="009A371E" w:rsidP="009C2CF4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$80,001-$180,000</w:t>
                  </w:r>
                </w:p>
              </w:tc>
              <w:tc>
                <w:tcPr>
                  <w:tcW w:w="51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9C2CF4" w:rsidRPr="009C2CF4" w:rsidRDefault="009A371E" w:rsidP="009C2CF4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$17,547 plus 37c for each $1 over $80,000</w:t>
                  </w:r>
                </w:p>
              </w:tc>
            </w:tr>
            <w:tr w:rsidR="009A371E" w:rsidRPr="009C2CF4" w:rsidTr="00B420ED">
              <w:tc>
                <w:tcPr>
                  <w:tcW w:w="24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9C2CF4" w:rsidRPr="009C2CF4" w:rsidRDefault="009A371E" w:rsidP="009C2CF4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$180,001 and over</w:t>
                  </w:r>
                </w:p>
              </w:tc>
              <w:tc>
                <w:tcPr>
                  <w:tcW w:w="51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9C2CF4" w:rsidRPr="009C2CF4" w:rsidRDefault="009A371E" w:rsidP="009C2CF4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$54,547 plus 45c for each $1 over $180,000</w:t>
                  </w:r>
                </w:p>
              </w:tc>
            </w:tr>
          </w:tbl>
          <w:p w:rsidR="009A371E" w:rsidRPr="00B420ED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9A371E" w:rsidP="009244BB">
            <w:pPr>
              <w:pStyle w:val="MCSectionStyle"/>
            </w:pPr>
            <w:r>
              <w:t>How much tax should Sally pay for the year</w:t>
            </w:r>
            <w:r w:rsidR="00AA67E2">
              <w:t xml:space="preserve"> (to the nearest dollar)</w:t>
            </w:r>
            <w:r>
              <w:t>?</w:t>
            </w:r>
          </w:p>
          <w:p w:rsidR="009A371E" w:rsidRDefault="009A371E" w:rsidP="009244BB">
            <w:pPr>
              <w:pStyle w:val="MCSectionStyle"/>
            </w:pP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9A371E" w:rsidP="009244BB">
            <w:pPr>
              <w:pStyle w:val="MCSectionStyle"/>
            </w:pPr>
            <w:r>
              <w:t xml:space="preserve">     A.     $3 572          B.     $ </w:t>
            </w:r>
            <w:r w:rsidRPr="00B54716">
              <w:t>7</w:t>
            </w:r>
            <w:r>
              <w:t xml:space="preserve"> 784                C.    $10 258                 D.    $11 356 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Default="009A371E" w:rsidP="009244BB">
            <w:pPr>
              <w:pStyle w:val="MCSectionStyle"/>
            </w:pPr>
            <w:r>
              <w:t>Angle A is acute and angle B is obtuse. Angle C is the sum of angle A and angle B.</w:t>
            </w:r>
          </w:p>
          <w:p w:rsidR="009A371E" w:rsidRPr="00AC25F6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053EAA" w:rsidP="009244BB">
            <w:pPr>
              <w:pStyle w:val="MCSectionStyle"/>
            </w:pPr>
            <w:r>
              <w:t xml:space="preserve">Which type of angle </w:t>
            </w:r>
            <w:r w:rsidR="009A371E">
              <w:t>is not possible</w:t>
            </w:r>
            <w:r>
              <w:t xml:space="preserve"> for angle C</w:t>
            </w:r>
            <w:r w:rsidR="009A371E">
              <w:t xml:space="preserve">?      </w:t>
            </w:r>
          </w:p>
          <w:p w:rsidR="009A371E" w:rsidRPr="00423BFF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9A371E" w:rsidP="009244BB">
            <w:pPr>
              <w:pStyle w:val="MCSectionStyle"/>
            </w:pPr>
            <w:r>
              <w:t xml:space="preserve"> </w:t>
            </w:r>
            <w:r w:rsidR="00053EAA">
              <w:t xml:space="preserve">    A</w:t>
            </w:r>
            <w:r>
              <w:t xml:space="preserve">.        </w:t>
            </w:r>
            <w:r w:rsidR="00053EAA">
              <w:t>O</w:t>
            </w:r>
            <w:r>
              <w:t xml:space="preserve">btuse angle.        </w:t>
            </w:r>
          </w:p>
          <w:p w:rsidR="009A371E" w:rsidRPr="00423BFF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053EAA" w:rsidP="009244BB">
            <w:pPr>
              <w:pStyle w:val="MCSectionStyle"/>
            </w:pPr>
            <w:r>
              <w:t xml:space="preserve">     B</w:t>
            </w:r>
            <w:r w:rsidR="009A371E">
              <w:t xml:space="preserve">.        </w:t>
            </w:r>
            <w:r>
              <w:t>R</w:t>
            </w:r>
            <w:r w:rsidR="009A371E">
              <w:t>eflex angle.</w:t>
            </w:r>
          </w:p>
          <w:p w:rsidR="009A371E" w:rsidRPr="00423BFF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  <w:p w:rsidR="00053EAA" w:rsidRDefault="009A371E" w:rsidP="009244BB">
            <w:pPr>
              <w:pStyle w:val="MCSectionStyle"/>
            </w:pPr>
            <w:r>
              <w:t xml:space="preserve">     </w:t>
            </w:r>
            <w:r w:rsidR="00053EAA">
              <w:t>C</w:t>
            </w:r>
            <w:r>
              <w:t xml:space="preserve">.        </w:t>
            </w:r>
            <w:r w:rsidR="00053EAA">
              <w:t>R</w:t>
            </w:r>
            <w:r>
              <w:t xml:space="preserve">evolution.       </w:t>
            </w:r>
          </w:p>
          <w:p w:rsidR="00053EAA" w:rsidRPr="00053EAA" w:rsidRDefault="00053EAA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053EAA" w:rsidP="009244BB">
            <w:pPr>
              <w:pStyle w:val="MCSectionStyle"/>
            </w:pPr>
            <w:r>
              <w:t xml:space="preserve">     D.        Straight angle.</w:t>
            </w:r>
            <w:r w:rsidR="009A371E">
              <w:t xml:space="preserve">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053EAA" w:rsidRDefault="007F7675" w:rsidP="001A6856">
            <w:pPr>
              <w:pStyle w:val="MCSectionStyle"/>
              <w:ind w:right="5788"/>
            </w:pPr>
            <w:r>
              <w:rPr>
                <w:i/>
                <w:noProof/>
              </w:rPr>
              <w:object w:dxaOrig="1440" w:dyaOrig="1440">
                <v:shape id="_x0000_s1149" type="#_x0000_t75" style="position:absolute;margin-left:173.65pt;margin-top:21.15pt;width:257.25pt;height:148.45pt;z-index:252052480;mso-position-horizontal-relative:text;mso-position-vertical-relative:text">
                  <v:imagedata r:id="rId225" o:title=""/>
                </v:shape>
                <o:OLEObject Type="Embed" ProgID="FXDraw.Graphic" ShapeID="_x0000_s1149" DrawAspect="Content" ObjectID="_1459752143" r:id="rId226"/>
              </w:object>
            </w:r>
            <w:r w:rsidR="001A6856" w:rsidRPr="001A6856">
              <w:rPr>
                <w:i/>
              </w:rPr>
              <w:t>GH = HI = IJ</w:t>
            </w:r>
            <w:r w:rsidR="001A6856">
              <w:t xml:space="preserve">  and </w:t>
            </w:r>
            <w:r w:rsidR="001A6856" w:rsidRPr="001A6856">
              <w:rPr>
                <w:i/>
              </w:rPr>
              <w:t>GJ</w:t>
            </w:r>
            <w:r w:rsidR="001A6856">
              <w:t xml:space="preserve"> is a straight line segment.</w:t>
            </w:r>
          </w:p>
          <w:p w:rsidR="00053EAA" w:rsidRDefault="001A6856" w:rsidP="009244BB">
            <w:pPr>
              <w:pStyle w:val="MCSectionStyle"/>
            </w:pPr>
            <w:r>
              <w:t xml:space="preserve">What is the size of  </w:t>
            </w:r>
            <w:r w:rsidRPr="001A6856">
              <w:rPr>
                <w:color w:val="FF0000"/>
                <w:position w:val="-6"/>
              </w:rPr>
              <w:object w:dxaOrig="867" w:dyaOrig="300">
                <v:shape id="_x0000_i1099" type="#_x0000_t75" style="width:43.2pt;height:15pt" o:ole="">
                  <v:imagedata r:id="rId227" o:title=""/>
                </v:shape>
                <o:OLEObject Type="Embed" ProgID="FXEquation.Equation" ShapeID="_x0000_i1099" DrawAspect="Content" ObjectID="_1459752049" r:id="rId228"/>
              </w:object>
            </w:r>
            <w:r>
              <w:t xml:space="preserve"> </w:t>
            </w:r>
          </w:p>
          <w:p w:rsidR="00053EAA" w:rsidRDefault="00053EAA" w:rsidP="009244BB">
            <w:pPr>
              <w:pStyle w:val="MCSectionStyle"/>
            </w:pPr>
          </w:p>
          <w:p w:rsidR="0056769A" w:rsidRDefault="0056769A" w:rsidP="009244BB">
            <w:pPr>
              <w:pStyle w:val="MCSectionStyle"/>
            </w:pPr>
          </w:p>
          <w:p w:rsidR="001A6856" w:rsidRDefault="009A371E" w:rsidP="009244BB">
            <w:pPr>
              <w:pStyle w:val="MCSectionStyle"/>
            </w:pPr>
            <w:r>
              <w:t xml:space="preserve">     A.        </w:t>
            </w:r>
            <w:r w:rsidR="0056769A">
              <w:t xml:space="preserve"> </w:t>
            </w:r>
            <w:r w:rsidR="0056769A" w:rsidRPr="0056769A">
              <w:rPr>
                <w:color w:val="FF0000"/>
                <w:position w:val="-6"/>
              </w:rPr>
              <w:object w:dxaOrig="400" w:dyaOrig="325">
                <v:shape id="_x0000_i1100" type="#_x0000_t75" style="width:20.4pt;height:16.2pt" o:ole="">
                  <v:imagedata r:id="rId229" o:title=""/>
                </v:shape>
                <o:OLEObject Type="Embed" ProgID="FXEquation.Equation" ShapeID="_x0000_i1100" DrawAspect="Content" ObjectID="_1459752050" r:id="rId230"/>
              </w:object>
            </w:r>
            <w:r w:rsidR="0056769A">
              <w:t xml:space="preserve"> </w:t>
            </w:r>
          </w:p>
          <w:p w:rsidR="001A6856" w:rsidRPr="001A6856" w:rsidRDefault="001A6856" w:rsidP="009244BB">
            <w:pPr>
              <w:pStyle w:val="MCSectionStyle"/>
              <w:rPr>
                <w:sz w:val="16"/>
                <w:szCs w:val="16"/>
              </w:rPr>
            </w:pPr>
          </w:p>
          <w:p w:rsidR="001A6856" w:rsidRDefault="009A371E" w:rsidP="009244BB">
            <w:pPr>
              <w:pStyle w:val="MCSectionStyle"/>
            </w:pPr>
            <w:r>
              <w:t xml:space="preserve">     B. </w:t>
            </w:r>
            <w:r w:rsidR="0056769A">
              <w:t xml:space="preserve">        </w:t>
            </w:r>
            <w:r w:rsidR="0056769A" w:rsidRPr="0056769A">
              <w:rPr>
                <w:color w:val="FF0000"/>
                <w:position w:val="-6"/>
              </w:rPr>
              <w:object w:dxaOrig="400" w:dyaOrig="325">
                <v:shape id="_x0000_i1101" type="#_x0000_t75" style="width:20.4pt;height:16.2pt" o:ole="">
                  <v:imagedata r:id="rId231" o:title=""/>
                </v:shape>
                <o:OLEObject Type="Embed" ProgID="FXEquation.Equation" ShapeID="_x0000_i1101" DrawAspect="Content" ObjectID="_1459752051" r:id="rId232"/>
              </w:object>
            </w:r>
            <w:r>
              <w:t xml:space="preserve">   </w:t>
            </w:r>
          </w:p>
          <w:p w:rsidR="001A6856" w:rsidRPr="001A6856" w:rsidRDefault="001A6856" w:rsidP="009244BB">
            <w:pPr>
              <w:pStyle w:val="MCSectionStyle"/>
              <w:rPr>
                <w:sz w:val="16"/>
                <w:szCs w:val="16"/>
              </w:rPr>
            </w:pPr>
          </w:p>
          <w:p w:rsidR="001A6856" w:rsidRDefault="009A371E" w:rsidP="009244BB">
            <w:pPr>
              <w:pStyle w:val="MCSectionStyle"/>
            </w:pPr>
            <w:r>
              <w:t xml:space="preserve">     C.         </w:t>
            </w:r>
            <w:r w:rsidR="0056769A" w:rsidRPr="0056769A">
              <w:rPr>
                <w:color w:val="FF0000"/>
                <w:position w:val="-6"/>
              </w:rPr>
              <w:object w:dxaOrig="400" w:dyaOrig="325">
                <v:shape id="_x0000_i1102" type="#_x0000_t75" style="width:20.4pt;height:16.2pt" o:ole="">
                  <v:imagedata r:id="rId233" o:title=""/>
                </v:shape>
                <o:OLEObject Type="Embed" ProgID="FXEquation.Equation" ShapeID="_x0000_i1102" DrawAspect="Content" ObjectID="_1459752052" r:id="rId234"/>
              </w:object>
            </w:r>
          </w:p>
          <w:p w:rsidR="001A6856" w:rsidRPr="001A6856" w:rsidRDefault="001A6856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9A371E" w:rsidP="009244BB">
            <w:pPr>
              <w:pStyle w:val="MCSectionStyle"/>
            </w:pPr>
            <w:r>
              <w:t xml:space="preserve">     D.         </w:t>
            </w:r>
            <w:r w:rsidR="0056769A" w:rsidRPr="0056769A">
              <w:rPr>
                <w:color w:val="FF0000"/>
                <w:position w:val="-6"/>
              </w:rPr>
              <w:object w:dxaOrig="520" w:dyaOrig="325">
                <v:shape id="_x0000_i1103" type="#_x0000_t75" style="width:26.4pt;height:16.2pt" o:ole="">
                  <v:imagedata r:id="rId235" o:title=""/>
                </v:shape>
                <o:OLEObject Type="Embed" ProgID="FXEquation.Equation" ShapeID="_x0000_i1103" DrawAspect="Content" ObjectID="_1459752053" r:id="rId236"/>
              </w:object>
            </w:r>
            <w:r>
              <w:t xml:space="preserve">     </w:t>
            </w:r>
          </w:p>
          <w:p w:rsidR="009A371E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  <w:p w:rsidR="001A6856" w:rsidRPr="00B40032" w:rsidRDefault="001A6856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Default="009A371E" w:rsidP="009244BB">
            <w:pPr>
              <w:pStyle w:val="MCSectionStyle"/>
            </w:pPr>
          </w:p>
          <w:p w:rsidR="00CE0063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50" type="#_x0000_t75" style="position:absolute;margin-left:8.65pt;margin-top:.2pt;width:404.55pt;height:140pt;z-index:252053504;mso-position-horizontal-relative:text;mso-position-vertical-relative:text">
                  <v:imagedata r:id="rId237" o:title=""/>
                </v:shape>
                <o:OLEObject Type="Embed" ProgID="FXDraw.Graphic" ShapeID="_x0000_s1150" DrawAspect="Content" ObjectID="_1459752144" r:id="rId238"/>
              </w:object>
            </w:r>
          </w:p>
          <w:p w:rsidR="00CE0063" w:rsidRDefault="00CE0063" w:rsidP="009244BB">
            <w:pPr>
              <w:pStyle w:val="MCSectionStyle"/>
            </w:pPr>
          </w:p>
          <w:p w:rsidR="00CE0063" w:rsidRDefault="00CE0063" w:rsidP="009244BB">
            <w:pPr>
              <w:pStyle w:val="MCSectionStyle"/>
            </w:pPr>
          </w:p>
          <w:p w:rsidR="00CE0063" w:rsidRDefault="00CE0063" w:rsidP="009244BB">
            <w:pPr>
              <w:pStyle w:val="MCSectionStyle"/>
            </w:pPr>
          </w:p>
          <w:p w:rsidR="00CE0063" w:rsidRDefault="00CE0063" w:rsidP="009244BB">
            <w:pPr>
              <w:pStyle w:val="MCSectionStyle"/>
            </w:pPr>
          </w:p>
          <w:p w:rsidR="00CE0063" w:rsidRDefault="00CE0063" w:rsidP="009244BB">
            <w:pPr>
              <w:pStyle w:val="MCSectionStyle"/>
            </w:pPr>
          </w:p>
          <w:p w:rsidR="00120184" w:rsidRDefault="00120184" w:rsidP="009244BB">
            <w:pPr>
              <w:pStyle w:val="MCSectionStyle"/>
            </w:pPr>
          </w:p>
          <w:p w:rsidR="00120184" w:rsidRDefault="00120184" w:rsidP="009244BB">
            <w:pPr>
              <w:pStyle w:val="MCSectionStyle"/>
            </w:pPr>
          </w:p>
          <w:p w:rsidR="00120184" w:rsidRDefault="00120184" w:rsidP="009244BB">
            <w:pPr>
              <w:pStyle w:val="MCSectionStyle"/>
            </w:pPr>
          </w:p>
          <w:p w:rsidR="00120184" w:rsidRDefault="00120184" w:rsidP="009244BB">
            <w:pPr>
              <w:pStyle w:val="MCSectionStyle"/>
            </w:pPr>
          </w:p>
          <w:p w:rsidR="00120184" w:rsidRDefault="00120184" w:rsidP="009244BB">
            <w:pPr>
              <w:pStyle w:val="MCSectionStyle"/>
            </w:pPr>
          </w:p>
          <w:p w:rsidR="00120184" w:rsidRDefault="00120184" w:rsidP="009244BB">
            <w:pPr>
              <w:pStyle w:val="MCSectionStyle"/>
            </w:pPr>
            <w:r>
              <w:t xml:space="preserve">Which triangles are congruent to one another? </w:t>
            </w:r>
          </w:p>
          <w:p w:rsidR="00120184" w:rsidRPr="00120184" w:rsidRDefault="00120184" w:rsidP="009244BB">
            <w:pPr>
              <w:pStyle w:val="MCSectionStyle"/>
              <w:rPr>
                <w:sz w:val="16"/>
                <w:szCs w:val="16"/>
              </w:rPr>
            </w:pPr>
          </w:p>
          <w:p w:rsidR="00120184" w:rsidRDefault="009A371E" w:rsidP="009244BB">
            <w:pPr>
              <w:pStyle w:val="MCSectionStyle"/>
            </w:pPr>
            <w:r>
              <w:t xml:space="preserve">     A.      </w:t>
            </w:r>
            <w:r w:rsidR="00120184">
              <w:t xml:space="preserve">Triangle X and Triangle Z. </w:t>
            </w:r>
            <w:r>
              <w:t xml:space="preserve">       </w:t>
            </w:r>
            <w:r w:rsidR="00120184">
              <w:t xml:space="preserve">          B.     Triangle Y and Triangle X.              </w:t>
            </w:r>
          </w:p>
          <w:p w:rsidR="00120184" w:rsidRDefault="00120184" w:rsidP="009244BB">
            <w:pPr>
              <w:pStyle w:val="MCSectionStyle"/>
            </w:pPr>
          </w:p>
          <w:p w:rsidR="009A371E" w:rsidRDefault="00120184" w:rsidP="009244BB">
            <w:pPr>
              <w:pStyle w:val="MCSectionStyle"/>
            </w:pPr>
            <w:r>
              <w:t xml:space="preserve">   </w:t>
            </w:r>
            <w:r w:rsidR="009A371E">
              <w:t xml:space="preserve">  C.       </w:t>
            </w:r>
            <w:r>
              <w:t>Triangle Y and Triangle Z.</w:t>
            </w:r>
            <w:r w:rsidR="009A371E">
              <w:t xml:space="preserve">              </w:t>
            </w:r>
            <w:r>
              <w:t xml:space="preserve">   </w:t>
            </w:r>
            <w:r w:rsidR="009A371E">
              <w:t>D.</w:t>
            </w:r>
            <w:r>
              <w:t xml:space="preserve">    All of the Triangles.</w:t>
            </w:r>
            <w:r w:rsidR="009A371E">
              <w:t xml:space="preserve">          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3A24B7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51" type="#_x0000_t75" style="position:absolute;margin-left:23.65pt;margin-top:7.3pt;width:372.75pt;height:150.9pt;z-index:252054528;mso-position-horizontal-relative:text;mso-position-vertical-relative:text">
                  <v:imagedata r:id="rId239" o:title=""/>
                </v:shape>
                <o:OLEObject Type="Embed" ProgID="FXDraw.Graphic" ShapeID="_x0000_s1151" DrawAspect="Content" ObjectID="_1459752145" r:id="rId240"/>
              </w:object>
            </w:r>
          </w:p>
          <w:p w:rsidR="003A24B7" w:rsidRDefault="003A24B7" w:rsidP="009244BB">
            <w:pPr>
              <w:pStyle w:val="MCSectionStyle"/>
            </w:pPr>
          </w:p>
          <w:p w:rsidR="003A24B7" w:rsidRDefault="003A24B7" w:rsidP="009244BB">
            <w:pPr>
              <w:pStyle w:val="MCSectionStyle"/>
            </w:pPr>
          </w:p>
          <w:p w:rsidR="003A24B7" w:rsidRDefault="003A24B7" w:rsidP="009244BB">
            <w:pPr>
              <w:pStyle w:val="MCSectionStyle"/>
            </w:pPr>
          </w:p>
          <w:p w:rsidR="003A24B7" w:rsidRDefault="003A24B7" w:rsidP="009244BB">
            <w:pPr>
              <w:pStyle w:val="MCSectionStyle"/>
            </w:pPr>
          </w:p>
          <w:p w:rsidR="003A24B7" w:rsidRDefault="003A24B7" w:rsidP="009244BB">
            <w:pPr>
              <w:pStyle w:val="MCSectionStyle"/>
            </w:pPr>
          </w:p>
          <w:p w:rsidR="003A24B7" w:rsidRDefault="003A24B7" w:rsidP="009244BB">
            <w:pPr>
              <w:pStyle w:val="MCSectionStyle"/>
            </w:pPr>
          </w:p>
          <w:p w:rsidR="003A24B7" w:rsidRDefault="003A24B7" w:rsidP="009244BB">
            <w:pPr>
              <w:pStyle w:val="MCSectionStyle"/>
            </w:pPr>
          </w:p>
          <w:p w:rsidR="003A24B7" w:rsidRDefault="003A24B7" w:rsidP="009244BB">
            <w:pPr>
              <w:pStyle w:val="MCSectionStyle"/>
            </w:pPr>
          </w:p>
          <w:p w:rsidR="003A24B7" w:rsidRDefault="003A24B7" w:rsidP="009244BB">
            <w:pPr>
              <w:pStyle w:val="MCSectionStyle"/>
            </w:pPr>
          </w:p>
          <w:p w:rsidR="003A24B7" w:rsidRDefault="003A24B7" w:rsidP="009244BB">
            <w:pPr>
              <w:pStyle w:val="MCSectionStyle"/>
            </w:pPr>
          </w:p>
          <w:p w:rsidR="003A24B7" w:rsidRDefault="003A24B7" w:rsidP="009244BB">
            <w:pPr>
              <w:pStyle w:val="MCSectionStyle"/>
            </w:pPr>
          </w:p>
          <w:p w:rsidR="009A371E" w:rsidRDefault="003A24B7" w:rsidP="009244BB">
            <w:pPr>
              <w:pStyle w:val="MCSectionStyle"/>
            </w:pPr>
            <w:r>
              <w:t>Which two triangles are similar to one another?</w:t>
            </w:r>
          </w:p>
          <w:p w:rsidR="009A371E" w:rsidRDefault="009A371E" w:rsidP="009244BB">
            <w:pPr>
              <w:pStyle w:val="MCSectionStyle"/>
            </w:pP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  <w:p w:rsidR="003A24B7" w:rsidRDefault="009A371E" w:rsidP="009244BB">
            <w:pPr>
              <w:pStyle w:val="MCSectionStyle"/>
            </w:pPr>
            <w:r>
              <w:t xml:space="preserve">     A.      </w:t>
            </w:r>
            <w:r w:rsidR="003A24B7">
              <w:t xml:space="preserve"> </w:t>
            </w:r>
            <w:r w:rsidR="00FD54DF" w:rsidRPr="003A24B7">
              <w:rPr>
                <w:color w:val="FF0000"/>
                <w:position w:val="-6"/>
              </w:rPr>
              <w:object w:dxaOrig="709" w:dyaOrig="300">
                <v:shape id="_x0000_i1104" type="#_x0000_t75" style="width:35.4pt;height:15pt" o:ole="">
                  <v:imagedata r:id="rId241" o:title=""/>
                </v:shape>
                <o:OLEObject Type="Embed" ProgID="FXEquation.Equation" ShapeID="_x0000_i1104" DrawAspect="Content" ObjectID="_1459752054" r:id="rId242"/>
              </w:object>
            </w:r>
            <w:r w:rsidR="003A24B7">
              <w:t xml:space="preserve"> and  </w:t>
            </w:r>
            <w:r w:rsidR="00FD54DF" w:rsidRPr="003A24B7">
              <w:rPr>
                <w:color w:val="FF0000"/>
                <w:position w:val="-6"/>
              </w:rPr>
              <w:object w:dxaOrig="819" w:dyaOrig="300">
                <v:shape id="_x0000_i1105" type="#_x0000_t75" style="width:41.4pt;height:15pt" o:ole="">
                  <v:imagedata r:id="rId243" o:title=""/>
                </v:shape>
                <o:OLEObject Type="Embed" ProgID="FXEquation.Equation" ShapeID="_x0000_i1105" DrawAspect="Content" ObjectID="_1459752055" r:id="rId244"/>
              </w:object>
            </w:r>
            <w:r w:rsidR="003A24B7">
              <w:t xml:space="preserve"> </w:t>
            </w:r>
            <w:r>
              <w:t xml:space="preserve">            </w:t>
            </w:r>
            <w:r w:rsidR="003A24B7">
              <w:t xml:space="preserve">         </w:t>
            </w:r>
            <w:r>
              <w:t xml:space="preserve">B.       </w:t>
            </w:r>
            <w:r w:rsidR="00FD54DF" w:rsidRPr="003A24B7">
              <w:rPr>
                <w:color w:val="FF0000"/>
                <w:position w:val="-6"/>
              </w:rPr>
              <w:object w:dxaOrig="723" w:dyaOrig="300">
                <v:shape id="_x0000_i1106" type="#_x0000_t75" style="width:36pt;height:15pt" o:ole="">
                  <v:imagedata r:id="rId245" o:title=""/>
                </v:shape>
                <o:OLEObject Type="Embed" ProgID="FXEquation.Equation" ShapeID="_x0000_i1106" DrawAspect="Content" ObjectID="_1459752056" r:id="rId246"/>
              </w:object>
            </w:r>
            <w:r w:rsidR="003A24B7">
              <w:t xml:space="preserve"> and  </w:t>
            </w:r>
            <w:r w:rsidR="00FD54DF" w:rsidRPr="003A24B7">
              <w:rPr>
                <w:color w:val="FF0000"/>
                <w:position w:val="-6"/>
              </w:rPr>
              <w:object w:dxaOrig="819" w:dyaOrig="300">
                <v:shape id="_x0000_i1107" type="#_x0000_t75" style="width:41.4pt;height:15pt" o:ole="">
                  <v:imagedata r:id="rId247" o:title=""/>
                </v:shape>
                <o:OLEObject Type="Embed" ProgID="FXEquation.Equation" ShapeID="_x0000_i1107" DrawAspect="Content" ObjectID="_1459752057" r:id="rId248"/>
              </w:object>
            </w:r>
            <w:r w:rsidR="003A24B7">
              <w:t xml:space="preserve">                         </w:t>
            </w:r>
          </w:p>
          <w:p w:rsidR="003A24B7" w:rsidRPr="003A24B7" w:rsidRDefault="003A24B7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9A371E" w:rsidP="009244BB">
            <w:pPr>
              <w:pStyle w:val="MCSectionStyle"/>
            </w:pPr>
            <w:r>
              <w:t xml:space="preserve">     C.        </w:t>
            </w:r>
            <w:r w:rsidR="00FD54DF" w:rsidRPr="003A24B7">
              <w:rPr>
                <w:color w:val="FF0000"/>
                <w:position w:val="-6"/>
              </w:rPr>
              <w:object w:dxaOrig="736" w:dyaOrig="300">
                <v:shape id="_x0000_i1108" type="#_x0000_t75" style="width:36.6pt;height:15pt" o:ole="">
                  <v:imagedata r:id="rId249" o:title=""/>
                </v:shape>
                <o:OLEObject Type="Embed" ProgID="FXEquation.Equation" ShapeID="_x0000_i1108" DrawAspect="Content" ObjectID="_1459752058" r:id="rId250"/>
              </w:object>
            </w:r>
            <w:r w:rsidR="00FD54DF">
              <w:t xml:space="preserve"> and  </w:t>
            </w:r>
            <w:r w:rsidR="00FD54DF" w:rsidRPr="003A24B7">
              <w:rPr>
                <w:color w:val="FF0000"/>
                <w:position w:val="-6"/>
              </w:rPr>
              <w:object w:dxaOrig="819" w:dyaOrig="300">
                <v:shape id="_x0000_i1109" type="#_x0000_t75" style="width:41.4pt;height:15pt" o:ole="">
                  <v:imagedata r:id="rId251" o:title=""/>
                </v:shape>
                <o:OLEObject Type="Embed" ProgID="FXEquation.Equation" ShapeID="_x0000_i1109" DrawAspect="Content" ObjectID="_1459752059" r:id="rId252"/>
              </w:object>
            </w:r>
            <w:r w:rsidR="00FD54DF">
              <w:t xml:space="preserve">                      </w:t>
            </w:r>
            <w:r>
              <w:t>D.</w:t>
            </w:r>
            <w:r w:rsidR="00FD54DF" w:rsidRPr="003A24B7">
              <w:rPr>
                <w:color w:val="FF0000"/>
                <w:position w:val="-6"/>
              </w:rPr>
              <w:t xml:space="preserve"> </w:t>
            </w:r>
            <w:r w:rsidR="00FD54DF">
              <w:rPr>
                <w:color w:val="FF0000"/>
                <w:position w:val="-6"/>
              </w:rPr>
              <w:t xml:space="preserve">     </w:t>
            </w:r>
            <w:r w:rsidR="00FD54DF" w:rsidRPr="003A24B7">
              <w:rPr>
                <w:color w:val="FF0000"/>
                <w:position w:val="-6"/>
              </w:rPr>
              <w:object w:dxaOrig="736" w:dyaOrig="300">
                <v:shape id="_x0000_i1110" type="#_x0000_t75" style="width:36.6pt;height:15pt" o:ole="">
                  <v:imagedata r:id="rId249" o:title=""/>
                </v:shape>
                <o:OLEObject Type="Embed" ProgID="FXEquation.Equation" ShapeID="_x0000_i1110" DrawAspect="Content" ObjectID="_1459752060" r:id="rId253"/>
              </w:object>
            </w:r>
            <w:r w:rsidR="00FD54DF">
              <w:t xml:space="preserve"> and  </w:t>
            </w:r>
            <w:r w:rsidR="00FD54DF" w:rsidRPr="003A24B7">
              <w:rPr>
                <w:color w:val="FF0000"/>
                <w:position w:val="-6"/>
              </w:rPr>
              <w:object w:dxaOrig="819" w:dyaOrig="300">
                <v:shape id="_x0000_i1111" type="#_x0000_t75" style="width:41.4pt;height:15pt" o:ole="">
                  <v:imagedata r:id="rId254" o:title=""/>
                </v:shape>
                <o:OLEObject Type="Embed" ProgID="FXEquation.Equation" ShapeID="_x0000_i1111" DrawAspect="Content" ObjectID="_1459752061" r:id="rId255"/>
              </w:object>
            </w:r>
            <w:r w:rsidR="00FD54DF">
              <w:t xml:space="preserve">                         </w:t>
            </w:r>
            <w:r>
              <w:t xml:space="preserve">          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Pr="00FD54DF" w:rsidRDefault="00FD54DF" w:rsidP="009244BB">
            <w:pPr>
              <w:pStyle w:val="MCSectionStyle"/>
              <w:rPr>
                <w:position w:val="-6"/>
              </w:rPr>
            </w:pPr>
            <w:r>
              <w:t xml:space="preserve"> </w:t>
            </w:r>
            <w:r w:rsidRPr="00FD54DF">
              <w:rPr>
                <w:color w:val="FF0000"/>
                <w:position w:val="-6"/>
              </w:rPr>
              <w:object w:dxaOrig="1863" w:dyaOrig="346">
                <v:shape id="_x0000_i1112" type="#_x0000_t75" style="width:93pt;height:17.4pt" o:ole="">
                  <v:imagedata r:id="rId256" o:title=""/>
                </v:shape>
                <o:OLEObject Type="Embed" ProgID="FXEquation.Equation" ShapeID="_x0000_i1112" DrawAspect="Content" ObjectID="_1459752062" r:id="rId257"/>
              </w:object>
            </w:r>
            <w:r w:rsidRPr="00FD54DF">
              <w:rPr>
                <w:position w:val="-6"/>
              </w:rPr>
              <w:t xml:space="preserve"> </w:t>
            </w:r>
          </w:p>
          <w:p w:rsidR="00FD54DF" w:rsidRPr="00AF2821" w:rsidRDefault="00AF2821" w:rsidP="009244BB">
            <w:pPr>
              <w:pStyle w:val="MCSectionStyle"/>
              <w:rPr>
                <w:position w:val="-6"/>
              </w:rPr>
            </w:pPr>
            <w:r>
              <w:t xml:space="preserve">  </w:t>
            </w:r>
            <w:r w:rsidRPr="00AF2821">
              <w:rPr>
                <w:color w:val="FF0000"/>
                <w:position w:val="-6"/>
              </w:rPr>
              <w:object w:dxaOrig="4867" w:dyaOrig="273">
                <v:shape id="_x0000_i1113" type="#_x0000_t75" style="width:243pt;height:13.2pt" o:ole="">
                  <v:imagedata r:id="rId258" o:title=""/>
                </v:shape>
                <o:OLEObject Type="Embed" ProgID="FXEquation.Equation" ShapeID="_x0000_i1113" DrawAspect="Content" ObjectID="_1459752063" r:id="rId259"/>
              </w:object>
            </w:r>
            <w:r w:rsidRPr="00AF2821">
              <w:rPr>
                <w:position w:val="-6"/>
              </w:rPr>
              <w:t xml:space="preserve"> </w:t>
            </w:r>
          </w:p>
          <w:p w:rsidR="00FD54DF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52" type="#_x0000_t75" style="position:absolute;margin-left:43.9pt;margin-top:6.45pt;width:332.85pt;height:151.45pt;z-index:252055552;mso-position-horizontal-relative:text;mso-position-vertical-relative:text">
                  <v:imagedata r:id="rId260" o:title=""/>
                </v:shape>
                <o:OLEObject Type="Embed" ProgID="FXDraw.Graphic" ShapeID="_x0000_s1152" DrawAspect="Content" ObjectID="_1459752146" r:id="rId261"/>
              </w:object>
            </w:r>
          </w:p>
          <w:p w:rsidR="00FD54DF" w:rsidRDefault="00FD54DF" w:rsidP="009244BB">
            <w:pPr>
              <w:pStyle w:val="MCSectionStyle"/>
            </w:pPr>
          </w:p>
          <w:p w:rsidR="00FD54DF" w:rsidRDefault="00FD54DF" w:rsidP="009244BB">
            <w:pPr>
              <w:pStyle w:val="MCSectionStyle"/>
            </w:pPr>
          </w:p>
          <w:p w:rsidR="00FD54DF" w:rsidRDefault="00FD54DF" w:rsidP="009244BB">
            <w:pPr>
              <w:pStyle w:val="MCSectionStyle"/>
            </w:pPr>
          </w:p>
          <w:p w:rsidR="009A371E" w:rsidRDefault="009A371E" w:rsidP="009244BB">
            <w:pPr>
              <w:pStyle w:val="MCSectionStyle"/>
            </w:pPr>
          </w:p>
          <w:p w:rsidR="00FD54DF" w:rsidRDefault="00FD54DF" w:rsidP="009244BB">
            <w:pPr>
              <w:pStyle w:val="MCSectionStyle"/>
            </w:pPr>
          </w:p>
          <w:p w:rsidR="00FD54DF" w:rsidRDefault="00FD54DF" w:rsidP="009244BB">
            <w:pPr>
              <w:pStyle w:val="MCSectionStyle"/>
            </w:pPr>
          </w:p>
          <w:p w:rsidR="00FD54DF" w:rsidRDefault="00FD54DF" w:rsidP="009244BB">
            <w:pPr>
              <w:pStyle w:val="MCSectionStyle"/>
            </w:pPr>
          </w:p>
          <w:p w:rsidR="00FD54DF" w:rsidRDefault="00FD54DF" w:rsidP="009244BB">
            <w:pPr>
              <w:pStyle w:val="MCSectionStyle"/>
            </w:pPr>
          </w:p>
          <w:p w:rsidR="00FD54DF" w:rsidRDefault="00FD54DF" w:rsidP="009244BB">
            <w:pPr>
              <w:pStyle w:val="MCSectionStyle"/>
            </w:pPr>
          </w:p>
          <w:p w:rsidR="00FD54DF" w:rsidRDefault="00FD54DF" w:rsidP="009244BB">
            <w:pPr>
              <w:pStyle w:val="MCSectionStyle"/>
            </w:pPr>
          </w:p>
          <w:p w:rsidR="00AF2821" w:rsidRDefault="00AF2821" w:rsidP="009244BB">
            <w:pPr>
              <w:pStyle w:val="MCSectionStyle"/>
            </w:pPr>
          </w:p>
          <w:p w:rsidR="00AF2821" w:rsidRPr="00AF2821" w:rsidRDefault="00AF2821" w:rsidP="009244BB">
            <w:pPr>
              <w:pStyle w:val="MCSectionStyle"/>
              <w:rPr>
                <w:position w:val="-6"/>
              </w:rPr>
            </w:pPr>
            <w:r>
              <w:t xml:space="preserve"> </w:t>
            </w:r>
            <w:r w:rsidRPr="00AF2821">
              <w:rPr>
                <w:color w:val="FF0000"/>
                <w:position w:val="-6"/>
              </w:rPr>
              <w:object w:dxaOrig="732" w:dyaOrig="273">
                <v:shape id="_x0000_i1114" type="#_x0000_t75" style="width:36.6pt;height:13.2pt" o:ole="">
                  <v:imagedata r:id="rId262" o:title=""/>
                </v:shape>
                <o:OLEObject Type="Embed" ProgID="FXEquation.Equation" ShapeID="_x0000_i1114" DrawAspect="Content" ObjectID="_1459752064" r:id="rId263"/>
              </w:object>
            </w:r>
          </w:p>
          <w:p w:rsidR="00AF2821" w:rsidRDefault="00AF2821" w:rsidP="009244BB">
            <w:pPr>
              <w:pStyle w:val="MCSectionStyle"/>
              <w:rPr>
                <w:sz w:val="16"/>
                <w:szCs w:val="16"/>
              </w:rPr>
            </w:pPr>
          </w:p>
          <w:p w:rsidR="00AF2821" w:rsidRDefault="00AF2821" w:rsidP="009244BB">
            <w:pPr>
              <w:pStyle w:val="MCSectionStyle"/>
            </w:pPr>
          </w:p>
          <w:p w:rsidR="009A371E" w:rsidRDefault="009A371E" w:rsidP="009244BB">
            <w:pPr>
              <w:pStyle w:val="MCSectionStyle"/>
            </w:pPr>
            <w:r>
              <w:t xml:space="preserve">     A.    </w:t>
            </w:r>
            <w:r w:rsidR="00AF2821">
              <w:t xml:space="preserve">    </w:t>
            </w:r>
            <w:r>
              <w:t xml:space="preserve">  </w:t>
            </w:r>
            <w:r w:rsidR="00AF2821">
              <w:t>12 cm.</w:t>
            </w:r>
            <w:r>
              <w:t xml:space="preserve">           B.         </w:t>
            </w:r>
            <w:r w:rsidR="00AF2821">
              <w:t>18 cm.</w:t>
            </w:r>
            <w:r>
              <w:t xml:space="preserve">            C.          </w:t>
            </w:r>
            <w:r w:rsidR="00AF2821">
              <w:t>24 cm.</w:t>
            </w:r>
            <w:r>
              <w:t xml:space="preserve">           D. </w:t>
            </w:r>
            <w:r w:rsidR="00AF2821">
              <w:t xml:space="preserve">     54 cm.</w:t>
            </w:r>
            <w:r>
              <w:t xml:space="preserve">         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Default="00C96F27" w:rsidP="009244BB">
            <w:pPr>
              <w:pStyle w:val="MCSectionStyle"/>
            </w:pPr>
            <w:r>
              <w:t>What is the volume of this solid</w:t>
            </w:r>
            <w:r w:rsidR="00455B5B">
              <w:t xml:space="preserve"> (to 1d.p.)</w:t>
            </w:r>
            <w:r>
              <w:t>?</w:t>
            </w:r>
          </w:p>
          <w:p w:rsidR="009A371E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53" type="#_x0000_t75" style="position:absolute;margin-left:100.15pt;margin-top:5.35pt;width:152.55pt;height:134.55pt;z-index:252056576;mso-position-horizontal-relative:text;mso-position-vertical-relative:text">
                  <v:imagedata r:id="rId264" o:title=""/>
                </v:shape>
                <o:OLEObject Type="Embed" ProgID="FXDraw.Graphic" ShapeID="_x0000_s1153" DrawAspect="Content" ObjectID="_1459752147" r:id="rId265"/>
              </w:object>
            </w:r>
          </w:p>
          <w:p w:rsidR="00C96F27" w:rsidRDefault="00C96F27" w:rsidP="009244BB">
            <w:pPr>
              <w:pStyle w:val="MCSectionStyle"/>
            </w:pPr>
          </w:p>
          <w:p w:rsidR="00C96F27" w:rsidRDefault="00C96F27" w:rsidP="009244BB">
            <w:pPr>
              <w:pStyle w:val="MCSectionStyle"/>
            </w:pPr>
          </w:p>
          <w:p w:rsidR="00C96F27" w:rsidRDefault="00C96F27" w:rsidP="009244BB">
            <w:pPr>
              <w:pStyle w:val="MCSectionStyle"/>
            </w:pPr>
          </w:p>
          <w:p w:rsidR="00C96F27" w:rsidRDefault="00C96F27" w:rsidP="009244BB">
            <w:pPr>
              <w:pStyle w:val="MCSectionStyle"/>
            </w:pPr>
          </w:p>
          <w:p w:rsidR="00C96F27" w:rsidRDefault="00C96F27" w:rsidP="009244BB">
            <w:pPr>
              <w:pStyle w:val="MCSectionStyle"/>
            </w:pPr>
          </w:p>
          <w:p w:rsidR="00C96F27" w:rsidRDefault="00C96F27" w:rsidP="009244BB">
            <w:pPr>
              <w:pStyle w:val="MCSectionStyle"/>
            </w:pPr>
          </w:p>
          <w:p w:rsidR="00FB26A7" w:rsidRDefault="00FB26A7" w:rsidP="009244BB">
            <w:pPr>
              <w:pStyle w:val="MCSectionStyle"/>
            </w:pPr>
          </w:p>
          <w:p w:rsidR="00FB26A7" w:rsidRDefault="00FB26A7" w:rsidP="009244BB">
            <w:pPr>
              <w:pStyle w:val="MCSectionStyle"/>
            </w:pPr>
          </w:p>
          <w:p w:rsidR="00C96F27" w:rsidRDefault="00C96F27" w:rsidP="009244BB">
            <w:pPr>
              <w:pStyle w:val="MCSectionStyle"/>
            </w:pPr>
          </w:p>
          <w:p w:rsidR="00C96F27" w:rsidRDefault="00C96F27" w:rsidP="009244BB">
            <w:pPr>
              <w:pStyle w:val="MCSectionStyle"/>
            </w:pP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9A371E" w:rsidP="009244BB">
            <w:pPr>
              <w:pStyle w:val="MCSectionStyle"/>
            </w:pPr>
            <w:r>
              <w:t xml:space="preserve">     A.      </w:t>
            </w:r>
            <w:r w:rsidR="00FB26A7">
              <w:t>2.0 m</w:t>
            </w:r>
            <w:r w:rsidR="00FB26A7" w:rsidRPr="00FB26A7">
              <w:rPr>
                <w:vertAlign w:val="superscript"/>
              </w:rPr>
              <w:t>3</w:t>
            </w:r>
            <w:r>
              <w:t xml:space="preserve">            B.        </w:t>
            </w:r>
            <w:r w:rsidR="00FB26A7">
              <w:t>4.5 m</w:t>
            </w:r>
            <w:r w:rsidR="00FB26A7" w:rsidRPr="00FB26A7">
              <w:rPr>
                <w:vertAlign w:val="superscript"/>
              </w:rPr>
              <w:t>3</w:t>
            </w:r>
            <w:r>
              <w:t xml:space="preserve">             C.          </w:t>
            </w:r>
            <w:r w:rsidR="00FB26A7">
              <w:t>6.1 m</w:t>
            </w:r>
            <w:r w:rsidR="00FB26A7" w:rsidRPr="00FB26A7">
              <w:rPr>
                <w:vertAlign w:val="superscript"/>
              </w:rPr>
              <w:t>3</w:t>
            </w:r>
            <w:r>
              <w:t xml:space="preserve">           D.       </w:t>
            </w:r>
            <w:r w:rsidR="00FB26A7">
              <w:t>8.1 m</w:t>
            </w:r>
            <w:r w:rsidR="00FB26A7" w:rsidRPr="00FB26A7">
              <w:rPr>
                <w:vertAlign w:val="superscript"/>
              </w:rPr>
              <w:t>3</w:t>
            </w:r>
            <w:r w:rsidR="00FB26A7">
              <w:t xml:space="preserve">           </w:t>
            </w:r>
            <w:r>
              <w:t xml:space="preserve">   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Default="007F7675" w:rsidP="0019166A">
            <w:pPr>
              <w:pStyle w:val="MCSectionStyle"/>
              <w:ind w:right="5363"/>
            </w:pPr>
            <w:r>
              <w:rPr>
                <w:noProof/>
              </w:rPr>
              <w:object w:dxaOrig="1440" w:dyaOrig="1440">
                <v:shape id="_x0000_s1154" type="#_x0000_t75" style="position:absolute;margin-left:224.2pt;margin-top:6.7pt;width:196.55pt;height:173.75pt;z-index:252057600;mso-position-horizontal-relative:text;mso-position-vertical-relative:text">
                  <v:imagedata r:id="rId266" o:title=""/>
                </v:shape>
                <o:OLEObject Type="Embed" ProgID="FXDraw.Graphic" ShapeID="_x0000_s1154" DrawAspect="Content" ObjectID="_1459752148" r:id="rId267"/>
              </w:object>
            </w:r>
            <w:r w:rsidR="0019166A">
              <w:t>Calculate the surface area of the solid shown.</w:t>
            </w:r>
          </w:p>
          <w:p w:rsidR="009A371E" w:rsidRDefault="009A371E" w:rsidP="009244BB">
            <w:pPr>
              <w:pStyle w:val="MCSectionStyle"/>
            </w:pPr>
          </w:p>
          <w:p w:rsidR="0019166A" w:rsidRDefault="0019166A" w:rsidP="009244BB">
            <w:pPr>
              <w:pStyle w:val="MCSectionStyle"/>
            </w:pPr>
          </w:p>
          <w:p w:rsidR="0019166A" w:rsidRDefault="009A371E" w:rsidP="009244BB">
            <w:pPr>
              <w:pStyle w:val="MCSectionStyle"/>
            </w:pPr>
            <w:r>
              <w:t xml:space="preserve">     A.     </w:t>
            </w:r>
            <w:r w:rsidR="00FA2CF3">
              <w:t xml:space="preserve">  </w:t>
            </w:r>
            <w:r w:rsidR="0019166A">
              <w:t>520 cm</w:t>
            </w:r>
            <w:r w:rsidR="0019166A" w:rsidRPr="0019166A">
              <w:rPr>
                <w:vertAlign w:val="superscript"/>
              </w:rPr>
              <w:t>2</w:t>
            </w:r>
            <w:r>
              <w:t xml:space="preserve">       </w:t>
            </w:r>
          </w:p>
          <w:p w:rsidR="0019166A" w:rsidRPr="0019166A" w:rsidRDefault="0019166A" w:rsidP="009244BB">
            <w:pPr>
              <w:pStyle w:val="MCSectionStyle"/>
              <w:rPr>
                <w:sz w:val="16"/>
                <w:szCs w:val="16"/>
              </w:rPr>
            </w:pPr>
          </w:p>
          <w:p w:rsidR="0019166A" w:rsidRDefault="009A371E" w:rsidP="009244BB">
            <w:pPr>
              <w:pStyle w:val="MCSectionStyle"/>
            </w:pPr>
            <w:r>
              <w:t xml:space="preserve">     B.     </w:t>
            </w:r>
            <w:r w:rsidR="00FA2CF3">
              <w:t xml:space="preserve">  </w:t>
            </w:r>
            <w:r w:rsidR="0019166A">
              <w:t>580 cm</w:t>
            </w:r>
            <w:r w:rsidR="0019166A" w:rsidRPr="0019166A">
              <w:rPr>
                <w:vertAlign w:val="superscript"/>
              </w:rPr>
              <w:t>2</w:t>
            </w:r>
            <w:r>
              <w:t xml:space="preserve">           </w:t>
            </w:r>
          </w:p>
          <w:p w:rsidR="0019166A" w:rsidRPr="0019166A" w:rsidRDefault="0019166A" w:rsidP="009244BB">
            <w:pPr>
              <w:pStyle w:val="MCSectionStyle"/>
              <w:rPr>
                <w:sz w:val="16"/>
                <w:szCs w:val="16"/>
              </w:rPr>
            </w:pPr>
          </w:p>
          <w:p w:rsidR="0019166A" w:rsidRDefault="009A371E" w:rsidP="009244BB">
            <w:pPr>
              <w:pStyle w:val="MCSectionStyle"/>
            </w:pPr>
            <w:r>
              <w:t xml:space="preserve">     C.     </w:t>
            </w:r>
            <w:r w:rsidR="00FA2CF3">
              <w:t xml:space="preserve">  </w:t>
            </w:r>
            <w:r w:rsidR="0019166A">
              <w:t>920 cm</w:t>
            </w:r>
            <w:r w:rsidR="0019166A" w:rsidRPr="0019166A">
              <w:rPr>
                <w:vertAlign w:val="superscript"/>
              </w:rPr>
              <w:t>2</w:t>
            </w:r>
            <w:r>
              <w:t xml:space="preserve">           </w:t>
            </w:r>
          </w:p>
          <w:p w:rsidR="0019166A" w:rsidRPr="0019166A" w:rsidRDefault="0019166A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9A371E" w:rsidP="009244BB">
            <w:pPr>
              <w:pStyle w:val="MCSectionStyle"/>
            </w:pPr>
            <w:r>
              <w:t xml:space="preserve">     D.   </w:t>
            </w:r>
            <w:r w:rsidR="00FA2CF3" w:rsidRPr="00FA2CF3">
              <w:t>1</w:t>
            </w:r>
            <w:r w:rsidR="00FA2CF3">
              <w:t xml:space="preserve"> </w:t>
            </w:r>
            <w:r w:rsidR="00FA2CF3" w:rsidRPr="00FA2CF3">
              <w:t>040</w:t>
            </w:r>
            <w:r w:rsidR="00FA2CF3">
              <w:t xml:space="preserve"> cm</w:t>
            </w:r>
            <w:r w:rsidR="00FA2CF3" w:rsidRPr="00FA2CF3">
              <w:rPr>
                <w:vertAlign w:val="superscript"/>
              </w:rPr>
              <w:t>2</w:t>
            </w:r>
            <w:r>
              <w:t xml:space="preserve">              </w:t>
            </w:r>
          </w:p>
          <w:p w:rsidR="009A371E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  <w:p w:rsidR="0019166A" w:rsidRDefault="0019166A" w:rsidP="009244BB">
            <w:pPr>
              <w:pStyle w:val="MCSectionStyle"/>
              <w:rPr>
                <w:sz w:val="16"/>
                <w:szCs w:val="16"/>
              </w:rPr>
            </w:pPr>
          </w:p>
          <w:p w:rsidR="0019166A" w:rsidRDefault="0019166A" w:rsidP="009244BB">
            <w:pPr>
              <w:pStyle w:val="MCSectionStyle"/>
              <w:rPr>
                <w:sz w:val="16"/>
                <w:szCs w:val="16"/>
              </w:rPr>
            </w:pPr>
          </w:p>
          <w:p w:rsidR="0019166A" w:rsidRDefault="0019166A" w:rsidP="009244BB">
            <w:pPr>
              <w:pStyle w:val="MCSectionStyle"/>
              <w:rPr>
                <w:sz w:val="16"/>
                <w:szCs w:val="16"/>
              </w:rPr>
            </w:pPr>
          </w:p>
          <w:p w:rsidR="0019166A" w:rsidRDefault="0019166A" w:rsidP="009244BB">
            <w:pPr>
              <w:pStyle w:val="MCSectionStyle"/>
              <w:rPr>
                <w:sz w:val="16"/>
                <w:szCs w:val="16"/>
              </w:rPr>
            </w:pPr>
          </w:p>
          <w:p w:rsidR="0019166A" w:rsidRPr="00B40032" w:rsidRDefault="0019166A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Default="00BD170E" w:rsidP="009244BB">
            <w:pPr>
              <w:pStyle w:val="MCSectionStyle"/>
            </w:pPr>
            <w:r>
              <w:t xml:space="preserve">A </w:t>
            </w:r>
            <w:r w:rsidR="00FE01D1">
              <w:t xml:space="preserve">solid, </w:t>
            </w:r>
            <w:r>
              <w:t>spherical</w:t>
            </w:r>
            <w:r w:rsidR="00FE01D1">
              <w:t>,</w:t>
            </w:r>
            <w:r>
              <w:t xml:space="preserve"> metal ball has a diameter of 12 cm.</w:t>
            </w:r>
          </w:p>
          <w:p w:rsidR="009A371E" w:rsidRDefault="009A371E" w:rsidP="009244BB">
            <w:pPr>
              <w:pStyle w:val="MCSectionStyle"/>
            </w:pPr>
          </w:p>
          <w:p w:rsidR="00BD170E" w:rsidRDefault="00FE01D1" w:rsidP="009244BB">
            <w:pPr>
              <w:pStyle w:val="MCSectionStyle"/>
            </w:pPr>
            <w:r>
              <w:t>What volume of metal was used to make the ball</w:t>
            </w:r>
            <w:r w:rsidR="00BD170E">
              <w:t>?</w:t>
            </w:r>
          </w:p>
          <w:p w:rsidR="00BD170E" w:rsidRDefault="00BD170E" w:rsidP="009244BB">
            <w:pPr>
              <w:pStyle w:val="MCSectionStyle"/>
            </w:pPr>
          </w:p>
          <w:p w:rsidR="009A371E" w:rsidRPr="00B40032" w:rsidRDefault="00BD170E" w:rsidP="009244BB">
            <w:pPr>
              <w:pStyle w:val="MCSectionStyl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</w:p>
          <w:p w:rsidR="009A371E" w:rsidRDefault="009A371E" w:rsidP="009244BB">
            <w:pPr>
              <w:pStyle w:val="MCSectionStyle"/>
            </w:pPr>
            <w:r>
              <w:t xml:space="preserve">     A.         </w:t>
            </w:r>
            <w:r w:rsidR="00BD170E">
              <w:t>50.3 cm</w:t>
            </w:r>
            <w:r w:rsidR="00BD170E" w:rsidRPr="00BD170E">
              <w:rPr>
                <w:vertAlign w:val="superscript"/>
              </w:rPr>
              <w:t>3</w:t>
            </w:r>
            <w:r>
              <w:t xml:space="preserve">         B.        </w:t>
            </w:r>
            <w:r w:rsidR="00BD170E">
              <w:t>150.8 cm</w:t>
            </w:r>
            <w:r w:rsidR="00BD170E" w:rsidRPr="00FE01D1">
              <w:rPr>
                <w:vertAlign w:val="superscript"/>
              </w:rPr>
              <w:t>3</w:t>
            </w:r>
            <w:r>
              <w:t xml:space="preserve">          C.     </w:t>
            </w:r>
            <w:r w:rsidR="00FE01D1">
              <w:t>904.8 cm</w:t>
            </w:r>
            <w:r w:rsidR="00FE01D1" w:rsidRPr="00FE01D1">
              <w:rPr>
                <w:vertAlign w:val="superscript"/>
              </w:rPr>
              <w:t>3</w:t>
            </w:r>
            <w:r w:rsidR="00FE01D1">
              <w:t xml:space="preserve">        </w:t>
            </w:r>
            <w:r>
              <w:t xml:space="preserve">  D.     </w:t>
            </w:r>
            <w:r w:rsidR="00FE01D1">
              <w:t>7 238.2 cm</w:t>
            </w:r>
            <w:r w:rsidR="00FE01D1" w:rsidRPr="00FE01D1">
              <w:rPr>
                <w:vertAlign w:val="superscript"/>
              </w:rPr>
              <w:t>3</w:t>
            </w:r>
            <w:r>
              <w:t xml:space="preserve">     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455B5B" w:rsidRDefault="007F7675" w:rsidP="009244BB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55" type="#_x0000_t75" style="position:absolute;margin-left:247.5pt;margin-top:10.9pt;width:193.8pt;height:101.4pt;z-index:252058624;mso-position-horizontal-relative:text;mso-position-vertical-relative:text">
                  <v:imagedata r:id="rId268" o:title=""/>
                </v:shape>
                <o:OLEObject Type="Embed" ProgID="FXDraw.Graphic" ShapeID="_x0000_s1155" DrawAspect="Content" ObjectID="_1459752149" r:id="rId269"/>
              </w:object>
            </w:r>
            <w:r w:rsidR="00125BE0">
              <w:t xml:space="preserve">What is the value of  </w:t>
            </w:r>
            <w:r w:rsidR="00125BE0" w:rsidRPr="00125BE0">
              <w:rPr>
                <w:color w:val="FF0000"/>
                <w:position w:val="-6"/>
              </w:rPr>
              <w:object w:dxaOrig="220" w:dyaOrig="300">
                <v:shape id="_x0000_i1115" type="#_x0000_t75" style="width:11.4pt;height:15pt" o:ole="">
                  <v:imagedata r:id="rId270" o:title=""/>
                </v:shape>
                <o:OLEObject Type="Embed" ProgID="FXEquation.Equation" ShapeID="_x0000_i1115" DrawAspect="Content" ObjectID="_1459752065" r:id="rId271"/>
              </w:object>
            </w:r>
            <w:r w:rsidR="00125BE0">
              <w:t xml:space="preserve"> in the triangle shown</w:t>
            </w:r>
            <w:r w:rsidR="00455B5B">
              <w:t xml:space="preserve"> </w:t>
            </w:r>
          </w:p>
          <w:p w:rsidR="009A371E" w:rsidRDefault="00455B5B" w:rsidP="009244BB">
            <w:pPr>
              <w:pStyle w:val="MCSectionStyle"/>
            </w:pPr>
            <w:r>
              <w:t>(to the nearest degree)</w:t>
            </w:r>
            <w:r w:rsidR="00125BE0">
              <w:t>?</w:t>
            </w:r>
          </w:p>
          <w:p w:rsidR="00125BE0" w:rsidRDefault="00125BE0" w:rsidP="009244BB">
            <w:pPr>
              <w:pStyle w:val="MCSectionStyle"/>
            </w:pPr>
          </w:p>
          <w:p w:rsidR="00125BE0" w:rsidRDefault="00125BE0" w:rsidP="00125BE0">
            <w:pPr>
              <w:pStyle w:val="MCSectionStyle"/>
            </w:pPr>
            <w:r>
              <w:t xml:space="preserve">     A.     </w:t>
            </w:r>
            <w:r w:rsidR="00F555A1">
              <w:t>35</w:t>
            </w:r>
            <w:r>
              <w:t xml:space="preserve">       </w:t>
            </w:r>
          </w:p>
          <w:p w:rsidR="00125BE0" w:rsidRPr="00125BE0" w:rsidRDefault="00125BE0" w:rsidP="00125BE0">
            <w:pPr>
              <w:pStyle w:val="MCSectionStyle"/>
              <w:rPr>
                <w:sz w:val="16"/>
                <w:szCs w:val="16"/>
              </w:rPr>
            </w:pPr>
          </w:p>
          <w:p w:rsidR="00125BE0" w:rsidRDefault="00125BE0" w:rsidP="00125BE0">
            <w:pPr>
              <w:pStyle w:val="MCSectionStyle"/>
            </w:pPr>
            <w:r>
              <w:t xml:space="preserve">     B.     </w:t>
            </w:r>
            <w:r w:rsidR="00F555A1">
              <w:t>44</w:t>
            </w:r>
            <w:r>
              <w:t xml:space="preserve">   </w:t>
            </w:r>
          </w:p>
          <w:p w:rsidR="00125BE0" w:rsidRPr="00125BE0" w:rsidRDefault="00125BE0" w:rsidP="00125BE0">
            <w:pPr>
              <w:pStyle w:val="MCSectionStyle"/>
              <w:rPr>
                <w:sz w:val="16"/>
                <w:szCs w:val="16"/>
              </w:rPr>
            </w:pPr>
          </w:p>
          <w:p w:rsidR="00125BE0" w:rsidRDefault="00125BE0" w:rsidP="00125BE0">
            <w:pPr>
              <w:pStyle w:val="MCSectionStyle"/>
            </w:pPr>
            <w:r>
              <w:t xml:space="preserve">     C.     </w:t>
            </w:r>
            <w:r w:rsidR="00F555A1">
              <w:t>46</w:t>
            </w:r>
            <w:r>
              <w:t xml:space="preserve">          </w:t>
            </w:r>
          </w:p>
          <w:p w:rsidR="00125BE0" w:rsidRPr="00125BE0" w:rsidRDefault="00125BE0" w:rsidP="00125BE0">
            <w:pPr>
              <w:pStyle w:val="MCSectionStyle"/>
              <w:rPr>
                <w:sz w:val="16"/>
                <w:szCs w:val="16"/>
              </w:rPr>
            </w:pPr>
          </w:p>
          <w:p w:rsidR="009A371E" w:rsidRDefault="00125BE0" w:rsidP="009244BB">
            <w:pPr>
              <w:pStyle w:val="MCSectionStyle"/>
            </w:pPr>
            <w:r>
              <w:t xml:space="preserve">     D.    </w:t>
            </w:r>
            <w:r w:rsidR="009A371E">
              <w:t xml:space="preserve"> </w:t>
            </w:r>
            <w:r w:rsidR="00F555A1">
              <w:t>55</w:t>
            </w:r>
            <w:r w:rsidR="009A371E">
              <w:t xml:space="preserve">      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Default="007F7675" w:rsidP="00F555A1">
            <w:pPr>
              <w:pStyle w:val="MCSectionStyle"/>
              <w:ind w:right="6213"/>
            </w:pPr>
            <w:r>
              <w:rPr>
                <w:noProof/>
              </w:rPr>
              <w:object w:dxaOrig="1440" w:dyaOrig="1440">
                <v:shape id="_x0000_s1156" type="#_x0000_t75" style="position:absolute;margin-left:169.15pt;margin-top:27.95pt;width:303.95pt;height:136.75pt;z-index:252059648;mso-position-horizontal-relative:text;mso-position-vertical-relative:text">
                  <v:imagedata r:id="rId272" o:title=""/>
                </v:shape>
                <o:OLEObject Type="Embed" ProgID="FXDraw.Graphic" ShapeID="_x0000_s1156" DrawAspect="Content" ObjectID="_1459752150" r:id="rId273"/>
              </w:object>
            </w:r>
            <w:r w:rsidR="005126B3">
              <w:t>At a time when the angle of elevation of the sun is 28</w:t>
            </w:r>
            <w:r w:rsidR="005126B3" w:rsidRPr="005126B3">
              <w:rPr>
                <w:vertAlign w:val="superscript"/>
              </w:rPr>
              <w:t>o</w:t>
            </w:r>
            <w:r w:rsidR="005126B3">
              <w:t>, a tree casts a shadow on level ground, which is 16 m long.</w:t>
            </w:r>
          </w:p>
          <w:p w:rsidR="005126B3" w:rsidRDefault="005126B3" w:rsidP="00F555A1">
            <w:pPr>
              <w:pStyle w:val="MCSectionStyle"/>
              <w:ind w:right="6213"/>
            </w:pPr>
          </w:p>
          <w:p w:rsidR="005126B3" w:rsidRDefault="005126B3" w:rsidP="00F555A1">
            <w:pPr>
              <w:pStyle w:val="MCSectionStyle"/>
              <w:ind w:right="6213"/>
            </w:pPr>
            <w:r>
              <w:t>How tall is the tree?</w:t>
            </w:r>
          </w:p>
          <w:p w:rsidR="005126B3" w:rsidRDefault="005126B3" w:rsidP="00F555A1">
            <w:pPr>
              <w:pStyle w:val="MCSectionStyle"/>
            </w:pPr>
          </w:p>
          <w:p w:rsidR="00F555A1" w:rsidRDefault="00F555A1" w:rsidP="00F555A1">
            <w:pPr>
              <w:pStyle w:val="MCSectionStyle"/>
            </w:pPr>
            <w:r>
              <w:t xml:space="preserve">     A.     </w:t>
            </w:r>
            <w:r w:rsidR="005126B3">
              <w:t>7.5 m</w:t>
            </w:r>
            <w:r>
              <w:t xml:space="preserve">       </w:t>
            </w:r>
          </w:p>
          <w:p w:rsidR="00F555A1" w:rsidRPr="00125BE0" w:rsidRDefault="00F555A1" w:rsidP="00F555A1">
            <w:pPr>
              <w:pStyle w:val="MCSectionStyle"/>
              <w:rPr>
                <w:sz w:val="16"/>
                <w:szCs w:val="16"/>
              </w:rPr>
            </w:pPr>
          </w:p>
          <w:p w:rsidR="00F555A1" w:rsidRDefault="00F555A1" w:rsidP="00F555A1">
            <w:pPr>
              <w:pStyle w:val="MCSectionStyle"/>
            </w:pPr>
            <w:r>
              <w:t xml:space="preserve">     B.     </w:t>
            </w:r>
            <w:r w:rsidR="005126B3">
              <w:t>8.5 m</w:t>
            </w:r>
            <w:r>
              <w:t xml:space="preserve">   </w:t>
            </w:r>
          </w:p>
          <w:p w:rsidR="00F555A1" w:rsidRPr="00125BE0" w:rsidRDefault="00F555A1" w:rsidP="00F555A1">
            <w:pPr>
              <w:pStyle w:val="MCSectionStyle"/>
              <w:rPr>
                <w:sz w:val="16"/>
                <w:szCs w:val="16"/>
              </w:rPr>
            </w:pPr>
          </w:p>
          <w:p w:rsidR="00F555A1" w:rsidRDefault="00F555A1" w:rsidP="00F555A1">
            <w:pPr>
              <w:pStyle w:val="MCSectionStyle"/>
            </w:pPr>
            <w:r>
              <w:t xml:space="preserve">     C.    </w:t>
            </w:r>
            <w:r w:rsidR="005126B3">
              <w:t>14.1 m</w:t>
            </w:r>
            <w:r>
              <w:t xml:space="preserve">           </w:t>
            </w:r>
          </w:p>
          <w:p w:rsidR="00F555A1" w:rsidRPr="00125BE0" w:rsidRDefault="00F555A1" w:rsidP="00F555A1">
            <w:pPr>
              <w:pStyle w:val="MCSectionStyle"/>
              <w:rPr>
                <w:sz w:val="16"/>
                <w:szCs w:val="16"/>
              </w:rPr>
            </w:pPr>
          </w:p>
          <w:p w:rsidR="00F555A1" w:rsidRDefault="00F555A1" w:rsidP="00F555A1">
            <w:pPr>
              <w:pStyle w:val="MCSectionStyle"/>
            </w:pPr>
            <w:r>
              <w:t xml:space="preserve">     D.    </w:t>
            </w:r>
            <w:r w:rsidR="005126B3">
              <w:t>39.6 m</w:t>
            </w:r>
            <w:r>
              <w:t xml:space="preserve">      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Default="006D23A7" w:rsidP="009244BB">
            <w:pPr>
              <w:pStyle w:val="MCSectionStyle"/>
            </w:pPr>
            <w:r>
              <w:t xml:space="preserve">Which of the following is a factor of  </w:t>
            </w:r>
            <w:r w:rsidRPr="006D23A7">
              <w:rPr>
                <w:color w:val="FF0000"/>
                <w:position w:val="-6"/>
              </w:rPr>
              <w:object w:dxaOrig="1305" w:dyaOrig="350">
                <v:shape id="_x0000_i1116" type="#_x0000_t75" style="width:65.4pt;height:17.4pt" o:ole="">
                  <v:imagedata r:id="rId274" o:title=""/>
                </v:shape>
                <o:OLEObject Type="Embed" ProgID="FXEquation.Equation" ShapeID="_x0000_i1116" DrawAspect="Content" ObjectID="_1459752066" r:id="rId275"/>
              </w:object>
            </w:r>
            <w:r>
              <w:t xml:space="preserve"> </w:t>
            </w:r>
          </w:p>
          <w:p w:rsidR="009A371E" w:rsidRPr="00B40032" w:rsidRDefault="0032484D" w:rsidP="009244BB">
            <w:pPr>
              <w:pStyle w:val="MCSectionStyle"/>
              <w:rPr>
                <w:sz w:val="16"/>
                <w:szCs w:val="16"/>
              </w:rPr>
            </w:pPr>
            <w:r>
              <w:t xml:space="preserve"> </w:t>
            </w:r>
          </w:p>
          <w:p w:rsidR="009A371E" w:rsidRDefault="009A371E" w:rsidP="009244BB">
            <w:pPr>
              <w:pStyle w:val="MCSectionStyle"/>
            </w:pPr>
            <w:r>
              <w:t xml:space="preserve">     A.         </w:t>
            </w:r>
            <w:r w:rsidR="009576DF">
              <w:t xml:space="preserve"> </w:t>
            </w:r>
            <w:r w:rsidR="009576DF" w:rsidRPr="009576DF">
              <w:rPr>
                <w:color w:val="FF0000"/>
                <w:position w:val="-6"/>
              </w:rPr>
              <w:object w:dxaOrig="637" w:dyaOrig="273">
                <v:shape id="_x0000_i1117" type="#_x0000_t75" style="width:31.2pt;height:13.2pt" o:ole="">
                  <v:imagedata r:id="rId276" o:title=""/>
                </v:shape>
                <o:OLEObject Type="Embed" ProgID="FXEquation.Equation" ShapeID="_x0000_i1117" DrawAspect="Content" ObjectID="_1459752067" r:id="rId277"/>
              </w:object>
            </w:r>
            <w:r w:rsidR="009576DF">
              <w:t xml:space="preserve"> </w:t>
            </w:r>
            <w:r>
              <w:t xml:space="preserve">          B.         </w:t>
            </w:r>
            <w:r w:rsidR="009576DF">
              <w:t xml:space="preserve"> </w:t>
            </w:r>
            <w:r w:rsidR="009576DF" w:rsidRPr="009576DF">
              <w:rPr>
                <w:color w:val="FF0000"/>
                <w:position w:val="-6"/>
              </w:rPr>
              <w:object w:dxaOrig="374" w:dyaOrig="350">
                <v:shape id="_x0000_i1118" type="#_x0000_t75" style="width:18.6pt;height:17.4pt" o:ole="">
                  <v:imagedata r:id="rId278" o:title=""/>
                </v:shape>
                <o:OLEObject Type="Embed" ProgID="FXEquation.Equation" ShapeID="_x0000_i1118" DrawAspect="Content" ObjectID="_1459752068" r:id="rId279"/>
              </w:object>
            </w:r>
            <w:r w:rsidR="009576DF">
              <w:t xml:space="preserve"> </w:t>
            </w:r>
            <w:r>
              <w:t xml:space="preserve">            C.       </w:t>
            </w:r>
            <w:r w:rsidR="009576DF" w:rsidRPr="009576DF">
              <w:rPr>
                <w:color w:val="FF0000"/>
                <w:position w:val="-6"/>
              </w:rPr>
              <w:object w:dxaOrig="374" w:dyaOrig="350">
                <v:shape id="_x0000_i1119" type="#_x0000_t75" style="width:18.6pt;height:17.4pt" o:ole="">
                  <v:imagedata r:id="rId280" o:title=""/>
                </v:shape>
                <o:OLEObject Type="Embed" ProgID="FXEquation.Equation" ShapeID="_x0000_i1119" DrawAspect="Content" ObjectID="_1459752069" r:id="rId281"/>
              </w:object>
            </w:r>
            <w:r w:rsidR="009576DF">
              <w:t xml:space="preserve"> </w:t>
            </w:r>
            <w:r>
              <w:t xml:space="preserve">             D.         </w:t>
            </w:r>
            <w:r w:rsidR="009576DF">
              <w:t xml:space="preserve">  </w:t>
            </w:r>
            <w:r w:rsidR="009576DF" w:rsidRPr="009576DF">
              <w:rPr>
                <w:color w:val="FF0000"/>
                <w:position w:val="-6"/>
              </w:rPr>
              <w:object w:dxaOrig="805" w:dyaOrig="350">
                <v:shape id="_x0000_i1120" type="#_x0000_t75" style="width:40.2pt;height:17.4pt" o:ole="">
                  <v:imagedata r:id="rId282" o:title=""/>
                </v:shape>
                <o:OLEObject Type="Embed" ProgID="FXEquation.Equation" ShapeID="_x0000_i1120" DrawAspect="Content" ObjectID="_1459752070" r:id="rId283"/>
              </w:object>
            </w:r>
            <w:r w:rsidR="009576DF">
              <w:t xml:space="preserve">  </w:t>
            </w:r>
            <w:r>
              <w:t xml:space="preserve"> 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Default="007F7675" w:rsidP="009576DF">
            <w:pPr>
              <w:pStyle w:val="MCSectionStyle"/>
              <w:ind w:right="6213"/>
            </w:pPr>
            <w:r>
              <w:rPr>
                <w:noProof/>
              </w:rPr>
              <w:object w:dxaOrig="1440" w:dyaOrig="1440">
                <v:shape id="_x0000_s1248" type="#_x0000_t75" style="position:absolute;margin-left:247.5pt;margin-top:3.75pt;width:193.8pt;height:170.6pt;z-index:252060672;mso-position-horizontal-relative:text;mso-position-vertical-relative:text">
                  <v:imagedata r:id="rId284" o:title=""/>
                </v:shape>
                <o:OLEObject Type="Embed" ProgID="FXDraw.Graphic" ShapeID="_x0000_s1248" DrawAspect="Content" ObjectID="_1459752151" r:id="rId285"/>
              </w:object>
            </w:r>
            <w:r w:rsidR="009576DF">
              <w:t xml:space="preserve">What is the equation of the line which passes through the points  </w:t>
            </w:r>
            <w:r w:rsidR="005D628A" w:rsidRPr="009576DF">
              <w:rPr>
                <w:color w:val="FF0000"/>
                <w:position w:val="-6"/>
              </w:rPr>
              <w:object w:dxaOrig="2680" w:dyaOrig="273">
                <v:shape id="_x0000_i1121" type="#_x0000_t75" style="width:134.4pt;height:13.2pt" o:ole="">
                  <v:imagedata r:id="rId286" o:title=""/>
                </v:shape>
                <o:OLEObject Type="Embed" ProgID="FXEquation.Equation" ShapeID="_x0000_i1121" DrawAspect="Content" ObjectID="_1459752071" r:id="rId287"/>
              </w:object>
            </w:r>
            <w:r w:rsidR="009576DF">
              <w:t xml:space="preserve"> </w:t>
            </w:r>
          </w:p>
          <w:p w:rsidR="009A371E" w:rsidRDefault="009A371E" w:rsidP="009576DF">
            <w:pPr>
              <w:pStyle w:val="MCSectionStyle"/>
              <w:ind w:right="5363"/>
            </w:pPr>
          </w:p>
          <w:p w:rsidR="009A371E" w:rsidRPr="00B40032" w:rsidRDefault="009A371E" w:rsidP="009576DF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5D628A" w:rsidRDefault="009A371E" w:rsidP="009576DF">
            <w:pPr>
              <w:pStyle w:val="MCSectionStyle"/>
              <w:ind w:right="5363"/>
            </w:pPr>
            <w:r>
              <w:t xml:space="preserve">     A.        </w:t>
            </w:r>
            <w:r w:rsidR="005D628A">
              <w:t xml:space="preserve"> </w:t>
            </w:r>
            <w:r w:rsidR="005D628A" w:rsidRPr="005D628A">
              <w:rPr>
                <w:color w:val="FF0000"/>
                <w:position w:val="-6"/>
              </w:rPr>
              <w:object w:dxaOrig="1149" w:dyaOrig="273">
                <v:shape id="_x0000_i1122" type="#_x0000_t75" style="width:57.6pt;height:13.2pt" o:ole="">
                  <v:imagedata r:id="rId288" o:title=""/>
                </v:shape>
                <o:OLEObject Type="Embed" ProgID="FXEquation.Equation" ShapeID="_x0000_i1122" DrawAspect="Content" ObjectID="_1459752072" r:id="rId289"/>
              </w:object>
            </w:r>
            <w:r w:rsidR="005D628A">
              <w:t xml:space="preserve"> </w:t>
            </w:r>
            <w:r>
              <w:t xml:space="preserve"> </w:t>
            </w:r>
            <w:r w:rsidR="009576DF">
              <w:t xml:space="preserve">  </w:t>
            </w:r>
            <w:r>
              <w:t xml:space="preserve">    </w:t>
            </w:r>
          </w:p>
          <w:p w:rsidR="005D628A" w:rsidRPr="005D628A" w:rsidRDefault="005D628A" w:rsidP="009576DF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9576DF" w:rsidRDefault="009A371E" w:rsidP="009576DF">
            <w:pPr>
              <w:pStyle w:val="MCSectionStyle"/>
              <w:ind w:right="5363"/>
            </w:pPr>
            <w:r>
              <w:t xml:space="preserve">     B.         </w:t>
            </w:r>
            <w:r w:rsidR="005D628A" w:rsidRPr="005D628A">
              <w:rPr>
                <w:color w:val="FF0000"/>
                <w:position w:val="-6"/>
              </w:rPr>
              <w:object w:dxaOrig="1149" w:dyaOrig="273">
                <v:shape id="_x0000_i1123" type="#_x0000_t75" style="width:57.6pt;height:13.2pt" o:ole="">
                  <v:imagedata r:id="rId290" o:title=""/>
                </v:shape>
                <o:OLEObject Type="Embed" ProgID="FXEquation.Equation" ShapeID="_x0000_i1123" DrawAspect="Content" ObjectID="_1459752073" r:id="rId291"/>
              </w:object>
            </w:r>
            <w:r>
              <w:t xml:space="preserve">    </w:t>
            </w:r>
          </w:p>
          <w:p w:rsidR="009576DF" w:rsidRPr="009576DF" w:rsidRDefault="009576DF" w:rsidP="009576DF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5D628A" w:rsidRDefault="009576DF" w:rsidP="009576DF">
            <w:pPr>
              <w:pStyle w:val="MCSectionStyle"/>
              <w:ind w:right="5363"/>
            </w:pPr>
            <w:r>
              <w:t xml:space="preserve"> </w:t>
            </w:r>
            <w:r w:rsidR="009A371E">
              <w:t xml:space="preserve">    C.         </w:t>
            </w:r>
            <w:r w:rsidR="005D628A" w:rsidRPr="005D628A">
              <w:rPr>
                <w:color w:val="FF0000"/>
                <w:position w:val="-6"/>
              </w:rPr>
              <w:object w:dxaOrig="1179" w:dyaOrig="273">
                <v:shape id="_x0000_i1124" type="#_x0000_t75" style="width:59.4pt;height:13.2pt" o:ole="">
                  <v:imagedata r:id="rId292" o:title=""/>
                </v:shape>
                <o:OLEObject Type="Embed" ProgID="FXEquation.Equation" ShapeID="_x0000_i1124" DrawAspect="Content" ObjectID="_1459752074" r:id="rId293"/>
              </w:object>
            </w:r>
            <w:r w:rsidR="009A371E">
              <w:t xml:space="preserve">  </w:t>
            </w:r>
            <w:r>
              <w:t xml:space="preserve"> </w:t>
            </w:r>
            <w:r w:rsidR="009A371E">
              <w:t xml:space="preserve">    </w:t>
            </w:r>
          </w:p>
          <w:p w:rsidR="005D628A" w:rsidRPr="005D628A" w:rsidRDefault="005D628A" w:rsidP="009576DF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9A371E" w:rsidRDefault="005D628A" w:rsidP="009576DF">
            <w:pPr>
              <w:pStyle w:val="MCSectionStyle"/>
              <w:ind w:right="5363"/>
            </w:pPr>
            <w:r>
              <w:t xml:space="preserve"> </w:t>
            </w:r>
            <w:r w:rsidR="009A371E">
              <w:t xml:space="preserve">    D.         </w:t>
            </w:r>
            <w:r w:rsidRPr="005D628A">
              <w:rPr>
                <w:color w:val="FF0000"/>
                <w:position w:val="-6"/>
              </w:rPr>
              <w:object w:dxaOrig="1179" w:dyaOrig="273">
                <v:shape id="_x0000_i1125" type="#_x0000_t75" style="width:59.4pt;height:13.2pt" o:ole="">
                  <v:imagedata r:id="rId294" o:title=""/>
                </v:shape>
                <o:OLEObject Type="Embed" ProgID="FXEquation.Equation" ShapeID="_x0000_i1125" DrawAspect="Content" ObjectID="_1459752075" r:id="rId295"/>
              </w:object>
            </w:r>
            <w:r w:rsidR="009A371E">
              <w:t xml:space="preserve">        </w:t>
            </w:r>
          </w:p>
          <w:p w:rsidR="005D628A" w:rsidRDefault="005D628A" w:rsidP="009576DF">
            <w:pPr>
              <w:pStyle w:val="MCSectionStyle"/>
              <w:ind w:right="5363"/>
            </w:pPr>
          </w:p>
          <w:p w:rsidR="005D628A" w:rsidRDefault="005D628A" w:rsidP="009576DF">
            <w:pPr>
              <w:pStyle w:val="MCSectionStyle"/>
              <w:ind w:right="5363"/>
            </w:pP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5D628A" w:rsidRPr="00C25037" w:rsidTr="007447F6">
        <w:trPr>
          <w:cantSplit/>
        </w:trPr>
        <w:tc>
          <w:tcPr>
            <w:tcW w:w="817" w:type="dxa"/>
          </w:tcPr>
          <w:p w:rsidR="005D628A" w:rsidRPr="00B15693" w:rsidRDefault="005D628A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5D628A" w:rsidRDefault="007F7675" w:rsidP="004D2C9D">
            <w:pPr>
              <w:pStyle w:val="MCSectionStyle"/>
              <w:ind w:right="6213"/>
            </w:pPr>
            <w:r>
              <w:rPr>
                <w:noProof/>
              </w:rPr>
              <w:object w:dxaOrig="1440" w:dyaOrig="1440" w14:anchorId="728823D4">
                <v:shape id="_x0000_s1249" type="#_x0000_t75" style="position:absolute;margin-left:264.4pt;margin-top:3.75pt;width:176.9pt;height:155.7pt;z-index:252062720;mso-position-horizontal-relative:text;mso-position-vertical-relative:text">
                  <v:imagedata r:id="rId296" o:title=""/>
                </v:shape>
                <o:OLEObject Type="Embed" ProgID="FXDraw.Graphic" ShapeID="_x0000_s1249" DrawAspect="Content" ObjectID="_1459752152" r:id="rId297"/>
              </w:object>
            </w:r>
            <w:r w:rsidR="005D628A">
              <w:t xml:space="preserve">What is the equation of the curve shown?  </w:t>
            </w:r>
          </w:p>
          <w:p w:rsidR="005D628A" w:rsidRDefault="005D628A" w:rsidP="004D2C9D">
            <w:pPr>
              <w:pStyle w:val="MCSectionStyle"/>
              <w:ind w:right="5363"/>
            </w:pPr>
          </w:p>
          <w:p w:rsidR="005D628A" w:rsidRPr="00B40032" w:rsidRDefault="005D628A" w:rsidP="004D2C9D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5D628A" w:rsidRDefault="005D628A" w:rsidP="004D2C9D">
            <w:pPr>
              <w:pStyle w:val="MCSectionStyle"/>
              <w:ind w:right="5363"/>
            </w:pPr>
            <w:r>
              <w:t xml:space="preserve">     A.         </w:t>
            </w:r>
            <w:r w:rsidR="006B424C" w:rsidRPr="005D628A">
              <w:rPr>
                <w:color w:val="FF0000"/>
                <w:position w:val="-6"/>
              </w:rPr>
              <w:object w:dxaOrig="992" w:dyaOrig="350" w14:anchorId="2C04D2E5">
                <v:shape id="_x0000_i1126" type="#_x0000_t75" style="width:49.8pt;height:17.4pt" o:ole="">
                  <v:imagedata r:id="rId298" o:title=""/>
                </v:shape>
                <o:OLEObject Type="Embed" ProgID="FXEquation.Equation" ShapeID="_x0000_i1126" DrawAspect="Content" ObjectID="_1459752076" r:id="rId299"/>
              </w:object>
            </w:r>
            <w:r>
              <w:t xml:space="preserve">        </w:t>
            </w:r>
          </w:p>
          <w:p w:rsidR="005D628A" w:rsidRPr="005D628A" w:rsidRDefault="005D628A" w:rsidP="004D2C9D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5D628A" w:rsidRDefault="005D628A" w:rsidP="004D2C9D">
            <w:pPr>
              <w:pStyle w:val="MCSectionStyle"/>
              <w:ind w:right="5363"/>
            </w:pPr>
            <w:r>
              <w:t xml:space="preserve">     B.         </w:t>
            </w:r>
            <w:r w:rsidR="006B424C" w:rsidRPr="005D628A">
              <w:rPr>
                <w:color w:val="FF0000"/>
                <w:position w:val="-6"/>
              </w:rPr>
              <w:object w:dxaOrig="1143" w:dyaOrig="350" w14:anchorId="501B5EDA">
                <v:shape id="_x0000_i1127" type="#_x0000_t75" style="width:57pt;height:17.4pt" o:ole="">
                  <v:imagedata r:id="rId300" o:title=""/>
                </v:shape>
                <o:OLEObject Type="Embed" ProgID="FXEquation.Equation" ShapeID="_x0000_i1127" DrawAspect="Content" ObjectID="_1459752077" r:id="rId301"/>
              </w:object>
            </w:r>
            <w:r>
              <w:t xml:space="preserve">    </w:t>
            </w:r>
          </w:p>
          <w:p w:rsidR="005D628A" w:rsidRPr="009576DF" w:rsidRDefault="005D628A" w:rsidP="004D2C9D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5D628A" w:rsidRDefault="005D628A" w:rsidP="004D2C9D">
            <w:pPr>
              <w:pStyle w:val="MCSectionStyle"/>
              <w:ind w:right="5363"/>
            </w:pPr>
            <w:r>
              <w:t xml:space="preserve">     C.         </w:t>
            </w:r>
            <w:r w:rsidR="006B424C" w:rsidRPr="005D628A">
              <w:rPr>
                <w:color w:val="FF0000"/>
                <w:position w:val="-6"/>
              </w:rPr>
              <w:object w:dxaOrig="992" w:dyaOrig="350" w14:anchorId="4512ABDC">
                <v:shape id="_x0000_i1128" type="#_x0000_t75" style="width:49.8pt;height:17.4pt" o:ole="">
                  <v:imagedata r:id="rId302" o:title=""/>
                </v:shape>
                <o:OLEObject Type="Embed" ProgID="FXEquation.Equation" ShapeID="_x0000_i1128" DrawAspect="Content" ObjectID="_1459752078" r:id="rId303"/>
              </w:object>
            </w:r>
            <w:r>
              <w:t xml:space="preserve">       </w:t>
            </w:r>
          </w:p>
          <w:p w:rsidR="005D628A" w:rsidRPr="005D628A" w:rsidRDefault="005D628A" w:rsidP="004D2C9D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5D628A" w:rsidRDefault="005D628A" w:rsidP="004D2C9D">
            <w:pPr>
              <w:pStyle w:val="MCSectionStyle"/>
              <w:ind w:right="5363"/>
            </w:pPr>
            <w:r>
              <w:t xml:space="preserve">     D.         </w:t>
            </w:r>
            <w:r w:rsidR="006B424C" w:rsidRPr="005D628A">
              <w:rPr>
                <w:color w:val="FF0000"/>
                <w:position w:val="-6"/>
              </w:rPr>
              <w:object w:dxaOrig="1112" w:dyaOrig="350" w14:anchorId="7857E884">
                <v:shape id="_x0000_i1129" type="#_x0000_t75" style="width:55.2pt;height:17.4pt" o:ole="">
                  <v:imagedata r:id="rId304" o:title=""/>
                </v:shape>
                <o:OLEObject Type="Embed" ProgID="FXEquation.Equation" ShapeID="_x0000_i1129" DrawAspect="Content" ObjectID="_1459752079" r:id="rId305"/>
              </w:object>
            </w:r>
            <w:r>
              <w:t xml:space="preserve">        </w:t>
            </w:r>
          </w:p>
          <w:p w:rsidR="005D628A" w:rsidRDefault="005D628A" w:rsidP="004D2C9D">
            <w:pPr>
              <w:pStyle w:val="MCSectionStyle"/>
              <w:ind w:right="5363"/>
            </w:pPr>
          </w:p>
          <w:p w:rsidR="005D628A" w:rsidRDefault="005D628A" w:rsidP="004D2C9D">
            <w:pPr>
              <w:pStyle w:val="MCSectionStyle"/>
              <w:ind w:right="5363"/>
            </w:pPr>
          </w:p>
          <w:p w:rsidR="005D628A" w:rsidRPr="00B40032" w:rsidRDefault="005D628A" w:rsidP="004D2C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F93F15">
            <w:pPr>
              <w:pStyle w:val="ListParagraph"/>
              <w:numPr>
                <w:ilvl w:val="0"/>
                <w:numId w:val="12"/>
              </w:numPr>
              <w:spacing w:before="24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Pr="00F93F15" w:rsidRDefault="00F93F15" w:rsidP="009244BB">
            <w:pPr>
              <w:pStyle w:val="MCSectionStyle"/>
              <w:rPr>
                <w:position w:val="-6"/>
              </w:rPr>
            </w:pPr>
            <w:r>
              <w:t xml:space="preserve"> </w:t>
            </w:r>
            <w:r w:rsidRPr="00F93F15">
              <w:rPr>
                <w:color w:val="FF0000"/>
                <w:position w:val="-6"/>
              </w:rPr>
              <w:object w:dxaOrig="1174" w:dyaOrig="554">
                <v:shape id="_x0000_i1130" type="#_x0000_t75" style="width:58.8pt;height:27.6pt" o:ole="">
                  <v:imagedata r:id="rId306" o:title=""/>
                </v:shape>
                <o:OLEObject Type="Embed" ProgID="FXEquation.Equation" ShapeID="_x0000_i1130" DrawAspect="Content" ObjectID="_1459752080" r:id="rId307"/>
              </w:object>
            </w:r>
            <w:r w:rsidRPr="00F93F15">
              <w:rPr>
                <w:position w:val="-6"/>
              </w:rPr>
              <w:t xml:space="preserve">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9A371E" w:rsidP="009244BB">
            <w:pPr>
              <w:pStyle w:val="MCSectionStyle"/>
            </w:pPr>
            <w:r>
              <w:t xml:space="preserve">     A.        </w:t>
            </w:r>
            <w:r w:rsidR="00F93F15">
              <w:t xml:space="preserve"> </w:t>
            </w:r>
            <w:r w:rsidR="00F93F15" w:rsidRPr="00F93F15">
              <w:rPr>
                <w:color w:val="FF0000"/>
                <w:position w:val="-6"/>
              </w:rPr>
              <w:object w:dxaOrig="304" w:dyaOrig="273">
                <v:shape id="_x0000_i1131" type="#_x0000_t75" style="width:15pt;height:13.2pt" o:ole="">
                  <v:imagedata r:id="rId308" o:title=""/>
                </v:shape>
                <o:OLEObject Type="Embed" ProgID="FXEquation.Equation" ShapeID="_x0000_i1131" DrawAspect="Content" ObjectID="_1459752081" r:id="rId309"/>
              </w:object>
            </w:r>
            <w:r w:rsidR="00F93F15">
              <w:t xml:space="preserve"> </w:t>
            </w:r>
            <w:r>
              <w:t xml:space="preserve">          B.          </w:t>
            </w:r>
            <w:r w:rsidR="00F93F15">
              <w:t xml:space="preserve"> </w:t>
            </w:r>
            <w:r w:rsidR="00F93F15" w:rsidRPr="00F93F15">
              <w:rPr>
                <w:color w:val="FF0000"/>
                <w:position w:val="-22"/>
              </w:rPr>
              <w:object w:dxaOrig="424" w:dyaOrig="539">
                <v:shape id="_x0000_i1132" type="#_x0000_t75" style="width:21pt;height:27pt" o:ole="">
                  <v:imagedata r:id="rId310" o:title=""/>
                </v:shape>
                <o:OLEObject Type="Embed" ProgID="FXEquation.Equation" ShapeID="_x0000_i1132" DrawAspect="Content" ObjectID="_1459752082" r:id="rId311"/>
              </w:object>
            </w:r>
            <w:r w:rsidR="00F93F15">
              <w:t xml:space="preserve"> </w:t>
            </w:r>
            <w:r>
              <w:t xml:space="preserve">           C.           </w:t>
            </w:r>
            <w:r w:rsidR="00F93F15">
              <w:t xml:space="preserve"> </w:t>
            </w:r>
            <w:r w:rsidR="00F93F15" w:rsidRPr="00F93F15">
              <w:rPr>
                <w:color w:val="FF0000"/>
                <w:position w:val="-22"/>
              </w:rPr>
              <w:object w:dxaOrig="184" w:dyaOrig="539">
                <v:shape id="_x0000_i1133" type="#_x0000_t75" style="width:9pt;height:27pt" o:ole="">
                  <v:imagedata r:id="rId312" o:title=""/>
                </v:shape>
                <o:OLEObject Type="Embed" ProgID="FXEquation.Equation" ShapeID="_x0000_i1133" DrawAspect="Content" ObjectID="_1459752083" r:id="rId313"/>
              </w:object>
            </w:r>
            <w:r w:rsidR="00F93F15">
              <w:t xml:space="preserve"> </w:t>
            </w:r>
            <w:r>
              <w:t xml:space="preserve">          D.         </w:t>
            </w:r>
            <w:r w:rsidR="00F93F15">
              <w:t>5</w:t>
            </w:r>
            <w:r>
              <w:t xml:space="preserve"> 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Default="00DA0ADB" w:rsidP="009244BB">
            <w:pPr>
              <w:pStyle w:val="MCSectionStyle"/>
            </w:pPr>
            <w:r>
              <w:t xml:space="preserve">What is the solution to  </w:t>
            </w:r>
            <w:r w:rsidRPr="00DA0ADB">
              <w:rPr>
                <w:color w:val="FF0000"/>
                <w:position w:val="-22"/>
              </w:rPr>
              <w:object w:dxaOrig="1339" w:dyaOrig="539">
                <v:shape id="_x0000_i1134" type="#_x0000_t75" style="width:66.6pt;height:27pt" o:ole="">
                  <v:imagedata r:id="rId314" o:title=""/>
                </v:shape>
                <o:OLEObject Type="Embed" ProgID="FXEquation.Equation" ShapeID="_x0000_i1134" DrawAspect="Content" ObjectID="_1459752084" r:id="rId315"/>
              </w:object>
            </w:r>
            <w:r>
              <w:t xml:space="preserve"> ?</w:t>
            </w:r>
          </w:p>
          <w:p w:rsidR="009A371E" w:rsidRDefault="009A371E" w:rsidP="009244BB">
            <w:pPr>
              <w:pStyle w:val="MCSectionStyle"/>
            </w:pP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9A371E" w:rsidP="009244BB">
            <w:pPr>
              <w:pStyle w:val="MCSectionStyle"/>
            </w:pPr>
            <w:r>
              <w:t xml:space="preserve">     A.        </w:t>
            </w:r>
            <w:r w:rsidR="00DA0ADB">
              <w:t xml:space="preserve"> </w:t>
            </w:r>
            <w:r w:rsidR="00DA0ADB" w:rsidRPr="00DA0ADB">
              <w:rPr>
                <w:color w:val="FF0000"/>
                <w:position w:val="-16"/>
              </w:rPr>
              <w:object w:dxaOrig="705" w:dyaOrig="383">
                <v:shape id="_x0000_i1135" type="#_x0000_t75" style="width:35.4pt;height:19.2pt" o:ole="">
                  <v:imagedata r:id="rId316" o:title=""/>
                </v:shape>
                <o:OLEObject Type="Embed" ProgID="FXEquation.Equation" ShapeID="_x0000_i1135" DrawAspect="Content" ObjectID="_1459752085" r:id="rId317"/>
              </w:object>
            </w:r>
            <w:r w:rsidR="00DA0ADB">
              <w:t xml:space="preserve"> </w:t>
            </w:r>
            <w:r>
              <w:t xml:space="preserve">           B.       </w:t>
            </w:r>
            <w:r w:rsidR="00DA0ADB" w:rsidRPr="00DA0ADB">
              <w:rPr>
                <w:color w:val="FF0000"/>
                <w:position w:val="-16"/>
              </w:rPr>
              <w:object w:dxaOrig="705" w:dyaOrig="383">
                <v:shape id="_x0000_i1136" type="#_x0000_t75" style="width:35.4pt;height:19.2pt" o:ole="">
                  <v:imagedata r:id="rId318" o:title=""/>
                </v:shape>
                <o:OLEObject Type="Embed" ProgID="FXEquation.Equation" ShapeID="_x0000_i1136" DrawAspect="Content" ObjectID="_1459752086" r:id="rId319"/>
              </w:object>
            </w:r>
            <w:r>
              <w:t xml:space="preserve">              C.          </w:t>
            </w:r>
            <w:r w:rsidR="00DA0ADB" w:rsidRPr="00DA0ADB">
              <w:rPr>
                <w:color w:val="FF0000"/>
                <w:position w:val="-6"/>
              </w:rPr>
              <w:object w:dxaOrig="621" w:dyaOrig="273">
                <v:shape id="_x0000_i1137" type="#_x0000_t75" style="width:30.6pt;height:13.2pt" o:ole="">
                  <v:imagedata r:id="rId320" o:title=""/>
                </v:shape>
                <o:OLEObject Type="Embed" ProgID="FXEquation.Equation" ShapeID="_x0000_i1137" DrawAspect="Content" ObjectID="_1459752087" r:id="rId321"/>
              </w:object>
            </w:r>
            <w:r>
              <w:t xml:space="preserve">           D.          </w:t>
            </w:r>
            <w:r w:rsidR="00DA0ADB" w:rsidRPr="00DA0ADB">
              <w:rPr>
                <w:color w:val="FF0000"/>
                <w:position w:val="-6"/>
              </w:rPr>
              <w:object w:dxaOrig="742" w:dyaOrig="273">
                <v:shape id="_x0000_i1138" type="#_x0000_t75" style="width:36.6pt;height:13.2pt" o:ole="">
                  <v:imagedata r:id="rId322" o:title=""/>
                </v:shape>
                <o:OLEObject Type="Embed" ProgID="FXEquation.Equation" ShapeID="_x0000_i1138" DrawAspect="Content" ObjectID="_1459752088" r:id="rId323"/>
              </w:object>
            </w:r>
            <w:r>
              <w:t xml:space="preserve">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Default="00FE6BF5" w:rsidP="009244BB">
            <w:pPr>
              <w:pStyle w:val="MCSectionStyle"/>
            </w:pPr>
            <w:r>
              <w:t xml:space="preserve">The list below gives the possible outcomes when three coins are tossed. </w:t>
            </w:r>
          </w:p>
          <w:p w:rsidR="009A371E" w:rsidRDefault="009A371E" w:rsidP="009244BB">
            <w:pPr>
              <w:pStyle w:val="MCSectionStyle"/>
            </w:pPr>
          </w:p>
          <w:p w:rsidR="00FE6BF5" w:rsidRDefault="00FE6BF5" w:rsidP="009244BB">
            <w:pPr>
              <w:pStyle w:val="MCSectionStyle"/>
            </w:pPr>
            <w:r>
              <w:t xml:space="preserve">     HHH,  HHT,  HTH,  HTT,  THT,  THH,  TTH,  TTT</w:t>
            </w:r>
          </w:p>
          <w:p w:rsidR="00FE6BF5" w:rsidRDefault="00FE6BF5" w:rsidP="009244BB">
            <w:pPr>
              <w:pStyle w:val="MCSectionStyle"/>
            </w:pPr>
          </w:p>
          <w:p w:rsidR="00FE6BF5" w:rsidRDefault="00FE6BF5" w:rsidP="009244BB">
            <w:pPr>
              <w:pStyle w:val="MCSectionStyle"/>
            </w:pPr>
            <w:r>
              <w:t xml:space="preserve">    T = a tail      H = a head.</w:t>
            </w:r>
          </w:p>
          <w:p w:rsidR="00FE6BF5" w:rsidRPr="00FE6BF5" w:rsidRDefault="00FE6BF5" w:rsidP="009244BB">
            <w:pPr>
              <w:pStyle w:val="MCSectionStyle"/>
              <w:rPr>
                <w:sz w:val="16"/>
                <w:szCs w:val="16"/>
              </w:rPr>
            </w:pPr>
          </w:p>
          <w:p w:rsidR="00FE6BF5" w:rsidRDefault="00FE6BF5" w:rsidP="009244BB">
            <w:pPr>
              <w:pStyle w:val="MCSectionStyle"/>
            </w:pPr>
            <w:r>
              <w:t>What is the probability of obtaining at least two tails?</w:t>
            </w:r>
          </w:p>
          <w:p w:rsidR="00FE6BF5" w:rsidRPr="00B40032" w:rsidRDefault="00FE6BF5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9A371E" w:rsidP="009244BB">
            <w:pPr>
              <w:pStyle w:val="MCSectionStyle"/>
            </w:pPr>
            <w:r>
              <w:t xml:space="preserve">     A.         </w:t>
            </w:r>
            <w:r w:rsidR="00FE6BF5">
              <w:t xml:space="preserve"> </w:t>
            </w:r>
            <w:r w:rsidR="00FE6BF5" w:rsidRPr="00FE6BF5">
              <w:rPr>
                <w:color w:val="FF0000"/>
                <w:position w:val="-22"/>
              </w:rPr>
              <w:object w:dxaOrig="184" w:dyaOrig="539">
                <v:shape id="_x0000_i1139" type="#_x0000_t75" style="width:9pt;height:27pt" o:ole="">
                  <v:imagedata r:id="rId324" o:title=""/>
                </v:shape>
                <o:OLEObject Type="Embed" ProgID="FXEquation.Equation" ShapeID="_x0000_i1139" DrawAspect="Content" ObjectID="_1459752089" r:id="rId325"/>
              </w:object>
            </w:r>
            <w:r w:rsidR="00FE6BF5">
              <w:t xml:space="preserve"> </w:t>
            </w:r>
            <w:r>
              <w:t xml:space="preserve">         B.         </w:t>
            </w:r>
            <w:r w:rsidR="00FE6BF5">
              <w:t xml:space="preserve"> </w:t>
            </w:r>
            <w:r w:rsidR="00FE6BF5" w:rsidRPr="00FE6BF5">
              <w:rPr>
                <w:color w:val="FF0000"/>
                <w:position w:val="-22"/>
              </w:rPr>
              <w:object w:dxaOrig="184" w:dyaOrig="539">
                <v:shape id="_x0000_i1140" type="#_x0000_t75" style="width:9pt;height:27pt" o:ole="">
                  <v:imagedata r:id="rId326" o:title=""/>
                </v:shape>
                <o:OLEObject Type="Embed" ProgID="FXEquation.Equation" ShapeID="_x0000_i1140" DrawAspect="Content" ObjectID="_1459752090" r:id="rId327"/>
              </w:object>
            </w:r>
            <w:r w:rsidR="00FE6BF5">
              <w:t xml:space="preserve"> </w:t>
            </w:r>
            <w:r>
              <w:t xml:space="preserve">            C.          </w:t>
            </w:r>
            <w:r w:rsidR="00FE6BF5">
              <w:t xml:space="preserve"> </w:t>
            </w:r>
            <w:r w:rsidR="00FE6BF5" w:rsidRPr="00FE6BF5">
              <w:rPr>
                <w:color w:val="FF0000"/>
                <w:position w:val="-22"/>
              </w:rPr>
              <w:object w:dxaOrig="184" w:dyaOrig="539">
                <v:shape id="_x0000_i1141" type="#_x0000_t75" style="width:9pt;height:27pt" o:ole="">
                  <v:imagedata r:id="rId328" o:title=""/>
                </v:shape>
                <o:OLEObject Type="Embed" ProgID="FXEquation.Equation" ShapeID="_x0000_i1141" DrawAspect="Content" ObjectID="_1459752091" r:id="rId329"/>
              </w:object>
            </w:r>
            <w:r w:rsidR="00FE6BF5">
              <w:t xml:space="preserve"> </w:t>
            </w:r>
            <w:r>
              <w:t xml:space="preserve">           D.          </w:t>
            </w:r>
            <w:r w:rsidR="00FE6BF5">
              <w:t xml:space="preserve"> </w:t>
            </w:r>
            <w:r w:rsidR="00FE6BF5" w:rsidRPr="00FE6BF5">
              <w:rPr>
                <w:color w:val="FF0000"/>
                <w:position w:val="-22"/>
              </w:rPr>
              <w:object w:dxaOrig="184" w:dyaOrig="539">
                <v:shape id="_x0000_i1142" type="#_x0000_t75" style="width:9pt;height:27pt" o:ole="">
                  <v:imagedata r:id="rId330" o:title=""/>
                </v:shape>
                <o:OLEObject Type="Embed" ProgID="FXEquation.Equation" ShapeID="_x0000_i1142" DrawAspect="Content" ObjectID="_1459752092" r:id="rId331"/>
              </w:object>
            </w:r>
            <w:r w:rsidR="00FE6BF5">
              <w:t xml:space="preserve"> </w:t>
            </w:r>
            <w:r>
              <w:t xml:space="preserve">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Default="00352BEC" w:rsidP="009244BB">
            <w:pPr>
              <w:pStyle w:val="MCSectionStyle"/>
            </w:pPr>
            <w:r>
              <w:t xml:space="preserve">An eight sided die has three red faces, two green faces, two yellow faces and one blue face. </w:t>
            </w:r>
          </w:p>
          <w:p w:rsidR="00352BEC" w:rsidRDefault="00352BEC" w:rsidP="009244BB">
            <w:pPr>
              <w:pStyle w:val="MCSectionStyle"/>
            </w:pPr>
          </w:p>
          <w:p w:rsidR="00352BEC" w:rsidRDefault="00352BEC" w:rsidP="009244BB">
            <w:pPr>
              <w:pStyle w:val="MCSectionStyle"/>
            </w:pPr>
            <w:r>
              <w:t>When the die is rolled, what is the probability that it does</w:t>
            </w:r>
            <w:r w:rsidRPr="00352BEC">
              <w:rPr>
                <w:b/>
              </w:rPr>
              <w:t xml:space="preserve"> not</w:t>
            </w:r>
            <w:r w:rsidR="00AA67E2">
              <w:t xml:space="preserve"> land on red</w:t>
            </w:r>
            <w:r>
              <w:t>.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9A371E" w:rsidP="009244BB">
            <w:pPr>
              <w:pStyle w:val="MCSectionStyle"/>
            </w:pPr>
            <w:r>
              <w:t xml:space="preserve">     A.         </w:t>
            </w:r>
            <w:r w:rsidR="00352BEC">
              <w:t xml:space="preserve"> </w:t>
            </w:r>
            <w:r w:rsidR="00352BEC" w:rsidRPr="00352BEC">
              <w:rPr>
                <w:color w:val="FF0000"/>
                <w:position w:val="-22"/>
              </w:rPr>
              <w:object w:dxaOrig="184" w:dyaOrig="539">
                <v:shape id="_x0000_i1143" type="#_x0000_t75" style="width:9pt;height:27pt" o:ole="">
                  <v:imagedata r:id="rId332" o:title=""/>
                </v:shape>
                <o:OLEObject Type="Embed" ProgID="FXEquation.Equation" ShapeID="_x0000_i1143" DrawAspect="Content" ObjectID="_1459752093" r:id="rId333"/>
              </w:object>
            </w:r>
            <w:r w:rsidR="00352BEC">
              <w:t xml:space="preserve"> </w:t>
            </w:r>
            <w:r>
              <w:t xml:space="preserve">          B.         </w:t>
            </w:r>
            <w:r w:rsidR="00352BEC">
              <w:t xml:space="preserve"> </w:t>
            </w:r>
            <w:r w:rsidR="00352BEC" w:rsidRPr="00352BEC">
              <w:rPr>
                <w:color w:val="FF0000"/>
                <w:position w:val="-22"/>
              </w:rPr>
              <w:object w:dxaOrig="184" w:dyaOrig="539">
                <v:shape id="_x0000_i1144" type="#_x0000_t75" style="width:9pt;height:27pt" o:ole="">
                  <v:imagedata r:id="rId334" o:title=""/>
                </v:shape>
                <o:OLEObject Type="Embed" ProgID="FXEquation.Equation" ShapeID="_x0000_i1144" DrawAspect="Content" ObjectID="_1459752094" r:id="rId335"/>
              </w:object>
            </w:r>
            <w:r w:rsidR="00352BEC">
              <w:t xml:space="preserve"> </w:t>
            </w:r>
            <w:r>
              <w:t xml:space="preserve">            C.         </w:t>
            </w:r>
            <w:r w:rsidR="00352BEC">
              <w:t xml:space="preserve"> </w:t>
            </w:r>
            <w:r w:rsidR="00352BEC" w:rsidRPr="00352BEC">
              <w:rPr>
                <w:color w:val="FF0000"/>
                <w:position w:val="-22"/>
              </w:rPr>
              <w:object w:dxaOrig="184" w:dyaOrig="539">
                <v:shape id="_x0000_i1145" type="#_x0000_t75" style="width:9pt;height:27pt" o:ole="">
                  <v:imagedata r:id="rId336" o:title=""/>
                </v:shape>
                <o:OLEObject Type="Embed" ProgID="FXEquation.Equation" ShapeID="_x0000_i1145" DrawAspect="Content" ObjectID="_1459752095" r:id="rId337"/>
              </w:object>
            </w:r>
            <w:r w:rsidR="00352BEC">
              <w:t xml:space="preserve"> </w:t>
            </w:r>
            <w:r>
              <w:t xml:space="preserve">            D.        </w:t>
            </w:r>
            <w:r w:rsidR="00352BEC">
              <w:t xml:space="preserve"> </w:t>
            </w:r>
            <w:r w:rsidR="00352BEC" w:rsidRPr="00352BEC">
              <w:rPr>
                <w:color w:val="FF0000"/>
                <w:position w:val="-22"/>
              </w:rPr>
              <w:object w:dxaOrig="184" w:dyaOrig="539">
                <v:shape id="_x0000_i1146" type="#_x0000_t75" style="width:9pt;height:27pt" o:ole="">
                  <v:imagedata r:id="rId338" o:title=""/>
                </v:shape>
                <o:OLEObject Type="Embed" ProgID="FXEquation.Equation" ShapeID="_x0000_i1146" DrawAspect="Content" ObjectID="_1459752096" r:id="rId339"/>
              </w:object>
            </w:r>
            <w:r w:rsidR="00352BEC">
              <w:t xml:space="preserve"> </w:t>
            </w:r>
            <w:r>
              <w:t xml:space="preserve">  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62734C" w:rsidRPr="00C25037" w:rsidTr="007447F6">
        <w:trPr>
          <w:cantSplit/>
        </w:trPr>
        <w:tc>
          <w:tcPr>
            <w:tcW w:w="817" w:type="dxa"/>
          </w:tcPr>
          <w:p w:rsidR="0062734C" w:rsidRPr="0062734C" w:rsidRDefault="0062734C" w:rsidP="0062734C">
            <w:pPr>
              <w:ind w:left="360"/>
            </w:pPr>
          </w:p>
        </w:tc>
        <w:tc>
          <w:tcPr>
            <w:tcW w:w="9865" w:type="dxa"/>
          </w:tcPr>
          <w:p w:rsidR="0062734C" w:rsidRPr="0062734C" w:rsidRDefault="0062734C" w:rsidP="0062734C">
            <w:pPr>
              <w:pStyle w:val="MCSectionStyle"/>
              <w:rPr>
                <w:b/>
              </w:rPr>
            </w:pPr>
            <w:r w:rsidRPr="0062734C">
              <w:rPr>
                <w:b/>
              </w:rPr>
              <w:t>Questions 73 and 74 refer to the following.</w:t>
            </w:r>
          </w:p>
          <w:p w:rsidR="0062734C" w:rsidRDefault="0062734C" w:rsidP="0062734C">
            <w:pPr>
              <w:pStyle w:val="MCSectionStyle"/>
            </w:pPr>
            <w:r>
              <w:t>James is a footy coach and he drew up the frequency table below to analyse the points scored by the players in his team.</w:t>
            </w:r>
          </w:p>
          <w:p w:rsidR="0062734C" w:rsidRDefault="0062734C" w:rsidP="0062734C">
            <w:pPr>
              <w:pStyle w:val="MCSectionStyle"/>
            </w:pPr>
            <w:r>
              <w:t xml:space="preserve">    </w:t>
            </w:r>
          </w:p>
          <w:tbl>
            <w:tblPr>
              <w:tblStyle w:val="TableGrid"/>
              <w:tblW w:w="0" w:type="auto"/>
              <w:tblInd w:w="596" w:type="dxa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1730"/>
              <w:gridCol w:w="1730"/>
              <w:gridCol w:w="1218"/>
            </w:tblGrid>
            <w:tr w:rsidR="0062734C" w:rsidTr="004D2C9D">
              <w:tc>
                <w:tcPr>
                  <w:tcW w:w="1134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Points Scored</w:t>
                  </w:r>
                </w:p>
              </w:tc>
              <w:tc>
                <w:tcPr>
                  <w:tcW w:w="1730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Class Centre </w:t>
                  </w:r>
                </w:p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 </w:t>
                  </w:r>
                  <w:r w:rsidRPr="000F6CFF">
                    <w:rPr>
                      <w:rFonts w:ascii="Times New Roman" w:hAnsi="Times New Roman"/>
                      <w:i/>
                    </w:rPr>
                    <w:t>x</w:t>
                  </w:r>
                </w:p>
              </w:tc>
              <w:tc>
                <w:tcPr>
                  <w:tcW w:w="1730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Number of Players</w:t>
                  </w:r>
                </w:p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(Frequency</w:t>
                  </w:r>
                  <w:r>
                    <w:rPr>
                      <w:rFonts w:ascii="Times New Roman" w:hAnsi="Times New Roman"/>
                      <w:i/>
                    </w:rPr>
                    <w:t xml:space="preserve"> </w:t>
                  </w:r>
                  <w:r w:rsidRPr="008420E9">
                    <w:rPr>
                      <w:rFonts w:ascii="Times New Roman" w:hAnsi="Times New Roman"/>
                      <w:i/>
                      <w:color w:val="FF0000"/>
                      <w:position w:val="-6"/>
                    </w:rPr>
                    <w:object w:dxaOrig="130" w:dyaOrig="273">
                      <v:shape id="_x0000_i1147" type="#_x0000_t75" style="width:6.6pt;height:13.2pt" o:ole="">
                        <v:imagedata r:id="rId340" o:title=""/>
                      </v:shape>
                      <o:OLEObject Type="Embed" ProgID="FXEquation.Equation" ShapeID="_x0000_i1147" DrawAspect="Content" ObjectID="_1459752097" r:id="rId341"/>
                    </w:object>
                  </w:r>
                  <w:r>
                    <w:rPr>
                      <w:rFonts w:ascii="Times New Roman" w:hAnsi="Times New Roman"/>
                      <w:i/>
                    </w:rPr>
                    <w:t>)</w:t>
                  </w:r>
                </w:p>
              </w:tc>
              <w:tc>
                <w:tcPr>
                  <w:tcW w:w="1218" w:type="dxa"/>
                </w:tcPr>
                <w:p w:rsidR="0062734C" w:rsidRPr="008420E9" w:rsidRDefault="0062734C" w:rsidP="004D2C9D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</w:rPr>
                  </w:pPr>
                  <w:r>
                    <w:rPr>
                      <w:rFonts w:ascii="Times New Roman" w:hAnsi="Times New Roman"/>
                      <w:i/>
                    </w:rPr>
                    <w:t xml:space="preserve"> </w:t>
                  </w:r>
                  <w:r w:rsidRPr="008420E9">
                    <w:rPr>
                      <w:rFonts w:ascii="Times New Roman" w:hAnsi="Times New Roman"/>
                      <w:i/>
                      <w:color w:val="FF0000"/>
                      <w:position w:val="-6"/>
                    </w:rPr>
                    <w:object w:dxaOrig="237" w:dyaOrig="273">
                      <v:shape id="_x0000_i1148" type="#_x0000_t75" style="width:12pt;height:13.2pt" o:ole="">
                        <v:imagedata r:id="rId342" o:title=""/>
                      </v:shape>
                      <o:OLEObject Type="Embed" ProgID="FXEquation.Equation" ShapeID="_x0000_i1148" DrawAspect="Content" ObjectID="_1459752098" r:id="rId343"/>
                    </w:object>
                  </w:r>
                  <w:r w:rsidRPr="008420E9">
                    <w:rPr>
                      <w:rFonts w:ascii="Times New Roman" w:hAnsi="Times New Roman"/>
                      <w:i/>
                      <w:position w:val="-6"/>
                    </w:rPr>
                    <w:t xml:space="preserve"> </w:t>
                  </w:r>
                </w:p>
              </w:tc>
            </w:tr>
            <w:tr w:rsidR="0062734C" w:rsidTr="004D2C9D">
              <w:tc>
                <w:tcPr>
                  <w:tcW w:w="1134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– 6 </w:t>
                  </w:r>
                </w:p>
              </w:tc>
              <w:tc>
                <w:tcPr>
                  <w:tcW w:w="1730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3.5</w:t>
                  </w:r>
                </w:p>
              </w:tc>
              <w:tc>
                <w:tcPr>
                  <w:tcW w:w="1730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1218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7</w:t>
                  </w:r>
                </w:p>
              </w:tc>
            </w:tr>
            <w:tr w:rsidR="0062734C" w:rsidTr="004D2C9D">
              <w:tc>
                <w:tcPr>
                  <w:tcW w:w="1134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7 – 12  </w:t>
                  </w:r>
                </w:p>
              </w:tc>
              <w:tc>
                <w:tcPr>
                  <w:tcW w:w="1730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9.5</w:t>
                  </w:r>
                </w:p>
              </w:tc>
              <w:tc>
                <w:tcPr>
                  <w:tcW w:w="1730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1218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38</w:t>
                  </w:r>
                </w:p>
              </w:tc>
            </w:tr>
            <w:tr w:rsidR="0062734C" w:rsidTr="004D2C9D">
              <w:tc>
                <w:tcPr>
                  <w:tcW w:w="1134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13 – 18 </w:t>
                  </w:r>
                </w:p>
              </w:tc>
              <w:tc>
                <w:tcPr>
                  <w:tcW w:w="1730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15.5</w:t>
                  </w:r>
                </w:p>
              </w:tc>
              <w:tc>
                <w:tcPr>
                  <w:tcW w:w="1730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6</w:t>
                  </w:r>
                </w:p>
              </w:tc>
              <w:tc>
                <w:tcPr>
                  <w:tcW w:w="1218" w:type="dxa"/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93</w:t>
                  </w:r>
                </w:p>
              </w:tc>
            </w:tr>
            <w:tr w:rsidR="0062734C" w:rsidTr="004D2C9D">
              <w:tc>
                <w:tcPr>
                  <w:tcW w:w="1134" w:type="dxa"/>
                  <w:tcBorders>
                    <w:bottom w:val="single" w:sz="4" w:space="0" w:color="000000" w:themeColor="text1"/>
                  </w:tcBorders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19 – 24 </w:t>
                  </w:r>
                </w:p>
              </w:tc>
              <w:tc>
                <w:tcPr>
                  <w:tcW w:w="1730" w:type="dxa"/>
                  <w:tcBorders>
                    <w:bottom w:val="single" w:sz="4" w:space="0" w:color="000000" w:themeColor="text1"/>
                  </w:tcBorders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21.5</w:t>
                  </w:r>
                </w:p>
              </w:tc>
              <w:tc>
                <w:tcPr>
                  <w:tcW w:w="1730" w:type="dxa"/>
                  <w:tcBorders>
                    <w:bottom w:val="single" w:sz="4" w:space="0" w:color="000000" w:themeColor="text1"/>
                  </w:tcBorders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1218" w:type="dxa"/>
                  <w:tcBorders>
                    <w:bottom w:val="single" w:sz="4" w:space="0" w:color="000000" w:themeColor="text1"/>
                  </w:tcBorders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86</w:t>
                  </w:r>
                </w:p>
              </w:tc>
            </w:tr>
            <w:tr w:rsidR="0062734C" w:rsidTr="004D2C9D">
              <w:tc>
                <w:tcPr>
                  <w:tcW w:w="1134" w:type="dxa"/>
                  <w:tcBorders>
                    <w:left w:val="nil"/>
                    <w:bottom w:val="nil"/>
                    <w:right w:val="nil"/>
                  </w:tcBorders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1730" w:type="dxa"/>
                  <w:tcBorders>
                    <w:left w:val="nil"/>
                    <w:bottom w:val="nil"/>
                    <w:right w:val="nil"/>
                  </w:tcBorders>
                </w:tcPr>
                <w:p w:rsidR="0062734C" w:rsidRDefault="0062734C" w:rsidP="004D2C9D">
                  <w:pPr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1730" w:type="dxa"/>
                  <w:tcBorders>
                    <w:left w:val="nil"/>
                    <w:bottom w:val="nil"/>
                    <w:right w:val="nil"/>
                  </w:tcBorders>
                </w:tcPr>
                <w:p w:rsidR="0062734C" w:rsidRPr="004E0164" w:rsidRDefault="0062734C" w:rsidP="004D2C9D">
                  <w:pPr>
                    <w:rPr>
                      <w:rFonts w:ascii="Times New Roman" w:hAnsi="Times New Roman"/>
                      <w:position w:val="-8"/>
                    </w:rPr>
                  </w:pPr>
                  <w:r>
                    <w:rPr>
                      <w:rFonts w:ascii="Times New Roman" w:hAnsi="Times New Roman"/>
                    </w:rPr>
                    <w:t xml:space="preserve"> </w:t>
                  </w:r>
                  <w:r w:rsidRPr="004E0164">
                    <w:rPr>
                      <w:rFonts w:ascii="Times New Roman" w:hAnsi="Times New Roman"/>
                      <w:color w:val="FF0000"/>
                      <w:position w:val="-8"/>
                    </w:rPr>
                    <w:object w:dxaOrig="443" w:dyaOrig="401">
                      <v:shape id="_x0000_i1149" type="#_x0000_t75" style="width:18pt;height:16.8pt" o:ole="">
                        <v:imagedata r:id="rId344" o:title=""/>
                      </v:shape>
                      <o:OLEObject Type="Embed" ProgID="FXEquation.Equation" ShapeID="_x0000_i1149" DrawAspect="Content" ObjectID="_1459752099" r:id="rId345"/>
                    </w:object>
                  </w:r>
                  <w:r w:rsidRPr="004E0164">
                    <w:rPr>
                      <w:rFonts w:ascii="Times New Roman" w:hAnsi="Times New Roman"/>
                      <w:position w:val="-8"/>
                    </w:rPr>
                    <w:t xml:space="preserve"> </w:t>
                  </w:r>
                </w:p>
              </w:tc>
              <w:tc>
                <w:tcPr>
                  <w:tcW w:w="1218" w:type="dxa"/>
                  <w:tcBorders>
                    <w:left w:val="nil"/>
                    <w:bottom w:val="nil"/>
                    <w:right w:val="nil"/>
                  </w:tcBorders>
                </w:tcPr>
                <w:p w:rsidR="0062734C" w:rsidRDefault="0062734C" w:rsidP="004D2C9D">
                  <w:pPr>
                    <w:rPr>
                      <w:rFonts w:ascii="Times New Roman" w:hAnsi="Times New Roman"/>
                    </w:rPr>
                  </w:pPr>
                  <w:r w:rsidRPr="004E0164">
                    <w:rPr>
                      <w:rFonts w:ascii="Times New Roman" w:hAnsi="Times New Roman"/>
                      <w:color w:val="FF0000"/>
                      <w:position w:val="-8"/>
                    </w:rPr>
                    <w:object w:dxaOrig="665" w:dyaOrig="401">
                      <v:shape id="_x0000_i1150" type="#_x0000_t75" style="width:26.4pt;height:16.8pt" o:ole="">
                        <v:imagedata r:id="rId346" o:title=""/>
                      </v:shape>
                      <o:OLEObject Type="Embed" ProgID="FXEquation.Equation" ShapeID="_x0000_i1150" DrawAspect="Content" ObjectID="_1459752100" r:id="rId347"/>
                    </w:object>
                  </w:r>
                </w:p>
              </w:tc>
            </w:tr>
          </w:tbl>
          <w:p w:rsidR="0062734C" w:rsidRDefault="0062734C" w:rsidP="009244BB">
            <w:pPr>
              <w:pStyle w:val="MCSectionStyle"/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Default="0062734C" w:rsidP="009244BB">
            <w:pPr>
              <w:pStyle w:val="MCSectionStyle"/>
            </w:pPr>
            <w:r>
              <w:t>What would be a good estimate for the mean points scored</w:t>
            </w:r>
            <w:r w:rsidR="000351D3">
              <w:t xml:space="preserve"> by the players</w:t>
            </w:r>
            <w:r>
              <w:t>?</w:t>
            </w:r>
          </w:p>
          <w:p w:rsidR="0062734C" w:rsidRPr="00B40032" w:rsidRDefault="0062734C" w:rsidP="009244BB">
            <w:pPr>
              <w:pStyle w:val="MCSectionStyle"/>
              <w:rPr>
                <w:sz w:val="16"/>
                <w:szCs w:val="16"/>
              </w:rPr>
            </w:pPr>
          </w:p>
          <w:p w:rsidR="009A371E" w:rsidRDefault="009A371E" w:rsidP="009244BB">
            <w:pPr>
              <w:pStyle w:val="MCSectionStyle"/>
            </w:pPr>
            <w:r>
              <w:t xml:space="preserve">     A.         </w:t>
            </w:r>
            <w:r w:rsidR="0062734C">
              <w:t>12</w:t>
            </w:r>
            <w:r>
              <w:t xml:space="preserve">         </w:t>
            </w:r>
            <w:r w:rsidR="0062734C">
              <w:t xml:space="preserve">    </w:t>
            </w:r>
            <w:r>
              <w:t>B.</w:t>
            </w:r>
            <w:r w:rsidR="0062734C">
              <w:t xml:space="preserve">      14</w:t>
            </w:r>
            <w:r>
              <w:t xml:space="preserve">           </w:t>
            </w:r>
            <w:r w:rsidR="0062734C">
              <w:t xml:space="preserve">     </w:t>
            </w:r>
            <w:r>
              <w:t xml:space="preserve">C.         </w:t>
            </w:r>
            <w:r w:rsidR="0062734C">
              <w:t>16</w:t>
            </w:r>
            <w:r>
              <w:t xml:space="preserve">            </w:t>
            </w:r>
            <w:r w:rsidR="0062734C">
              <w:t xml:space="preserve">  </w:t>
            </w:r>
            <w:r>
              <w:t xml:space="preserve">D.      </w:t>
            </w:r>
            <w:r w:rsidR="0062734C">
              <w:t>18</w:t>
            </w:r>
            <w:r>
              <w:t xml:space="preserve">    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7447F6">
        <w:trPr>
          <w:cantSplit/>
        </w:trPr>
        <w:tc>
          <w:tcPr>
            <w:tcW w:w="817" w:type="dxa"/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9A371E" w:rsidRDefault="0062734C" w:rsidP="009244BB">
            <w:pPr>
              <w:pStyle w:val="MCSectionStyle"/>
            </w:pPr>
            <w:r>
              <w:t>Which of the following could be found exactly from the table</w:t>
            </w:r>
            <w:r w:rsidR="000351D3">
              <w:t xml:space="preserve"> ?</w:t>
            </w:r>
          </w:p>
          <w:p w:rsidR="000351D3" w:rsidRPr="000351D3" w:rsidRDefault="000351D3" w:rsidP="000351D3">
            <w:pPr>
              <w:pStyle w:val="MCSectionStyle"/>
              <w:rPr>
                <w:sz w:val="16"/>
                <w:szCs w:val="16"/>
              </w:rPr>
            </w:pPr>
          </w:p>
          <w:p w:rsidR="000351D3" w:rsidRDefault="000351D3" w:rsidP="000351D3">
            <w:pPr>
              <w:pStyle w:val="MCSectionStyle"/>
            </w:pPr>
            <w:r>
              <w:t xml:space="preserve">     A.     The median points scored by the players.        </w:t>
            </w:r>
          </w:p>
          <w:p w:rsidR="000351D3" w:rsidRPr="00125BE0" w:rsidRDefault="000351D3" w:rsidP="000351D3">
            <w:pPr>
              <w:pStyle w:val="MCSectionStyle"/>
              <w:rPr>
                <w:sz w:val="16"/>
                <w:szCs w:val="16"/>
              </w:rPr>
            </w:pPr>
          </w:p>
          <w:p w:rsidR="000351D3" w:rsidRDefault="000351D3" w:rsidP="000351D3">
            <w:pPr>
              <w:pStyle w:val="MCSectionStyle"/>
            </w:pPr>
            <w:r>
              <w:t xml:space="preserve">     B.     The mode of the points scored by the players.  </w:t>
            </w:r>
          </w:p>
          <w:p w:rsidR="000351D3" w:rsidRPr="00125BE0" w:rsidRDefault="000351D3" w:rsidP="000351D3">
            <w:pPr>
              <w:pStyle w:val="MCSectionStyle"/>
              <w:rPr>
                <w:sz w:val="16"/>
                <w:szCs w:val="16"/>
              </w:rPr>
            </w:pPr>
          </w:p>
          <w:p w:rsidR="000351D3" w:rsidRDefault="000351D3" w:rsidP="000351D3">
            <w:pPr>
              <w:pStyle w:val="MCSectionStyle"/>
            </w:pPr>
            <w:r>
              <w:t xml:space="preserve">     C.     The number of players that were included in the analysis.          </w:t>
            </w:r>
          </w:p>
          <w:p w:rsidR="000351D3" w:rsidRPr="00125BE0" w:rsidRDefault="000351D3" w:rsidP="000351D3">
            <w:pPr>
              <w:pStyle w:val="MCSectionStyle"/>
              <w:rPr>
                <w:sz w:val="16"/>
                <w:szCs w:val="16"/>
              </w:rPr>
            </w:pPr>
          </w:p>
          <w:p w:rsidR="009A371E" w:rsidRDefault="000351D3" w:rsidP="009244BB">
            <w:pPr>
              <w:pStyle w:val="MCSectionStyle"/>
            </w:pPr>
            <w:r>
              <w:t xml:space="preserve">     D.     The range of the points scored by the players.      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9A371E" w:rsidRPr="00C25037" w:rsidTr="00680D8C">
        <w:trPr>
          <w:cantSplit/>
        </w:trPr>
        <w:tc>
          <w:tcPr>
            <w:tcW w:w="817" w:type="dxa"/>
            <w:tcBorders>
              <w:bottom w:val="single" w:sz="4" w:space="0" w:color="000000"/>
            </w:tcBorders>
          </w:tcPr>
          <w:p w:rsidR="009A371E" w:rsidRPr="00B15693" w:rsidRDefault="009A371E" w:rsidP="0046582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  <w:tcBorders>
              <w:bottom w:val="single" w:sz="4" w:space="0" w:color="000000"/>
            </w:tcBorders>
          </w:tcPr>
          <w:p w:rsidR="009A371E" w:rsidRDefault="00D0240F" w:rsidP="009244BB">
            <w:pPr>
              <w:pStyle w:val="MCSectionStyle"/>
            </w:pPr>
            <w:r>
              <w:t xml:space="preserve">Denise and Alistair </w:t>
            </w:r>
            <w:r w:rsidR="000A29E7">
              <w:t xml:space="preserve">both have casual jobs. They </w:t>
            </w:r>
            <w:r>
              <w:t xml:space="preserve">compare the number of hours they worked </w:t>
            </w:r>
            <w:r w:rsidR="000A29E7">
              <w:t>each week for 15 weeks.</w:t>
            </w:r>
          </w:p>
          <w:p w:rsidR="00224742" w:rsidRDefault="00224742" w:rsidP="009244BB">
            <w:pPr>
              <w:pStyle w:val="MCSectionStyle"/>
            </w:pPr>
          </w:p>
          <w:p w:rsidR="00224742" w:rsidRDefault="00224742" w:rsidP="009244BB">
            <w:pPr>
              <w:pStyle w:val="MCSectionStyle"/>
            </w:pPr>
            <w:r>
              <w:t xml:space="preserve"> </w:t>
            </w:r>
          </w:p>
          <w:tbl>
            <w:tblPr>
              <w:tblStyle w:val="TableGrid"/>
              <w:tblW w:w="0" w:type="auto"/>
              <w:tblInd w:w="1696" w:type="dxa"/>
              <w:tblLayout w:type="fixed"/>
              <w:tblLook w:val="04A0" w:firstRow="1" w:lastRow="0" w:firstColumn="1" w:lastColumn="0" w:noHBand="0" w:noVBand="1"/>
            </w:tblPr>
            <w:tblGrid>
              <w:gridCol w:w="454"/>
              <w:gridCol w:w="455"/>
              <w:gridCol w:w="454"/>
              <w:gridCol w:w="455"/>
              <w:gridCol w:w="455"/>
              <w:gridCol w:w="846"/>
              <w:gridCol w:w="445"/>
              <w:gridCol w:w="445"/>
              <w:gridCol w:w="445"/>
              <w:gridCol w:w="445"/>
              <w:gridCol w:w="446"/>
            </w:tblGrid>
            <w:tr w:rsidR="00224742" w:rsidTr="004D2C9D">
              <w:tc>
                <w:tcPr>
                  <w:tcW w:w="2273" w:type="dxa"/>
                  <w:gridSpan w:val="5"/>
                  <w:tcBorders>
                    <w:top w:val="nil"/>
                    <w:left w:val="nil"/>
                    <w:bottom w:val="single" w:sz="4" w:space="0" w:color="000000" w:themeColor="text1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Denise</w:t>
                  </w:r>
                </w:p>
              </w:tc>
              <w:tc>
                <w:tcPr>
                  <w:tcW w:w="846" w:type="dxa"/>
                  <w:tcBorders>
                    <w:top w:val="nil"/>
                    <w:bottom w:val="single" w:sz="4" w:space="0" w:color="000000" w:themeColor="text1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Stem</w:t>
                  </w:r>
                </w:p>
              </w:tc>
              <w:tc>
                <w:tcPr>
                  <w:tcW w:w="2226" w:type="dxa"/>
                  <w:gridSpan w:val="5"/>
                  <w:tcBorders>
                    <w:top w:val="nil"/>
                    <w:bottom w:val="single" w:sz="4" w:space="0" w:color="000000" w:themeColor="text1"/>
                    <w:right w:val="nil"/>
                  </w:tcBorders>
                  <w:vAlign w:val="center"/>
                </w:tcPr>
                <w:p w:rsidR="00224742" w:rsidRDefault="00D0240F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Alistair</w:t>
                  </w:r>
                </w:p>
              </w:tc>
            </w:tr>
            <w:tr w:rsidR="00224742" w:rsidTr="004D2C9D">
              <w:tc>
                <w:tcPr>
                  <w:tcW w:w="454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5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4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5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455" w:type="dxa"/>
                  <w:tcBorders>
                    <w:left w:val="nil"/>
                    <w:bottom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846" w:type="dxa"/>
                  <w:tcBorders>
                    <w:bottom w:val="nil"/>
                  </w:tcBorders>
                  <w:vAlign w:val="center"/>
                </w:tcPr>
                <w:p w:rsidR="00224742" w:rsidRDefault="00D0240F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0</w:t>
                  </w:r>
                </w:p>
              </w:tc>
              <w:tc>
                <w:tcPr>
                  <w:tcW w:w="445" w:type="dxa"/>
                  <w:tcBorders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9</w:t>
                  </w:r>
                </w:p>
              </w:tc>
              <w:tc>
                <w:tcPr>
                  <w:tcW w:w="445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45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45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46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</w:tr>
            <w:tr w:rsidR="00224742" w:rsidTr="004D2C9D"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0</w:t>
                  </w:r>
                </w:p>
              </w:tc>
              <w:tc>
                <w:tcPr>
                  <w:tcW w:w="846" w:type="dxa"/>
                  <w:tcBorders>
                    <w:top w:val="nil"/>
                    <w:bottom w:val="nil"/>
                  </w:tcBorders>
                  <w:vAlign w:val="center"/>
                </w:tcPr>
                <w:p w:rsidR="00224742" w:rsidRDefault="00D0240F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445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8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</w:tr>
            <w:tr w:rsidR="00224742" w:rsidTr="004D2C9D"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8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E13ED3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846" w:type="dxa"/>
                  <w:tcBorders>
                    <w:top w:val="nil"/>
                    <w:bottom w:val="nil"/>
                  </w:tcBorders>
                  <w:vAlign w:val="center"/>
                </w:tcPr>
                <w:p w:rsidR="00224742" w:rsidRDefault="00D0240F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445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E13ED3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</w:tr>
            <w:tr w:rsidR="00224742" w:rsidTr="004D2C9D"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846" w:type="dxa"/>
                  <w:tcBorders>
                    <w:top w:val="nil"/>
                    <w:bottom w:val="nil"/>
                  </w:tcBorders>
                  <w:vAlign w:val="center"/>
                </w:tcPr>
                <w:p w:rsidR="00224742" w:rsidRDefault="00D0240F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445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E13ED3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8</w:t>
                  </w:r>
                </w:p>
              </w:tc>
            </w:tr>
            <w:tr w:rsidR="00224742" w:rsidTr="004D2C9D"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846" w:type="dxa"/>
                  <w:tcBorders>
                    <w:top w:val="nil"/>
                    <w:bottom w:val="nil"/>
                  </w:tcBorders>
                  <w:vAlign w:val="center"/>
                </w:tcPr>
                <w:p w:rsidR="00224742" w:rsidRDefault="00D0240F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445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24742" w:rsidRDefault="00224742" w:rsidP="004D2C9D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</w:tr>
          </w:tbl>
          <w:p w:rsidR="009A371E" w:rsidRDefault="009A371E" w:rsidP="009244BB">
            <w:pPr>
              <w:pStyle w:val="MCSectionStyle"/>
            </w:pPr>
          </w:p>
          <w:p w:rsidR="000A29E7" w:rsidRDefault="000A29E7" w:rsidP="009244BB">
            <w:pPr>
              <w:pStyle w:val="MCSectionStyle"/>
            </w:pPr>
            <w:r>
              <w:t xml:space="preserve">What </w:t>
            </w:r>
            <w:r w:rsidR="00E13ED3">
              <w:t>were the interquatile ranges of their hours?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  <w:p w:rsidR="000A29E7" w:rsidRDefault="009A371E" w:rsidP="009244BB">
            <w:pPr>
              <w:pStyle w:val="MCSectionStyle"/>
            </w:pPr>
            <w:r>
              <w:t xml:space="preserve">     A.      </w:t>
            </w:r>
            <w:r w:rsidR="00E13ED3">
              <w:t>20</w:t>
            </w:r>
            <w:r w:rsidR="000A29E7">
              <w:t xml:space="preserve"> and </w:t>
            </w:r>
            <w:r w:rsidR="00E13ED3">
              <w:t>16</w:t>
            </w:r>
            <w:r w:rsidR="000A29E7">
              <w:t xml:space="preserve"> respectively.</w:t>
            </w:r>
            <w:r>
              <w:t xml:space="preserve">      </w:t>
            </w:r>
          </w:p>
          <w:p w:rsidR="000A29E7" w:rsidRPr="000A29E7" w:rsidRDefault="000A29E7" w:rsidP="009244BB">
            <w:pPr>
              <w:pStyle w:val="MCSectionStyle"/>
              <w:rPr>
                <w:sz w:val="16"/>
                <w:szCs w:val="16"/>
              </w:rPr>
            </w:pPr>
          </w:p>
          <w:p w:rsidR="000A29E7" w:rsidRDefault="009A371E" w:rsidP="000A29E7">
            <w:pPr>
              <w:pStyle w:val="MCSectionStyle"/>
            </w:pPr>
            <w:r>
              <w:t xml:space="preserve">     B.      </w:t>
            </w:r>
            <w:r w:rsidR="00E13ED3">
              <w:t>21</w:t>
            </w:r>
            <w:r w:rsidR="000A29E7">
              <w:t xml:space="preserve"> and </w:t>
            </w:r>
            <w:r w:rsidR="00E13ED3">
              <w:t>35</w:t>
            </w:r>
            <w:r w:rsidR="000A29E7">
              <w:t xml:space="preserve"> respectively.      </w:t>
            </w:r>
          </w:p>
          <w:p w:rsidR="000A29E7" w:rsidRPr="000A29E7" w:rsidRDefault="000A29E7" w:rsidP="000A29E7">
            <w:pPr>
              <w:pStyle w:val="MCSectionStyle"/>
              <w:rPr>
                <w:sz w:val="16"/>
                <w:szCs w:val="16"/>
              </w:rPr>
            </w:pPr>
          </w:p>
          <w:p w:rsidR="000A29E7" w:rsidRDefault="009A371E" w:rsidP="000A29E7">
            <w:pPr>
              <w:pStyle w:val="MCSectionStyle"/>
            </w:pPr>
            <w:r>
              <w:t xml:space="preserve">     C.      </w:t>
            </w:r>
            <w:r w:rsidR="00E13ED3">
              <w:t>23</w:t>
            </w:r>
            <w:r w:rsidR="000A29E7">
              <w:t xml:space="preserve"> and </w:t>
            </w:r>
            <w:r w:rsidR="00E13ED3">
              <w:t>33</w:t>
            </w:r>
            <w:r w:rsidR="000A29E7">
              <w:t xml:space="preserve"> respectively.      </w:t>
            </w:r>
          </w:p>
          <w:p w:rsidR="000A29E7" w:rsidRPr="000A29E7" w:rsidRDefault="000A29E7" w:rsidP="000A29E7">
            <w:pPr>
              <w:pStyle w:val="MCSectionStyle"/>
              <w:rPr>
                <w:sz w:val="16"/>
                <w:szCs w:val="16"/>
              </w:rPr>
            </w:pPr>
          </w:p>
          <w:p w:rsidR="009A371E" w:rsidRDefault="000A29E7" w:rsidP="009244BB">
            <w:pPr>
              <w:pStyle w:val="MCSectionStyle"/>
            </w:pPr>
            <w:r>
              <w:t xml:space="preserve">  </w:t>
            </w:r>
            <w:r w:rsidR="009A371E">
              <w:t xml:space="preserve">   D.      </w:t>
            </w:r>
            <w:r>
              <w:t xml:space="preserve">35 and 43 respectively.      </w:t>
            </w:r>
            <w:r w:rsidR="009A371E">
              <w:t xml:space="preserve">           </w:t>
            </w:r>
          </w:p>
          <w:p w:rsidR="009A371E" w:rsidRPr="00B40032" w:rsidRDefault="009A371E" w:rsidP="009244BB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680D8C" w:rsidRPr="00C25037" w:rsidTr="00680D8C">
        <w:trPr>
          <w:cantSplit/>
        </w:trPr>
        <w:tc>
          <w:tcPr>
            <w:tcW w:w="817" w:type="dxa"/>
            <w:tcBorders>
              <w:bottom w:val="nil"/>
            </w:tcBorders>
          </w:tcPr>
          <w:p w:rsidR="00680D8C" w:rsidRPr="00B15693" w:rsidRDefault="00680D8C" w:rsidP="00680D8C">
            <w:pPr>
              <w:pStyle w:val="ListParagraph"/>
              <w:numPr>
                <w:ilvl w:val="0"/>
                <w:numId w:val="0"/>
              </w:numPr>
              <w:ind w:left="720"/>
              <w:rPr>
                <w:rFonts w:cs="Times New Roman"/>
              </w:rPr>
            </w:pPr>
          </w:p>
        </w:tc>
        <w:tc>
          <w:tcPr>
            <w:tcW w:w="9865" w:type="dxa"/>
            <w:tcBorders>
              <w:bottom w:val="nil"/>
            </w:tcBorders>
          </w:tcPr>
          <w:p w:rsidR="00680D8C" w:rsidRPr="00577868" w:rsidRDefault="00680D8C" w:rsidP="00680D8C">
            <w:pPr>
              <w:pStyle w:val="MCSectionStyle"/>
              <w:jc w:val="center"/>
              <w:rPr>
                <w:b/>
              </w:rPr>
            </w:pPr>
            <w:r w:rsidRPr="00577868">
              <w:rPr>
                <w:b/>
              </w:rPr>
              <w:t>End of Section 2 Part A</w:t>
            </w:r>
          </w:p>
          <w:p w:rsidR="00680D8C" w:rsidRDefault="00680D8C" w:rsidP="00680D8C">
            <w:pPr>
              <w:pStyle w:val="MCSectionStyle"/>
              <w:jc w:val="center"/>
            </w:pPr>
            <w:r>
              <w:rPr>
                <w:b/>
              </w:rPr>
              <w:t>Continue on</w:t>
            </w:r>
            <w:r w:rsidRPr="00577868">
              <w:rPr>
                <w:b/>
              </w:rPr>
              <w:t xml:space="preserve"> to Part B</w:t>
            </w:r>
          </w:p>
        </w:tc>
      </w:tr>
    </w:tbl>
    <w:p w:rsidR="004E1F9D" w:rsidRDefault="004E1F9D">
      <w:r>
        <w:br w:type="page"/>
      </w:r>
    </w:p>
    <w:tbl>
      <w:tblPr>
        <w:tblW w:w="10858" w:type="dxa"/>
        <w:tblInd w:w="-176" w:type="dxa"/>
        <w:tblLook w:val="04A0" w:firstRow="1" w:lastRow="0" w:firstColumn="1" w:lastColumn="0" w:noHBand="0" w:noVBand="1"/>
      </w:tblPr>
      <w:tblGrid>
        <w:gridCol w:w="567"/>
        <w:gridCol w:w="4103"/>
        <w:gridCol w:w="6188"/>
      </w:tblGrid>
      <w:tr w:rsidR="004E1F9D" w:rsidRPr="001F2230" w:rsidTr="003A09E1">
        <w:trPr>
          <w:cantSplit/>
        </w:trPr>
        <w:tc>
          <w:tcPr>
            <w:tcW w:w="4670" w:type="dxa"/>
            <w:gridSpan w:val="2"/>
            <w:vMerge w:val="restart"/>
            <w:shd w:val="clear" w:color="auto" w:fill="auto"/>
            <w:tcMar>
              <w:top w:w="113" w:type="dxa"/>
            </w:tcMar>
            <w:vAlign w:val="center"/>
          </w:tcPr>
          <w:p w:rsidR="004E1F9D" w:rsidRDefault="004E1F9D" w:rsidP="00830B05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Section 2 </w:t>
            </w:r>
          </w:p>
          <w:p w:rsidR="004E1F9D" w:rsidRPr="001F2230" w:rsidRDefault="004E1F9D" w:rsidP="00830B05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Part B</w:t>
            </w:r>
            <w:r w:rsidRPr="001F2230">
              <w:rPr>
                <w:b/>
                <w:sz w:val="32"/>
                <w:szCs w:val="32"/>
              </w:rPr>
              <w:t xml:space="preserve"> </w:t>
            </w:r>
          </w:p>
          <w:p w:rsidR="004E1F9D" w:rsidRPr="009D2C92" w:rsidRDefault="004E1F9D" w:rsidP="009D2C92">
            <w:pPr>
              <w:rPr>
                <w:sz w:val="28"/>
                <w:szCs w:val="28"/>
              </w:rPr>
            </w:pPr>
            <w:r w:rsidRPr="001F2230">
              <w:rPr>
                <w:sz w:val="28"/>
                <w:szCs w:val="28"/>
              </w:rPr>
              <w:t>Longer Answer Section</w:t>
            </w: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center"/>
          </w:tcPr>
          <w:p w:rsidR="004E1F9D" w:rsidRDefault="004E1F9D" w:rsidP="004E1F9D">
            <w:pPr>
              <w:spacing w:before="240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Name : _______________________________</w:t>
            </w:r>
          </w:p>
        </w:tc>
      </w:tr>
      <w:tr w:rsidR="004E1F9D" w:rsidRPr="001F2230" w:rsidTr="003A09E1">
        <w:trPr>
          <w:cantSplit/>
        </w:trPr>
        <w:tc>
          <w:tcPr>
            <w:tcW w:w="4670" w:type="dxa"/>
            <w:gridSpan w:val="2"/>
            <w:vMerge/>
            <w:shd w:val="clear" w:color="auto" w:fill="auto"/>
            <w:tcMar>
              <w:top w:w="113" w:type="dxa"/>
            </w:tcMar>
            <w:vAlign w:val="center"/>
          </w:tcPr>
          <w:p w:rsidR="004E1F9D" w:rsidRPr="001F2230" w:rsidRDefault="004E1F9D" w:rsidP="001F223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bottom"/>
          </w:tcPr>
          <w:p w:rsidR="004E1F9D" w:rsidRDefault="004E1F9D" w:rsidP="004E1F9D">
            <w:pPr>
              <w:spacing w:befor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Class/Teacher___________________________</w:t>
            </w:r>
          </w:p>
        </w:tc>
      </w:tr>
      <w:tr w:rsidR="00FF1257" w:rsidRPr="001F2230" w:rsidTr="003A09E1">
        <w:trPr>
          <w:cantSplit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FF1257" w:rsidRPr="001F2230" w:rsidRDefault="00FF1257" w:rsidP="001F2230">
            <w:pPr>
              <w:rPr>
                <w:rFonts w:ascii="Times New Roman" w:hAnsi="Times New Roman"/>
              </w:rPr>
            </w:pPr>
          </w:p>
        </w:tc>
        <w:tc>
          <w:tcPr>
            <w:tcW w:w="10291" w:type="dxa"/>
            <w:gridSpan w:val="2"/>
            <w:shd w:val="clear" w:color="auto" w:fill="auto"/>
            <w:tcMar>
              <w:top w:w="113" w:type="dxa"/>
            </w:tcMar>
          </w:tcPr>
          <w:p w:rsidR="00FF1257" w:rsidRPr="001F2230" w:rsidRDefault="00FF1257" w:rsidP="001F2230">
            <w:pPr>
              <w:rPr>
                <w:rFonts w:ascii="Times New Roman" w:hAnsi="Times New Roman"/>
              </w:rPr>
            </w:pPr>
          </w:p>
          <w:p w:rsidR="00634AF8" w:rsidRDefault="00634AF8" w:rsidP="001F2230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Show all necessary working to demonstrate how you obtained your answer.</w:t>
            </w:r>
          </w:p>
          <w:p w:rsidR="00FF1257" w:rsidRPr="001F2230" w:rsidRDefault="00FF1257" w:rsidP="001F2230">
            <w:pPr>
              <w:jc w:val="center"/>
              <w:rPr>
                <w:rFonts w:ascii="Times New Roman" w:hAnsi="Times New Roman"/>
              </w:rPr>
            </w:pPr>
            <w:r w:rsidRPr="001F2230">
              <w:rPr>
                <w:rFonts w:ascii="Times New Roman" w:hAnsi="Times New Roman"/>
              </w:rPr>
              <w:t xml:space="preserve">Write all working and answers in </w:t>
            </w:r>
            <w:r w:rsidR="00066CC3">
              <w:rPr>
                <w:rFonts w:ascii="Times New Roman" w:hAnsi="Times New Roman"/>
              </w:rPr>
              <w:t>the spaces provided on this examination</w:t>
            </w:r>
            <w:r w:rsidRPr="001F2230">
              <w:rPr>
                <w:rFonts w:ascii="Times New Roman" w:hAnsi="Times New Roman"/>
              </w:rPr>
              <w:t xml:space="preserve"> paper.</w:t>
            </w:r>
          </w:p>
          <w:p w:rsidR="00FF1257" w:rsidRPr="001F2230" w:rsidRDefault="00FF1257" w:rsidP="001F2230">
            <w:pPr>
              <w:jc w:val="center"/>
              <w:rPr>
                <w:rFonts w:ascii="Times New Roman" w:hAnsi="Times New Roman"/>
              </w:rPr>
            </w:pPr>
            <w:r w:rsidRPr="001F2230">
              <w:rPr>
                <w:rFonts w:ascii="Times New Roman" w:hAnsi="Times New Roman"/>
              </w:rPr>
              <w:t>Calculators are allowed for this section.</w:t>
            </w:r>
          </w:p>
          <w:p w:rsidR="00FF1257" w:rsidRPr="001F2230" w:rsidRDefault="00FF1257" w:rsidP="001F2230">
            <w:pPr>
              <w:rPr>
                <w:rFonts w:ascii="Times New Roman" w:hAnsi="Times New Roman"/>
              </w:rPr>
            </w:pPr>
          </w:p>
        </w:tc>
      </w:tr>
    </w:tbl>
    <w:p w:rsidR="003A09E1" w:rsidRDefault="003A09E1">
      <w:pPr>
        <w:rPr>
          <w:rFonts w:ascii="Times New Roman" w:hAnsi="Times New Roman"/>
        </w:rPr>
      </w:pPr>
    </w:p>
    <w:p w:rsidR="003A09E1" w:rsidRDefault="003A09E1">
      <w:pPr>
        <w:rPr>
          <w:rFonts w:ascii="Times New Roman" w:hAnsi="Times New Roman"/>
        </w:rPr>
      </w:pPr>
    </w:p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3A09E1" w:rsidRPr="003A09E1" w:rsidTr="008471C8">
        <w:trPr>
          <w:cantSplit/>
          <w:trHeight w:val="480"/>
          <w:tblHeader/>
        </w:trPr>
        <w:tc>
          <w:tcPr>
            <w:tcW w:w="9574" w:type="dxa"/>
            <w:gridSpan w:val="2"/>
          </w:tcPr>
          <w:p w:rsidR="003A09E1" w:rsidRPr="003A09E1" w:rsidRDefault="003A09E1" w:rsidP="003A09E1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66" w:type="dxa"/>
          </w:tcPr>
          <w:p w:rsidR="003A09E1" w:rsidRPr="003A09E1" w:rsidRDefault="003A09E1" w:rsidP="003A09E1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3A09E1">
              <w:rPr>
                <w:rFonts w:ascii="Times New Roman" w:eastAsia="Calibri" w:hAnsi="Times New Roman" w:cs="Times New Roman"/>
                <w:b/>
              </w:rPr>
              <w:t>Marks</w:t>
            </w:r>
          </w:p>
        </w:tc>
      </w:tr>
      <w:tr w:rsidR="003A09E1" w:rsidRPr="003A09E1" w:rsidTr="008471C8">
        <w:trPr>
          <w:cantSplit/>
          <w:trHeight w:val="851"/>
        </w:trPr>
        <w:tc>
          <w:tcPr>
            <w:tcW w:w="567" w:type="dxa"/>
          </w:tcPr>
          <w:p w:rsidR="003A09E1" w:rsidRPr="003A09E1" w:rsidRDefault="00F7591E" w:rsidP="00EA2723">
            <w:pPr>
              <w:ind w:right="-149"/>
              <w:contextualSpacing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76</w:t>
            </w:r>
            <w:r w:rsidR="00EA2723">
              <w:rPr>
                <w:rFonts w:ascii="Times New Roman" w:eastAsia="Calibri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3A09E1" w:rsidRPr="00D73A65" w:rsidRDefault="00F56507" w:rsidP="00F56507">
            <w:pPr>
              <w:pStyle w:val="Section3Style"/>
              <w:numPr>
                <w:ilvl w:val="0"/>
                <w:numId w:val="0"/>
              </w:numPr>
            </w:pPr>
            <w:r>
              <w:t>Micah buys a car which has a cash price of $25 000. She pays a 20% deposit. She is charged 6% pa simple interest on the balance, which she pays off in equal monthly instalments over 3 years.</w:t>
            </w:r>
          </w:p>
        </w:tc>
        <w:tc>
          <w:tcPr>
            <w:tcW w:w="1166" w:type="dxa"/>
          </w:tcPr>
          <w:p w:rsidR="003A09E1" w:rsidRPr="003A09E1" w:rsidRDefault="003A09E1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3A09E1" w:rsidRPr="003A09E1" w:rsidTr="008471C8">
        <w:trPr>
          <w:cantSplit/>
          <w:trHeight w:val="851"/>
        </w:trPr>
        <w:tc>
          <w:tcPr>
            <w:tcW w:w="567" w:type="dxa"/>
          </w:tcPr>
          <w:p w:rsidR="003A09E1" w:rsidRPr="003A09E1" w:rsidRDefault="003A09E1" w:rsidP="003A09E1">
            <w:pPr>
              <w:ind w:left="34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007" w:type="dxa"/>
          </w:tcPr>
          <w:p w:rsidR="003A09E1" w:rsidRDefault="00F56507" w:rsidP="00D73A65">
            <w:pPr>
              <w:pStyle w:val="Section3Style"/>
            </w:pPr>
            <w:r>
              <w:t>How much is the balance that s</w:t>
            </w:r>
            <w:r w:rsidR="004D2C9D">
              <w:t>he must repay after the deposit?</w:t>
            </w:r>
          </w:p>
          <w:p w:rsidR="004D2C9D" w:rsidRDefault="004D2C9D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</w:t>
            </w:r>
          </w:p>
          <w:p w:rsidR="004D2C9D" w:rsidRDefault="004D2C9D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4D2C9D" w:rsidRDefault="004D2C9D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4D2C9D" w:rsidRPr="00D73A65" w:rsidRDefault="004D2C9D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3A09E1" w:rsidRPr="003A09E1" w:rsidRDefault="004D2C9D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</w:t>
            </w:r>
          </w:p>
        </w:tc>
      </w:tr>
      <w:tr w:rsidR="003A09E1" w:rsidRPr="003A09E1" w:rsidTr="008471C8">
        <w:trPr>
          <w:cantSplit/>
          <w:trHeight w:val="851"/>
        </w:trPr>
        <w:tc>
          <w:tcPr>
            <w:tcW w:w="567" w:type="dxa"/>
          </w:tcPr>
          <w:p w:rsidR="003A09E1" w:rsidRPr="003A09E1" w:rsidRDefault="003A09E1" w:rsidP="003A09E1">
            <w:pPr>
              <w:ind w:left="57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007" w:type="dxa"/>
          </w:tcPr>
          <w:p w:rsidR="003A09E1" w:rsidRDefault="00F56507" w:rsidP="00D73A65">
            <w:pPr>
              <w:pStyle w:val="Section3Style"/>
            </w:pPr>
            <w:r>
              <w:t>How much is each monthly instalment?</w:t>
            </w:r>
          </w:p>
          <w:p w:rsidR="004D2C9D" w:rsidRDefault="004D2C9D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4D2C9D" w:rsidRDefault="004D2C9D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4D2C9D" w:rsidRDefault="004D2C9D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4D2C9D" w:rsidRDefault="004D2C9D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4D2C9D" w:rsidRDefault="004D2C9D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</w:t>
            </w:r>
          </w:p>
          <w:p w:rsidR="004D2C9D" w:rsidRPr="00D73A65" w:rsidRDefault="004D2C9D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3A09E1" w:rsidRPr="003A09E1" w:rsidRDefault="004D2C9D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2</w:t>
            </w:r>
          </w:p>
        </w:tc>
      </w:tr>
      <w:tr w:rsidR="00A417C8" w:rsidRPr="003A09E1" w:rsidTr="008471C8">
        <w:trPr>
          <w:cantSplit/>
          <w:trHeight w:val="851"/>
        </w:trPr>
        <w:tc>
          <w:tcPr>
            <w:tcW w:w="567" w:type="dxa"/>
          </w:tcPr>
          <w:p w:rsidR="00A417C8" w:rsidRPr="003A09E1" w:rsidRDefault="00F7591E" w:rsidP="00EA2723">
            <w:pPr>
              <w:contextualSpacing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77</w:t>
            </w:r>
            <w:r w:rsidR="00EA2723">
              <w:rPr>
                <w:rFonts w:ascii="Times New Roman" w:eastAsia="Calibri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A417C8" w:rsidRDefault="00634AF8" w:rsidP="00634AF8">
            <w:pPr>
              <w:pStyle w:val="Section3Style"/>
              <w:numPr>
                <w:ilvl w:val="0"/>
                <w:numId w:val="0"/>
              </w:numPr>
              <w:rPr>
                <w:rFonts w:cs="Times New Roman"/>
              </w:rPr>
            </w:pPr>
            <w:r>
              <w:t xml:space="preserve">Solve the equation  </w:t>
            </w:r>
            <w:r>
              <w:rPr>
                <w:rFonts w:asciiTheme="minorHAnsi" w:hAnsiTheme="minorHAnsi"/>
                <w:color w:val="FF0000"/>
                <w:position w:val="-6"/>
                <w:sz w:val="22"/>
                <w:szCs w:val="22"/>
              </w:rPr>
              <w:object w:dxaOrig="2314" w:dyaOrig="273">
                <v:shape id="_x0000_i1151" type="#_x0000_t75" style="width:115.2pt;height:13.2pt" o:ole="">
                  <v:imagedata r:id="rId348" o:title=""/>
                </v:shape>
                <o:OLEObject Type="Embed" ProgID="FXEquation.Equation" ShapeID="_x0000_i1151" DrawAspect="Content" ObjectID="_1459752101" r:id="rId349"/>
              </w:object>
            </w:r>
            <w:r>
              <w:rPr>
                <w:rFonts w:cs="Times New Roman"/>
              </w:rPr>
              <w:t>, showing your reasoning.</w:t>
            </w:r>
          </w:p>
          <w:p w:rsidR="00634AF8" w:rsidRDefault="00634AF8" w:rsidP="00634AF8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34AF8" w:rsidRDefault="00634AF8" w:rsidP="00634AF8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634AF8" w:rsidRDefault="00634AF8" w:rsidP="00634AF8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34AF8" w:rsidRDefault="00634AF8" w:rsidP="00634AF8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634AF8" w:rsidRDefault="00634AF8" w:rsidP="00634AF8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</w:t>
            </w:r>
          </w:p>
          <w:p w:rsidR="00634AF8" w:rsidRPr="00634AF8" w:rsidRDefault="00634AF8" w:rsidP="00634AF8">
            <w:pPr>
              <w:pStyle w:val="Section3Style"/>
              <w:numPr>
                <w:ilvl w:val="0"/>
                <w:numId w:val="0"/>
              </w:numPr>
              <w:rPr>
                <w:rFonts w:cs="Times New Roman"/>
              </w:rPr>
            </w:pPr>
            <w:r>
              <w:t xml:space="preserve">      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A417C8" w:rsidRPr="003A09E1" w:rsidRDefault="00634AF8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2</w:t>
            </w:r>
          </w:p>
        </w:tc>
      </w:tr>
      <w:tr w:rsidR="00A417C8" w:rsidRPr="00A417C8" w:rsidTr="008471C8">
        <w:trPr>
          <w:cantSplit/>
          <w:trHeight w:val="851"/>
        </w:trPr>
        <w:tc>
          <w:tcPr>
            <w:tcW w:w="567" w:type="dxa"/>
          </w:tcPr>
          <w:p w:rsidR="00A417C8" w:rsidRPr="00A417C8" w:rsidRDefault="00F7591E" w:rsidP="00EA2723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78</w:t>
            </w:r>
            <w:r w:rsidR="00A417C8"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A417C8" w:rsidRDefault="009274B5" w:rsidP="009274B5">
            <w:pPr>
              <w:pStyle w:val="Section3Style"/>
              <w:numPr>
                <w:ilvl w:val="0"/>
                <w:numId w:val="0"/>
              </w:numPr>
            </w:pPr>
            <w:r>
              <w:t>Jaiden makes a box which is open at the top, out of plywood in the shape shown.</w:t>
            </w:r>
          </w:p>
          <w:p w:rsidR="009274B5" w:rsidRDefault="009274B5" w:rsidP="009274B5">
            <w:pPr>
              <w:pStyle w:val="Section3Style"/>
              <w:numPr>
                <w:ilvl w:val="0"/>
                <w:numId w:val="0"/>
              </w:numPr>
            </w:pPr>
          </w:p>
          <w:p w:rsidR="009274B5" w:rsidRDefault="007F7675" w:rsidP="009274B5">
            <w:pPr>
              <w:pStyle w:val="Section3Style"/>
              <w:numPr>
                <w:ilvl w:val="0"/>
                <w:numId w:val="0"/>
              </w:numPr>
            </w:pPr>
            <w:r>
              <w:rPr>
                <w:noProof/>
                <w:lang w:eastAsia="en-AU"/>
              </w:rPr>
              <w:object w:dxaOrig="1440" w:dyaOrig="1440">
                <v:shape id="_x0000_s1250" type="#_x0000_t75" style="position:absolute;margin-left:81.75pt;margin-top:12.65pt;width:295.65pt;height:122.65pt;z-index:252063744;mso-position-horizontal-relative:text;mso-position-vertical-relative:text">
                  <v:imagedata r:id="rId350" o:title=""/>
                </v:shape>
                <o:OLEObject Type="Embed" ProgID="FXDraw.Graphic" ShapeID="_x0000_s1250" DrawAspect="Content" ObjectID="_1459752153" r:id="rId351"/>
              </w:object>
            </w:r>
          </w:p>
          <w:p w:rsidR="009274B5" w:rsidRDefault="009274B5" w:rsidP="009274B5">
            <w:pPr>
              <w:pStyle w:val="Section3Style"/>
              <w:numPr>
                <w:ilvl w:val="0"/>
                <w:numId w:val="0"/>
              </w:numPr>
            </w:pPr>
          </w:p>
          <w:p w:rsidR="009274B5" w:rsidRDefault="009274B5" w:rsidP="009274B5">
            <w:pPr>
              <w:pStyle w:val="Section3Style"/>
              <w:numPr>
                <w:ilvl w:val="0"/>
                <w:numId w:val="0"/>
              </w:numPr>
            </w:pPr>
          </w:p>
          <w:p w:rsidR="009274B5" w:rsidRDefault="009274B5" w:rsidP="009274B5">
            <w:pPr>
              <w:pStyle w:val="Section3Style"/>
              <w:numPr>
                <w:ilvl w:val="0"/>
                <w:numId w:val="0"/>
              </w:numPr>
            </w:pPr>
          </w:p>
          <w:p w:rsidR="009274B5" w:rsidRDefault="009274B5" w:rsidP="009274B5">
            <w:pPr>
              <w:pStyle w:val="Section3Style"/>
              <w:numPr>
                <w:ilvl w:val="0"/>
                <w:numId w:val="0"/>
              </w:numPr>
            </w:pPr>
          </w:p>
          <w:p w:rsidR="009274B5" w:rsidRDefault="009274B5" w:rsidP="009274B5">
            <w:pPr>
              <w:pStyle w:val="Section3Style"/>
              <w:numPr>
                <w:ilvl w:val="0"/>
                <w:numId w:val="0"/>
              </w:numPr>
            </w:pPr>
          </w:p>
          <w:p w:rsidR="009274B5" w:rsidRDefault="009274B5" w:rsidP="009274B5">
            <w:pPr>
              <w:pStyle w:val="Section3Style"/>
              <w:numPr>
                <w:ilvl w:val="0"/>
                <w:numId w:val="0"/>
              </w:numPr>
            </w:pPr>
          </w:p>
          <w:p w:rsidR="009274B5" w:rsidRDefault="009274B5" w:rsidP="009274B5">
            <w:pPr>
              <w:pStyle w:val="Section3Style"/>
              <w:numPr>
                <w:ilvl w:val="0"/>
                <w:numId w:val="0"/>
              </w:numPr>
            </w:pPr>
          </w:p>
          <w:p w:rsidR="009274B5" w:rsidRDefault="009274B5" w:rsidP="009274B5">
            <w:pPr>
              <w:pStyle w:val="Section3Style"/>
              <w:numPr>
                <w:ilvl w:val="0"/>
                <w:numId w:val="0"/>
              </w:numPr>
            </w:pPr>
          </w:p>
          <w:p w:rsidR="009274B5" w:rsidRDefault="009274B5" w:rsidP="009274B5">
            <w:pPr>
              <w:pStyle w:val="Section3Style"/>
              <w:numPr>
                <w:ilvl w:val="0"/>
                <w:numId w:val="0"/>
              </w:numPr>
            </w:pPr>
          </w:p>
          <w:p w:rsidR="009274B5" w:rsidRDefault="009274B5" w:rsidP="009274B5">
            <w:pPr>
              <w:pStyle w:val="Section3Style"/>
              <w:numPr>
                <w:ilvl w:val="0"/>
                <w:numId w:val="0"/>
              </w:numPr>
            </w:pPr>
          </w:p>
          <w:p w:rsidR="009274B5" w:rsidRPr="00D73A65" w:rsidRDefault="009274B5" w:rsidP="009274B5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A417C8" w:rsidRPr="00A417C8" w:rsidRDefault="00A417C8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A417C8" w:rsidRPr="00A417C8" w:rsidTr="008471C8">
        <w:trPr>
          <w:cantSplit/>
          <w:trHeight w:val="851"/>
        </w:trPr>
        <w:tc>
          <w:tcPr>
            <w:tcW w:w="567" w:type="dxa"/>
          </w:tcPr>
          <w:p w:rsidR="00A417C8" w:rsidRPr="00A417C8" w:rsidRDefault="00A417C8" w:rsidP="003A09E1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A417C8" w:rsidRDefault="009274B5" w:rsidP="009274B5">
            <w:pPr>
              <w:pStyle w:val="Section3Style"/>
              <w:numPr>
                <w:ilvl w:val="0"/>
                <w:numId w:val="30"/>
              </w:numPr>
            </w:pPr>
            <w:r>
              <w:t xml:space="preserve"> What area of plywood is used in the construction of the box, if none is wasted? </w:t>
            </w:r>
          </w:p>
          <w:p w:rsidR="009274B5" w:rsidRDefault="009274B5" w:rsidP="009274B5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9274B5" w:rsidRDefault="009274B5" w:rsidP="009274B5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9274B5" w:rsidRDefault="009274B5" w:rsidP="009274B5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9274B5" w:rsidRPr="00D73A65" w:rsidRDefault="009274B5" w:rsidP="009274B5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A417C8" w:rsidRPr="00A417C8" w:rsidRDefault="009274B5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A417C8" w:rsidRPr="00A417C8" w:rsidTr="008471C8">
        <w:trPr>
          <w:cantSplit/>
          <w:trHeight w:val="851"/>
        </w:trPr>
        <w:tc>
          <w:tcPr>
            <w:tcW w:w="567" w:type="dxa"/>
          </w:tcPr>
          <w:p w:rsidR="00A417C8" w:rsidRPr="00A417C8" w:rsidRDefault="00A417C8" w:rsidP="003A09E1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5333B6" w:rsidRDefault="005333B6" w:rsidP="005333B6">
            <w:pPr>
              <w:pStyle w:val="Section3Style"/>
              <w:numPr>
                <w:ilvl w:val="0"/>
                <w:numId w:val="30"/>
              </w:numPr>
            </w:pPr>
            <w:r>
              <w:t>Jaiden also wants to make an insert which will sit inside the box.</w:t>
            </w:r>
          </w:p>
          <w:p w:rsidR="005333B6" w:rsidRDefault="007F7675" w:rsidP="005333B6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rPr>
                <w:noProof/>
                <w:lang w:eastAsia="en-AU"/>
              </w:rPr>
              <w:object w:dxaOrig="1440" w:dyaOrig="1440">
                <v:shape id="_x0000_s1251" type="#_x0000_t75" style="position:absolute;left:0;text-align:left;margin-left:58.9pt;margin-top:3.75pt;width:322pt;height:114.45pt;z-index:252064768;mso-position-horizontal-relative:text;mso-position-vertical-relative:text">
                  <v:imagedata r:id="rId352" o:title=""/>
                </v:shape>
                <o:OLEObject Type="Embed" ProgID="FXDraw.Graphic" ShapeID="_x0000_s1251" DrawAspect="Content" ObjectID="_1459752154" r:id="rId353"/>
              </w:object>
            </w:r>
          </w:p>
          <w:p w:rsidR="005333B6" w:rsidRDefault="005333B6" w:rsidP="005333B6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5333B6" w:rsidRDefault="005333B6" w:rsidP="005333B6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5333B6" w:rsidRDefault="005333B6" w:rsidP="005333B6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5333B6" w:rsidRDefault="005333B6" w:rsidP="005333B6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5333B6" w:rsidRDefault="005333B6" w:rsidP="005333B6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5333B6" w:rsidRDefault="005333B6" w:rsidP="005333B6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8471C8" w:rsidRDefault="008471C8" w:rsidP="005333B6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5333B6" w:rsidRDefault="005333B6" w:rsidP="005333B6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417C8" w:rsidRDefault="005333B6" w:rsidP="005333B6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 xml:space="preserve">It is to be </w:t>
            </w:r>
            <w:r w:rsidR="009274B5">
              <w:t xml:space="preserve">a pyramid which has a base the same </w:t>
            </w:r>
            <w:r>
              <w:t xml:space="preserve">shape </w:t>
            </w:r>
            <w:r w:rsidR="009274B5">
              <w:t xml:space="preserve">as the opening </w:t>
            </w:r>
            <w:r>
              <w:t>in the box, an</w:t>
            </w:r>
            <w:r w:rsidR="008471C8">
              <w:t>d with the same height as the box</w:t>
            </w:r>
            <w:r>
              <w:t xml:space="preserve">.  </w:t>
            </w:r>
          </w:p>
          <w:p w:rsidR="008471C8" w:rsidRDefault="008471C8" w:rsidP="005333B6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5333B6" w:rsidRDefault="005333B6" w:rsidP="005333B6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What volume would this pyramid contain?</w:t>
            </w:r>
          </w:p>
          <w:p w:rsidR="008471C8" w:rsidRDefault="008471C8" w:rsidP="008471C8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8471C8" w:rsidRDefault="008471C8" w:rsidP="008471C8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8471C8" w:rsidRDefault="008471C8" w:rsidP="008471C8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8471C8" w:rsidRPr="00D73A65" w:rsidRDefault="008471C8" w:rsidP="008471C8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A417C8" w:rsidRPr="00A417C8" w:rsidRDefault="005333B6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</w:tbl>
    <w:p w:rsidR="00530FE6" w:rsidRDefault="00530FE6">
      <w:r>
        <w:br w:type="page"/>
      </w:r>
    </w:p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A417C8" w:rsidRPr="00A417C8" w:rsidTr="008471C8">
        <w:trPr>
          <w:cantSplit/>
          <w:trHeight w:val="851"/>
        </w:trPr>
        <w:tc>
          <w:tcPr>
            <w:tcW w:w="567" w:type="dxa"/>
          </w:tcPr>
          <w:p w:rsidR="00A417C8" w:rsidRPr="00A417C8" w:rsidRDefault="00F7591E" w:rsidP="00EA2723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79</w:t>
            </w:r>
            <w:r w:rsidR="00A417C8"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407085" w:rsidRDefault="007F7675" w:rsidP="00ED5D5A">
            <w:pPr>
              <w:pStyle w:val="Section3Style"/>
              <w:numPr>
                <w:ilvl w:val="0"/>
                <w:numId w:val="0"/>
              </w:numPr>
              <w:ind w:right="4538"/>
            </w:pPr>
            <w:r>
              <w:rPr>
                <w:noProof/>
                <w:lang w:eastAsia="en-AU"/>
              </w:rPr>
              <w:object w:dxaOrig="1440" w:dyaOrig="1440">
                <v:shape id="_x0000_s1252" type="#_x0000_t75" style="position:absolute;margin-left:277.45pt;margin-top:1.35pt;width:100.55pt;height:131.8pt;z-index:252065792;mso-position-horizontal-relative:text;mso-position-vertical-relative:text">
                  <v:imagedata r:id="rId354" o:title=""/>
                </v:shape>
                <o:OLEObject Type="Embed" ProgID="FXDraw.Graphic" ShapeID="_x0000_s1252" DrawAspect="Content" ObjectID="_1459752155" r:id="rId355"/>
              </w:object>
            </w:r>
            <w:r w:rsidR="00ED5D5A">
              <w:t>Michael rows his kayak from A, a distance of 3.6 km on a bearing 125</w:t>
            </w:r>
            <w:r w:rsidR="00ED5D5A" w:rsidRPr="00ED5D5A">
              <w:rPr>
                <w:vertAlign w:val="superscript"/>
              </w:rPr>
              <w:t>o</w:t>
            </w:r>
            <w:r w:rsidR="00ED5D5A">
              <w:t xml:space="preserve"> to B.</w:t>
            </w:r>
          </w:p>
          <w:p w:rsidR="00ED5D5A" w:rsidRDefault="00ED5D5A" w:rsidP="00ED5D5A">
            <w:pPr>
              <w:pStyle w:val="Section3Style"/>
              <w:numPr>
                <w:ilvl w:val="0"/>
                <w:numId w:val="0"/>
              </w:numPr>
              <w:ind w:right="4538"/>
            </w:pPr>
            <w:r>
              <w:t xml:space="preserve">His support boat heads due south from A and reaches </w:t>
            </w:r>
            <w:r w:rsidRPr="00ED5D5A">
              <w:rPr>
                <w:i/>
              </w:rPr>
              <w:t>C</w:t>
            </w:r>
            <w:r>
              <w:t xml:space="preserve"> </w:t>
            </w:r>
            <w:r w:rsidR="00283DDA">
              <w:t>which is due west of</w:t>
            </w:r>
            <w:r>
              <w:t xml:space="preserve"> </w:t>
            </w:r>
            <w:r w:rsidRPr="00ED5D5A">
              <w:rPr>
                <w:i/>
              </w:rPr>
              <w:t>B</w:t>
            </w:r>
            <w:r>
              <w:t xml:space="preserve">. </w:t>
            </w:r>
          </w:p>
          <w:p w:rsidR="00407085" w:rsidRDefault="00407085" w:rsidP="005333B6">
            <w:pPr>
              <w:pStyle w:val="Section3Style"/>
              <w:numPr>
                <w:ilvl w:val="0"/>
                <w:numId w:val="0"/>
              </w:numPr>
            </w:pPr>
            <w:r>
              <w:t xml:space="preserve">    </w:t>
            </w:r>
          </w:p>
          <w:p w:rsidR="00407085" w:rsidRDefault="00407085" w:rsidP="005333B6">
            <w:pPr>
              <w:pStyle w:val="Section3Style"/>
              <w:numPr>
                <w:ilvl w:val="0"/>
                <w:numId w:val="0"/>
              </w:numPr>
            </w:pPr>
          </w:p>
          <w:p w:rsidR="00ED5D5A" w:rsidRDefault="00ED5D5A" w:rsidP="005333B6">
            <w:pPr>
              <w:pStyle w:val="Section3Style"/>
              <w:numPr>
                <w:ilvl w:val="0"/>
                <w:numId w:val="0"/>
              </w:numPr>
            </w:pPr>
          </w:p>
          <w:p w:rsidR="00ED5D5A" w:rsidRDefault="00ED5D5A" w:rsidP="005333B6">
            <w:pPr>
              <w:pStyle w:val="Section3Style"/>
              <w:numPr>
                <w:ilvl w:val="0"/>
                <w:numId w:val="0"/>
              </w:numPr>
            </w:pPr>
          </w:p>
          <w:p w:rsidR="00ED5D5A" w:rsidRDefault="00ED5D5A" w:rsidP="005333B6">
            <w:pPr>
              <w:pStyle w:val="Section3Style"/>
              <w:numPr>
                <w:ilvl w:val="0"/>
                <w:numId w:val="0"/>
              </w:numPr>
            </w:pPr>
          </w:p>
          <w:p w:rsidR="00ED5D5A" w:rsidRPr="00D73A65" w:rsidRDefault="00ED5D5A" w:rsidP="005333B6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A417C8" w:rsidRPr="00A417C8" w:rsidRDefault="00A417C8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A417C8" w:rsidRPr="00A417C8" w:rsidTr="008471C8">
        <w:trPr>
          <w:cantSplit/>
          <w:trHeight w:val="851"/>
        </w:trPr>
        <w:tc>
          <w:tcPr>
            <w:tcW w:w="567" w:type="dxa"/>
          </w:tcPr>
          <w:p w:rsidR="00A417C8" w:rsidRPr="00A417C8" w:rsidRDefault="00A417C8" w:rsidP="003A09E1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A417C8" w:rsidRDefault="00ED5D5A" w:rsidP="00ED5D5A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(a) </w:t>
            </w:r>
            <w:r w:rsidR="00ED5E71">
              <w:t xml:space="preserve">  Show that the distance from B to C is 2.9 km</w:t>
            </w:r>
            <w:r w:rsidR="00203EEA">
              <w:t xml:space="preserve"> (to the nearest 100 m)</w:t>
            </w:r>
            <w:r w:rsidR="00ED5E71">
              <w:t>.</w:t>
            </w:r>
          </w:p>
          <w:p w:rsidR="00ED5E71" w:rsidRDefault="00ED5E71" w:rsidP="00ED5E71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ED5E71" w:rsidRDefault="00ED5E71" w:rsidP="00ED5E71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ED5E71" w:rsidRDefault="00ED5E71" w:rsidP="00ED5E71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ED5E71" w:rsidRDefault="00ED5E71" w:rsidP="00ED5E71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ED5E71" w:rsidRDefault="00ED5E71" w:rsidP="00ED5E71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ED5E71" w:rsidRPr="00D73A65" w:rsidRDefault="00ED5E71" w:rsidP="00ED5E71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A417C8" w:rsidRPr="00A417C8" w:rsidRDefault="00203EEA" w:rsidP="00C25037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A417C8" w:rsidRPr="00A417C8" w:rsidTr="008471C8">
        <w:trPr>
          <w:cantSplit/>
          <w:trHeight w:val="851"/>
        </w:trPr>
        <w:tc>
          <w:tcPr>
            <w:tcW w:w="567" w:type="dxa"/>
          </w:tcPr>
          <w:p w:rsidR="00A417C8" w:rsidRPr="00A417C8" w:rsidRDefault="00A417C8" w:rsidP="003A09E1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ED5E71" w:rsidRDefault="00ED5D5A" w:rsidP="00ED5D5A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(b)</w:t>
            </w:r>
            <w:r w:rsidR="00ED5E71">
              <w:t xml:space="preserve">  Michael then rows</w:t>
            </w:r>
            <w:r w:rsidR="00283DDA">
              <w:t xml:space="preserve"> a distance of 3.2 km</w:t>
            </w:r>
            <w:r w:rsidR="00ED5E71">
              <w:t xml:space="preserve"> from </w:t>
            </w:r>
            <w:r w:rsidR="00ED5E71" w:rsidRPr="00283DDA">
              <w:rPr>
                <w:i/>
              </w:rPr>
              <w:t>B</w:t>
            </w:r>
            <w:r w:rsidR="00ED5E71">
              <w:t xml:space="preserve"> to </w:t>
            </w:r>
            <w:r w:rsidR="00283DDA">
              <w:t xml:space="preserve">meet his support boat which has continued due south to </w:t>
            </w:r>
            <w:r w:rsidR="00283DDA" w:rsidRPr="00283DDA">
              <w:rPr>
                <w:i/>
              </w:rPr>
              <w:t>D</w:t>
            </w:r>
            <w:r w:rsidR="00283DDA">
              <w:t>.</w:t>
            </w:r>
          </w:p>
          <w:p w:rsidR="00283DDA" w:rsidRDefault="00283DDA" w:rsidP="00ED5D5A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     On what bearing does he row from </w:t>
            </w:r>
            <w:r w:rsidRPr="00283DDA">
              <w:rPr>
                <w:i/>
              </w:rPr>
              <w:t>B</w:t>
            </w:r>
            <w:r>
              <w:t xml:space="preserve"> to </w:t>
            </w:r>
            <w:r w:rsidRPr="00283DDA">
              <w:rPr>
                <w:i/>
              </w:rPr>
              <w:t>D</w:t>
            </w:r>
            <w:r>
              <w:t>?</w:t>
            </w:r>
          </w:p>
          <w:p w:rsidR="00ED5E71" w:rsidRDefault="00ED5E71" w:rsidP="00ED5E71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ED5E71" w:rsidRDefault="00ED5E71" w:rsidP="00ED5E71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ED5E71" w:rsidRDefault="00ED5E71" w:rsidP="00ED5E71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ED5E71" w:rsidRDefault="00ED5E71" w:rsidP="00ED5E71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</w:t>
            </w:r>
          </w:p>
          <w:p w:rsidR="00ED5E71" w:rsidRDefault="00ED5E71" w:rsidP="00ED5E71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ED5E71" w:rsidRDefault="00ED5E71" w:rsidP="00ED5E71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ED5E71" w:rsidRDefault="00ED5E71" w:rsidP="00ED5E71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417C8" w:rsidRPr="00D73A65" w:rsidRDefault="00ED5E71" w:rsidP="00ED5E71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…………………………………………………………………………………………. </w:t>
            </w:r>
          </w:p>
        </w:tc>
        <w:tc>
          <w:tcPr>
            <w:tcW w:w="1166" w:type="dxa"/>
          </w:tcPr>
          <w:p w:rsidR="00A417C8" w:rsidRPr="00A417C8" w:rsidRDefault="00203EEA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</w:tr>
      <w:tr w:rsidR="00A417C8" w:rsidRPr="00A417C8" w:rsidTr="008471C8">
        <w:trPr>
          <w:cantSplit/>
          <w:trHeight w:val="851"/>
        </w:trPr>
        <w:tc>
          <w:tcPr>
            <w:tcW w:w="567" w:type="dxa"/>
          </w:tcPr>
          <w:p w:rsidR="00A417C8" w:rsidRPr="00A417C8" w:rsidRDefault="00F7591E" w:rsidP="00EA2723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  <w:r w:rsidR="00A417C8"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A417C8" w:rsidRDefault="00530FE6" w:rsidP="00203EEA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Kasey</w:t>
            </w:r>
            <w:r w:rsidR="00203EEA">
              <w:t xml:space="preserve"> and Claire</w:t>
            </w:r>
            <w:r>
              <w:t xml:space="preserve"> do a survey of the main interests of the students in their maths class.</w:t>
            </w:r>
          </w:p>
          <w:p w:rsidR="00530FE6" w:rsidRDefault="00530FE6" w:rsidP="00203EEA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The results are shown in the table below.</w:t>
            </w:r>
          </w:p>
          <w:tbl>
            <w:tblPr>
              <w:tblStyle w:val="TableGrid"/>
              <w:tblW w:w="0" w:type="auto"/>
              <w:tblInd w:w="720" w:type="dxa"/>
              <w:tblLayout w:type="fixed"/>
              <w:tblLook w:val="04A0" w:firstRow="1" w:lastRow="0" w:firstColumn="1" w:lastColumn="0" w:noHBand="0" w:noVBand="1"/>
            </w:tblPr>
            <w:tblGrid>
              <w:gridCol w:w="2041"/>
              <w:gridCol w:w="2479"/>
            </w:tblGrid>
            <w:tr w:rsidR="00530FE6" w:rsidTr="00153B8A">
              <w:tc>
                <w:tcPr>
                  <w:tcW w:w="2041" w:type="dxa"/>
                </w:tcPr>
                <w:p w:rsidR="00530FE6" w:rsidRDefault="00530FE6" w:rsidP="00203EEA">
                  <w:pPr>
                    <w:pStyle w:val="Section3Style"/>
                    <w:numPr>
                      <w:ilvl w:val="0"/>
                      <w:numId w:val="0"/>
                    </w:numPr>
                  </w:pPr>
                  <w:r>
                    <w:t>Interest</w:t>
                  </w:r>
                </w:p>
              </w:tc>
              <w:tc>
                <w:tcPr>
                  <w:tcW w:w="2479" w:type="dxa"/>
                </w:tcPr>
                <w:p w:rsidR="00530FE6" w:rsidRDefault="00530FE6" w:rsidP="00530FE6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Number of students</w:t>
                  </w:r>
                </w:p>
              </w:tc>
            </w:tr>
            <w:tr w:rsidR="00530FE6" w:rsidTr="00153B8A">
              <w:tc>
                <w:tcPr>
                  <w:tcW w:w="2041" w:type="dxa"/>
                </w:tcPr>
                <w:p w:rsidR="00530FE6" w:rsidRDefault="00530FE6" w:rsidP="00203EEA">
                  <w:pPr>
                    <w:pStyle w:val="Section3Style"/>
                    <w:numPr>
                      <w:ilvl w:val="0"/>
                      <w:numId w:val="0"/>
                    </w:numPr>
                  </w:pPr>
                  <w:r>
                    <w:t>Music</w:t>
                  </w:r>
                </w:p>
              </w:tc>
              <w:tc>
                <w:tcPr>
                  <w:tcW w:w="2479" w:type="dxa"/>
                </w:tcPr>
                <w:p w:rsidR="00530FE6" w:rsidRDefault="00530FE6" w:rsidP="00530FE6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5</w:t>
                  </w:r>
                </w:p>
              </w:tc>
            </w:tr>
            <w:tr w:rsidR="00530FE6" w:rsidTr="00153B8A">
              <w:tc>
                <w:tcPr>
                  <w:tcW w:w="2041" w:type="dxa"/>
                </w:tcPr>
                <w:p w:rsidR="00530FE6" w:rsidRDefault="00530FE6" w:rsidP="00203EEA">
                  <w:pPr>
                    <w:pStyle w:val="Section3Style"/>
                    <w:numPr>
                      <w:ilvl w:val="0"/>
                      <w:numId w:val="0"/>
                    </w:numPr>
                  </w:pPr>
                  <w:r>
                    <w:t>Sport</w:t>
                  </w:r>
                </w:p>
              </w:tc>
              <w:tc>
                <w:tcPr>
                  <w:tcW w:w="2479" w:type="dxa"/>
                </w:tcPr>
                <w:p w:rsidR="00530FE6" w:rsidRDefault="00530FE6" w:rsidP="00530FE6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6</w:t>
                  </w:r>
                </w:p>
              </w:tc>
            </w:tr>
            <w:tr w:rsidR="00530FE6" w:rsidTr="00153B8A">
              <w:tc>
                <w:tcPr>
                  <w:tcW w:w="2041" w:type="dxa"/>
                </w:tcPr>
                <w:p w:rsidR="00530FE6" w:rsidRDefault="00530FE6" w:rsidP="00203EEA">
                  <w:pPr>
                    <w:pStyle w:val="Section3Style"/>
                    <w:numPr>
                      <w:ilvl w:val="0"/>
                      <w:numId w:val="0"/>
                    </w:numPr>
                  </w:pPr>
                  <w:r>
                    <w:t>Movies</w:t>
                  </w:r>
                </w:p>
              </w:tc>
              <w:tc>
                <w:tcPr>
                  <w:tcW w:w="2479" w:type="dxa"/>
                </w:tcPr>
                <w:p w:rsidR="00530FE6" w:rsidRDefault="00530FE6" w:rsidP="00530FE6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4</w:t>
                  </w:r>
                </w:p>
              </w:tc>
            </w:tr>
            <w:tr w:rsidR="00530FE6" w:rsidTr="00153B8A">
              <w:tc>
                <w:tcPr>
                  <w:tcW w:w="2041" w:type="dxa"/>
                </w:tcPr>
                <w:p w:rsidR="00530FE6" w:rsidRDefault="00530FE6" w:rsidP="00203EEA">
                  <w:pPr>
                    <w:pStyle w:val="Section3Style"/>
                    <w:numPr>
                      <w:ilvl w:val="0"/>
                      <w:numId w:val="0"/>
                    </w:numPr>
                  </w:pPr>
                  <w:r>
                    <w:t>Games</w:t>
                  </w:r>
                </w:p>
              </w:tc>
              <w:tc>
                <w:tcPr>
                  <w:tcW w:w="2479" w:type="dxa"/>
                </w:tcPr>
                <w:p w:rsidR="00530FE6" w:rsidRDefault="00530FE6" w:rsidP="00530FE6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3</w:t>
                  </w:r>
                </w:p>
              </w:tc>
            </w:tr>
            <w:tr w:rsidR="00530FE6" w:rsidTr="00153B8A">
              <w:tc>
                <w:tcPr>
                  <w:tcW w:w="2041" w:type="dxa"/>
                </w:tcPr>
                <w:p w:rsidR="00530FE6" w:rsidRDefault="00530FE6" w:rsidP="00203EEA">
                  <w:pPr>
                    <w:pStyle w:val="Section3Style"/>
                    <w:numPr>
                      <w:ilvl w:val="0"/>
                      <w:numId w:val="0"/>
                    </w:numPr>
                  </w:pPr>
                  <w:r>
                    <w:t>Dance</w:t>
                  </w:r>
                </w:p>
              </w:tc>
              <w:tc>
                <w:tcPr>
                  <w:tcW w:w="2479" w:type="dxa"/>
                </w:tcPr>
                <w:p w:rsidR="00530FE6" w:rsidRDefault="00530FE6" w:rsidP="00530FE6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4</w:t>
                  </w:r>
                </w:p>
              </w:tc>
            </w:tr>
            <w:tr w:rsidR="00530FE6" w:rsidTr="00153B8A">
              <w:tc>
                <w:tcPr>
                  <w:tcW w:w="2041" w:type="dxa"/>
                </w:tcPr>
                <w:p w:rsidR="00530FE6" w:rsidRDefault="00530FE6" w:rsidP="00203EEA">
                  <w:pPr>
                    <w:pStyle w:val="Section3Style"/>
                    <w:numPr>
                      <w:ilvl w:val="0"/>
                      <w:numId w:val="0"/>
                    </w:numPr>
                  </w:pPr>
                  <w:r>
                    <w:t>Pets</w:t>
                  </w:r>
                </w:p>
              </w:tc>
              <w:tc>
                <w:tcPr>
                  <w:tcW w:w="2479" w:type="dxa"/>
                </w:tcPr>
                <w:p w:rsidR="00530FE6" w:rsidRDefault="00530FE6" w:rsidP="00530FE6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3</w:t>
                  </w:r>
                </w:p>
              </w:tc>
            </w:tr>
          </w:tbl>
          <w:p w:rsidR="00530FE6" w:rsidRDefault="00530FE6" w:rsidP="00203EEA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530FE6" w:rsidRPr="00D73A65" w:rsidRDefault="00530FE6" w:rsidP="00153B8A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     </w:t>
            </w:r>
            <w:r w:rsidR="00153B8A">
              <w:t xml:space="preserve">A student from the class was chosen at random. </w:t>
            </w:r>
          </w:p>
        </w:tc>
        <w:tc>
          <w:tcPr>
            <w:tcW w:w="1166" w:type="dxa"/>
          </w:tcPr>
          <w:p w:rsidR="00A417C8" w:rsidRPr="00A417C8" w:rsidRDefault="00A417C8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A417C8" w:rsidRPr="00A417C8" w:rsidTr="00153B8A">
        <w:trPr>
          <w:cantSplit/>
        </w:trPr>
        <w:tc>
          <w:tcPr>
            <w:tcW w:w="567" w:type="dxa"/>
          </w:tcPr>
          <w:p w:rsidR="00A417C8" w:rsidRPr="00A417C8" w:rsidRDefault="00A417C8" w:rsidP="003A09E1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A417C8" w:rsidRDefault="00153B8A" w:rsidP="00153B8A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(a)   </w:t>
            </w:r>
            <w:r w:rsidR="00530FE6">
              <w:t xml:space="preserve">  </w:t>
            </w:r>
            <w:r w:rsidR="00B33021">
              <w:t>W</w:t>
            </w:r>
            <w:r>
              <w:t>hat is the probability that their interest was music ?</w:t>
            </w:r>
          </w:p>
          <w:p w:rsidR="00153B8A" w:rsidRDefault="00153B8A" w:rsidP="00153B8A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153B8A" w:rsidRPr="00D73A65" w:rsidRDefault="00153B8A" w:rsidP="00153B8A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A417C8" w:rsidRPr="00A417C8" w:rsidRDefault="00A417C8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A417C8" w:rsidRPr="00A417C8" w:rsidTr="00153B8A">
        <w:trPr>
          <w:cantSplit/>
        </w:trPr>
        <w:tc>
          <w:tcPr>
            <w:tcW w:w="567" w:type="dxa"/>
          </w:tcPr>
          <w:p w:rsidR="00A417C8" w:rsidRPr="00A417C8" w:rsidRDefault="00A417C8" w:rsidP="003A09E1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153B8A" w:rsidRDefault="00203EEA" w:rsidP="00153B8A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(b)</w:t>
            </w:r>
            <w:r w:rsidR="00153B8A">
              <w:t xml:space="preserve">    What is the probability that their interest was not dance ?</w:t>
            </w:r>
          </w:p>
          <w:p w:rsidR="00153B8A" w:rsidRDefault="00153B8A" w:rsidP="00153B8A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417C8" w:rsidRPr="00D73A65" w:rsidRDefault="00153B8A" w:rsidP="00153B8A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A417C8" w:rsidRPr="00A417C8" w:rsidRDefault="00A417C8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203EEA" w:rsidRPr="00A417C8" w:rsidTr="00153B8A">
        <w:trPr>
          <w:cantSplit/>
        </w:trPr>
        <w:tc>
          <w:tcPr>
            <w:tcW w:w="567" w:type="dxa"/>
          </w:tcPr>
          <w:p w:rsidR="00203EEA" w:rsidRPr="00A417C8" w:rsidRDefault="00203EEA" w:rsidP="003A09E1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153B8A" w:rsidRDefault="00203EEA" w:rsidP="00153B8A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(c)</w:t>
            </w:r>
            <w:r w:rsidR="00153B8A">
              <w:t xml:space="preserve"> </w:t>
            </w:r>
            <w:r w:rsidR="00B33021">
              <w:t xml:space="preserve">   </w:t>
            </w:r>
            <w:r w:rsidR="00153B8A">
              <w:t>What is the probability that their interest was</w:t>
            </w:r>
            <w:r w:rsidR="00F7144F">
              <w:t xml:space="preserve"> either sport</w:t>
            </w:r>
            <w:r w:rsidR="00153B8A">
              <w:t xml:space="preserve"> </w:t>
            </w:r>
            <w:r w:rsidR="00F7144F">
              <w:t>or movies</w:t>
            </w:r>
            <w:r w:rsidR="00153B8A">
              <w:t xml:space="preserve"> ?</w:t>
            </w:r>
          </w:p>
          <w:p w:rsidR="00153B8A" w:rsidRDefault="00153B8A" w:rsidP="00153B8A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203EEA" w:rsidRDefault="00153B8A" w:rsidP="00153B8A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203EEA" w:rsidRPr="00A417C8" w:rsidRDefault="00203EEA" w:rsidP="00C25037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A417C8" w:rsidRPr="00A417C8" w:rsidTr="00153B8A">
        <w:trPr>
          <w:cantSplit/>
        </w:trPr>
        <w:tc>
          <w:tcPr>
            <w:tcW w:w="567" w:type="dxa"/>
          </w:tcPr>
          <w:p w:rsidR="00A417C8" w:rsidRPr="00A417C8" w:rsidRDefault="00F7591E" w:rsidP="00EA2723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81</w:t>
            </w:r>
            <w:r w:rsidR="00A417C8"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A417C8" w:rsidRDefault="00507757" w:rsidP="00F7144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    The back to back dot plot was used to compare the number of accidents per week at two intersections along Main Road.</w:t>
            </w:r>
          </w:p>
          <w:tbl>
            <w:tblPr>
              <w:tblStyle w:val="TableGrid"/>
              <w:tblW w:w="0" w:type="auto"/>
              <w:tblInd w:w="720" w:type="dxa"/>
              <w:tblLayout w:type="fixed"/>
              <w:tblLook w:val="04A0" w:firstRow="1" w:lastRow="0" w:firstColumn="1" w:lastColumn="0" w:noHBand="0" w:noVBand="1"/>
            </w:tblPr>
            <w:tblGrid>
              <w:gridCol w:w="454"/>
              <w:gridCol w:w="454"/>
              <w:gridCol w:w="454"/>
              <w:gridCol w:w="454"/>
              <w:gridCol w:w="454"/>
              <w:gridCol w:w="1688"/>
              <w:gridCol w:w="454"/>
              <w:gridCol w:w="454"/>
              <w:gridCol w:w="454"/>
              <w:gridCol w:w="454"/>
              <w:gridCol w:w="454"/>
            </w:tblGrid>
            <w:tr w:rsidR="006C626F" w:rsidTr="000B0B43">
              <w:tc>
                <w:tcPr>
                  <w:tcW w:w="2270" w:type="dxa"/>
                  <w:gridSpan w:val="5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Darke Street</w:t>
                  </w:r>
                </w:p>
              </w:tc>
              <w:tc>
                <w:tcPr>
                  <w:tcW w:w="1688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Number of</w:t>
                  </w:r>
                </w:p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accidents per week</w:t>
                  </w:r>
                </w:p>
              </w:tc>
              <w:tc>
                <w:tcPr>
                  <w:tcW w:w="2270" w:type="dxa"/>
                  <w:gridSpan w:val="5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Keene Avenue</w:t>
                  </w:r>
                </w:p>
              </w:tc>
            </w:tr>
            <w:tr w:rsidR="006C626F" w:rsidTr="006C626F">
              <w:tc>
                <w:tcPr>
                  <w:tcW w:w="454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left w:val="nil"/>
                    <w:bottom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rPr>
                      <w:rFonts w:cs="Times New Roman"/>
                    </w:rPr>
                    <w:t>●</w:t>
                  </w:r>
                </w:p>
              </w:tc>
              <w:tc>
                <w:tcPr>
                  <w:tcW w:w="1688" w:type="dxa"/>
                  <w:tcBorders>
                    <w:bottom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0</w:t>
                  </w:r>
                </w:p>
              </w:tc>
              <w:tc>
                <w:tcPr>
                  <w:tcW w:w="454" w:type="dxa"/>
                  <w:tcBorders>
                    <w:bottom w:val="nil"/>
                    <w:right w:val="nil"/>
                  </w:tcBorders>
                </w:tcPr>
                <w:p w:rsidR="006C626F" w:rsidRDefault="006C626F">
                  <w:r w:rsidRPr="00300D79">
                    <w:t>●</w:t>
                  </w:r>
                </w:p>
              </w:tc>
              <w:tc>
                <w:tcPr>
                  <w:tcW w:w="454" w:type="dxa"/>
                  <w:tcBorders>
                    <w:left w:val="nil"/>
                    <w:bottom w:val="nil"/>
                    <w:right w:val="nil"/>
                  </w:tcBorders>
                </w:tcPr>
                <w:p w:rsidR="006C626F" w:rsidRDefault="006C626F">
                  <w:r w:rsidRPr="00300D79">
                    <w:t>●</w:t>
                  </w:r>
                </w:p>
              </w:tc>
              <w:tc>
                <w:tcPr>
                  <w:tcW w:w="454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left w:val="nil"/>
                    <w:bottom w:val="nil"/>
                    <w:right w:val="nil"/>
                  </w:tcBorders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</w:tr>
            <w:tr w:rsidR="006C626F" w:rsidTr="006C626F"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rPr>
                      <w:rFonts w:cs="Times New Roman"/>
                    </w:rPr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rPr>
                      <w:rFonts w:cs="Times New Roman"/>
                    </w:rPr>
                    <w:t>●</w:t>
                  </w:r>
                </w:p>
              </w:tc>
              <w:tc>
                <w:tcPr>
                  <w:tcW w:w="1688" w:type="dxa"/>
                  <w:tcBorders>
                    <w:top w:val="nil"/>
                    <w:bottom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</w:t>
                  </w:r>
                </w:p>
              </w:tc>
              <w:tc>
                <w:tcPr>
                  <w:tcW w:w="454" w:type="dxa"/>
                  <w:tcBorders>
                    <w:top w:val="nil"/>
                    <w:bottom w:val="nil"/>
                    <w:right w:val="nil"/>
                  </w:tcBorders>
                </w:tcPr>
                <w:p w:rsidR="006C626F" w:rsidRDefault="006C626F">
                  <w:r w:rsidRPr="00C844B0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>
                  <w:r w:rsidRPr="00C844B0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>
                  <w:r w:rsidRPr="00C844B0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</w:tr>
            <w:tr w:rsidR="006C626F" w:rsidTr="006C626F"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/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>
                  <w:r w:rsidRPr="00991FF0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>
                  <w:r w:rsidRPr="00991FF0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</w:tcBorders>
                </w:tcPr>
                <w:p w:rsidR="006C626F" w:rsidRDefault="006C626F">
                  <w:r w:rsidRPr="00991FF0">
                    <w:t>●</w:t>
                  </w:r>
                </w:p>
              </w:tc>
              <w:tc>
                <w:tcPr>
                  <w:tcW w:w="1688" w:type="dxa"/>
                  <w:tcBorders>
                    <w:top w:val="nil"/>
                    <w:bottom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2</w:t>
                  </w:r>
                </w:p>
              </w:tc>
              <w:tc>
                <w:tcPr>
                  <w:tcW w:w="454" w:type="dxa"/>
                  <w:tcBorders>
                    <w:top w:val="nil"/>
                    <w:bottom w:val="nil"/>
                    <w:right w:val="nil"/>
                  </w:tcBorders>
                </w:tcPr>
                <w:p w:rsidR="006C626F" w:rsidRDefault="006C626F">
                  <w:r w:rsidRPr="00656A9E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>
                  <w:r w:rsidRPr="00656A9E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>
                  <w:r w:rsidRPr="00656A9E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>
                  <w:r w:rsidRPr="00656A9E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●</w:t>
                  </w:r>
                </w:p>
              </w:tc>
            </w:tr>
            <w:tr w:rsidR="006C626F" w:rsidTr="006C626F"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 w:rsidRPr="00991FF0">
                    <w:rPr>
                      <w:rFonts w:cs="Times New Roman"/>
                    </w:rPr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>
                  <w:r w:rsidRPr="005F7150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>
                  <w:r w:rsidRPr="005F7150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</w:tcBorders>
                </w:tcPr>
                <w:p w:rsidR="006C626F" w:rsidRDefault="006C626F">
                  <w:r w:rsidRPr="005F7150">
                    <w:t>●</w:t>
                  </w:r>
                </w:p>
              </w:tc>
              <w:tc>
                <w:tcPr>
                  <w:tcW w:w="1688" w:type="dxa"/>
                  <w:tcBorders>
                    <w:top w:val="nil"/>
                    <w:bottom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3</w:t>
                  </w:r>
                </w:p>
              </w:tc>
              <w:tc>
                <w:tcPr>
                  <w:tcW w:w="454" w:type="dxa"/>
                  <w:tcBorders>
                    <w:top w:val="nil"/>
                    <w:bottom w:val="nil"/>
                    <w:right w:val="nil"/>
                  </w:tcBorders>
                </w:tcPr>
                <w:p w:rsidR="006C626F" w:rsidRDefault="006C626F">
                  <w:r w:rsidRPr="00655E0B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>
                  <w:r w:rsidRPr="00655E0B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</w:tr>
            <w:tr w:rsidR="006C626F" w:rsidTr="006C626F"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>
                  <w:r w:rsidRPr="004925DC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>
                  <w:r w:rsidRPr="004925DC"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</w:tcBorders>
                </w:tcPr>
                <w:p w:rsidR="006C626F" w:rsidRDefault="006C626F">
                  <w:r w:rsidRPr="004925DC">
                    <w:t>●</w:t>
                  </w:r>
                </w:p>
              </w:tc>
              <w:tc>
                <w:tcPr>
                  <w:tcW w:w="1688" w:type="dxa"/>
                  <w:tcBorders>
                    <w:top w:val="nil"/>
                    <w:bottom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4</w:t>
                  </w:r>
                </w:p>
              </w:tc>
              <w:tc>
                <w:tcPr>
                  <w:tcW w:w="454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rPr>
                      <w:rFonts w:cs="Times New Roman"/>
                    </w:rPr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C626F" w:rsidRDefault="006C626F" w:rsidP="00507757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</w:tr>
          </w:tbl>
          <w:p w:rsidR="00507757" w:rsidRDefault="00507757" w:rsidP="00F7144F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507757" w:rsidRPr="00D73A65" w:rsidRDefault="00507757" w:rsidP="00B22FD1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A417C8" w:rsidRPr="00A417C8" w:rsidRDefault="00A417C8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A417C8" w:rsidRPr="00A417C8" w:rsidTr="008471C8">
        <w:trPr>
          <w:cantSplit/>
          <w:trHeight w:val="851"/>
        </w:trPr>
        <w:tc>
          <w:tcPr>
            <w:tcW w:w="567" w:type="dxa"/>
          </w:tcPr>
          <w:p w:rsidR="00A417C8" w:rsidRPr="00A417C8" w:rsidRDefault="00A417C8" w:rsidP="003A09E1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A417C8" w:rsidRDefault="00F7144F" w:rsidP="00F7144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(a) </w:t>
            </w:r>
            <w:r w:rsidR="00507757">
              <w:t xml:space="preserve">    </w:t>
            </w:r>
            <w:r w:rsidR="006C626F">
              <w:t>Which intersection had the greater median number of accidents and what was it?</w:t>
            </w:r>
          </w:p>
          <w:p w:rsidR="006C626F" w:rsidRDefault="006C626F" w:rsidP="006C626F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C626F" w:rsidRDefault="006C626F" w:rsidP="006C626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6C626F" w:rsidRDefault="006C626F" w:rsidP="006C626F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C626F" w:rsidRPr="00D73A65" w:rsidRDefault="006C626F" w:rsidP="006C626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A417C8" w:rsidRPr="00A417C8" w:rsidRDefault="006C626F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A417C8" w:rsidRPr="00A417C8" w:rsidTr="008471C8">
        <w:trPr>
          <w:cantSplit/>
          <w:trHeight w:val="851"/>
        </w:trPr>
        <w:tc>
          <w:tcPr>
            <w:tcW w:w="567" w:type="dxa"/>
          </w:tcPr>
          <w:p w:rsidR="00A417C8" w:rsidRPr="00A417C8" w:rsidRDefault="00A417C8" w:rsidP="003A09E1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A417C8" w:rsidRDefault="00507757" w:rsidP="00507757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(b)     </w:t>
            </w:r>
            <w:r w:rsidR="00591C3B">
              <w:t>Which intersection had the greater interquartile r</w:t>
            </w:r>
            <w:r w:rsidR="006C626F">
              <w:t>ange and w</w:t>
            </w:r>
            <w:r w:rsidR="00591C3B">
              <w:t>hat was it?</w:t>
            </w:r>
          </w:p>
          <w:p w:rsidR="006C626F" w:rsidRDefault="006C626F" w:rsidP="006C626F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C626F" w:rsidRDefault="006C626F" w:rsidP="006C626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6C626F" w:rsidRDefault="006C626F" w:rsidP="006C626F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C626F" w:rsidRDefault="006C626F" w:rsidP="006C626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6C626F" w:rsidRDefault="006C626F" w:rsidP="006C626F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C626F" w:rsidRDefault="006C626F" w:rsidP="006C626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6C626F" w:rsidRDefault="006C626F" w:rsidP="006C626F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C626F" w:rsidRPr="00D73A65" w:rsidRDefault="006C626F" w:rsidP="006C626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A417C8" w:rsidRPr="00A417C8" w:rsidRDefault="006C626F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</w:tr>
      <w:tr w:rsidR="00803110" w:rsidRPr="00A417C8" w:rsidTr="008471C8">
        <w:trPr>
          <w:cantSplit/>
          <w:trHeight w:val="851"/>
        </w:trPr>
        <w:tc>
          <w:tcPr>
            <w:tcW w:w="567" w:type="dxa"/>
          </w:tcPr>
          <w:p w:rsidR="00803110" w:rsidRPr="00A417C8" w:rsidRDefault="00E971E7" w:rsidP="00E971E7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82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803110" w:rsidRDefault="008720CF" w:rsidP="00803110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(a</w:t>
            </w:r>
            <w:r w:rsidR="00803110">
              <w:t>)</w:t>
            </w:r>
            <w:r>
              <w:t xml:space="preserve">     </w:t>
            </w:r>
            <w:r w:rsidR="00E971E7">
              <w:t xml:space="preserve">Find the midpoint </w:t>
            </w:r>
            <w:r w:rsidR="00E971E7" w:rsidRPr="008720CF">
              <w:rPr>
                <w:i/>
              </w:rPr>
              <w:t>M</w:t>
            </w:r>
            <w:r w:rsidR="00E971E7">
              <w:t xml:space="preserve"> of the interval joining </w:t>
            </w:r>
            <w:r w:rsidR="00E971E7" w:rsidRPr="00E971E7">
              <w:rPr>
                <w:i/>
              </w:rPr>
              <w:t>A</w:t>
            </w:r>
            <w:r w:rsidR="00E971E7">
              <w:t xml:space="preserve"> (-4, 7) and </w:t>
            </w:r>
            <w:r w:rsidR="00E971E7" w:rsidRPr="00E971E7">
              <w:rPr>
                <w:i/>
              </w:rPr>
              <w:t>B</w:t>
            </w:r>
            <w:r w:rsidR="00E971E7">
              <w:t xml:space="preserve"> (2, -4).</w:t>
            </w:r>
          </w:p>
          <w:p w:rsidR="00E971E7" w:rsidRDefault="00E971E7" w:rsidP="00E971E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E971E7" w:rsidRDefault="00E971E7" w:rsidP="00E971E7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E971E7" w:rsidRDefault="00E971E7" w:rsidP="00E971E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E971E7" w:rsidRPr="00D73A65" w:rsidRDefault="00E971E7" w:rsidP="00E971E7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803110" w:rsidRPr="00A417C8" w:rsidRDefault="00E971E7" w:rsidP="004D2C9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803110" w:rsidRPr="00A417C8" w:rsidTr="008471C8">
        <w:trPr>
          <w:cantSplit/>
          <w:trHeight w:val="851"/>
        </w:trPr>
        <w:tc>
          <w:tcPr>
            <w:tcW w:w="567" w:type="dxa"/>
          </w:tcPr>
          <w:p w:rsidR="00803110" w:rsidRPr="00A417C8" w:rsidRDefault="00803110" w:rsidP="004D2C9D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803110" w:rsidRDefault="008720CF" w:rsidP="00803110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(b</w:t>
            </w:r>
            <w:r w:rsidR="00803110">
              <w:t>)</w:t>
            </w:r>
            <w:r>
              <w:t xml:space="preserve">     </w:t>
            </w:r>
            <w:r w:rsidR="00E971E7">
              <w:t xml:space="preserve">Show that the line  </w:t>
            </w:r>
            <w:r w:rsidR="00455B5B" w:rsidRPr="00E971E7">
              <w:rPr>
                <w:color w:val="FF0000"/>
                <w:position w:val="-6"/>
              </w:rPr>
              <w:object w:dxaOrig="1540" w:dyaOrig="273">
                <v:shape id="_x0000_i1152" type="#_x0000_t75" style="width:77.4pt;height:13.2pt" o:ole="">
                  <v:imagedata r:id="rId356" o:title=""/>
                </v:shape>
                <o:OLEObject Type="Embed" ProgID="FXEquation.Equation" ShapeID="_x0000_i1152" DrawAspect="Content" ObjectID="_1459752102" r:id="rId357"/>
              </w:object>
            </w:r>
            <w:r w:rsidR="00E971E7">
              <w:t xml:space="preserve"> bisects the interval </w:t>
            </w:r>
            <w:r w:rsidR="00E971E7" w:rsidRPr="00E971E7">
              <w:rPr>
                <w:i/>
              </w:rPr>
              <w:t>AB</w:t>
            </w:r>
            <w:r w:rsidR="00E971E7">
              <w:t>.</w:t>
            </w:r>
          </w:p>
          <w:p w:rsidR="00E971E7" w:rsidRDefault="00E971E7" w:rsidP="00E971E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E971E7" w:rsidRDefault="00E971E7" w:rsidP="00E971E7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E971E7" w:rsidRDefault="00E971E7" w:rsidP="00E971E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E971E7" w:rsidRDefault="00E971E7" w:rsidP="00E971E7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E971E7" w:rsidRDefault="00E971E7" w:rsidP="00E971E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E971E7" w:rsidRPr="00D73A65" w:rsidRDefault="00E971E7" w:rsidP="00E971E7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803110" w:rsidRPr="00A417C8" w:rsidRDefault="00E971E7" w:rsidP="004D2C9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803110" w:rsidRPr="00A417C8" w:rsidTr="008471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85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03110" w:rsidRPr="00A417C8" w:rsidRDefault="00803110" w:rsidP="004D2C9D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83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  <w:tcBorders>
              <w:top w:val="nil"/>
              <w:left w:val="nil"/>
              <w:bottom w:val="nil"/>
              <w:right w:val="nil"/>
            </w:tcBorders>
          </w:tcPr>
          <w:p w:rsidR="00803110" w:rsidRPr="006F037C" w:rsidRDefault="006F037C" w:rsidP="00B647F5">
            <w:pPr>
              <w:pStyle w:val="Section3Style"/>
              <w:numPr>
                <w:ilvl w:val="0"/>
                <w:numId w:val="0"/>
              </w:numPr>
              <w:rPr>
                <w:position w:val="-6"/>
              </w:rPr>
            </w:pPr>
            <w:r>
              <w:t xml:space="preserve"> </w:t>
            </w:r>
            <w:r w:rsidRPr="006F037C">
              <w:rPr>
                <w:color w:val="FF0000"/>
                <w:position w:val="-6"/>
              </w:rPr>
              <w:object w:dxaOrig="2971" w:dyaOrig="300">
                <v:shape id="_x0000_i1153" type="#_x0000_t75" style="width:148.8pt;height:15pt" o:ole="">
                  <v:imagedata r:id="rId358" o:title=""/>
                </v:shape>
                <o:OLEObject Type="Embed" ProgID="FXEquation.Equation" ShapeID="_x0000_i1153" DrawAspect="Content" ObjectID="_1459752103" r:id="rId359"/>
              </w:object>
            </w:r>
            <w:r w:rsidRPr="006F037C">
              <w:rPr>
                <w:position w:val="-6"/>
              </w:rPr>
              <w:t xml:space="preserve"> </w:t>
            </w:r>
          </w:p>
          <w:p w:rsidR="00B647F5" w:rsidRDefault="00B647F5" w:rsidP="00B647F5">
            <w:pPr>
              <w:pStyle w:val="Section3Style"/>
              <w:numPr>
                <w:ilvl w:val="0"/>
                <w:numId w:val="0"/>
              </w:numPr>
            </w:pPr>
          </w:p>
          <w:p w:rsidR="00B647F5" w:rsidRDefault="007F7675" w:rsidP="00B647F5">
            <w:pPr>
              <w:pStyle w:val="Section3Style"/>
              <w:numPr>
                <w:ilvl w:val="0"/>
                <w:numId w:val="0"/>
              </w:numPr>
            </w:pPr>
            <w:r>
              <w:rPr>
                <w:noProof/>
                <w:lang w:eastAsia="en-AU"/>
              </w:rPr>
              <w:object w:dxaOrig="1440" w:dyaOrig="1440">
                <v:shape id="_x0000_s1254" type="#_x0000_t75" style="position:absolute;margin-left:0;margin-top:0;width:250.65pt;height:137.3pt;z-index:252066816;mso-position-horizontal-relative:text;mso-position-vertical-relative:text">
                  <v:imagedata r:id="rId360" o:title=""/>
                </v:shape>
                <o:OLEObject Type="Embed" ProgID="FXDraw.Graphic" ShapeID="_x0000_s1254" DrawAspect="Content" ObjectID="_1459752156" r:id="rId361"/>
              </w:object>
            </w:r>
          </w:p>
          <w:p w:rsidR="00B647F5" w:rsidRDefault="00B647F5" w:rsidP="00B647F5">
            <w:pPr>
              <w:pStyle w:val="Section3Style"/>
              <w:numPr>
                <w:ilvl w:val="0"/>
                <w:numId w:val="0"/>
              </w:numPr>
            </w:pPr>
          </w:p>
          <w:p w:rsidR="00B647F5" w:rsidRDefault="00B647F5" w:rsidP="00B647F5">
            <w:pPr>
              <w:pStyle w:val="Section3Style"/>
              <w:numPr>
                <w:ilvl w:val="0"/>
                <w:numId w:val="0"/>
              </w:numPr>
            </w:pPr>
          </w:p>
          <w:p w:rsidR="00B647F5" w:rsidRDefault="00B647F5" w:rsidP="00B647F5">
            <w:pPr>
              <w:pStyle w:val="Section3Style"/>
              <w:numPr>
                <w:ilvl w:val="0"/>
                <w:numId w:val="0"/>
              </w:numPr>
            </w:pPr>
          </w:p>
          <w:p w:rsidR="00B647F5" w:rsidRDefault="00B647F5" w:rsidP="00B647F5">
            <w:pPr>
              <w:pStyle w:val="Section3Style"/>
              <w:numPr>
                <w:ilvl w:val="0"/>
                <w:numId w:val="0"/>
              </w:numPr>
            </w:pPr>
          </w:p>
          <w:p w:rsidR="00B647F5" w:rsidRDefault="00B647F5" w:rsidP="00B647F5">
            <w:pPr>
              <w:pStyle w:val="Section3Style"/>
              <w:numPr>
                <w:ilvl w:val="0"/>
                <w:numId w:val="0"/>
              </w:numPr>
            </w:pPr>
          </w:p>
          <w:p w:rsidR="00B647F5" w:rsidRDefault="00B647F5" w:rsidP="00B647F5">
            <w:pPr>
              <w:pStyle w:val="Section3Style"/>
              <w:numPr>
                <w:ilvl w:val="0"/>
                <w:numId w:val="0"/>
              </w:numPr>
            </w:pPr>
          </w:p>
          <w:p w:rsidR="00B647F5" w:rsidRDefault="00B647F5" w:rsidP="00B647F5">
            <w:pPr>
              <w:pStyle w:val="Section3Style"/>
              <w:numPr>
                <w:ilvl w:val="0"/>
                <w:numId w:val="0"/>
              </w:numPr>
            </w:pPr>
          </w:p>
          <w:p w:rsidR="000B0B43" w:rsidRDefault="000B0B43" w:rsidP="00B647F5">
            <w:pPr>
              <w:pStyle w:val="Section3Style"/>
              <w:numPr>
                <w:ilvl w:val="0"/>
                <w:numId w:val="0"/>
              </w:numPr>
            </w:pPr>
          </w:p>
          <w:p w:rsidR="00B647F5" w:rsidRDefault="00B647F5" w:rsidP="00B647F5">
            <w:pPr>
              <w:pStyle w:val="Section3Style"/>
              <w:numPr>
                <w:ilvl w:val="0"/>
                <w:numId w:val="0"/>
              </w:numPr>
            </w:pPr>
          </w:p>
          <w:p w:rsidR="00B647F5" w:rsidRPr="00D73A65" w:rsidRDefault="00B647F5" w:rsidP="00B647F5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</w:tcPr>
          <w:p w:rsidR="00803110" w:rsidRPr="00A417C8" w:rsidRDefault="00803110" w:rsidP="004D2C9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803110" w:rsidRPr="00A417C8" w:rsidTr="008471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85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03110" w:rsidRPr="00A417C8" w:rsidRDefault="00803110" w:rsidP="004D2C9D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  <w:tcBorders>
              <w:top w:val="nil"/>
              <w:left w:val="nil"/>
              <w:bottom w:val="nil"/>
              <w:right w:val="nil"/>
            </w:tcBorders>
          </w:tcPr>
          <w:p w:rsidR="006F037C" w:rsidRDefault="006F037C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(a</w:t>
            </w:r>
            <w:r w:rsidR="00803110">
              <w:t>)</w:t>
            </w:r>
            <w:r w:rsidR="00B647F5">
              <w:t xml:space="preserve"> </w:t>
            </w:r>
            <w:r>
              <w:t xml:space="preserve">What single additional piece of information would need to be provided on the diagram to allow you to write a proof that the triangles are congruent?  </w:t>
            </w:r>
          </w:p>
          <w:p w:rsidR="006F037C" w:rsidRDefault="006F037C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     Explain which congruence test could then be used?</w:t>
            </w:r>
          </w:p>
          <w:p w:rsidR="006F037C" w:rsidRDefault="006F037C" w:rsidP="006F037C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</w:t>
            </w:r>
          </w:p>
          <w:p w:rsidR="006F037C" w:rsidRDefault="006F037C" w:rsidP="006F037C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6F037C" w:rsidRDefault="006F037C" w:rsidP="006F037C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803110" w:rsidRPr="00D73A65" w:rsidRDefault="006F037C" w:rsidP="006F037C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</w:tcPr>
          <w:p w:rsidR="00803110" w:rsidRPr="00A417C8" w:rsidRDefault="006F037C" w:rsidP="004D2C9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803110" w:rsidRPr="00A417C8" w:rsidTr="008471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85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03110" w:rsidRPr="00A417C8" w:rsidRDefault="00803110" w:rsidP="004D2C9D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  <w:tcBorders>
              <w:top w:val="nil"/>
              <w:left w:val="nil"/>
              <w:bottom w:val="nil"/>
              <w:right w:val="nil"/>
            </w:tcBorders>
          </w:tcPr>
          <w:p w:rsidR="00803110" w:rsidRDefault="006F037C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(b</w:t>
            </w:r>
            <w:r w:rsidR="00803110">
              <w:t>)</w:t>
            </w:r>
            <w:r w:rsidR="00B647F5">
              <w:t xml:space="preserve">  </w:t>
            </w:r>
            <w:r>
              <w:t>What type of transformation could be used to</w:t>
            </w:r>
            <w:r w:rsidRPr="006F037C">
              <w:t xml:space="preserve"> </w:t>
            </w:r>
            <w:r>
              <w:t xml:space="preserve">reposition </w:t>
            </w:r>
            <w:r w:rsidRPr="006F037C">
              <w:rPr>
                <w:color w:val="FF0000"/>
                <w:position w:val="-6"/>
              </w:rPr>
              <w:object w:dxaOrig="1825" w:dyaOrig="300">
                <v:shape id="_x0000_i1154" type="#_x0000_t75" style="width:91.8pt;height:15pt" o:ole="">
                  <v:imagedata r:id="rId362" o:title=""/>
                </v:shape>
                <o:OLEObject Type="Embed" ProgID="FXEquation.Equation" ShapeID="_x0000_i1154" DrawAspect="Content" ObjectID="_1459752104" r:id="rId363"/>
              </w:object>
            </w:r>
            <w:r>
              <w:t xml:space="preserve"> </w:t>
            </w:r>
            <w:r w:rsidR="00B647F5">
              <w:t xml:space="preserve">   </w:t>
            </w:r>
          </w:p>
          <w:p w:rsidR="006F037C" w:rsidRDefault="006F037C" w:rsidP="006F037C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F037C" w:rsidRDefault="006F037C" w:rsidP="006F037C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6F037C" w:rsidRDefault="006F037C" w:rsidP="006F037C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F037C" w:rsidRPr="00D73A65" w:rsidRDefault="006F037C" w:rsidP="006F037C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</w:tcPr>
          <w:p w:rsidR="00803110" w:rsidRPr="00A417C8" w:rsidRDefault="006F037C" w:rsidP="004D2C9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803110" w:rsidRPr="00A417C8" w:rsidTr="008471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85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03110" w:rsidRPr="00A417C8" w:rsidRDefault="00803110" w:rsidP="004D2C9D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84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  <w:tcBorders>
              <w:top w:val="nil"/>
              <w:left w:val="nil"/>
              <w:bottom w:val="nil"/>
              <w:right w:val="nil"/>
            </w:tcBorders>
          </w:tcPr>
          <w:p w:rsidR="00803110" w:rsidRDefault="000B0B43" w:rsidP="000B0B43">
            <w:pPr>
              <w:pStyle w:val="Section3Style"/>
              <w:numPr>
                <w:ilvl w:val="0"/>
                <w:numId w:val="0"/>
              </w:numPr>
            </w:pPr>
            <w:r>
              <w:t xml:space="preserve">  </w:t>
            </w:r>
            <w:r w:rsidR="00FF4C39">
              <w:t xml:space="preserve">In the diagram  </w:t>
            </w:r>
            <w:r w:rsidR="00FF4C39" w:rsidRPr="00FF4C39">
              <w:rPr>
                <w:color w:val="FF0000"/>
                <w:position w:val="-6"/>
              </w:rPr>
              <w:object w:dxaOrig="1029" w:dyaOrig="273">
                <v:shape id="_x0000_i1155" type="#_x0000_t75" style="width:51.6pt;height:13.2pt" o:ole="">
                  <v:imagedata r:id="rId364" o:title=""/>
                </v:shape>
                <o:OLEObject Type="Embed" ProgID="FXEquation.Equation" ShapeID="_x0000_i1155" DrawAspect="Content" ObjectID="_1459752105" r:id="rId365"/>
              </w:object>
            </w:r>
            <w:r w:rsidR="00FF4C39">
              <w:t xml:space="preserve"> and  </w:t>
            </w:r>
            <w:r w:rsidR="00FF4C39" w:rsidRPr="00FF4C39">
              <w:rPr>
                <w:color w:val="FF0000"/>
                <w:position w:val="-6"/>
              </w:rPr>
              <w:object w:dxaOrig="2695" w:dyaOrig="273">
                <v:shape id="_x0000_i1156" type="#_x0000_t75" style="width:135pt;height:13.2pt" o:ole="">
                  <v:imagedata r:id="rId366" o:title=""/>
                </v:shape>
                <o:OLEObject Type="Embed" ProgID="FXEquation.Equation" ShapeID="_x0000_i1156" DrawAspect="Content" ObjectID="_1459752106" r:id="rId367"/>
              </w:object>
            </w:r>
            <w:r w:rsidR="00FF4C39">
              <w:t xml:space="preserve"> </w:t>
            </w:r>
          </w:p>
          <w:p w:rsidR="00FF4C39" w:rsidRPr="00FF4C39" w:rsidRDefault="00FF4C39" w:rsidP="000B0B43">
            <w:pPr>
              <w:pStyle w:val="Section3Style"/>
              <w:numPr>
                <w:ilvl w:val="0"/>
                <w:numId w:val="0"/>
              </w:numPr>
              <w:rPr>
                <w:position w:val="-6"/>
              </w:rPr>
            </w:pPr>
            <w:r>
              <w:t xml:space="preserve">   </w:t>
            </w:r>
            <w:r w:rsidRPr="00FF4C39">
              <w:rPr>
                <w:color w:val="FF0000"/>
                <w:position w:val="-6"/>
              </w:rPr>
              <w:object w:dxaOrig="4690" w:dyaOrig="273">
                <v:shape id="_x0000_i1157" type="#_x0000_t75" style="width:234.6pt;height:13.2pt" o:ole="">
                  <v:imagedata r:id="rId368" o:title=""/>
                </v:shape>
                <o:OLEObject Type="Embed" ProgID="FXEquation.Equation" ShapeID="_x0000_i1157" DrawAspect="Content" ObjectID="_1459752107" r:id="rId369"/>
              </w:object>
            </w:r>
            <w:r w:rsidRPr="00FF4C39">
              <w:rPr>
                <w:position w:val="-6"/>
              </w:rPr>
              <w:t xml:space="preserve"> </w:t>
            </w: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</w:pPr>
          </w:p>
          <w:p w:rsidR="000B0B43" w:rsidRDefault="007F7675" w:rsidP="000B0B43">
            <w:pPr>
              <w:pStyle w:val="Section3Style"/>
              <w:numPr>
                <w:ilvl w:val="0"/>
                <w:numId w:val="0"/>
              </w:numPr>
            </w:pPr>
            <w:r>
              <w:rPr>
                <w:noProof/>
                <w:lang w:eastAsia="en-AU"/>
              </w:rPr>
              <w:object w:dxaOrig="1440" w:dyaOrig="1440">
                <v:shape id="_x0000_s1255" type="#_x0000_t75" style="position:absolute;margin-left:91.5pt;margin-top:2.05pt;width:208.4pt;height:138.8pt;z-index:252067840;mso-position-horizontal-relative:text;mso-position-vertical-relative:text">
                  <v:imagedata r:id="rId370" o:title=""/>
                </v:shape>
                <o:OLEObject Type="Embed" ProgID="FXDraw.Graphic" ShapeID="_x0000_s1255" DrawAspect="Content" ObjectID="_1459752157" r:id="rId371"/>
              </w:object>
            </w: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</w:pP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</w:pP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</w:pP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</w:pP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</w:pP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</w:pP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</w:pP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</w:pP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</w:pPr>
          </w:p>
          <w:p w:rsidR="000B0B43" w:rsidRPr="00D73A65" w:rsidRDefault="000B0B43" w:rsidP="000B0B43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</w:tcPr>
          <w:p w:rsidR="00803110" w:rsidRPr="00A417C8" w:rsidRDefault="00803110" w:rsidP="004D2C9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803110" w:rsidRPr="00A417C8" w:rsidTr="000B0B4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85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03110" w:rsidRPr="00A417C8" w:rsidRDefault="00803110" w:rsidP="004D2C9D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  <w:tcBorders>
              <w:top w:val="nil"/>
              <w:left w:val="nil"/>
              <w:bottom w:val="nil"/>
              <w:right w:val="nil"/>
            </w:tcBorders>
          </w:tcPr>
          <w:p w:rsidR="00803110" w:rsidRDefault="000B0B43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(a</w:t>
            </w:r>
            <w:r w:rsidR="00803110">
              <w:t>)</w:t>
            </w:r>
            <w:r>
              <w:t xml:space="preserve">   </w:t>
            </w:r>
            <w:r w:rsidR="00FF4C39">
              <w:t xml:space="preserve">Prove that </w:t>
            </w:r>
            <w:r w:rsidR="00FF4C39" w:rsidRPr="00FF4C39">
              <w:rPr>
                <w:color w:val="FF0000"/>
                <w:position w:val="-6"/>
              </w:rPr>
              <w:object w:dxaOrig="743" w:dyaOrig="300">
                <v:shape id="_x0000_i1158" type="#_x0000_t75" style="width:37.2pt;height:15pt" o:ole="">
                  <v:imagedata r:id="rId372" o:title=""/>
                </v:shape>
                <o:OLEObject Type="Embed" ProgID="FXEquation.Equation" ShapeID="_x0000_i1158" DrawAspect="Content" ObjectID="_1459752108" r:id="rId373"/>
              </w:object>
            </w:r>
            <w:r w:rsidR="00FF4C39">
              <w:t xml:space="preserve"> is similar to </w:t>
            </w:r>
            <w:r w:rsidR="00FF4C39" w:rsidRPr="00FF4C39">
              <w:rPr>
                <w:color w:val="FF0000"/>
                <w:position w:val="-6"/>
              </w:rPr>
              <w:object w:dxaOrig="859" w:dyaOrig="300">
                <v:shape id="_x0000_i1159" type="#_x0000_t75" style="width:42.6pt;height:15pt" o:ole="">
                  <v:imagedata r:id="rId374" o:title=""/>
                </v:shape>
                <o:OLEObject Type="Embed" ProgID="FXEquation.Equation" ShapeID="_x0000_i1159" DrawAspect="Content" ObjectID="_1459752109" r:id="rId375"/>
              </w:object>
            </w:r>
            <w:r w:rsidR="00FF4C39">
              <w:t xml:space="preserve"> </w:t>
            </w: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0B0B43" w:rsidRPr="00D73A65" w:rsidRDefault="000B0B43" w:rsidP="000B0B43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</w:tcPr>
          <w:p w:rsidR="00803110" w:rsidRPr="00A417C8" w:rsidRDefault="00974132" w:rsidP="004D2C9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</w:tr>
      <w:tr w:rsidR="00803110" w:rsidRPr="00A417C8" w:rsidTr="008471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85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03110" w:rsidRPr="00A417C8" w:rsidRDefault="00803110" w:rsidP="004D2C9D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  <w:tcBorders>
              <w:top w:val="nil"/>
              <w:left w:val="nil"/>
              <w:bottom w:val="nil"/>
              <w:right w:val="nil"/>
            </w:tcBorders>
          </w:tcPr>
          <w:p w:rsidR="00803110" w:rsidRDefault="000B0B43" w:rsidP="004D2C9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(b</w:t>
            </w:r>
            <w:r w:rsidR="00803110">
              <w:t>)</w:t>
            </w:r>
            <w:r>
              <w:t xml:space="preserve">   </w:t>
            </w:r>
            <w:r w:rsidR="00FF4C39">
              <w:t xml:space="preserve">Calculate the length of </w:t>
            </w:r>
            <w:r w:rsidR="00FF4C39" w:rsidRPr="00FF4C39">
              <w:rPr>
                <w:i/>
              </w:rPr>
              <w:t>NO</w:t>
            </w:r>
            <w:r w:rsidR="00FF4C39">
              <w:t>.</w:t>
            </w: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974132" w:rsidRDefault="00974132" w:rsidP="00974132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974132" w:rsidRDefault="00974132" w:rsidP="00974132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0B0B43" w:rsidRDefault="000B0B43" w:rsidP="000B0B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0B0B43" w:rsidRPr="00D73A65" w:rsidRDefault="000B0B43" w:rsidP="000B0B43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</w:tcPr>
          <w:p w:rsidR="00803110" w:rsidRPr="00A417C8" w:rsidRDefault="00974132" w:rsidP="004D2C9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0B0B43" w:rsidRPr="00A417C8" w:rsidTr="000B0B4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trHeight w:val="85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0B0B43" w:rsidRPr="00A417C8" w:rsidRDefault="000B0B43" w:rsidP="000B0B43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85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  <w:tcBorders>
              <w:top w:val="nil"/>
              <w:left w:val="nil"/>
              <w:bottom w:val="nil"/>
              <w:right w:val="nil"/>
            </w:tcBorders>
          </w:tcPr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  <w:r>
              <w:t>Colin wants to build a rectangular yard with an area of 20 m</w:t>
            </w:r>
            <w:r w:rsidRPr="00876838">
              <w:rPr>
                <w:vertAlign w:val="superscript"/>
              </w:rPr>
              <w:t>2</w:t>
            </w:r>
            <w:r>
              <w:t xml:space="preserve"> for his chickens.</w:t>
            </w:r>
          </w:p>
          <w:p w:rsidR="00876838" w:rsidRDefault="00876838" w:rsidP="003540CF">
            <w:pPr>
              <w:pStyle w:val="Section3Style"/>
              <w:numPr>
                <w:ilvl w:val="0"/>
                <w:numId w:val="0"/>
              </w:numPr>
            </w:pPr>
            <w:r>
              <w:t xml:space="preserve">He draws the </w:t>
            </w:r>
            <w:r w:rsidR="00BA73A8">
              <w:t>graph</w:t>
            </w:r>
            <w:r>
              <w:t xml:space="preserve"> below to help him work out the possible dimensions.</w:t>
            </w:r>
          </w:p>
          <w:p w:rsidR="000B0B43" w:rsidRDefault="00876838" w:rsidP="003540CF">
            <w:pPr>
              <w:pStyle w:val="Section3Style"/>
              <w:numPr>
                <w:ilvl w:val="0"/>
                <w:numId w:val="0"/>
              </w:numPr>
            </w:pPr>
            <w:r>
              <w:t>The length (L) and width</w:t>
            </w:r>
            <w:r w:rsidR="00972EA5">
              <w:t xml:space="preserve"> </w:t>
            </w:r>
            <w:r>
              <w:t>(W) of the yard are on the two axes and the graph shows the possible combinations which give an area of 20 m</w:t>
            </w:r>
            <w:r w:rsidRPr="00876838">
              <w:rPr>
                <w:vertAlign w:val="superscript"/>
              </w:rPr>
              <w:t>2</w:t>
            </w:r>
            <w:r>
              <w:t>.</w:t>
            </w:r>
            <w:r w:rsidR="00BA73A8">
              <w:t xml:space="preserve"> </w:t>
            </w:r>
          </w:p>
          <w:p w:rsidR="00876838" w:rsidRDefault="007F7675" w:rsidP="003540CF">
            <w:pPr>
              <w:pStyle w:val="Section3Style"/>
              <w:numPr>
                <w:ilvl w:val="0"/>
                <w:numId w:val="0"/>
              </w:numPr>
            </w:pPr>
            <w:r>
              <w:rPr>
                <w:noProof/>
                <w:lang w:eastAsia="en-AU"/>
              </w:rPr>
              <w:object w:dxaOrig="1440" w:dyaOrig="1440">
                <v:shape id="_x0000_s1258" type="#_x0000_t75" style="position:absolute;margin-left:3.75pt;margin-top:13.5pt;width:456.15pt;height:261pt;z-index:252068864;mso-position-horizontal-relative:text;mso-position-vertical-relative:text">
                  <v:imagedata r:id="rId376" o:title=""/>
                </v:shape>
                <o:OLEObject Type="Embed" ProgID="FXDraw.Graphic" ShapeID="_x0000_s1258" DrawAspect="Content" ObjectID="_1459752158" r:id="rId377"/>
              </w:object>
            </w: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  <w:p w:rsidR="00876838" w:rsidRDefault="00876838" w:rsidP="003540CF">
            <w:pPr>
              <w:pStyle w:val="Section3Style"/>
              <w:numPr>
                <w:ilvl w:val="0"/>
                <w:numId w:val="0"/>
              </w:numPr>
            </w:pPr>
          </w:p>
          <w:p w:rsidR="00BA73A8" w:rsidRPr="00D73A65" w:rsidRDefault="00BA73A8" w:rsidP="003540CF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</w:tcPr>
          <w:p w:rsidR="000B0B43" w:rsidRPr="00A417C8" w:rsidRDefault="000B0B43" w:rsidP="000B0B43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0B0B43" w:rsidRPr="00A417C8" w:rsidTr="000B0B4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trHeight w:val="85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0B0B43" w:rsidRPr="00A417C8" w:rsidRDefault="000B0B43" w:rsidP="000B0B43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  <w:tcBorders>
              <w:top w:val="nil"/>
              <w:left w:val="nil"/>
              <w:bottom w:val="nil"/>
              <w:right w:val="nil"/>
            </w:tcBorders>
          </w:tcPr>
          <w:p w:rsidR="000B0B43" w:rsidRDefault="00876838" w:rsidP="000B0B43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(a</w:t>
            </w:r>
            <w:r w:rsidR="000B0B43">
              <w:t>)</w:t>
            </w:r>
            <w:r>
              <w:t xml:space="preserve">   If the yard were to have a length of 6 m, what is its approximate width?</w:t>
            </w:r>
          </w:p>
          <w:p w:rsidR="00876838" w:rsidRDefault="00876838" w:rsidP="00876838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876838" w:rsidRPr="00D73A65" w:rsidRDefault="00876838" w:rsidP="00876838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</w:tcPr>
          <w:p w:rsidR="000B0B43" w:rsidRPr="00A417C8" w:rsidRDefault="00876838" w:rsidP="000B0B4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0B0B43" w:rsidRPr="00A417C8" w:rsidTr="000B0B4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trHeight w:val="85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0B0B43" w:rsidRPr="00A417C8" w:rsidRDefault="000B0B43" w:rsidP="000B0B43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  <w:tcBorders>
              <w:top w:val="nil"/>
              <w:left w:val="nil"/>
              <w:bottom w:val="nil"/>
              <w:right w:val="nil"/>
            </w:tcBorders>
          </w:tcPr>
          <w:p w:rsidR="00876838" w:rsidRDefault="00876838" w:rsidP="000B0B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0B0B43" w:rsidRDefault="00876838" w:rsidP="000B0B43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(b</w:t>
            </w:r>
            <w:r w:rsidR="000B0B43">
              <w:t>)</w:t>
            </w:r>
            <w:r>
              <w:t xml:space="preserve">   Describe in words what happens to </w:t>
            </w:r>
            <w:r w:rsidRPr="00876838">
              <w:rPr>
                <w:i/>
              </w:rPr>
              <w:t>W</w:t>
            </w:r>
            <w:r>
              <w:t xml:space="preserve"> as </w:t>
            </w:r>
            <w:r w:rsidRPr="00876838">
              <w:rPr>
                <w:i/>
              </w:rPr>
              <w:t>L</w:t>
            </w:r>
            <w:r>
              <w:t xml:space="preserve"> increases on the graph.</w:t>
            </w:r>
          </w:p>
          <w:p w:rsidR="00876838" w:rsidRDefault="00876838" w:rsidP="00876838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876838" w:rsidRDefault="00876838" w:rsidP="00876838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876838" w:rsidRDefault="00876838" w:rsidP="00876838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876838" w:rsidRDefault="00876838" w:rsidP="00876838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876838" w:rsidRPr="00D73A65" w:rsidRDefault="00876838" w:rsidP="000B0B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</w:tcPr>
          <w:p w:rsidR="000B0B43" w:rsidRPr="00A417C8" w:rsidRDefault="00876838" w:rsidP="000B0B4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680D8C" w:rsidRPr="00A417C8" w:rsidTr="00680D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trHeight w:val="85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680D8C" w:rsidRPr="00A417C8" w:rsidRDefault="00680D8C" w:rsidP="000B0B43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  <w:tcBorders>
              <w:top w:val="nil"/>
              <w:left w:val="nil"/>
              <w:bottom w:val="nil"/>
              <w:right w:val="nil"/>
            </w:tcBorders>
          </w:tcPr>
          <w:p w:rsidR="00680D8C" w:rsidRDefault="00680D8C" w:rsidP="00680D8C">
            <w:pPr>
              <w:pStyle w:val="Section3Style"/>
              <w:numPr>
                <w:ilvl w:val="0"/>
                <w:numId w:val="0"/>
              </w:numPr>
              <w:ind w:left="720" w:hanging="360"/>
              <w:jc w:val="center"/>
              <w:rPr>
                <w:b/>
              </w:rPr>
            </w:pPr>
          </w:p>
          <w:p w:rsidR="00680D8C" w:rsidRDefault="00680D8C" w:rsidP="00680D8C">
            <w:pPr>
              <w:pStyle w:val="Section3Style"/>
              <w:numPr>
                <w:ilvl w:val="0"/>
                <w:numId w:val="0"/>
              </w:numPr>
              <w:ind w:left="720" w:hanging="360"/>
              <w:jc w:val="center"/>
            </w:pPr>
            <w:r>
              <w:rPr>
                <w:b/>
              </w:rPr>
              <w:t>End of Examination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</w:tcPr>
          <w:p w:rsidR="00680D8C" w:rsidRDefault="00680D8C" w:rsidP="000B0B43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</w:tbl>
    <w:p w:rsidR="003A09E1" w:rsidRDefault="003A09E1" w:rsidP="003A09E1">
      <w:pPr>
        <w:rPr>
          <w:rFonts w:ascii="Times New Roman" w:hAnsi="Times New Roman"/>
        </w:rPr>
      </w:pPr>
    </w:p>
    <w:p w:rsidR="00DB5487" w:rsidRPr="003A09E1" w:rsidRDefault="003A09E1" w:rsidP="003A09E1">
      <w:pPr>
        <w:rPr>
          <w:rFonts w:ascii="Times New Roman" w:hAnsi="Times New Roman"/>
        </w:rPr>
        <w:sectPr w:rsidR="00DB5487" w:rsidRPr="003A09E1" w:rsidSect="00E96123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</w:rPr>
        <w:br w:type="page"/>
      </w:r>
    </w:p>
    <w:p w:rsidR="009D2C92" w:rsidRPr="004E1F9D" w:rsidRDefault="0074135E" w:rsidP="009D2C92">
      <w:pPr>
        <w:tabs>
          <w:tab w:val="left" w:pos="2040"/>
        </w:tabs>
        <w:ind w:left="720"/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High School</w:t>
      </w:r>
    </w:p>
    <w:p w:rsidR="009D2C92" w:rsidRPr="004E1F9D" w:rsidRDefault="009D2C92" w:rsidP="009D2C92">
      <w:pPr>
        <w:tabs>
          <w:tab w:val="left" w:pos="2040"/>
        </w:tabs>
        <w:ind w:left="720"/>
        <w:jc w:val="center"/>
        <w:rPr>
          <w:rFonts w:cstheme="minorHAnsi"/>
          <w:sz w:val="28"/>
        </w:rPr>
      </w:pPr>
      <w:r w:rsidRPr="004E1F9D">
        <w:rPr>
          <w:rFonts w:cstheme="minorHAnsi"/>
          <w:sz w:val="28"/>
        </w:rPr>
        <w:t xml:space="preserve">Yearly Exam </w:t>
      </w:r>
    </w:p>
    <w:p w:rsidR="009D2C92" w:rsidRPr="004E1F9D" w:rsidRDefault="0046780A" w:rsidP="009D2C92">
      <w:pPr>
        <w:tabs>
          <w:tab w:val="left" w:pos="2040"/>
        </w:tabs>
        <w:ind w:left="720"/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 xml:space="preserve"> Mathematics</w:t>
      </w:r>
      <w:r w:rsidR="009D2C92" w:rsidRPr="004E1F9D">
        <w:rPr>
          <w:rFonts w:cstheme="minorHAnsi"/>
          <w:sz w:val="28"/>
        </w:rPr>
        <w:t xml:space="preserve">  Course </w:t>
      </w:r>
    </w:p>
    <w:p w:rsidR="009D2C92" w:rsidRDefault="009D2C92" w:rsidP="009D2C92">
      <w:pPr>
        <w:ind w:firstLine="720"/>
        <w:jc w:val="center"/>
        <w:rPr>
          <w:rFonts w:cstheme="minorHAnsi"/>
          <w:sz w:val="28"/>
        </w:rPr>
      </w:pPr>
      <w:r w:rsidRPr="004E1F9D">
        <w:rPr>
          <w:rFonts w:cstheme="minorHAnsi"/>
          <w:sz w:val="28"/>
        </w:rPr>
        <w:t>Multiple Choice Section Answer Sheet</w:t>
      </w:r>
    </w:p>
    <w:p w:rsidR="0074135E" w:rsidRPr="004E1F9D" w:rsidRDefault="0074135E" w:rsidP="009D2C92">
      <w:pPr>
        <w:ind w:firstLine="720"/>
        <w:jc w:val="center"/>
        <w:rPr>
          <w:rFonts w:cstheme="minorHAnsi"/>
          <w:sz w:val="28"/>
        </w:rPr>
      </w:pPr>
    </w:p>
    <w:p w:rsidR="009D2C92" w:rsidRPr="004E1F9D" w:rsidRDefault="009D2C92" w:rsidP="009D2C92">
      <w:pPr>
        <w:rPr>
          <w:rFonts w:cstheme="minorHAnsi"/>
        </w:rPr>
      </w:pPr>
      <w:r w:rsidRPr="009D2C92">
        <w:rPr>
          <w:rFonts w:ascii="Times New Roman" w:hAnsi="Times New Roman"/>
        </w:rPr>
        <w:tab/>
      </w:r>
      <w:r w:rsidRPr="009D2C92">
        <w:rPr>
          <w:rFonts w:ascii="Times New Roman" w:hAnsi="Times New Roman"/>
        </w:rPr>
        <w:tab/>
      </w:r>
      <w:r w:rsidRPr="004E1F9D">
        <w:rPr>
          <w:rFonts w:cstheme="minorHAnsi"/>
        </w:rPr>
        <w:t>Name ________________________________       Teacher ________________________</w:t>
      </w:r>
    </w:p>
    <w:p w:rsidR="009D2C92" w:rsidRPr="004E1F9D" w:rsidRDefault="009D2C92" w:rsidP="009D2C92">
      <w:pPr>
        <w:jc w:val="center"/>
        <w:rPr>
          <w:rFonts w:cstheme="minorHAnsi"/>
        </w:rPr>
      </w:pPr>
    </w:p>
    <w:p w:rsidR="009D2C92" w:rsidRPr="004E1F9D" w:rsidRDefault="009D2C92" w:rsidP="009D2C92">
      <w:pPr>
        <w:jc w:val="center"/>
        <w:rPr>
          <w:rFonts w:cstheme="minorHAnsi"/>
        </w:rPr>
      </w:pPr>
      <w:r w:rsidRPr="004E1F9D">
        <w:rPr>
          <w:rFonts w:cstheme="minorHAnsi"/>
        </w:rPr>
        <w:t>Completely fill the response oval representing the most correct answer.</w:t>
      </w:r>
    </w:p>
    <w:p w:rsidR="009D2C92" w:rsidRPr="009D2C92" w:rsidRDefault="009D2C92" w:rsidP="009D2C92">
      <w:pPr>
        <w:spacing w:after="120"/>
      </w:pPr>
      <w:r w:rsidRPr="009D2C92">
        <w:tab/>
      </w:r>
    </w:p>
    <w:p w:rsidR="009D2C92" w:rsidRPr="009D2C92" w:rsidRDefault="009D2C92" w:rsidP="009D2C92">
      <w:pPr>
        <w:spacing w:after="120"/>
        <w:sectPr w:rsidR="009D2C92" w:rsidRPr="009D2C92" w:rsidSect="009D2C92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9D2C92" w:rsidRPr="009D2C92" w:rsidRDefault="009D2C92" w:rsidP="009D2C92">
      <w:pPr>
        <w:spacing w:after="120"/>
        <w:ind w:firstLine="720"/>
        <w:rPr>
          <w:rFonts w:cstheme="minorHAnsi"/>
        </w:rPr>
      </w:pP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C18F7FF" wp14:editId="24EEB2D4">
                <wp:simplePos x="0" y="0"/>
                <wp:positionH relativeFrom="column">
                  <wp:posOffset>1131570</wp:posOffset>
                </wp:positionH>
                <wp:positionV relativeFrom="paragraph">
                  <wp:posOffset>50800</wp:posOffset>
                </wp:positionV>
                <wp:extent cx="171450" cy="111125"/>
                <wp:effectExtent l="0" t="0" r="19050" b="2222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B1BA06" id="Oval 2" o:spid="_x0000_s1026" style="position:absolute;margin-left:89.1pt;margin-top:4pt;width:13.5pt;height:8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44F238A" wp14:editId="1B134BA3">
                <wp:simplePos x="0" y="0"/>
                <wp:positionH relativeFrom="column">
                  <wp:posOffset>2335530</wp:posOffset>
                </wp:positionH>
                <wp:positionV relativeFrom="paragraph">
                  <wp:posOffset>22225</wp:posOffset>
                </wp:positionV>
                <wp:extent cx="171450" cy="110490"/>
                <wp:effectExtent l="0" t="0" r="19050" b="22860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8654B0" id="Oval 4" o:spid="_x0000_s1026" style="position:absolute;margin-left:183.9pt;margin-top:1.75pt;width:13.5pt;height:8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E497246" wp14:editId="72B1BAE6">
                <wp:simplePos x="0" y="0"/>
                <wp:positionH relativeFrom="column">
                  <wp:posOffset>2922270</wp:posOffset>
                </wp:positionH>
                <wp:positionV relativeFrom="paragraph">
                  <wp:posOffset>12700</wp:posOffset>
                </wp:positionV>
                <wp:extent cx="171450" cy="110490"/>
                <wp:effectExtent l="0" t="0" r="19050" b="22860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06A4EE" id="Oval 5" o:spid="_x0000_s1026" style="position:absolute;margin-left:230.1pt;margin-top:1pt;width:13.5pt;height:8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" filled="f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5BF0BC" wp14:editId="0D2F146C">
                <wp:simplePos x="0" y="0"/>
                <wp:positionH relativeFrom="column">
                  <wp:posOffset>1710690</wp:posOffset>
                </wp:positionH>
                <wp:positionV relativeFrom="paragraph">
                  <wp:posOffset>31115</wp:posOffset>
                </wp:positionV>
                <wp:extent cx="171450" cy="111125"/>
                <wp:effectExtent l="0" t="0" r="19050" b="2222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9E6848" id="Oval 3" o:spid="_x0000_s1026" style="position:absolute;margin-left:134.7pt;margin-top:2.45pt;width:13.5pt;height:8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"/>
            </w:pict>
          </mc:Fallback>
        </mc:AlternateContent>
      </w:r>
      <w:r w:rsidR="00680D8C">
        <w:rPr>
          <w:rFonts w:cstheme="minorHAnsi"/>
        </w:rPr>
        <w:t xml:space="preserve"> 26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22F2895" wp14:editId="4634C28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15D2F2" id="Oval 9" o:spid="_x0000_s1026" style="position:absolute;margin-left:230.85pt;margin-top:1.85pt;width:13.5pt;height: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118A709" wp14:editId="59CD023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962EF3" id="Oval 8" o:spid="_x0000_s1026" style="position:absolute;margin-left:182.4pt;margin-top:1.85pt;width:13.5pt;height: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8DB2B96" wp14:editId="7B23DC0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B78490" id="Oval 7" o:spid="_x0000_s1026" style="position:absolute;margin-left:133.95pt;margin-top:1.85pt;width:13.5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BCDDC6" wp14:editId="4D94B7B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12AD17" id="Oval 6" o:spid="_x0000_s1026" style="position:absolute;margin-left:88.35pt;margin-top:1.85pt;width:13.5pt;height: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zKdGl&#10;FAIAAAQ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Pr="009D2C92">
        <w:rPr>
          <w:rFonts w:cstheme="minorHAnsi"/>
        </w:rPr>
        <w:tab/>
        <w:t xml:space="preserve"> 2</w:t>
      </w:r>
      <w:r w:rsidR="00680D8C">
        <w:rPr>
          <w:rFonts w:cstheme="minorHAnsi"/>
        </w:rPr>
        <w:t>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D57D512" wp14:editId="0D95F03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1C70B2" id="Oval 13" o:spid="_x0000_s1026" style="position:absolute;margin-left:230.85pt;margin-top:1.85pt;width:13.5pt;height: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C2DAEFF" wp14:editId="0F9F42E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3F644D" id="Oval 12" o:spid="_x0000_s1026" style="position:absolute;margin-left:182.4pt;margin-top:1.85pt;width:13.5pt;height: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u&#10;r2Xq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BD58E33" wp14:editId="7ABD19E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9418C0" id="Oval 11" o:spid="_x0000_s1026" style="position:absolute;margin-left:133.95pt;margin-top:1.85pt;width:13.5pt;height: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97E253" wp14:editId="34D26C8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922E36" id="Oval 10" o:spid="_x0000_s1026" style="position:absolute;margin-left:88.35pt;margin-top:1.85pt;width:13.5pt;height: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680D8C">
        <w:rPr>
          <w:rFonts w:cstheme="minorHAnsi"/>
        </w:rPr>
        <w:tab/>
        <w:t xml:space="preserve"> 28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79A8A35" wp14:editId="4EB4BCD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3B154D" id="Oval 17" o:spid="_x0000_s1026" style="position:absolute;margin-left:230.85pt;margin-top:1.85pt;width:13.5pt;height: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BD56AE" wp14:editId="28B30B2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F4B58B" id="Oval 16" o:spid="_x0000_s1026" style="position:absolute;margin-left:182.4pt;margin-top:1.85pt;width:13.5pt;height: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7BEDA7C" wp14:editId="6FD0BDA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D99BC3" id="Oval 15" o:spid="_x0000_s1026" style="position:absolute;margin-left:133.95pt;margin-top:1.85pt;width:13.5pt;height: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608C48D" wp14:editId="09692C1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9A628E" id="Oval 14" o:spid="_x0000_s1026" style="position:absolute;margin-left:88.35pt;margin-top:1.85pt;width:13.5pt;height: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YX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OrWW&#10;F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680D8C">
        <w:rPr>
          <w:rFonts w:cstheme="minorHAnsi"/>
        </w:rPr>
        <w:tab/>
        <w:t xml:space="preserve"> 29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2CC4FA9" wp14:editId="1318C4D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A16A1A" id="Oval 21" o:spid="_x0000_s1026" style="position:absolute;margin-left:230.85pt;margin-top:1.85pt;width:13.5pt;height: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8431ECE" wp14:editId="0201840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90FCD1" id="Oval 20" o:spid="_x0000_s1026" style="position:absolute;margin-left:182.4pt;margin-top:1.85pt;width:13.5pt;height: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Tsl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2vLqRw0HOP&#10;HrdgxSR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uS+CziOr8wg4xVC1&#10;jFIczGU8DPvGk1l3/FKZy3V4y61oTdboldWRLM9alu74L9Iwn/v51uvvXfw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T&#10;ATsl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31D290" wp14:editId="05679AA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3A8340" id="Oval 19" o:spid="_x0000_s1026" style="position:absolute;margin-left:133.95pt;margin-top:1.85pt;width:13.5pt;height: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2A40BCB" wp14:editId="1A656DE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498292" id="Oval 18" o:spid="_x0000_s1026" style="position:absolute;margin-left:88.35pt;margin-top:1.85pt;width:13.5pt;height: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680D8C">
        <w:rPr>
          <w:rFonts w:cstheme="minorHAnsi"/>
        </w:rPr>
        <w:tab/>
        <w:t xml:space="preserve"> 30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034D8E8" wp14:editId="46720E6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AF0414" id="Oval 25" o:spid="_x0000_s1026" style="position:absolute;margin-left:230.85pt;margin-top:1.85pt;width:13.5pt;height: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09F6242" wp14:editId="1D89337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BA2B6B" id="Oval 24" o:spid="_x0000_s1026" style="position:absolute;margin-left:182.4pt;margin-top:1.85pt;width:13.5pt;height: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3889D52" wp14:editId="1B08300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BA93FB" id="Oval 23" o:spid="_x0000_s1026" style="position:absolute;margin-left:133.95pt;margin-top:1.85pt;width:13.5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k&#10;uCWD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264858" wp14:editId="6BB2115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EAF85D" id="Oval 22" o:spid="_x0000_s1026" style="position:absolute;margin-left:88.35pt;margin-top:1.85pt;width:13.5pt;height: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680D8C">
        <w:rPr>
          <w:rFonts w:cstheme="minorHAnsi"/>
        </w:rPr>
        <w:tab/>
        <w:t xml:space="preserve"> 31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950FBDF" wp14:editId="22DB60D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AF8D1F" id="Oval 29" o:spid="_x0000_s1026" style="position:absolute;margin-left:230.85pt;margin-top:1.85pt;width:13.5pt;height: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51E24B7" wp14:editId="007364D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034683" id="Oval 28" o:spid="_x0000_s1026" style="position:absolute;margin-left:182.4pt;margin-top:1.85pt;width:13.5pt;height: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EF3B5A" wp14:editId="25C4E9F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D329FF" id="Oval 27" o:spid="_x0000_s1026" style="position:absolute;margin-left:133.95pt;margin-top:1.85pt;width:13.5pt;height: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E4FF70E" wp14:editId="2CC59D8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199679" id="Oval 26" o:spid="_x0000_s1026" style="position:absolute;margin-left:88.35pt;margin-top:1.85pt;width:13.5pt;height: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ZT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eS6Fg557&#10;9LgDK6YX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CqRW&#10;U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680D8C">
        <w:rPr>
          <w:rFonts w:cstheme="minorHAnsi"/>
        </w:rPr>
        <w:tab/>
        <w:t xml:space="preserve"> 32.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9F92CD3" wp14:editId="77396A7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88CB2A" id="Oval 33" o:spid="_x0000_s1026" style="position:absolute;margin-left:230.85pt;margin-top:1.85pt;width:13.5pt;height: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c&#10;fXRW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0B5A8C6" wp14:editId="04189C7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DFFD61" id="Oval 32" o:spid="_x0000_s1026" style="position:absolute;margin-left:182.4pt;margin-top:1.85pt;width:13.5pt;height:9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F36F6F7" wp14:editId="3AAD3FF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EAEE77" id="Oval 31" o:spid="_x0000_s1026" style="position:absolute;margin-left:133.95pt;margin-top:1.85pt;width:13.5pt;height: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37CBA15" wp14:editId="02FB840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C5D137" id="Oval 30" o:spid="_x0000_s1026" style="position:absolute;margin-left:88.35pt;margin-top:1.85pt;width:13.5pt;height:9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680D8C">
        <w:rPr>
          <w:rFonts w:cstheme="minorHAnsi"/>
        </w:rPr>
        <w:tab/>
        <w:t xml:space="preserve"> 33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605F16B" wp14:editId="2D0B51A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EC19AC" id="Oval 37" o:spid="_x0000_s1026" style="position:absolute;margin-left:230.85pt;margin-top:1.85pt;width:13.5pt;height: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1&#10;QLmf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648D5A6" wp14:editId="53390CE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5C2EA1" id="Oval 36" o:spid="_x0000_s1026" style="position:absolute;margin-left:182.4pt;margin-top:1.85pt;width:13.5pt;height:9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EB104AF" wp14:editId="780D96B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380937" id="Oval 35" o:spid="_x0000_s1026" style="position:absolute;margin-left:133.95pt;margin-top:1.85pt;width:13.5pt;height: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C5B24CC" wp14:editId="0F9F82C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B677E8" id="Oval 34" o:spid="_x0000_s1026" style="position:absolute;margin-left:88.35pt;margin-top:1.85pt;width:13.5pt;height: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680D8C">
        <w:rPr>
          <w:rFonts w:cstheme="minorHAnsi"/>
        </w:rPr>
        <w:tab/>
        <w:t xml:space="preserve"> 34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5699A08" wp14:editId="6F47218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44E4E9" id="Oval 41" o:spid="_x0000_s1026" style="position:absolute;margin-left:230.85pt;margin-top:1.85pt;width:13.5pt;height: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Fg8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FwVnVvQ0&#10;o8etMKz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uJxY&#10;PB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DD7B21" wp14:editId="49C9610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9B2E50" id="Oval 40" o:spid="_x0000_s1026" style="position:absolute;margin-left:182.4pt;margin-top:1.85pt;width:13.5pt;height: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D9D152D" wp14:editId="1E4236F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81162D" id="Oval 39" o:spid="_x0000_s1026" style="position:absolute;margin-left:133.95pt;margin-top:1.85pt;width:13.5pt;height: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D427BFD" wp14:editId="2A9B7AD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9168EC" id="Oval 38" o:spid="_x0000_s1026" style="position:absolute;margin-left:88.35pt;margin-top:1.85pt;width:13.5pt;height: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680D8C">
        <w:rPr>
          <w:rFonts w:cstheme="minorHAnsi"/>
        </w:rPr>
        <w:tab/>
        <w:t xml:space="preserve"> 35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9C47388" wp14:editId="7090F1A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1314BB" id="Oval 45" o:spid="_x0000_s1026" style="position:absolute;margin-left:230.85pt;margin-top:1.85pt;width:13.5pt;height:9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394B925" wp14:editId="7B8F69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B2C4CD" id="Oval 44" o:spid="_x0000_s1026" style="position:absolute;margin-left:182.4pt;margin-top:1.85pt;width:13.5pt;height: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7D221E4" wp14:editId="636AFA7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DBE2E1" id="Oval 43" o:spid="_x0000_s1026" style="position:absolute;margin-left:133.95pt;margin-top:1.85pt;width:13.5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A17DB36" wp14:editId="204165A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A6CAF2" id="Oval 42" o:spid="_x0000_s1026" style="position:absolute;margin-left:88.35pt;margin-top:1.85pt;width:13.5pt;height: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sf+a&#10;F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680D8C">
        <w:rPr>
          <w:rFonts w:cstheme="minorHAnsi"/>
        </w:rPr>
        <w:tab/>
        <w:t xml:space="preserve"> 36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7E4C87A" wp14:editId="6EEBB4E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884562" id="Oval 49" o:spid="_x0000_s1026" style="position:absolute;margin-left:230.85pt;margin-top:1.85pt;width:13.5pt;height: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386FD4B" wp14:editId="4CB0131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F3A898" id="Oval 48" o:spid="_x0000_s1026" style="position:absolute;margin-left:182.4pt;margin-top:1.85pt;width:13.5pt;height:9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ffc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LH33B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9DA3CD1" wp14:editId="645BEC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F360B7" id="Oval 47" o:spid="_x0000_s1026" style="position:absolute;margin-left:133.95pt;margin-top:1.85pt;width:13.5pt;height: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587FF89" wp14:editId="3D62EA6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E972E5" id="Oval 46" o:spid="_x0000_s1026" style="position:absolute;margin-left:88.35pt;margin-top:1.85pt;width:13.5pt;height: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680D8C">
        <w:rPr>
          <w:rFonts w:cstheme="minorHAnsi"/>
        </w:rPr>
        <w:tab/>
        <w:t xml:space="preserve"> 37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EF48BAD" wp14:editId="069F62E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2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6C38B9" id="Oval 53" o:spid="_x0000_s1026" style="position:absolute;margin-left:230.85pt;margin-top:1.85pt;width:13.5pt;height: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/zGgIAAC4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5e/z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BA25040" wp14:editId="0CED654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1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1B9B28" id="Oval 52" o:spid="_x0000_s1026" style="position:absolute;margin-left:182.4pt;margin-top:1.85pt;width:13.5pt;height: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IBGgIAAC4EAAAOAAAAZHJzL2Uyb0RvYy54bWysU1Fv0zAQfkfiP1h+p0lKw1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qfUIB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A53B103" wp14:editId="47BA6D7F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0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3E82C5" id="Oval 51" o:spid="_x0000_s1026" style="position:absolute;margin-left:133.95pt;margin-top:1.85pt;width:13.5pt;height:9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6077DD2" wp14:editId="7872D593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9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13AA7A" id="Oval 50" o:spid="_x0000_s1026" style="position:absolute;margin-left:88.35pt;margin-top:1.85pt;width:13.5pt;height: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"/>
            </w:pict>
          </mc:Fallback>
        </mc:AlternateContent>
      </w:r>
      <w:r w:rsidRPr="009D2C92">
        <w:rPr>
          <w:rFonts w:cstheme="minorHAnsi"/>
        </w:rPr>
        <w:t xml:space="preserve"> </w:t>
      </w:r>
      <w:r w:rsidR="003A09E1">
        <w:rPr>
          <w:rFonts w:cstheme="minorHAnsi"/>
        </w:rPr>
        <w:tab/>
      </w:r>
      <w:r w:rsidR="00680D8C">
        <w:rPr>
          <w:rFonts w:cstheme="minorHAnsi"/>
        </w:rPr>
        <w:t xml:space="preserve"> 38.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8786502" wp14:editId="6DC7DA4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8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6E705B" id="Oval 57" o:spid="_x0000_s1026" style="position:absolute;margin-left:230.85pt;margin-top:1.85pt;width:13.5pt;height:9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Gv2&#10;ddo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70D22B2" wp14:editId="3DF8BEC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7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F8433A" id="Oval 56" o:spid="_x0000_s1026" style="position:absolute;margin-left:182.4pt;margin-top:1.85pt;width:13.5pt;height:9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4A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bMGZFT31&#10;6GEvDJtf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QgE4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ABC00BC" wp14:editId="6974EC5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6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AC6C2C" id="Oval 55" o:spid="_x0000_s1026" style="position:absolute;margin-left:133.95pt;margin-top:1.85pt;width:13.5pt;height:9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jDGg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SZZYw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59C6AE0" wp14:editId="1CBCEAF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5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08780E" id="Oval 54" o:spid="_x0000_s1026" style="position:absolute;margin-left:88.35pt;margin-top:1.85pt;width:13.5pt;height: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UxGgIAAC4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Q71M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680D8C">
        <w:rPr>
          <w:rFonts w:cstheme="minorHAnsi"/>
        </w:rPr>
        <w:tab/>
        <w:t xml:space="preserve"> 39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68EEC89" wp14:editId="0414FF5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4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E43BE1" id="Oval 61" o:spid="_x0000_s1026" style="position:absolute;margin-left:230.85pt;margin-top:1.85pt;width:13.5pt;height: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rQi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RcGZFT3N&#10;6HErDLv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Jda0&#10;Ih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4946F98" wp14:editId="3D89DC8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3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EB3E8D" id="Oval 60" o:spid="_x0000_s1026" style="position:absolute;margin-left:182.4pt;margin-top:1.85pt;width:13.5pt;height:9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2PNc8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CDE1DBA" wp14:editId="20275DF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2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7A04A2" id="Oval 59" o:spid="_x0000_s1026" style="position:absolute;margin-left:133.95pt;margin-top:1.85pt;width:13.5pt;height: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J5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bMqZFT31&#10;6GEvDJsvojaD8yWlPLlHjNV5dwfym2cW1p2wrbpBhKFToiZGRczPXlyIjqerbDt8hpqQxS5AkunQ&#10;YB8BSQB2SN04nruhDoFJOiyuitmceiYpVBSzt3nqVibK58sOffiooGfRqLgyRjsf9RKl2N/5EPmI&#10;8jkr8Qej6402JjnYbtcGGVVb8U1aqQQq8zLNWDZUfDGfzhPyi5i/hMjT+hsEws7WadKiVh9OdhDa&#10;jDaxNPYkXtRr1H0L9ZG0QxiHlj4ZGR3gD84GGtiK++87gYoz88mS/otiNosTnpzZ/Gp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r8Hie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14D584D" wp14:editId="2F414DF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1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D16CE1" id="Oval 58" o:spid="_x0000_s1026" style="position:absolute;margin-left:88.35pt;margin-top:1.85pt;width:13.5pt;height: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U+L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suDMioF6&#10;dL8Xhi0u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1lPi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680D8C">
        <w:rPr>
          <w:rFonts w:cstheme="minorHAnsi"/>
        </w:rPr>
        <w:tab/>
        <w:t xml:space="preserve"> 40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7584428" wp14:editId="103BAD6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0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89D22A" id="Oval 65" o:spid="_x0000_s1026" style="position:absolute;margin-left:230.85pt;margin-top:1.85pt;width:13.5pt;height: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5R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FeyflE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C789126" wp14:editId="1865504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9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888AE8" id="Oval 64" o:spid="_x0000_s1026" style="position:absolute;margin-left:182.4pt;margin-top:1.85pt;width:13.5pt;height:9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BY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FwvOrOip&#10;Rw97YdjlLG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ljJQW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1C45AE1" wp14:editId="64DF22F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8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4FE3F6" id="Oval 63" o:spid="_x0000_s1026" style="position:absolute;margin-left:133.95pt;margin-top:1.85pt;width:13.5pt;height: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D3GwIAAC4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uuKz6hTVvTU&#10;o4e9MOxiFrUZnC8p5ck9YqzOuzuQ3zyzsO6EbdUNIgydEjUxKmJ+9upCdDxdZdvhM9SELHYBkkyH&#10;BvsISAKwQ+rG86kb6hCYpMPispgvqGeSQkUxn+WpW5koXy479OGjgp5Fo+LKGO181EuUYn/nQ+Qj&#10;ypesxB+MrjfamORgu10bZFRtxTdppRKozPM0Y9lQ8avFdJGQX8X8OUSe1t8gEHa2TpMWtfpwtIPQ&#10;ZrSJpbFH8aJeo+5bqJ9JO4RxaOmTkdEB/uBsoIGtuP++E6g4M58s6X9VzOdxwpMzX1x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2BoP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F4DEEB2" wp14:editId="4BCB08A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7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B96CDB" id="Oval 62" o:spid="_x0000_s1026" style="position:absolute;margin-left:88.35pt;margin-top:1.85pt;width:13.5pt;height:9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I5u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fimFg557&#10;9LgDKy6m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Vdy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680D8C">
        <w:rPr>
          <w:rFonts w:cstheme="minorHAnsi"/>
        </w:rPr>
        <w:tab/>
        <w:t xml:space="preserve"> 41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706B2F8" wp14:editId="470CA4C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6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00BDB7" id="Oval 69" o:spid="_x0000_s1026" style="position:absolute;margin-left:230.85pt;margin-top:1.85pt;width:13.5pt;height:9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GI9kD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B1ACB46" wp14:editId="5DF519D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5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AD370C" id="Oval 68" o:spid="_x0000_s1026" style="position:absolute;margin-left:182.4pt;margin-top:1.85pt;width:13.5pt;height:9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8n9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sBfJ/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EEE2088" wp14:editId="3062D4C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4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2D2A5C" id="Oval 67" o:spid="_x0000_s1026" style="position:absolute;margin-left:133.95pt;margin-top:1.85pt;width:13.5pt;height: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/SL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ixlnVvTU&#10;o8edMOzyK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O/v9Is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A8A9CAE" wp14:editId="12A9A1B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3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D8F0E7" id="Oval 66" o:spid="_x0000_s1026" style="position:absolute;margin-left:88.35pt;margin-top:1.85pt;width:13.5pt;height:9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MDG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680D8C">
        <w:rPr>
          <w:rFonts w:cstheme="minorHAnsi"/>
        </w:rPr>
        <w:tab/>
        <w:t xml:space="preserve"> 42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0AECA65" wp14:editId="1C974C6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2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A334B7" id="Oval 73" o:spid="_x0000_s1026" style="position:absolute;margin-left:230.85pt;margin-top:1.85pt;width:13.5pt;height: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GZ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z6acWdFT&#10;jx72wrCr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B+9hmR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35AB85F" wp14:editId="7A60141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1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264E41" id="Oval 72" o:spid="_x0000_s1026" style="position:absolute;margin-left:182.4pt;margin-top:1.85pt;width:13.5pt;height:9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wstZY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2F08343" wp14:editId="6FE87C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0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E99F58" id="Oval 71" o:spid="_x0000_s1026" style="position:absolute;margin-left:133.95pt;margin-top:1.85pt;width:13.5pt;height:9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dqo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K5LHip56&#10;9LgThl0X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B2Ydqo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4F86350" wp14:editId="0806D83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9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CA0745" id="Oval 70" o:spid="_x0000_s1026" style="position:absolute;margin-left:88.35pt;margin-top:1.85pt;width:13.5pt;height:9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i8nGQIAAC4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AGai8n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680D8C">
        <w:rPr>
          <w:rFonts w:cstheme="minorHAnsi"/>
        </w:rPr>
        <w:tab/>
        <w:t xml:space="preserve"> 43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9A296BF" wp14:editId="3D7DD72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8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12D4F9" id="Oval 77" o:spid="_x0000_s1026" style="position:absolute;margin-left:230.85pt;margin-top:1.85pt;width:13.5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d+I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d2d+I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FB3F519" wp14:editId="55CE723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7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B70A66" id="Oval 76" o:spid="_x0000_s1026" style="position:absolute;margin-left:182.4pt;margin-top:1.85pt;width:13.5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CQSc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C0048F2" wp14:editId="61FB691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6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34BF9A" id="Oval 75" o:spid="_x0000_s1026" style="position:absolute;margin-left:133.95pt;margin-top:1.85pt;width:13.5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Nap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IozK3rq&#10;0cNeGLaYR2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JzWq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4FC91D2" wp14:editId="6872EAAC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5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F6C2CA" id="Oval 74" o:spid="_x0000_s1026" style="position:absolute;margin-left:88.35pt;margin-top:1.85pt;width:13.5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tbFwIAAC4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JAR7WxcCAAAu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 w:rsidR="00680D8C">
        <w:rPr>
          <w:rFonts w:cstheme="minorHAnsi"/>
        </w:rPr>
        <w:tab/>
        <w:t xml:space="preserve"> 44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BA1A9F8" wp14:editId="24024EA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4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DE615B" id="Oval 81" o:spid="_x0000_s1026" style="position:absolute;margin-left:230.85pt;margin-top:1.85pt;width:13.5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elc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dMaZFT31&#10;6HEnDLsu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Iup6Vw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78F77E5" wp14:editId="25F733E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3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A3692D" id="Oval 80" o:spid="_x0000_s1026" style="position:absolute;margin-left:182.4pt;margin-top:1.85pt;width:13.5pt;height:9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WZA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0nF1I46LlH&#10;j1uw4ip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J+zQeWR1HgGnGKqW&#10;UYqDuYyHYd94MuuOXypzuQ5vuRWtyRq9sjqS5VnL0h3/RRrmcz/fev29i1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6&#10;YWZA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78F091A" wp14:editId="655CD84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2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1771E6" id="Oval 79" o:spid="_x0000_s1026" style="position:absolute;margin-left:133.95pt;margin-top:1.85pt;width:13.5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2wTGgIAAC4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astsE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5E2E21B" wp14:editId="5C09015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1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939B35" id="Oval 78" o:spid="_x0000_s1026" style="position:absolute;margin-left:88.35pt;margin-top:1.85pt;width:13.5pt;height: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Hh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tODMip56&#10;9LAXhi2uojaD8yWlPLlHjNV5dw/ym2cW1p2wrbpFhKFToiZGRczPXlyIjqerbDt8gpqQxS5AkunQ&#10;YB8BSQB2SN04nruhDoFJOiwWxWxOPZMUKorZ2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wlPB4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680D8C">
        <w:rPr>
          <w:rFonts w:cstheme="minorHAnsi"/>
        </w:rPr>
        <w:tab/>
        <w:t xml:space="preserve"> 45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3C11E81" wp14:editId="52BC28B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221E39" id="Oval 85" o:spid="_x0000_s1026" style="position:absolute;margin-left:230.85pt;margin-top:1.85pt;width:13.5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Gm1nj8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7728C89" wp14:editId="2086230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C49F71" id="Oval 84" o:spid="_x0000_s1026" style="position:absolute;margin-left:182.4pt;margin-top:1.85pt;width:13.5pt;height:9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17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Tizoqce&#10;PeyFYdezqM3gfEkpT+4RY3Xe3YP85pmFdSdsq24RYeiUqIlREfOzFxei4+kq2w6foCZksQuQZDo0&#10;2EdAEoAdUjeO526oQ2CSDourYjannkkKFcXsbZ66lYny+bJDHz4o6Fk0Kq6M0c5HvUQp9vc+RD6i&#10;fM5K/MHoeqONSQ6227VBRtVWfJNWKoHKvEwzlg0VX8yn84T8IuYvIfK0/gaBsLN1mrSo1fuTHYQ2&#10;o00sjT2JF/Uadd9CfSTtEMahpU9GRgf4g7OBBrbi/vtOoOLMfLSk/6K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JxQ17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4F9E941" wp14:editId="1276412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FCAFD3" id="Oval 83" o:spid="_x0000_s1026" style="position:absolute;margin-left:133.95pt;margin-top:1.85pt;width:13.5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Enb91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DAF17AA" wp14:editId="212BB71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D7C35B" id="Oval 82" o:spid="_x0000_s1026" style="position:absolute;margin-left:88.35pt;margin-top:1.85pt;width:13.5pt;height:9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gOd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LaVw0LNG&#10;D3uw4mKW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NkgOd&#10;FAIAAAU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="00680D8C">
        <w:rPr>
          <w:rFonts w:cstheme="minorHAnsi"/>
        </w:rPr>
        <w:tab/>
        <w:t xml:space="preserve"> 46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51AC6A4" wp14:editId="0F4355A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32F243" id="Oval 89" o:spid="_x0000_s1026" style="position:absolute;margin-left:230.85pt;margin-top:1.85pt;width:13.5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ksGgIAAC4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HeDks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5399381" wp14:editId="2CDC794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DFB736" id="Oval 88" o:spid="_x0000_s1026" style="position:absolute;margin-left:182.4pt;margin-top:1.85pt;width:13.5pt;height:9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JT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5pxZ0VOP&#10;HvbCsMUiajM4X1LKk3vEWJ139yC/eWZh3QnbqltEGDolamJUxPzsxYXoeLrKtsMnqAlZ7AIkmQ4N&#10;9hGQBGCH1I3juRvqEJikw+KqmM2pZ5JCRTF7m6duZaJ8vuzQhw8KehaNiitjtPNRL1GK/b0PkY8o&#10;n7MSfzC63mhjkoPtdm2QUbUV36SVSqAyL9OMZUPFr+fTeUJ+EfOXEHlaf4NA2Nk6TVrU6v3JDkKb&#10;0SaWxp7Ei3qNum+hPpJ2COPQ0icjowP8wdlAA1tx/30nUHFmPlrS/7q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v4JTe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1267D14" wp14:editId="5C9936A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9D192F" id="Oval 87" o:spid="_x0000_s1026" style="position:absolute;margin-left:133.95pt;margin-top:1.85pt;width:13.5pt;height: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6Rq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zaVw0LNG&#10;D3uw4mKZ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W&#10;76Rq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CD20B44" wp14:editId="210719C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FFEE3A" id="Oval 86" o:spid="_x0000_s1026" style="position:absolute;margin-left:88.35pt;margin-top:1.85pt;width:13.5pt;height: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ZVVGg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+DmVV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680D8C">
        <w:rPr>
          <w:rFonts w:cstheme="minorHAnsi"/>
        </w:rPr>
        <w:tab/>
        <w:t xml:space="preserve"> 47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875AF1B" wp14:editId="45CB6C4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5A63DA" id="Oval 93" o:spid="_x0000_s1026" style="position:absolute;margin-left:230.85pt;margin-top:1.85pt;width:13.5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iGYFAIAAAU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L6m&#10;IZg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805FF51" wp14:editId="0920954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C8BF25" id="Oval 92" o:spid="_x0000_s1026" style="position:absolute;margin-left:182.4pt;margin-top:1.85pt;width:13.5pt;height: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JFI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CAk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20A9563" wp14:editId="2B11C857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0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B8C0F3" id="Oval 91" o:spid="_x0000_s1026" style="position:absolute;margin-left:133.95pt;margin-top:1.85pt;width:13.5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oeLGAIAAC4EAAAOAAAAZHJzL2Uyb0RvYy54bWysU1Fv0zAQfkfiP1h+p0lKy2j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KmWh4s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43F6F1F" wp14:editId="7096D6F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4CBA32" id="Oval 90" o:spid="_x0000_s1026" style="position:absolute;margin-left:88.35pt;margin-top:1.85pt;width:13.5pt;height:9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zbFwIAAC0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UjUc2xcCAAAt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 w:rsidR="00680D8C">
        <w:rPr>
          <w:rFonts w:cstheme="minorHAnsi"/>
        </w:rPr>
        <w:tab/>
        <w:t xml:space="preserve"> 48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5C1D8B6" wp14:editId="58A3984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487AAB" id="Oval 97" o:spid="_x0000_s1026" style="position:absolute;margin-left:230.85pt;margin-top:1.85pt;width:13.5pt;height:9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x0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AmG7HQ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714E329" wp14:editId="175B64C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EE8EE2" id="Oval 96" o:spid="_x0000_s1026" style="position:absolute;margin-left:182.4pt;margin-top:1.85pt;width:13.5pt;height: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fOW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AHV85YZAgAALQ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836DC33" wp14:editId="5BAA4E3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188C22" id="Oval 95" o:spid="_x0000_s1026" style="position:absolute;margin-left:133.95pt;margin-top:1.85pt;width:13.5pt;height:9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J&#10;v2OZ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F869A73" wp14:editId="59DFEFC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348EA7" id="Oval 94" o:spid="_x0000_s1026" style="position:absolute;margin-left:88.35pt;margin-top:1.85pt;width:13.5pt;height:9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0in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wW0in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680D8C">
        <w:rPr>
          <w:rFonts w:cstheme="minorHAnsi"/>
        </w:rPr>
        <w:tab/>
        <w:t xml:space="preserve"> 49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FEF331" wp14:editId="15C4A4B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C1062F" id="Oval 101" o:spid="_x0000_s1026" style="position:absolute;margin-left:230.85pt;margin-top:1.85pt;width:13.5pt;height:9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C+AGQ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akL4A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3EF3148" wp14:editId="7A42713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A4DD66" id="Oval 100" o:spid="_x0000_s1026" style="position:absolute;margin-left:182.4pt;margin-top:1.85pt;width:13.5pt;height: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bzjGlRgCAAAu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1FE57EB" wp14:editId="757FC5D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FA3F1F" id="Oval 99" o:spid="_x0000_s1026" style="position:absolute;margin-left:133.95pt;margin-top:1.85pt;width:13.5pt;height:9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AT&#10;6ba+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1D5790F" wp14:editId="359217E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F56EBA" id="Oval 98" o:spid="_x0000_s1026" style="position:absolute;margin-left:88.35pt;margin-top:1.85pt;width:13.5pt;height: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CWDPId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680D8C">
        <w:rPr>
          <w:rFonts w:cstheme="minorHAnsi"/>
        </w:rPr>
        <w:tab/>
        <w:t xml:space="preserve"> 50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ind w:firstLine="720"/>
        <w:rPr>
          <w:rFonts w:cstheme="minorHAnsi"/>
        </w:rPr>
      </w:pPr>
    </w:p>
    <w:p w:rsidR="009D2C92" w:rsidRPr="009D2C92" w:rsidRDefault="009D2C92" w:rsidP="009D2C92">
      <w:pPr>
        <w:spacing w:after="120"/>
        <w:ind w:firstLine="7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0AAEE00" wp14:editId="787958FA">
                <wp:simplePos x="0" y="0"/>
                <wp:positionH relativeFrom="column">
                  <wp:posOffset>2931795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10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051CB5" id="Oval 9" o:spid="_x0000_s1026" style="position:absolute;margin-left:230.85pt;margin-top:2.5pt;width:13.5pt;height:9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Buo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2576CFF" wp14:editId="4EFD6E58">
                <wp:simplePos x="0" y="0"/>
                <wp:positionH relativeFrom="column">
                  <wp:posOffset>2316480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9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21F8AD" id="Oval 8" o:spid="_x0000_s1026" style="position:absolute;margin-left:182.4pt;margin-top:2.5pt;width:13.5pt;height:9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P2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B7EFB89" wp14:editId="0184A13F">
                <wp:simplePos x="0" y="0"/>
                <wp:positionH relativeFrom="column">
                  <wp:posOffset>1701165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8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85AE17" id="Oval 7" o:spid="_x0000_s1026" style="position:absolute;margin-left:133.95pt;margin-top:2.5pt;width:13.5pt;height:9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bR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82AA5B5" wp14:editId="7723F6F4">
                <wp:simplePos x="0" y="0"/>
                <wp:positionH relativeFrom="column">
                  <wp:posOffset>1122045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0F19A2" id="Oval 6" o:spid="_x0000_s1026" style="position:absolute;margin-left:88.35pt;margin-top:2.5pt;width:13.5pt;height:9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" filled="f"/>
            </w:pict>
          </mc:Fallback>
        </mc:AlternateContent>
      </w:r>
      <w:r w:rsidR="00680D8C">
        <w:rPr>
          <w:rFonts w:cstheme="minorHAnsi"/>
        </w:rPr>
        <w:t xml:space="preserve"> 51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9C5F104" wp14:editId="79BC026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1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3F2EF1" id="Oval 9" o:spid="_x0000_s1026" style="position:absolute;margin-left:230.85pt;margin-top:1.85pt;width:13.5pt;height:9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JU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bmQlQ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CB48B4C" wp14:editId="7550BBB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2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A43A2E" id="Oval 8" o:spid="_x0000_s1026" style="position:absolute;margin-left:182.4pt;margin-top:1.85pt;width:13.5pt;height:9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y&#10;cmp7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53D9ABE" wp14:editId="1766474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3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483BE6" id="Oval 7" o:spid="_x0000_s1026" style="position:absolute;margin-left:133.95pt;margin-top:1.85pt;width:13.5pt;height: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wJy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1fMCch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9C89FD1" wp14:editId="30A803E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4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DDFF8D" id="Oval 6" o:spid="_x0000_s1026" style="position:absolute;margin-left:88.35pt;margin-top:1.85pt;width:13.5pt;height:9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Ffi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acFfi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680D8C">
        <w:rPr>
          <w:rFonts w:cstheme="minorHAnsi"/>
        </w:rPr>
        <w:tab/>
        <w:t xml:space="preserve"> 52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8AA4268" wp14:editId="76C25DE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5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116CC0" id="Oval 13" o:spid="_x0000_s1026" style="position:absolute;margin-left:230.85pt;margin-top:1.85pt;width:13.5pt;height:9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ugUGgIAAC8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MO9K+dSOOi5&#10;Sfc7sKI8T+IMPlSc8+gfKJUX/B2qb0E4XHXgNvqaCIdOQ8OUypRfvLiQnMBXxXr4hA0jwzZi1mnf&#10;Up8AWQGxz+14OrZD76NQfFhelLM5N01xqCxn5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ltug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99A5E9C" wp14:editId="522C56C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6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B8AC7A" id="Oval 12" o:spid="_x0000_s1026" style="position:absolute;margin-left:182.4pt;margin-top:1.85pt;width:13.5pt;height: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Xm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edSOOi5&#10;Sfc7sKKcJnEGHyrOefQPlMoL/g7VtyAcrjpwG31NhEOnoWFKZcovXlxITuCrYj18woaRYRsx67Rv&#10;qU+ArIDY53Y8Hduh91EoPiwvytmcm6Y4VJazt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NLkXm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A09A414" wp14:editId="2EE844F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7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4226BE" id="Oval 11" o:spid="_x0000_s1026" style="position:absolute;margin-left:133.95pt;margin-top:1.85pt;width:13.5pt;height:9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FMl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lDhTJ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FA9BBCD" wp14:editId="4D9670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8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BF036F" id="Oval 10" o:spid="_x0000_s1026" style="position:absolute;margin-left:88.35pt;margin-top:1.85pt;width:13.5pt;height:9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tSe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N3S1J4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 w:rsidR="00680D8C">
        <w:rPr>
          <w:rFonts w:cstheme="minorHAnsi"/>
        </w:rPr>
        <w:tab/>
        <w:t xml:space="preserve"> 53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F6D8872" wp14:editId="481850F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C64881" id="Oval 17" o:spid="_x0000_s1026" style="position:absolute;margin-left:230.85pt;margin-top:1.85pt;width:13.5pt;height: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uE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8lIKBz2L&#10;9LAHK8q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WsuE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7E6B525" wp14:editId="18C04D1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20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8944E4" id="Oval 16" o:spid="_x0000_s1026" style="position:absolute;margin-left:182.4pt;margin-top:1.85pt;width:13.5pt;height:9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8s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qC8s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45A66D7" wp14:editId="3B2806C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1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85D4E4" id="Oval 15" o:spid="_x0000_s1026" style="position:absolute;margin-left:133.95pt;margin-top:1.85pt;width:13.5pt;height: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jnvGgIAAC8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r457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998840B" wp14:editId="3B0E509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2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9EA8E8" id="Oval 14" o:spid="_x0000_s1026" style="position:absolute;margin-left:88.35pt;margin-top:1.85pt;width:13.5pt;height: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liaUH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680D8C">
        <w:rPr>
          <w:rFonts w:cstheme="minorHAnsi"/>
        </w:rPr>
        <w:tab/>
        <w:t xml:space="preserve"> 54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37A733" wp14:editId="0516154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60D0E6" id="Oval 21" o:spid="_x0000_s1026" style="position:absolute;margin-left:230.85pt;margin-top:1.85pt;width:13.5pt;height:9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hmg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B3B6F7B" wp14:editId="723092F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6B72C0" id="Oval 20" o:spid="_x0000_s1026" style="position:absolute;margin-left:182.4pt;margin-top:1.85pt;width:13.5pt;height:9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C7FA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B&#10;7HC7FAIAAAY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C838418" wp14:editId="6C6F6F8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2DC74B" id="Oval 19" o:spid="_x0000_s1026" style="position:absolute;margin-left:133.95pt;margin-top:1.85pt;width:13.5pt;height:9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NVGAIAAC8EAAAOAAAAZHJzL2Uyb0RvYy54bWysU9uO0zAQfUfiHyy/0ySlZWn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Njpg1UYAgAALw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A173E1B" wp14:editId="38B6490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6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EA9448" id="Oval 18" o:spid="_x0000_s1026" style="position:absolute;margin-left:88.35pt;margin-top:1.85pt;width:13.5pt;height:9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S6n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HBxLqc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680D8C">
        <w:rPr>
          <w:rFonts w:cstheme="minorHAnsi"/>
        </w:rPr>
        <w:tab/>
        <w:t xml:space="preserve"> 55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41C8CBA" wp14:editId="164F86B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7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C34841" id="Oval 25" o:spid="_x0000_s1026" style="position:absolute;margin-left:230.85pt;margin-top:1.85pt;width:13.5pt;height: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h99GAIAAC8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3F0482B" wp14:editId="340D4EB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8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A0C40E" id="Oval 24" o:spid="_x0000_s1026" style="position:absolute;margin-left:182.4pt;margin-top:1.85pt;width:13.5pt;height:9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kWCkn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D92C6E8" wp14:editId="02E5A41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9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E7BF55" id="Oval 23" o:spid="_x0000_s1026" style="position:absolute;margin-left:133.95pt;margin-top:1.85pt;width:13.5pt;height:9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HN68DA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ED529A0" wp14:editId="12AAB11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0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1F4370" id="Oval 22" o:spid="_x0000_s1026" style="position:absolute;margin-left:88.35pt;margin-top:1.85pt;width:13.5pt;height:9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3EFv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680D8C">
        <w:rPr>
          <w:rFonts w:cstheme="minorHAnsi"/>
        </w:rPr>
        <w:tab/>
        <w:t xml:space="preserve"> 56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958F1FC" wp14:editId="24482B9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1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5FEF1A" id="Oval 29" o:spid="_x0000_s1026" style="position:absolute;margin-left:230.85pt;margin-top:1.85pt;width:13.5pt;height:9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Ul7FQIAAAY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j&#10;xUl7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FBCE790" wp14:editId="0D0C89D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2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B2A84F" id="Oval 28" o:spid="_x0000_s1026" style="position:absolute;margin-left:182.4pt;margin-top:1.85pt;width:13.5pt;height:9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drRzVx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5116ADB" wp14:editId="783D144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33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4A4C70" id="Oval 27" o:spid="_x0000_s1026" style="position:absolute;margin-left:133.95pt;margin-top:1.85pt;width:13.5pt;height:9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4h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lMTiE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A407F0D" wp14:editId="7756EEA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4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DD517E" id="Oval 26" o:spid="_x0000_s1026" style="position:absolute;margin-left:88.35pt;margin-top:1.85pt;width:13.5pt;height:9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LcGw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OFtctw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680D8C">
        <w:rPr>
          <w:rFonts w:cstheme="minorHAnsi"/>
        </w:rPr>
        <w:tab/>
        <w:t xml:space="preserve"> 57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D0EBA89" wp14:editId="1916FE4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5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FD6694" id="Oval 33" o:spid="_x0000_s1026" style="position:absolute;margin-left:230.85pt;margin-top:1.85pt;width:13.5pt;height:9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Nsz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wUzb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224A6FB" wp14:editId="7326BAD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6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EAE8EE" id="Oval 32" o:spid="_x0000_s1026" style="position:absolute;margin-left:182.4pt;margin-top:1.85pt;width:13.5pt;height:9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HbBGwIAAC8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adR2w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FDA5A71" wp14:editId="66CC6B7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7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CD04A7" id="Oval 31" o:spid="_x0000_s1026" style="position:absolute;margin-left:133.95pt;margin-top:1.85pt;width:13.5pt;height:9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L&#10;aUtQ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B432924" wp14:editId="6A8E286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8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1FC392" id="Oval 30" o:spid="_x0000_s1026" style="position:absolute;margin-left:88.35pt;margin-top:1.85pt;width:13.5pt;height:9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JF/4B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680D8C">
        <w:rPr>
          <w:rFonts w:cstheme="minorHAnsi"/>
        </w:rPr>
        <w:tab/>
        <w:t xml:space="preserve"> 58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AB13848" wp14:editId="2BC910D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9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3DAB9A" id="Oval 37" o:spid="_x0000_s1026" style="position:absolute;margin-left:230.85pt;margin-top:1.85pt;width:13.5pt;height:9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4yKPT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B97535B" wp14:editId="5765A8B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0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346402" id="Oval 36" o:spid="_x0000_s1026" style="position:absolute;margin-left:182.4pt;margin-top:1.85pt;width:13.5pt;height:9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FGGg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ioqFG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20577F2" wp14:editId="56D7837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1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39AC56" id="Oval 35" o:spid="_x0000_s1026" style="position:absolute;margin-left:133.95pt;margin-top:1.85pt;width:13.5pt;height:9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6Fg8+B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4DB2C25" wp14:editId="07395EF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2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E903FC" id="Oval 34" o:spid="_x0000_s1026" style="position:absolute;margin-left:88.35pt;margin-top:1.85pt;width:13.5pt;height:9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Bp3GgIAAC8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845s2Kg&#10;Jt3vhWEXZRRndL6inEf3gLE87+5AfvPMwroXtlM3iDD2SjREqYj52YsL0fF0lW3HT9AQstgFSDod&#10;WhwiICnADqkdT6d2qENgkg6Ly6JcUNMkhYqivMh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ywad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680D8C">
        <w:rPr>
          <w:rFonts w:cstheme="minorHAnsi"/>
        </w:rPr>
        <w:tab/>
        <w:t xml:space="preserve"> 59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EFCBCD6" wp14:editId="00E543CC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3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ABC5BD" id="Oval 41" o:spid="_x0000_s1026" style="position:absolute;margin-left:230.85pt;margin-top:1.85pt;width:13.5pt;height:9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x3GQ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K6IPHcZAgAALw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666ABB8" wp14:editId="5BD69E0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4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1C62D6" id="Oval 40" o:spid="_x0000_s1026" style="position:absolute;margin-left:182.4pt;margin-top:1.85pt;width:13.5pt;height:9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GapAIo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379D619" wp14:editId="04176F9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5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C62301" id="Oval 39" o:spid="_x0000_s1026" style="position:absolute;margin-left:133.95pt;margin-top:1.85pt;width:13.5pt;height: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y&#10;Dunf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22022DC" wp14:editId="75E61E3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6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8A30A7" id="Oval 38" o:spid="_x0000_s1026" style="position:absolute;margin-left:88.35pt;margin-top:1.85pt;width:13.5pt;height:9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6DNGwIAAC8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LV7oM0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680D8C">
        <w:rPr>
          <w:rFonts w:cstheme="minorHAnsi"/>
        </w:rPr>
        <w:tab/>
        <w:t xml:space="preserve"> 60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82160EC" wp14:editId="539001D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7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DFFA45" id="Oval 45" o:spid="_x0000_s1026" style="position:absolute;margin-left:230.85pt;margin-top:1.85pt;width:13.5pt;height:9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EsUGgIAAC8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MlEs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6A39994" wp14:editId="5D47A1F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8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F071B7" id="Oval 44" o:spid="_x0000_s1026" style="position:absolute;margin-left:182.4pt;margin-top:1.85pt;width:13.5pt;height:9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1T2Gg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Ex1T2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01EAEAC" wp14:editId="541FB9B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9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70B4A1" id="Oval 43" o:spid="_x0000_s1026" style="position:absolute;margin-left:133.95pt;margin-top:1.85pt;width:13.5pt;height:9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PzePp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023F13A" wp14:editId="5DEA18C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0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6401DA" id="Oval 42" o:spid="_x0000_s1026" style="position:absolute;margin-left:88.35pt;margin-top:1.85pt;width:13.5pt;height: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HWGQ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vf1HW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680D8C">
        <w:rPr>
          <w:rFonts w:cstheme="minorHAnsi"/>
        </w:rPr>
        <w:tab/>
        <w:t xml:space="preserve"> 61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8C695C3" wp14:editId="756C4E8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1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7A5B6F" id="Oval 49" o:spid="_x0000_s1026" style="position:absolute;margin-left:230.85pt;margin-top:1.85pt;width:13.5pt;height:9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1Y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RSmFg55F&#10;etiDFfP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BE&#10;Gn1Y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70C7DA8" wp14:editId="153D8B4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2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E42C6E" id="Oval 48" o:spid="_x0000_s1026" style="position:absolute;margin-left:182.4pt;margin-top:1.85pt;width:13.5pt;height:9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ic+GgIAAC8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EO9W8w5s2Kg&#10;Jt3vhWHlZRRndL6inEf3gLE87+5AfvPMwroXtlM3iDD2SjREqYj52YsL0fF0lW3HT9AQstgFSDod&#10;WhwiICnADqkdT6d2qENgkg6Li6JcUNMkhYqifJundmWier7s0IcPCgYWjZorY7TzUTBRif2dD5GP&#10;qJ6zEn8wutloY5KD3XZtkFG1Nd+klUqgMs/TjGVjza8W80VCfhHz5xB5Wn+DQNjZJo1a1Or90Q5C&#10;m8kmlsYexYt6TbpvoXki7RCmqaVfRkYP+IOzkSa25v77TqDizHy0pP9VUZZxxJNTLi7m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auic+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515A059" wp14:editId="59B569F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3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594FC9" id="Oval 47" o:spid="_x0000_s1026" style="position:absolute;margin-left:133.95pt;margin-top:1.85pt;width:13.5pt;height:9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pI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m19xZkVP&#10;TXrYC8Nmi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EVCGkg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FAE4D3F" wp14:editId="7CD625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4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070F6A" id="Oval 46" o:spid="_x0000_s1026" style="position:absolute;margin-left:88.35pt;margin-top:1.85pt;width:13.5pt;height:9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ya1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W5ScWTFQ&#10;k+73wrDyIoozOl9RzqN7wFied3cgv3lmYd0L26kbRBh7JRqiVMT87MWF6Hi6yrbjJ2gIWewCJJ0O&#10;LQ4RkBRgh9SOp1M71CEwSYfFZVEuqGmSQkVRvs1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WMmt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680D8C">
        <w:rPr>
          <w:rFonts w:cstheme="minorHAnsi"/>
        </w:rPr>
        <w:tab/>
        <w:t xml:space="preserve"> 62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E705C1A" wp14:editId="778A2DD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5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128F78" id="Oval 53" o:spid="_x0000_s1026" style="position:absolute;margin-left:230.85pt;margin-top:1.85pt;width:13.5pt;height: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9aGgIAAC8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tQo9a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B0D1CCC" wp14:editId="11167E7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6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587050" id="Oval 52" o:spid="_x0000_s1026" style="position:absolute;margin-left:182.4pt;margin-top:1.85pt;width:13.5pt;height:9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iKoGgIAAC8EAAAOAAAAZHJzL2Uyb0RvYy54bWysU1Fv0zAQfkfiP1h+p0lKs7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Ky84s2Kg&#10;Jt3vhWHlPIozOl9RzqN7wFied3cgv3lmYd0L26kbRBh7JRqiVMT87MWF6Hi6yrbjJ2gIWewCJJ0O&#10;LQ4RkBRgh9SOp1M71CEwSYfFZbEoqWmSQkWxeJundmWier7s0IcPCgYWjZorY7TzUTBRif2dD5GP&#10;qJ6zEn8wutloY5KD3XZtkFG1Nd+klUqgMs/TjGVjza/KeZmQX8T8OUSe1t8gEHa2SaMWtXp/tIPQ&#10;ZrKJpbFH8aJek+5baJ5IO4RpaumXkdED/uBspImtuf++E6g4Mx8t6X9VLBZxxJOzKC/n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F2iKo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6FEC2EC" wp14:editId="16889ED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7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40DB43" id="Oval 51" o:spid="_x0000_s1026" style="position:absolute;margin-left:133.95pt;margin-top:1.85pt;width:13.5pt;height:9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DRr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3Mw0a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2428669" wp14:editId="1D2B17A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8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8C5655" id="Oval 50" o:spid="_x0000_s1026" style="position:absolute;margin-left:88.35pt;margin-top:1.85pt;width:13.5pt;height:9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wyj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OdHDKM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 w:rsidR="00680D8C">
        <w:rPr>
          <w:rFonts w:cstheme="minorHAnsi"/>
        </w:rPr>
        <w:tab/>
        <w:t xml:space="preserve"> 63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3638C8" wp14:editId="502D1A7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9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94221D" id="Oval 57" o:spid="_x0000_s1026" style="position:absolute;margin-left:230.85pt;margin-top:1.85pt;width:13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O5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zxO5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D5CF77B" wp14:editId="228F28F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0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6B43C2" id="Oval 56" o:spid="_x0000_s1026" style="position:absolute;margin-left:182.4pt;margin-top:1.85pt;width:13.5pt;height:9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hi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vXEhi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9243CC3" wp14:editId="2E3BF04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1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C6B0E3" id="Oval 55" o:spid="_x0000_s1026" style="position:absolute;margin-left:133.95pt;margin-top:1.85pt;width:13.5pt;height:9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Nu7wv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C7E0C7E" wp14:editId="1AB20DC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2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85DB2D" id="Oval 54" o:spid="_x0000_s1026" style="position:absolute;margin-left:88.35pt;margin-top:1.85pt;width:13.5pt;height: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vNT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3tLzU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680D8C">
        <w:rPr>
          <w:rFonts w:cstheme="minorHAnsi"/>
        </w:rPr>
        <w:tab/>
        <w:t xml:space="preserve"> 64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BC824A6" wp14:editId="0832D07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3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04F029" id="Oval 61" o:spid="_x0000_s1026" style="position:absolute;margin-left:230.85pt;margin-top:1.85pt;width:13.5pt;height:9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MXp&#10;D3EUAgAABg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0744F1B" wp14:editId="290B8B8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4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9C8830" id="Oval 60" o:spid="_x0000_s1026" style="position:absolute;margin-left:182.4pt;margin-top:1.85pt;width:13.5pt;height: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CUzOt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AF4E09C" wp14:editId="5F59925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65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FAEE1C" id="Oval 59" o:spid="_x0000_s1026" style="position:absolute;margin-left:133.95pt;margin-top:1.85pt;width:13.5pt;height:9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eQb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c05s6Kn&#10;Jj3shWHzR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Ad5B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A50135D" wp14:editId="3D037EA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6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C93562" id="Oval 58" o:spid="_x0000_s1026" style="position:absolute;margin-left:88.35pt;margin-top:1.85pt;width:13.5pt;height:9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iFSek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680D8C">
        <w:rPr>
          <w:rFonts w:cstheme="minorHAnsi"/>
        </w:rPr>
        <w:tab/>
        <w:t xml:space="preserve"> 65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A1E720F" wp14:editId="0D0A756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7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C7D75F" id="Oval 65" o:spid="_x0000_s1026" style="position:absolute;margin-left:230.85pt;margin-top:1.85pt;width:13.5pt;height: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gzGw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aG54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547B77A" wp14:editId="0B56BE3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8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4733F8" id="Oval 64" o:spid="_x0000_s1026" style="position:absolute;margin-left:182.4pt;margin-top:1.85pt;width:13.5pt;height: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WfR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gPWfR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9CBA689" wp14:editId="34C0A0D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9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57ACDB" id="Oval 63" o:spid="_x0000_s1026" style="position:absolute;margin-left:133.95pt;margin-top:1.85pt;width:13.5pt;height:9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CE77ED2" wp14:editId="37F91DE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0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AB150B" id="Oval 62" o:spid="_x0000_s1026" style="position:absolute;margin-left:88.35pt;margin-top:1.85pt;width:13.5pt;height: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UD0J&#10;h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cstheme="minorHAnsi"/>
        </w:rPr>
        <w:tab/>
      </w:r>
      <w:r w:rsidR="00680D8C">
        <w:rPr>
          <w:rFonts w:cstheme="minorHAnsi"/>
        </w:rPr>
        <w:t xml:space="preserve"> 66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AFCD1B3" wp14:editId="0005B55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1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4424A9" id="Oval 69" o:spid="_x0000_s1026" style="position:absolute;margin-left:230.85pt;margin-top:1.85pt;width:13.5pt;height:9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LnrGg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W2Lnr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60B9BDB" wp14:editId="3667100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72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9DA50C" id="Oval 68" o:spid="_x0000_s1026" style="position:absolute;margin-left:182.4pt;margin-top:1.85pt;width:13.5pt;height:9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QZ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PkAUG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ADFB524" wp14:editId="6334E79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3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5690D8" id="Oval 67" o:spid="_x0000_s1026" style="position:absolute;margin-left:133.95pt;margin-top:1.85pt;width:13.5pt;height: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FA47612" wp14:editId="63528CEB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4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8B86AA" id="Oval 66" o:spid="_x0000_s1026" style="position:absolute;margin-left:88.35pt;margin-top:1.85pt;width:13.5pt;height:9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NdAJ&#10;h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680D8C">
        <w:rPr>
          <w:rFonts w:cstheme="minorHAnsi"/>
        </w:rPr>
        <w:tab/>
        <w:t xml:space="preserve"> 67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F5014A" wp14:editId="023F5FA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5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A46790" id="Oval 73" o:spid="_x0000_s1026" style="position:absolute;margin-left:230.85pt;margin-top:1.85pt;width:13.5pt;height: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x9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W8w5s6Kn&#10;Jj3shWGLq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ibi8fR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44484F8" wp14:editId="63AE03F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6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E98E6F" id="Oval 72" o:spid="_x0000_s1026" style="position:absolute;margin-left:182.4pt;margin-top:1.85pt;width:13.5pt;height: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xyreiR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5DC3FAE" wp14:editId="0D83BB3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77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621736" id="Oval 71" o:spid="_x0000_s1026" style="position:absolute;margin-left:133.95pt;margin-top:1.85pt;width:13.5pt;height: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gdMGgIAAC8EAAAOAAAAZHJzL2Uyb0RvYy54bWysU1Fv0zAQfkfiP1h+p0lKS1n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+DYHT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1B2385A" wp14:editId="7D28827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8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84AAFE" id="Oval 70" o:spid="_x0000_s1026" style="position:absolute;margin-left:88.35pt;margin-top:1.85pt;width:13.5pt;height:9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DwZRiu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680D8C">
        <w:rPr>
          <w:rFonts w:cstheme="minorHAnsi"/>
        </w:rPr>
        <w:tab/>
        <w:t xml:space="preserve"> 68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6225B7D" wp14:editId="3F1C83B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9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9A0E35" id="Oval 77" o:spid="_x0000_s1026" style="position:absolute;margin-left:230.85pt;margin-top:1.85pt;width:13.5pt;height:9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Bz&#10;hf+n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3F6750D" wp14:editId="60F53E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0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071463" id="Oval 76" o:spid="_x0000_s1026" style="position:absolute;margin-left:182.4pt;margin-top:1.85pt;width:13.5pt;height:9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lslZ7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B6E78DA" wp14:editId="181F08C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1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69960E" id="Oval 75" o:spid="_x0000_s1026" style="position:absolute;margin-left:133.95pt;margin-top:1.85pt;width:13.5pt;height:9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tQGgIAAC8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aGrU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9A196DB" wp14:editId="47254F7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2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EE6476" id="Oval 74" o:spid="_x0000_s1026" style="position:absolute;margin-left:88.35pt;margin-top:1.85pt;width:13.5pt;height: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QaiGwIAAC8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beXU05s6Kn&#10;Jj3shWGLWRRncL6knCf3iLE87+5BfvPMwroTtlW3iDB0StREqYj52YsL0fF0lW2HT1ATstgFSDod&#10;GuwjICnADqkdx3M71CEwSYfFopjNqWmSQkUxe5u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Nk5BqI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680D8C">
        <w:rPr>
          <w:rFonts w:cstheme="minorHAnsi"/>
        </w:rPr>
        <w:tab/>
        <w:t xml:space="preserve"> 69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D663E1A" wp14:editId="56695C4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3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36EDBD" id="Oval 81" o:spid="_x0000_s1026" style="position:absolute;margin-left:230.85pt;margin-top:1.85pt;width:13.5pt;height:9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dpSUpR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3064B7E" wp14:editId="438AD4A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4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551598" id="Oval 80" o:spid="_x0000_s1026" style="position:absolute;margin-left:182.4pt;margin-top:1.85pt;width:13.5pt;height:9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o&#10;jC3eFAIAAAY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00BCC47" wp14:editId="1FA8849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5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CFBCF9" id="Oval 79" o:spid="_x0000_s1026" style="position:absolute;margin-left:133.95pt;margin-top:1.85pt;width:13.5pt;height:9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hHqGwIAAC8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f2Ee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EF2F1DE" wp14:editId="69358BC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6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36042F" id="Oval 78" o:spid="_x0000_s1026" style="position:absolute;margin-left:88.35pt;margin-top:1.85pt;width:13.5pt;height:9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9uvBg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680D8C">
        <w:rPr>
          <w:rFonts w:cstheme="minorHAnsi"/>
        </w:rPr>
        <w:tab/>
        <w:t xml:space="preserve"> 70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40C2C9" wp14:editId="3D7D834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7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9C9A9E" id="Oval 85" o:spid="_x0000_s1026" style="position:absolute;margin-left:230.85pt;margin-top:1.85pt;width:13.5pt;height:9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PGGwIAAC8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lIjjxh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321B746" wp14:editId="0F80BDA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8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835CE3" id="Oval 84" o:spid="_x0000_s1026" style="position:absolute;margin-left:182.4pt;margin-top:1.85pt;width:13.5pt;height: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eAD5+R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8F8F64D" wp14:editId="620DD61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9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3752F2" id="Oval 83" o:spid="_x0000_s1026" style="position:absolute;margin-left:133.95pt;margin-top:1.85pt;width:13.5pt;height: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doDI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7DC1730" wp14:editId="6172618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0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9C1CE8" id="Oval 82" o:spid="_x0000_s1026" style="position:absolute;margin-left:88.35pt;margin-top:1.85pt;width:13.5pt;height:9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g8iM&#10;3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680D8C">
        <w:rPr>
          <w:rFonts w:cstheme="minorHAnsi"/>
        </w:rPr>
        <w:tab/>
        <w:t xml:space="preserve"> 71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C156B9C" wp14:editId="5CCE368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91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DE0C17" id="Oval 89" o:spid="_x0000_s1026" style="position:absolute;margin-left:230.85pt;margin-top:1.85pt;width:13.5pt;height: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iIeGgIAAC8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PiI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E0DF636" wp14:editId="28AB5F6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2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820640" id="Oval 88" o:spid="_x0000_s1026" style="position:absolute;margin-left:182.4pt;margin-top:1.85pt;width:13.5pt;height:9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wqaP7B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17851A1" wp14:editId="0FE06B7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93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120A0B" id="Oval 87" o:spid="_x0000_s1026" style="position:absolute;margin-left:133.95pt;margin-top:1.85pt;width:13.5pt;height:9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1esp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F86EC13" wp14:editId="661B71D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4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23D25E" id="Oval 86" o:spid="_x0000_s1026" style="position:absolute;margin-left:88.35pt;margin-top:1.85pt;width:13.5pt;height:9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" filled="f"/>
            </w:pict>
          </mc:Fallback>
        </mc:AlternateContent>
      </w:r>
      <w:r w:rsidR="00680D8C">
        <w:rPr>
          <w:rFonts w:cstheme="minorHAnsi"/>
        </w:rPr>
        <w:tab/>
        <w:t xml:space="preserve"> 72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5EA1B65" wp14:editId="4129BB9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95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6AACDB" id="Oval 93" o:spid="_x0000_s1026" style="position:absolute;margin-left:230.85pt;margin-top:1.85pt;width:13.5pt;height:9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eIGwIAAC8EAAAOAAAAZHJzL2Uyb0RvYy54bWysU1Fv0zAQfkfiP1h+p0m6ltG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W8w5s6Kn&#10;Jj3shWGLqyjO4HxJOU/uEWN53t2D/OaZhXUnbKtuEWHolKiJUhHzsxcXouPpKtsOn6AmZLELkHQ6&#10;NNhHQFKAHVI7jud2qENgkg6L62I2p6ZJChXF7Cp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dV4niB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90DAD9F" wp14:editId="1CCAA7F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6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AEFD62" id="Oval 92" o:spid="_x0000_s1026" style="position:absolute;margin-left:182.4pt;margin-top:1.85pt;width:13.5pt;height:9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op6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La44s6Kn&#10;Jj3shWGLa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3caKeh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599BA12" wp14:editId="1583FF2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97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B013D0" id="Oval 91" o:spid="_x0000_s1026" style="position:absolute;margin-left:133.95pt;margin-top:1.85pt;width:13.5pt;height:9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BNCcu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3DF96D8" wp14:editId="33AA87A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8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398C92" id="Oval 90" o:spid="_x0000_s1026" style="position:absolute;margin-left:88.35pt;margin-top:1.85pt;width:13.5pt;height: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Cp+GXl&#10;FAIAAAY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="00680D8C">
        <w:rPr>
          <w:rFonts w:cstheme="minorHAnsi"/>
        </w:rPr>
        <w:tab/>
        <w:t xml:space="preserve"> 73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021F6F1" wp14:editId="220B520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9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CA38EF" id="Oval 97" o:spid="_x0000_s1026" style="position:absolute;margin-left:230.85pt;margin-top:1.85pt;width:13.5pt;height:9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g&#10;cHr/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75654D2" wp14:editId="3600CF4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200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F6551C" id="Oval 96" o:spid="_x0000_s1026" style="position:absolute;margin-left:182.4pt;margin-top:1.85pt;width:13.5pt;height:9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I11NVM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81DED6D" wp14:editId="0F2A65B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01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1EE506" id="Oval 95" o:spid="_x0000_s1026" style="position:absolute;margin-left:133.95pt;margin-top:1.85pt;width:13.5pt;height:9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yOQGgIAAC8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VGMjk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88DAFCA" wp14:editId="1E9DD81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2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7B443C" id="Oval 94" o:spid="_x0000_s1026" style="position:absolute;margin-left:88.35pt;margin-top:1.85pt;width:13.5pt;height:9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45iGwIAAC8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Pz7jmI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680D8C">
        <w:rPr>
          <w:rFonts w:cstheme="minorHAnsi"/>
        </w:rPr>
        <w:tab/>
        <w:t xml:space="preserve"> 74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876A512" wp14:editId="6AA7736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3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35960B" id="Oval 101" o:spid="_x0000_s1026" style="position:absolute;margin-left:230.85pt;margin-top:1.85pt;width:13.5pt;height:9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RkGwIAADA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na3kZBsCAAAw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503751D" wp14:editId="60B097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04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D3ED81" id="Oval 100" o:spid="_x0000_s1026" style="position:absolute;margin-left:182.4pt;margin-top:1.85pt;width:13.5pt;height:9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Be&#10;enqgFAIAAAc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1B3CB86" wp14:editId="1993CDD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05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CDC0D7" id="Oval 99" o:spid="_x0000_s1026" style="position:absolute;margin-left:133.95pt;margin-top:1.85pt;width:13.5pt;height:9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qGwIAAC8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LI0mS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64B813F" wp14:editId="29AA422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6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E8DDBF" id="Oval 98" o:spid="_x0000_s1026" style="position:absolute;margin-left:88.35pt;margin-top:1.85pt;width:13.5pt;height:9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DTYGwIAAC8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BqsNNg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680D8C">
        <w:rPr>
          <w:rFonts w:cstheme="minorHAnsi"/>
        </w:rPr>
        <w:tab/>
        <w:t xml:space="preserve"> 75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ectPr w:rsidR="009D2C92" w:rsidRPr="009D2C92" w:rsidSect="009D2C9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9D2C92" w:rsidRPr="009D2C92" w:rsidRDefault="009D2C92" w:rsidP="009D2C92"/>
    <w:p w:rsidR="00620828" w:rsidRDefault="00620828"/>
    <w:sectPr w:rsidR="00620828" w:rsidSect="00620828">
      <w:type w:val="continuous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7675" w:rsidRDefault="007F7675" w:rsidP="00E24335">
      <w:r>
        <w:separator/>
      </w:r>
    </w:p>
  </w:endnote>
  <w:endnote w:type="continuationSeparator" w:id="0">
    <w:p w:rsidR="007F7675" w:rsidRDefault="007F7675" w:rsidP="00E24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876838" w:rsidRPr="001F2230" w:rsidTr="001F2230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876838" w:rsidRPr="001F2230" w:rsidRDefault="00876838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876838" w:rsidRPr="001F2230" w:rsidRDefault="00876838">
          <w:pPr>
            <w:pStyle w:val="NoSpacing"/>
            <w:rPr>
              <w:rFonts w:ascii="Cambria" w:hAnsi="Cambria"/>
            </w:rPr>
          </w:pPr>
          <w:r w:rsidRPr="001F2230">
            <w:rPr>
              <w:rFonts w:ascii="Calibri" w:hAnsi="Calibri"/>
            </w:rPr>
            <w:fldChar w:fldCharType="begin"/>
          </w:r>
          <w:r w:rsidRPr="001F2230">
            <w:instrText xml:space="preserve"> PAGE  \* MERGEFORMAT </w:instrText>
          </w:r>
          <w:r w:rsidRPr="001F2230">
            <w:rPr>
              <w:rFonts w:ascii="Calibri" w:hAnsi="Calibri"/>
            </w:rPr>
            <w:fldChar w:fldCharType="separate"/>
          </w:r>
          <w:r w:rsidR="00972EA5" w:rsidRPr="00972EA5">
            <w:rPr>
              <w:rFonts w:ascii="Cambria" w:hAnsi="Cambria"/>
              <w:b/>
              <w:noProof/>
            </w:rPr>
            <w:t>4</w:t>
          </w:r>
          <w:r w:rsidRPr="001F2230">
            <w:rPr>
              <w:rFonts w:ascii="Cambria" w:hAnsi="Cambria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876838" w:rsidRPr="001F2230" w:rsidRDefault="00876838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  <w:tr w:rsidR="00876838" w:rsidRPr="001F2230" w:rsidTr="001F2230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876838" w:rsidRPr="001F2230" w:rsidRDefault="00876838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/>
        </w:tcPr>
        <w:p w:rsidR="00876838" w:rsidRPr="001F2230" w:rsidRDefault="00876838">
          <w:pPr>
            <w:pStyle w:val="Header"/>
            <w:jc w:val="cent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876838" w:rsidRPr="001F2230" w:rsidRDefault="00876838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</w:tbl>
  <w:p w:rsidR="00876838" w:rsidRDefault="008768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7675" w:rsidRDefault="007F7675" w:rsidP="00E24335">
      <w:r>
        <w:separator/>
      </w:r>
    </w:p>
  </w:footnote>
  <w:footnote w:type="continuationSeparator" w:id="0">
    <w:p w:rsidR="007F7675" w:rsidRDefault="007F7675" w:rsidP="00E243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6838" w:rsidRPr="00DD3062" w:rsidRDefault="00876838">
    <w:pPr>
      <w:pStyle w:val="Header"/>
      <w:rPr>
        <w:u w:val="single"/>
      </w:rPr>
    </w:pPr>
    <w:r>
      <w:rPr>
        <w:u w:val="single"/>
      </w:rPr>
      <w:t>Year 10</w:t>
    </w:r>
    <w:r w:rsidRPr="00DD3062">
      <w:rPr>
        <w:u w:val="single"/>
      </w:rPr>
      <w:tab/>
    </w:r>
    <w:r>
      <w:rPr>
        <w:u w:val="single"/>
      </w:rPr>
      <w:t xml:space="preserve"> Mathematics  - </w:t>
    </w:r>
    <w:r w:rsidRPr="00DD3062">
      <w:rPr>
        <w:u w:val="single"/>
      </w:rPr>
      <w:t>Yearly Examination</w:t>
    </w:r>
    <w:r>
      <w:rPr>
        <w:u w:val="single"/>
      </w:rPr>
      <w:tab/>
      <w:t xml:space="preserve"> </w:t>
    </w:r>
    <w:r>
      <w:rPr>
        <w:u w:val="single"/>
      </w:rPr>
      <w:tab/>
      <w:t>2013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6838" w:rsidRPr="000D4274" w:rsidRDefault="00876838" w:rsidP="000D4274">
    <w:pPr>
      <w:pStyle w:val="Header"/>
      <w:tabs>
        <w:tab w:val="clear" w:pos="9026"/>
        <w:tab w:val="left" w:pos="7050"/>
      </w:tabs>
      <w:rPr>
        <w:rFonts w:ascii="Lucida Calligraphy" w:hAnsi="Lucida Calligraphy"/>
        <w:sz w:val="40"/>
        <w:szCs w:val="40"/>
      </w:rPr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5061A"/>
    <w:multiLevelType w:val="hybridMultilevel"/>
    <w:tmpl w:val="60BEF19E"/>
    <w:lvl w:ilvl="0" w:tplc="EED89D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190C2F"/>
    <w:multiLevelType w:val="hybridMultilevel"/>
    <w:tmpl w:val="331896B4"/>
    <w:lvl w:ilvl="0" w:tplc="CFBE3DAA">
      <w:start w:val="1"/>
      <w:numFmt w:val="upperLetter"/>
      <w:lvlText w:val="%1."/>
      <w:lvlJc w:val="left"/>
      <w:pPr>
        <w:ind w:left="480" w:hanging="360"/>
      </w:pPr>
      <w:rPr>
        <w:sz w:val="24"/>
      </w:rPr>
    </w:lvl>
    <w:lvl w:ilvl="1" w:tplc="0C090019">
      <w:start w:val="1"/>
      <w:numFmt w:val="lowerLetter"/>
      <w:lvlText w:val="%2."/>
      <w:lvlJc w:val="left"/>
      <w:pPr>
        <w:ind w:left="1200" w:hanging="360"/>
      </w:pPr>
    </w:lvl>
    <w:lvl w:ilvl="2" w:tplc="0C09001B">
      <w:start w:val="1"/>
      <w:numFmt w:val="lowerRoman"/>
      <w:lvlText w:val="%3."/>
      <w:lvlJc w:val="right"/>
      <w:pPr>
        <w:ind w:left="1920" w:hanging="180"/>
      </w:pPr>
    </w:lvl>
    <w:lvl w:ilvl="3" w:tplc="0C09000F">
      <w:start w:val="1"/>
      <w:numFmt w:val="decimal"/>
      <w:lvlText w:val="%4."/>
      <w:lvlJc w:val="left"/>
      <w:pPr>
        <w:ind w:left="2640" w:hanging="360"/>
      </w:pPr>
    </w:lvl>
    <w:lvl w:ilvl="4" w:tplc="0C090019">
      <w:start w:val="1"/>
      <w:numFmt w:val="lowerLetter"/>
      <w:lvlText w:val="%5."/>
      <w:lvlJc w:val="left"/>
      <w:pPr>
        <w:ind w:left="3360" w:hanging="360"/>
      </w:pPr>
    </w:lvl>
    <w:lvl w:ilvl="5" w:tplc="0C09001B">
      <w:start w:val="1"/>
      <w:numFmt w:val="lowerRoman"/>
      <w:lvlText w:val="%6."/>
      <w:lvlJc w:val="right"/>
      <w:pPr>
        <w:ind w:left="4080" w:hanging="180"/>
      </w:pPr>
    </w:lvl>
    <w:lvl w:ilvl="6" w:tplc="0C09000F">
      <w:start w:val="1"/>
      <w:numFmt w:val="decimal"/>
      <w:lvlText w:val="%7."/>
      <w:lvlJc w:val="left"/>
      <w:pPr>
        <w:ind w:left="4800" w:hanging="360"/>
      </w:pPr>
    </w:lvl>
    <w:lvl w:ilvl="7" w:tplc="0C090019">
      <w:start w:val="1"/>
      <w:numFmt w:val="lowerLetter"/>
      <w:lvlText w:val="%8."/>
      <w:lvlJc w:val="left"/>
      <w:pPr>
        <w:ind w:left="5520" w:hanging="360"/>
      </w:pPr>
    </w:lvl>
    <w:lvl w:ilvl="8" w:tplc="0C09001B">
      <w:start w:val="1"/>
      <w:numFmt w:val="lowerRoman"/>
      <w:lvlText w:val="%9."/>
      <w:lvlJc w:val="right"/>
      <w:pPr>
        <w:ind w:left="6240" w:hanging="180"/>
      </w:pPr>
    </w:lvl>
  </w:abstractNum>
  <w:abstractNum w:abstractNumId="4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2EFA68FB"/>
    <w:multiLevelType w:val="hybridMultilevel"/>
    <w:tmpl w:val="7BE816AE"/>
    <w:lvl w:ilvl="0" w:tplc="504268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5C0322"/>
    <w:multiLevelType w:val="hybridMultilevel"/>
    <w:tmpl w:val="12EA087A"/>
    <w:lvl w:ilvl="0" w:tplc="04BC0708">
      <w:start w:val="1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20" w:hanging="360"/>
      </w:pPr>
    </w:lvl>
    <w:lvl w:ilvl="2" w:tplc="0C09001B" w:tentative="1">
      <w:start w:val="1"/>
      <w:numFmt w:val="lowerRoman"/>
      <w:lvlText w:val="%3."/>
      <w:lvlJc w:val="right"/>
      <w:pPr>
        <w:ind w:left="2040" w:hanging="180"/>
      </w:pPr>
    </w:lvl>
    <w:lvl w:ilvl="3" w:tplc="0C09000F" w:tentative="1">
      <w:start w:val="1"/>
      <w:numFmt w:val="decimal"/>
      <w:lvlText w:val="%4."/>
      <w:lvlJc w:val="left"/>
      <w:pPr>
        <w:ind w:left="2760" w:hanging="360"/>
      </w:pPr>
    </w:lvl>
    <w:lvl w:ilvl="4" w:tplc="0C090019" w:tentative="1">
      <w:start w:val="1"/>
      <w:numFmt w:val="lowerLetter"/>
      <w:lvlText w:val="%5."/>
      <w:lvlJc w:val="left"/>
      <w:pPr>
        <w:ind w:left="3480" w:hanging="360"/>
      </w:pPr>
    </w:lvl>
    <w:lvl w:ilvl="5" w:tplc="0C09001B" w:tentative="1">
      <w:start w:val="1"/>
      <w:numFmt w:val="lowerRoman"/>
      <w:lvlText w:val="%6."/>
      <w:lvlJc w:val="right"/>
      <w:pPr>
        <w:ind w:left="4200" w:hanging="180"/>
      </w:pPr>
    </w:lvl>
    <w:lvl w:ilvl="6" w:tplc="0C09000F" w:tentative="1">
      <w:start w:val="1"/>
      <w:numFmt w:val="decimal"/>
      <w:lvlText w:val="%7."/>
      <w:lvlJc w:val="left"/>
      <w:pPr>
        <w:ind w:left="4920" w:hanging="360"/>
      </w:pPr>
    </w:lvl>
    <w:lvl w:ilvl="7" w:tplc="0C090019" w:tentative="1">
      <w:start w:val="1"/>
      <w:numFmt w:val="lowerLetter"/>
      <w:lvlText w:val="%8."/>
      <w:lvlJc w:val="left"/>
      <w:pPr>
        <w:ind w:left="5640" w:hanging="360"/>
      </w:pPr>
    </w:lvl>
    <w:lvl w:ilvl="8" w:tplc="0C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7">
    <w:nsid w:val="3B3E6B50"/>
    <w:multiLevelType w:val="hybridMultilevel"/>
    <w:tmpl w:val="EC367D90"/>
    <w:lvl w:ilvl="0" w:tplc="3760CCD0">
      <w:start w:val="1"/>
      <w:numFmt w:val="upperLetter"/>
      <w:lvlText w:val="%1."/>
      <w:lvlJc w:val="left"/>
      <w:pPr>
        <w:ind w:left="540" w:hanging="360"/>
      </w:pPr>
    </w:lvl>
    <w:lvl w:ilvl="1" w:tplc="0C090019">
      <w:start w:val="1"/>
      <w:numFmt w:val="lowerLetter"/>
      <w:lvlText w:val="%2."/>
      <w:lvlJc w:val="left"/>
      <w:pPr>
        <w:ind w:left="1260" w:hanging="360"/>
      </w:pPr>
    </w:lvl>
    <w:lvl w:ilvl="2" w:tplc="0C09001B">
      <w:start w:val="1"/>
      <w:numFmt w:val="lowerRoman"/>
      <w:lvlText w:val="%3."/>
      <w:lvlJc w:val="right"/>
      <w:pPr>
        <w:ind w:left="1980" w:hanging="180"/>
      </w:pPr>
    </w:lvl>
    <w:lvl w:ilvl="3" w:tplc="0C09000F">
      <w:start w:val="1"/>
      <w:numFmt w:val="decimal"/>
      <w:lvlText w:val="%4."/>
      <w:lvlJc w:val="left"/>
      <w:pPr>
        <w:ind w:left="2700" w:hanging="360"/>
      </w:pPr>
    </w:lvl>
    <w:lvl w:ilvl="4" w:tplc="0C090019">
      <w:start w:val="1"/>
      <w:numFmt w:val="lowerLetter"/>
      <w:lvlText w:val="%5."/>
      <w:lvlJc w:val="left"/>
      <w:pPr>
        <w:ind w:left="3420" w:hanging="360"/>
      </w:pPr>
    </w:lvl>
    <w:lvl w:ilvl="5" w:tplc="0C09001B">
      <w:start w:val="1"/>
      <w:numFmt w:val="lowerRoman"/>
      <w:lvlText w:val="%6."/>
      <w:lvlJc w:val="right"/>
      <w:pPr>
        <w:ind w:left="4140" w:hanging="180"/>
      </w:pPr>
    </w:lvl>
    <w:lvl w:ilvl="6" w:tplc="0C09000F">
      <w:start w:val="1"/>
      <w:numFmt w:val="decimal"/>
      <w:lvlText w:val="%7."/>
      <w:lvlJc w:val="left"/>
      <w:pPr>
        <w:ind w:left="4860" w:hanging="360"/>
      </w:pPr>
    </w:lvl>
    <w:lvl w:ilvl="7" w:tplc="0C090019">
      <w:start w:val="1"/>
      <w:numFmt w:val="lowerLetter"/>
      <w:lvlText w:val="%8."/>
      <w:lvlJc w:val="left"/>
      <w:pPr>
        <w:ind w:left="5580" w:hanging="360"/>
      </w:pPr>
    </w:lvl>
    <w:lvl w:ilvl="8" w:tplc="0C09001B">
      <w:start w:val="1"/>
      <w:numFmt w:val="lowerRoman"/>
      <w:lvlText w:val="%9."/>
      <w:lvlJc w:val="right"/>
      <w:pPr>
        <w:ind w:left="6300" w:hanging="180"/>
      </w:pPr>
    </w:lvl>
  </w:abstractNum>
  <w:abstractNum w:abstractNumId="8">
    <w:nsid w:val="3F531AF9"/>
    <w:multiLevelType w:val="hybridMultilevel"/>
    <w:tmpl w:val="0690FACA"/>
    <w:lvl w:ilvl="0" w:tplc="33E682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534380"/>
    <w:multiLevelType w:val="hybridMultilevel"/>
    <w:tmpl w:val="23140CFA"/>
    <w:lvl w:ilvl="0" w:tplc="AA18FCF6">
      <w:start w:val="1"/>
      <w:numFmt w:val="upperLetter"/>
      <w:lvlText w:val="%1."/>
      <w:lvlJc w:val="left"/>
      <w:pPr>
        <w:ind w:left="4140" w:hanging="3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20F7025"/>
    <w:multiLevelType w:val="hybridMultilevel"/>
    <w:tmpl w:val="DB8E86EA"/>
    <w:lvl w:ilvl="0" w:tplc="945617C8">
      <w:start w:val="2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DC4073"/>
    <w:multiLevelType w:val="hybridMultilevel"/>
    <w:tmpl w:val="26A84DD2"/>
    <w:lvl w:ilvl="0" w:tplc="86B2DC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spacing w:val="0"/>
        <w:w w:val="100"/>
        <w:position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2A691A"/>
    <w:multiLevelType w:val="hybridMultilevel"/>
    <w:tmpl w:val="5A887D0C"/>
    <w:lvl w:ilvl="0" w:tplc="93DCC9CC">
      <w:start w:val="1"/>
      <w:numFmt w:val="lowerLetter"/>
      <w:pStyle w:val="ListParagraph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4844FF"/>
    <w:multiLevelType w:val="hybridMultilevel"/>
    <w:tmpl w:val="F6223472"/>
    <w:lvl w:ilvl="0" w:tplc="6736158C">
      <w:start w:val="26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9179AA"/>
    <w:multiLevelType w:val="hybridMultilevel"/>
    <w:tmpl w:val="0B122DCA"/>
    <w:lvl w:ilvl="0" w:tplc="C468573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7">
    <w:nsid w:val="565013E0"/>
    <w:multiLevelType w:val="hybridMultilevel"/>
    <w:tmpl w:val="A27C131E"/>
    <w:lvl w:ilvl="0" w:tplc="42564FEC">
      <w:start w:val="1"/>
      <w:numFmt w:val="upperLetter"/>
      <w:lvlText w:val="%1."/>
      <w:lvlJc w:val="left"/>
      <w:pPr>
        <w:ind w:left="900" w:hanging="60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8">
    <w:nsid w:val="5FA76550"/>
    <w:multiLevelType w:val="hybridMultilevel"/>
    <w:tmpl w:val="DA38441A"/>
    <w:lvl w:ilvl="0" w:tplc="C71299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543124A"/>
    <w:multiLevelType w:val="hybridMultilevel"/>
    <w:tmpl w:val="9AB0E196"/>
    <w:lvl w:ilvl="0" w:tplc="0C09000F">
      <w:start w:val="1"/>
      <w:numFmt w:val="decimal"/>
      <w:lvlText w:val="%1."/>
      <w:lvlJc w:val="left"/>
      <w:pPr>
        <w:ind w:left="786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E871B6"/>
    <w:multiLevelType w:val="hybridMultilevel"/>
    <w:tmpl w:val="72C09B6E"/>
    <w:lvl w:ilvl="0" w:tplc="5F4A0C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871F94"/>
    <w:multiLevelType w:val="hybridMultilevel"/>
    <w:tmpl w:val="73C6F508"/>
    <w:lvl w:ilvl="0" w:tplc="FC68DF42">
      <w:start w:val="1"/>
      <w:numFmt w:val="upperLetter"/>
      <w:lvlText w:val="%1."/>
      <w:lvlJc w:val="left"/>
      <w:pPr>
        <w:ind w:left="4080" w:hanging="378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2">
    <w:nsid w:val="76E04D2C"/>
    <w:multiLevelType w:val="hybridMultilevel"/>
    <w:tmpl w:val="B476A53C"/>
    <w:lvl w:ilvl="0" w:tplc="C4B267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7A5434F"/>
    <w:multiLevelType w:val="hybridMultilevel"/>
    <w:tmpl w:val="F87C6EF0"/>
    <w:lvl w:ilvl="0" w:tplc="B13AAA34">
      <w:start w:val="1"/>
      <w:numFmt w:val="lowerLetter"/>
      <w:pStyle w:val="Section3Style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10"/>
  </w:num>
  <w:num w:numId="6">
    <w:abstractNumId w:val="9"/>
  </w:num>
  <w:num w:numId="7">
    <w:abstractNumId w:val="6"/>
  </w:num>
  <w:num w:numId="8">
    <w:abstractNumId w:val="0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</w:num>
  <w:num w:numId="13">
    <w:abstractNumId w:val="13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</w:num>
  <w:num w:numId="16">
    <w:abstractNumId w:val="8"/>
  </w:num>
  <w:num w:numId="17">
    <w:abstractNumId w:val="18"/>
  </w:num>
  <w:num w:numId="18">
    <w:abstractNumId w:val="5"/>
  </w:num>
  <w:num w:numId="19">
    <w:abstractNumId w:val="14"/>
  </w:num>
  <w:num w:numId="20">
    <w:abstractNumId w:val="22"/>
  </w:num>
  <w:num w:numId="21">
    <w:abstractNumId w:val="23"/>
    <w:lvlOverride w:ilvl="0">
      <w:startOverride w:val="1"/>
    </w:lvlOverride>
  </w:num>
  <w:num w:numId="22">
    <w:abstractNumId w:val="23"/>
    <w:lvlOverride w:ilvl="0">
      <w:startOverride w:val="1"/>
    </w:lvlOverride>
  </w:num>
  <w:num w:numId="23">
    <w:abstractNumId w:val="23"/>
    <w:lvlOverride w:ilvl="0">
      <w:startOverride w:val="1"/>
    </w:lvlOverride>
  </w:num>
  <w:num w:numId="24">
    <w:abstractNumId w:val="23"/>
    <w:lvlOverride w:ilvl="0">
      <w:startOverride w:val="1"/>
    </w:lvlOverride>
  </w:num>
  <w:num w:numId="25">
    <w:abstractNumId w:val="23"/>
    <w:lvlOverride w:ilvl="0">
      <w:startOverride w:val="1"/>
    </w:lvlOverride>
  </w:num>
  <w:num w:numId="26">
    <w:abstractNumId w:val="12"/>
  </w:num>
  <w:num w:numId="27">
    <w:abstractNumId w:val="16"/>
  </w:num>
  <w:num w:numId="28">
    <w:abstractNumId w:val="17"/>
  </w:num>
  <w:num w:numId="29">
    <w:abstractNumId w:val="21"/>
  </w:num>
  <w:num w:numId="30">
    <w:abstractNumId w:val="11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2BD6"/>
    <w:rsid w:val="00002F8F"/>
    <w:rsid w:val="00007AE4"/>
    <w:rsid w:val="00010603"/>
    <w:rsid w:val="000238E1"/>
    <w:rsid w:val="00031826"/>
    <w:rsid w:val="00034138"/>
    <w:rsid w:val="000351D3"/>
    <w:rsid w:val="000432E3"/>
    <w:rsid w:val="00053EAA"/>
    <w:rsid w:val="00054011"/>
    <w:rsid w:val="00054524"/>
    <w:rsid w:val="00060162"/>
    <w:rsid w:val="0006151D"/>
    <w:rsid w:val="00066CC3"/>
    <w:rsid w:val="00071E33"/>
    <w:rsid w:val="000770C2"/>
    <w:rsid w:val="00095FA8"/>
    <w:rsid w:val="00096CFB"/>
    <w:rsid w:val="000A29E7"/>
    <w:rsid w:val="000B0B43"/>
    <w:rsid w:val="000D0B4E"/>
    <w:rsid w:val="000D4274"/>
    <w:rsid w:val="000E6D0C"/>
    <w:rsid w:val="000F02B2"/>
    <w:rsid w:val="000F41E0"/>
    <w:rsid w:val="001154BB"/>
    <w:rsid w:val="00120184"/>
    <w:rsid w:val="00125BE0"/>
    <w:rsid w:val="00153B8A"/>
    <w:rsid w:val="00155370"/>
    <w:rsid w:val="001617F0"/>
    <w:rsid w:val="001752E7"/>
    <w:rsid w:val="001765A6"/>
    <w:rsid w:val="0018185A"/>
    <w:rsid w:val="0018418B"/>
    <w:rsid w:val="0019166A"/>
    <w:rsid w:val="0019427A"/>
    <w:rsid w:val="001A6856"/>
    <w:rsid w:val="001C3CD7"/>
    <w:rsid w:val="001C6A71"/>
    <w:rsid w:val="001D2EA4"/>
    <w:rsid w:val="001F2230"/>
    <w:rsid w:val="00203EEA"/>
    <w:rsid w:val="002105CB"/>
    <w:rsid w:val="00224742"/>
    <w:rsid w:val="00225B2D"/>
    <w:rsid w:val="002746B6"/>
    <w:rsid w:val="00283DDA"/>
    <w:rsid w:val="00295FBC"/>
    <w:rsid w:val="002A3D0B"/>
    <w:rsid w:val="002B56BB"/>
    <w:rsid w:val="002F08A0"/>
    <w:rsid w:val="003070C8"/>
    <w:rsid w:val="003157FF"/>
    <w:rsid w:val="0032484D"/>
    <w:rsid w:val="00327C7D"/>
    <w:rsid w:val="003317E7"/>
    <w:rsid w:val="00335B15"/>
    <w:rsid w:val="00336031"/>
    <w:rsid w:val="00343768"/>
    <w:rsid w:val="00352BEC"/>
    <w:rsid w:val="003540CF"/>
    <w:rsid w:val="003861C1"/>
    <w:rsid w:val="003A09E1"/>
    <w:rsid w:val="003A24B7"/>
    <w:rsid w:val="003A5079"/>
    <w:rsid w:val="003C7B87"/>
    <w:rsid w:val="003D1907"/>
    <w:rsid w:val="00407085"/>
    <w:rsid w:val="00411AEF"/>
    <w:rsid w:val="00423BFF"/>
    <w:rsid w:val="0044034D"/>
    <w:rsid w:val="00455B5B"/>
    <w:rsid w:val="00465826"/>
    <w:rsid w:val="0046780A"/>
    <w:rsid w:val="00473D83"/>
    <w:rsid w:val="0047646A"/>
    <w:rsid w:val="00483F0D"/>
    <w:rsid w:val="004A7FD9"/>
    <w:rsid w:val="004B08D9"/>
    <w:rsid w:val="004D09B5"/>
    <w:rsid w:val="004D2C9D"/>
    <w:rsid w:val="004E1905"/>
    <w:rsid w:val="004E1F9D"/>
    <w:rsid w:val="004E3346"/>
    <w:rsid w:val="00507757"/>
    <w:rsid w:val="005126B3"/>
    <w:rsid w:val="00530FE6"/>
    <w:rsid w:val="005333B6"/>
    <w:rsid w:val="00540FDB"/>
    <w:rsid w:val="0056769A"/>
    <w:rsid w:val="00567763"/>
    <w:rsid w:val="00575336"/>
    <w:rsid w:val="00591C3B"/>
    <w:rsid w:val="005B47C3"/>
    <w:rsid w:val="005C29E8"/>
    <w:rsid w:val="005C31AA"/>
    <w:rsid w:val="005D122E"/>
    <w:rsid w:val="005D628A"/>
    <w:rsid w:val="005D7584"/>
    <w:rsid w:val="005E028C"/>
    <w:rsid w:val="005E182C"/>
    <w:rsid w:val="005E2E64"/>
    <w:rsid w:val="005E3D07"/>
    <w:rsid w:val="00605251"/>
    <w:rsid w:val="00612927"/>
    <w:rsid w:val="0061522D"/>
    <w:rsid w:val="00620828"/>
    <w:rsid w:val="0062734C"/>
    <w:rsid w:val="00634AF8"/>
    <w:rsid w:val="00640856"/>
    <w:rsid w:val="00656C34"/>
    <w:rsid w:val="0066005A"/>
    <w:rsid w:val="0066416C"/>
    <w:rsid w:val="00674A0B"/>
    <w:rsid w:val="00676A45"/>
    <w:rsid w:val="006800B2"/>
    <w:rsid w:val="00680D8C"/>
    <w:rsid w:val="006A135F"/>
    <w:rsid w:val="006A57EE"/>
    <w:rsid w:val="006B424C"/>
    <w:rsid w:val="006B7459"/>
    <w:rsid w:val="006C626F"/>
    <w:rsid w:val="006C701C"/>
    <w:rsid w:val="006D23A7"/>
    <w:rsid w:val="006D4A82"/>
    <w:rsid w:val="006F037C"/>
    <w:rsid w:val="0070094D"/>
    <w:rsid w:val="0070532A"/>
    <w:rsid w:val="00710FBF"/>
    <w:rsid w:val="007123B8"/>
    <w:rsid w:val="0071581C"/>
    <w:rsid w:val="007222B1"/>
    <w:rsid w:val="0074135E"/>
    <w:rsid w:val="007447F6"/>
    <w:rsid w:val="007452A3"/>
    <w:rsid w:val="007628BB"/>
    <w:rsid w:val="00762CBC"/>
    <w:rsid w:val="007772FA"/>
    <w:rsid w:val="007828F2"/>
    <w:rsid w:val="00786D3B"/>
    <w:rsid w:val="007A1BD7"/>
    <w:rsid w:val="007A5EA3"/>
    <w:rsid w:val="007B13EA"/>
    <w:rsid w:val="007C1930"/>
    <w:rsid w:val="007C61C1"/>
    <w:rsid w:val="007C77B2"/>
    <w:rsid w:val="007D6EB5"/>
    <w:rsid w:val="007E271E"/>
    <w:rsid w:val="007E34C7"/>
    <w:rsid w:val="007F6DFD"/>
    <w:rsid w:val="007F7675"/>
    <w:rsid w:val="00803110"/>
    <w:rsid w:val="00817FD8"/>
    <w:rsid w:val="00830B05"/>
    <w:rsid w:val="0083356D"/>
    <w:rsid w:val="008420E9"/>
    <w:rsid w:val="00842C9A"/>
    <w:rsid w:val="008471C8"/>
    <w:rsid w:val="00860ADE"/>
    <w:rsid w:val="008720CF"/>
    <w:rsid w:val="00876838"/>
    <w:rsid w:val="008839FB"/>
    <w:rsid w:val="0089006F"/>
    <w:rsid w:val="008B071B"/>
    <w:rsid w:val="008B4202"/>
    <w:rsid w:val="008D3E75"/>
    <w:rsid w:val="008E10AD"/>
    <w:rsid w:val="009039F0"/>
    <w:rsid w:val="00915C54"/>
    <w:rsid w:val="009244BB"/>
    <w:rsid w:val="0092530F"/>
    <w:rsid w:val="009274B5"/>
    <w:rsid w:val="0093163E"/>
    <w:rsid w:val="00932B35"/>
    <w:rsid w:val="00933F26"/>
    <w:rsid w:val="00934D1A"/>
    <w:rsid w:val="009364A1"/>
    <w:rsid w:val="0094545E"/>
    <w:rsid w:val="00955992"/>
    <w:rsid w:val="009576DF"/>
    <w:rsid w:val="00972EA5"/>
    <w:rsid w:val="00974132"/>
    <w:rsid w:val="009805F2"/>
    <w:rsid w:val="00991735"/>
    <w:rsid w:val="00995DC9"/>
    <w:rsid w:val="009A371E"/>
    <w:rsid w:val="009C2CF4"/>
    <w:rsid w:val="009D2C92"/>
    <w:rsid w:val="009E6186"/>
    <w:rsid w:val="00A15E34"/>
    <w:rsid w:val="00A1602A"/>
    <w:rsid w:val="00A277D4"/>
    <w:rsid w:val="00A3116E"/>
    <w:rsid w:val="00A417C8"/>
    <w:rsid w:val="00A43E40"/>
    <w:rsid w:val="00A51578"/>
    <w:rsid w:val="00A57398"/>
    <w:rsid w:val="00A66A0F"/>
    <w:rsid w:val="00AA1941"/>
    <w:rsid w:val="00AA67E2"/>
    <w:rsid w:val="00AC25F6"/>
    <w:rsid w:val="00AD2540"/>
    <w:rsid w:val="00AF2821"/>
    <w:rsid w:val="00B05196"/>
    <w:rsid w:val="00B15693"/>
    <w:rsid w:val="00B175B2"/>
    <w:rsid w:val="00B22FD1"/>
    <w:rsid w:val="00B265F3"/>
    <w:rsid w:val="00B26E3B"/>
    <w:rsid w:val="00B31310"/>
    <w:rsid w:val="00B33021"/>
    <w:rsid w:val="00B40032"/>
    <w:rsid w:val="00B420ED"/>
    <w:rsid w:val="00B54716"/>
    <w:rsid w:val="00B56A89"/>
    <w:rsid w:val="00B647F5"/>
    <w:rsid w:val="00B67412"/>
    <w:rsid w:val="00B9094D"/>
    <w:rsid w:val="00BA73A8"/>
    <w:rsid w:val="00BC45AC"/>
    <w:rsid w:val="00BC4DD1"/>
    <w:rsid w:val="00BC7F25"/>
    <w:rsid w:val="00BD170E"/>
    <w:rsid w:val="00BD3A72"/>
    <w:rsid w:val="00BD6FF3"/>
    <w:rsid w:val="00BE4601"/>
    <w:rsid w:val="00BF07BA"/>
    <w:rsid w:val="00BF0E87"/>
    <w:rsid w:val="00C153F6"/>
    <w:rsid w:val="00C204B9"/>
    <w:rsid w:val="00C25037"/>
    <w:rsid w:val="00C35A7E"/>
    <w:rsid w:val="00C67F16"/>
    <w:rsid w:val="00C85594"/>
    <w:rsid w:val="00C859A6"/>
    <w:rsid w:val="00C8786A"/>
    <w:rsid w:val="00C96F27"/>
    <w:rsid w:val="00CA7CED"/>
    <w:rsid w:val="00CD1F8E"/>
    <w:rsid w:val="00CE0063"/>
    <w:rsid w:val="00CE55DB"/>
    <w:rsid w:val="00CF2F39"/>
    <w:rsid w:val="00CF4A9F"/>
    <w:rsid w:val="00CF62C5"/>
    <w:rsid w:val="00D01508"/>
    <w:rsid w:val="00D0240F"/>
    <w:rsid w:val="00D03F02"/>
    <w:rsid w:val="00D16B00"/>
    <w:rsid w:val="00D21ED1"/>
    <w:rsid w:val="00D23551"/>
    <w:rsid w:val="00D43E1A"/>
    <w:rsid w:val="00D73A65"/>
    <w:rsid w:val="00DA0ADB"/>
    <w:rsid w:val="00DA141B"/>
    <w:rsid w:val="00DB084A"/>
    <w:rsid w:val="00DB5487"/>
    <w:rsid w:val="00DB77AB"/>
    <w:rsid w:val="00DC5CBC"/>
    <w:rsid w:val="00DC6725"/>
    <w:rsid w:val="00DD258A"/>
    <w:rsid w:val="00DD2BD6"/>
    <w:rsid w:val="00DD3062"/>
    <w:rsid w:val="00DF28EC"/>
    <w:rsid w:val="00E11FDD"/>
    <w:rsid w:val="00E13ED3"/>
    <w:rsid w:val="00E24335"/>
    <w:rsid w:val="00E30042"/>
    <w:rsid w:val="00E3398D"/>
    <w:rsid w:val="00E417C3"/>
    <w:rsid w:val="00E71ED7"/>
    <w:rsid w:val="00E96123"/>
    <w:rsid w:val="00E971E7"/>
    <w:rsid w:val="00EA2723"/>
    <w:rsid w:val="00EB17DB"/>
    <w:rsid w:val="00EC1AB9"/>
    <w:rsid w:val="00EC5FF5"/>
    <w:rsid w:val="00ED5D5A"/>
    <w:rsid w:val="00ED5E71"/>
    <w:rsid w:val="00EE4B86"/>
    <w:rsid w:val="00EE6832"/>
    <w:rsid w:val="00F02765"/>
    <w:rsid w:val="00F03C32"/>
    <w:rsid w:val="00F06CA0"/>
    <w:rsid w:val="00F23CAD"/>
    <w:rsid w:val="00F27D76"/>
    <w:rsid w:val="00F43123"/>
    <w:rsid w:val="00F55574"/>
    <w:rsid w:val="00F555A1"/>
    <w:rsid w:val="00F56507"/>
    <w:rsid w:val="00F6428C"/>
    <w:rsid w:val="00F670BA"/>
    <w:rsid w:val="00F7144F"/>
    <w:rsid w:val="00F7591E"/>
    <w:rsid w:val="00F902C4"/>
    <w:rsid w:val="00F93F15"/>
    <w:rsid w:val="00FA2CF3"/>
    <w:rsid w:val="00FA5B35"/>
    <w:rsid w:val="00FB041D"/>
    <w:rsid w:val="00FB26A7"/>
    <w:rsid w:val="00FD54DF"/>
    <w:rsid w:val="00FD68B6"/>
    <w:rsid w:val="00FE01D1"/>
    <w:rsid w:val="00FE6BF5"/>
    <w:rsid w:val="00FF1257"/>
    <w:rsid w:val="00FF4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6F097D2-1D1B-4DAC-8AB3-4DAC1EA91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5E34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E34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5E34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5E34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5E3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5E3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5E34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5E34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5E34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5E34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A15E34"/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A15E34"/>
    <w:pPr>
      <w:numPr>
        <w:numId w:val="19"/>
      </w:numPr>
      <w:contextualSpacing/>
    </w:pPr>
    <w:rPr>
      <w:rFonts w:ascii="Times New Roman" w:eastAsiaTheme="minorHAnsi" w:hAnsi="Times New Roman" w:cstheme="minorBid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basedOn w:val="Normal"/>
    <w:link w:val="NoSpacingChar"/>
    <w:uiPriority w:val="1"/>
    <w:qFormat/>
    <w:rsid w:val="00A15E34"/>
    <w:rPr>
      <w:szCs w:val="32"/>
    </w:rPr>
  </w:style>
  <w:style w:type="character" w:customStyle="1" w:styleId="NoSpacingChar">
    <w:name w:val="No Spacing Char"/>
    <w:link w:val="NoSpacing"/>
    <w:uiPriority w:val="1"/>
    <w:rsid w:val="001617F0"/>
    <w:rPr>
      <w:sz w:val="24"/>
      <w:szCs w:val="32"/>
    </w:rPr>
  </w:style>
  <w:style w:type="paragraph" w:styleId="NormalWeb">
    <w:name w:val="Normal (Web)"/>
    <w:basedOn w:val="Normal"/>
    <w:uiPriority w:val="99"/>
    <w:unhideWhenUsed/>
    <w:rsid w:val="004E1F9D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F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9D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3A09E1"/>
    <w:rPr>
      <w:rFonts w:eastAsiaTheme="minorHAnsi" w:cstheme="minorBid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A15E34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5E34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5E34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5E34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5E34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5E34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5E34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5E34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A15E34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15E3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5E3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A15E34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A15E34"/>
    <w:rPr>
      <w:b/>
      <w:bCs/>
    </w:rPr>
  </w:style>
  <w:style w:type="character" w:styleId="Emphasis">
    <w:name w:val="Emphasis"/>
    <w:basedOn w:val="DefaultParagraphFont"/>
    <w:uiPriority w:val="20"/>
    <w:qFormat/>
    <w:rsid w:val="00A15E34"/>
    <w:rPr>
      <w:rFonts w:asciiTheme="minorHAnsi" w:hAnsiTheme="minorHAnsi"/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15E34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15E34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5E34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5E34"/>
    <w:rPr>
      <w:b/>
      <w:i/>
      <w:sz w:val="24"/>
    </w:rPr>
  </w:style>
  <w:style w:type="character" w:styleId="SubtleEmphasis">
    <w:name w:val="Subtle Emphasis"/>
    <w:uiPriority w:val="19"/>
    <w:qFormat/>
    <w:rsid w:val="00A15E34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A15E34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A15E34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A15E34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A15E34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5E34"/>
    <w:pPr>
      <w:outlineLvl w:val="9"/>
    </w:pPr>
  </w:style>
  <w:style w:type="paragraph" w:customStyle="1" w:styleId="Section3Style">
    <w:name w:val="Section 3 Style"/>
    <w:basedOn w:val="ListParagraph"/>
    <w:link w:val="Section3StyleChar"/>
    <w:qFormat/>
    <w:rsid w:val="00A15E34"/>
    <w:pPr>
      <w:numPr>
        <w:numId w:val="15"/>
      </w:numPr>
    </w:pPr>
  </w:style>
  <w:style w:type="paragraph" w:customStyle="1" w:styleId="Section2Style">
    <w:name w:val="Section 2 Style"/>
    <w:basedOn w:val="NoSpacing"/>
    <w:link w:val="Section2StyleChar"/>
    <w:rsid w:val="00A15E34"/>
  </w:style>
  <w:style w:type="character" w:customStyle="1" w:styleId="ListParagraphChar">
    <w:name w:val="List Paragraph Char"/>
    <w:basedOn w:val="DefaultParagraphFont"/>
    <w:link w:val="ListParagraph"/>
    <w:uiPriority w:val="34"/>
    <w:rsid w:val="00A15E34"/>
    <w:rPr>
      <w:rFonts w:ascii="Times New Roman" w:eastAsiaTheme="minorHAnsi" w:hAnsi="Times New Roman" w:cstheme="minorBidi"/>
      <w:sz w:val="24"/>
      <w:szCs w:val="24"/>
      <w:lang w:eastAsia="en-US"/>
    </w:rPr>
  </w:style>
  <w:style w:type="character" w:customStyle="1" w:styleId="Section3StyleChar">
    <w:name w:val="Section 3 Style Char"/>
    <w:basedOn w:val="ListParagraphChar"/>
    <w:link w:val="Section3Style"/>
    <w:rsid w:val="00A15E34"/>
    <w:rPr>
      <w:rFonts w:ascii="Times New Roman" w:eastAsiaTheme="minorHAnsi" w:hAnsi="Times New Roman" w:cstheme="minorBidi"/>
      <w:sz w:val="24"/>
      <w:szCs w:val="24"/>
      <w:lang w:eastAsia="en-US"/>
    </w:rPr>
  </w:style>
  <w:style w:type="paragraph" w:customStyle="1" w:styleId="ShortAnswerStyle">
    <w:name w:val="Short Answer Style"/>
    <w:basedOn w:val="NoSpacing"/>
    <w:link w:val="ShortAnswerStyleChar"/>
    <w:qFormat/>
    <w:rsid w:val="000F02B2"/>
    <w:rPr>
      <w:rFonts w:ascii="Times New Roman" w:hAnsi="Times New Roman"/>
    </w:rPr>
  </w:style>
  <w:style w:type="character" w:customStyle="1" w:styleId="Section2StyleChar">
    <w:name w:val="Section 2 Style Char"/>
    <w:basedOn w:val="NoSpacingChar"/>
    <w:link w:val="Section2Style"/>
    <w:rsid w:val="00A15E34"/>
    <w:rPr>
      <w:sz w:val="24"/>
      <w:szCs w:val="32"/>
    </w:rPr>
  </w:style>
  <w:style w:type="paragraph" w:customStyle="1" w:styleId="Numbering">
    <w:name w:val="Numbering"/>
    <w:basedOn w:val="NoSpacing"/>
    <w:link w:val="NumberingChar"/>
    <w:qFormat/>
    <w:rsid w:val="00D73A65"/>
    <w:rPr>
      <w:szCs w:val="24"/>
    </w:rPr>
  </w:style>
  <w:style w:type="character" w:customStyle="1" w:styleId="ShortAnswerStyleChar">
    <w:name w:val="Short Answer Style Char"/>
    <w:basedOn w:val="NoSpacingChar"/>
    <w:link w:val="ShortAnswerStyle"/>
    <w:rsid w:val="000F02B2"/>
    <w:rPr>
      <w:rFonts w:ascii="Times New Roman" w:hAnsi="Times New Roman"/>
      <w:sz w:val="24"/>
      <w:szCs w:val="32"/>
    </w:rPr>
  </w:style>
  <w:style w:type="paragraph" w:customStyle="1" w:styleId="MCSectionStyle">
    <w:name w:val="MC Section Style"/>
    <w:basedOn w:val="Section2Style"/>
    <w:link w:val="MCSectionStyleChar"/>
    <w:qFormat/>
    <w:rsid w:val="000F02B2"/>
    <w:rPr>
      <w:rFonts w:ascii="Times New Roman" w:hAnsi="Times New Roman"/>
      <w:szCs w:val="24"/>
    </w:rPr>
  </w:style>
  <w:style w:type="character" w:customStyle="1" w:styleId="NumberingChar">
    <w:name w:val="Numbering Char"/>
    <w:basedOn w:val="NoSpacingChar"/>
    <w:link w:val="Numbering"/>
    <w:rsid w:val="00D73A65"/>
    <w:rPr>
      <w:sz w:val="24"/>
      <w:szCs w:val="24"/>
    </w:rPr>
  </w:style>
  <w:style w:type="character" w:customStyle="1" w:styleId="MCSectionStyleChar">
    <w:name w:val="MC Section Style Char"/>
    <w:basedOn w:val="Section2StyleChar"/>
    <w:link w:val="MCSectionStyle"/>
    <w:rsid w:val="000F02B2"/>
    <w:rPr>
      <w:rFonts w:ascii="Times New Roman" w:hAnsi="Times New Roman"/>
      <w:sz w:val="24"/>
      <w:szCs w:val="24"/>
    </w:rPr>
  </w:style>
  <w:style w:type="paragraph" w:customStyle="1" w:styleId="tableheading">
    <w:name w:val="tableheading"/>
    <w:basedOn w:val="Normal"/>
    <w:rsid w:val="009C2CF4"/>
    <w:pPr>
      <w:spacing w:before="100" w:beforeAutospacing="1" w:after="100" w:afterAutospacing="1"/>
    </w:pPr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45.bin"/><Relationship Id="rId303" Type="http://schemas.openxmlformats.org/officeDocument/2006/relationships/oleObject" Target="embeddings/oleObject147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4.bin"/><Relationship Id="rId159" Type="http://schemas.openxmlformats.org/officeDocument/2006/relationships/image" Target="media/image75.png"/><Relationship Id="rId324" Type="http://schemas.openxmlformats.org/officeDocument/2006/relationships/image" Target="media/image157.wmf"/><Relationship Id="rId345" Type="http://schemas.openxmlformats.org/officeDocument/2006/relationships/oleObject" Target="embeddings/oleObject168.bin"/><Relationship Id="rId366" Type="http://schemas.openxmlformats.org/officeDocument/2006/relationships/image" Target="media/image178.wmf"/><Relationship Id="rId170" Type="http://schemas.openxmlformats.org/officeDocument/2006/relationships/oleObject" Target="embeddings/oleObject80.bin"/><Relationship Id="rId191" Type="http://schemas.openxmlformats.org/officeDocument/2006/relationships/image" Target="media/image91.wmf"/><Relationship Id="rId205" Type="http://schemas.openxmlformats.org/officeDocument/2006/relationships/image" Target="media/image98.png"/><Relationship Id="rId226" Type="http://schemas.openxmlformats.org/officeDocument/2006/relationships/oleObject" Target="embeddings/oleObject108.bin"/><Relationship Id="rId247" Type="http://schemas.openxmlformats.org/officeDocument/2006/relationships/image" Target="media/image119.wmf"/><Relationship Id="rId107" Type="http://schemas.openxmlformats.org/officeDocument/2006/relationships/image" Target="media/image49.wmf"/><Relationship Id="rId268" Type="http://schemas.openxmlformats.org/officeDocument/2006/relationships/image" Target="media/image129.png"/><Relationship Id="rId289" Type="http://schemas.openxmlformats.org/officeDocument/2006/relationships/oleObject" Target="embeddings/oleObject140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59.bin"/><Relationship Id="rId149" Type="http://schemas.openxmlformats.org/officeDocument/2006/relationships/image" Target="media/image70.wmf"/><Relationship Id="rId314" Type="http://schemas.openxmlformats.org/officeDocument/2006/relationships/image" Target="media/image152.wmf"/><Relationship Id="rId335" Type="http://schemas.openxmlformats.org/officeDocument/2006/relationships/oleObject" Target="embeddings/oleObject163.bin"/><Relationship Id="rId356" Type="http://schemas.openxmlformats.org/officeDocument/2006/relationships/image" Target="media/image173.wmf"/><Relationship Id="rId377" Type="http://schemas.openxmlformats.org/officeDocument/2006/relationships/oleObject" Target="embeddings/oleObject184.bin"/><Relationship Id="rId5" Type="http://schemas.openxmlformats.org/officeDocument/2006/relationships/webSettings" Target="webSettings.xml"/><Relationship Id="rId95" Type="http://schemas.openxmlformats.org/officeDocument/2006/relationships/image" Target="media/image43.png"/><Relationship Id="rId160" Type="http://schemas.openxmlformats.org/officeDocument/2006/relationships/oleObject" Target="embeddings/oleObject75.bin"/><Relationship Id="rId181" Type="http://schemas.openxmlformats.org/officeDocument/2006/relationships/image" Target="media/image86.png"/><Relationship Id="rId216" Type="http://schemas.openxmlformats.org/officeDocument/2006/relationships/oleObject" Target="embeddings/oleObject103.bin"/><Relationship Id="rId237" Type="http://schemas.openxmlformats.org/officeDocument/2006/relationships/image" Target="media/image114.png"/><Relationship Id="rId258" Type="http://schemas.openxmlformats.org/officeDocument/2006/relationships/image" Target="media/image124.wmf"/><Relationship Id="rId279" Type="http://schemas.openxmlformats.org/officeDocument/2006/relationships/oleObject" Target="embeddings/oleObject135.bin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header" Target="header1.xml"/><Relationship Id="rId118" Type="http://schemas.openxmlformats.org/officeDocument/2006/relationships/oleObject" Target="embeddings/oleObject54.bin"/><Relationship Id="rId139" Type="http://schemas.openxmlformats.org/officeDocument/2006/relationships/image" Target="media/image65.wmf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25" Type="http://schemas.openxmlformats.org/officeDocument/2006/relationships/oleObject" Target="embeddings/oleObject158.bin"/><Relationship Id="rId346" Type="http://schemas.openxmlformats.org/officeDocument/2006/relationships/image" Target="media/image168.wmf"/><Relationship Id="rId367" Type="http://schemas.openxmlformats.org/officeDocument/2006/relationships/oleObject" Target="embeddings/oleObject179.bin"/><Relationship Id="rId85" Type="http://schemas.openxmlformats.org/officeDocument/2006/relationships/image" Target="media/image38.png"/><Relationship Id="rId150" Type="http://schemas.openxmlformats.org/officeDocument/2006/relationships/oleObject" Target="embeddings/oleObject70.bin"/><Relationship Id="rId171" Type="http://schemas.openxmlformats.org/officeDocument/2006/relationships/image" Target="media/image81.wmf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8.bin"/><Relationship Id="rId227" Type="http://schemas.openxmlformats.org/officeDocument/2006/relationships/image" Target="media/image109.wmf"/><Relationship Id="rId248" Type="http://schemas.openxmlformats.org/officeDocument/2006/relationships/oleObject" Target="embeddings/oleObject119.bin"/><Relationship Id="rId269" Type="http://schemas.openxmlformats.org/officeDocument/2006/relationships/oleObject" Target="embeddings/oleObject130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49.bin"/><Relationship Id="rId129" Type="http://schemas.openxmlformats.org/officeDocument/2006/relationships/image" Target="media/image60.wmf"/><Relationship Id="rId280" Type="http://schemas.openxmlformats.org/officeDocument/2006/relationships/image" Target="media/image135.wmf"/><Relationship Id="rId315" Type="http://schemas.openxmlformats.org/officeDocument/2006/relationships/oleObject" Target="embeddings/oleObject153.bin"/><Relationship Id="rId336" Type="http://schemas.openxmlformats.org/officeDocument/2006/relationships/image" Target="media/image163.wmf"/><Relationship Id="rId357" Type="http://schemas.openxmlformats.org/officeDocument/2006/relationships/oleObject" Target="embeddings/oleObject174.bin"/><Relationship Id="rId54" Type="http://schemas.openxmlformats.org/officeDocument/2006/relationships/image" Target="media/image24.wmf"/><Relationship Id="rId75" Type="http://schemas.openxmlformats.org/officeDocument/2006/relationships/image" Target="media/image33.png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5.bin"/><Relationship Id="rId161" Type="http://schemas.openxmlformats.org/officeDocument/2006/relationships/image" Target="media/image76.png"/><Relationship Id="rId182" Type="http://schemas.openxmlformats.org/officeDocument/2006/relationships/oleObject" Target="embeddings/oleObject86.bin"/><Relationship Id="rId217" Type="http://schemas.openxmlformats.org/officeDocument/2006/relationships/image" Target="media/image104.wmf"/><Relationship Id="rId378" Type="http://schemas.openxmlformats.org/officeDocument/2006/relationships/fontTable" Target="fontTable.xml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259" Type="http://schemas.openxmlformats.org/officeDocument/2006/relationships/oleObject" Target="embeddings/oleObject125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270" Type="http://schemas.openxmlformats.org/officeDocument/2006/relationships/image" Target="media/image130.wmf"/><Relationship Id="rId291" Type="http://schemas.openxmlformats.org/officeDocument/2006/relationships/oleObject" Target="embeddings/oleObject141.bin"/><Relationship Id="rId305" Type="http://schemas.openxmlformats.org/officeDocument/2006/relationships/oleObject" Target="embeddings/oleObject148.bin"/><Relationship Id="rId326" Type="http://schemas.openxmlformats.org/officeDocument/2006/relationships/image" Target="media/image158.wmf"/><Relationship Id="rId347" Type="http://schemas.openxmlformats.org/officeDocument/2006/relationships/oleObject" Target="embeddings/oleObject169.bin"/><Relationship Id="rId44" Type="http://schemas.openxmlformats.org/officeDocument/2006/relationships/image" Target="media/image19.wmf"/><Relationship Id="rId65" Type="http://schemas.openxmlformats.org/officeDocument/2006/relationships/footer" Target="footer1.xml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60.bin"/><Relationship Id="rId151" Type="http://schemas.openxmlformats.org/officeDocument/2006/relationships/image" Target="media/image71.png"/><Relationship Id="rId368" Type="http://schemas.openxmlformats.org/officeDocument/2006/relationships/image" Target="media/image179.wmf"/><Relationship Id="rId172" Type="http://schemas.openxmlformats.org/officeDocument/2006/relationships/oleObject" Target="embeddings/oleObject81.bin"/><Relationship Id="rId193" Type="http://schemas.openxmlformats.org/officeDocument/2006/relationships/image" Target="media/image92.wmf"/><Relationship Id="rId207" Type="http://schemas.openxmlformats.org/officeDocument/2006/relationships/image" Target="media/image99.png"/><Relationship Id="rId228" Type="http://schemas.openxmlformats.org/officeDocument/2006/relationships/oleObject" Target="embeddings/oleObject109.bin"/><Relationship Id="rId249" Type="http://schemas.openxmlformats.org/officeDocument/2006/relationships/image" Target="media/image120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image" Target="media/image125.png"/><Relationship Id="rId281" Type="http://schemas.openxmlformats.org/officeDocument/2006/relationships/oleObject" Target="embeddings/oleObject136.bin"/><Relationship Id="rId316" Type="http://schemas.openxmlformats.org/officeDocument/2006/relationships/image" Target="media/image153.wmf"/><Relationship Id="rId337" Type="http://schemas.openxmlformats.org/officeDocument/2006/relationships/oleObject" Target="embeddings/oleObject164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4.wmf"/><Relationship Id="rId120" Type="http://schemas.openxmlformats.org/officeDocument/2006/relationships/oleObject" Target="embeddings/oleObject55.bin"/><Relationship Id="rId141" Type="http://schemas.openxmlformats.org/officeDocument/2006/relationships/image" Target="media/image66.png"/><Relationship Id="rId358" Type="http://schemas.openxmlformats.org/officeDocument/2006/relationships/image" Target="media/image174.wmf"/><Relationship Id="rId379" Type="http://schemas.openxmlformats.org/officeDocument/2006/relationships/theme" Target="theme/theme1.xml"/><Relationship Id="rId7" Type="http://schemas.openxmlformats.org/officeDocument/2006/relationships/endnotes" Target="endnotes.xml"/><Relationship Id="rId162" Type="http://schemas.openxmlformats.org/officeDocument/2006/relationships/oleObject" Target="embeddings/oleObject76.bin"/><Relationship Id="rId183" Type="http://schemas.openxmlformats.org/officeDocument/2006/relationships/image" Target="media/image87.wmf"/><Relationship Id="rId218" Type="http://schemas.openxmlformats.org/officeDocument/2006/relationships/oleObject" Target="embeddings/oleObject104.bin"/><Relationship Id="rId239" Type="http://schemas.openxmlformats.org/officeDocument/2006/relationships/image" Target="media/image115.png"/><Relationship Id="rId250" Type="http://schemas.openxmlformats.org/officeDocument/2006/relationships/oleObject" Target="embeddings/oleObject120.bin"/><Relationship Id="rId271" Type="http://schemas.openxmlformats.org/officeDocument/2006/relationships/oleObject" Target="embeddings/oleObject131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header" Target="header2.xml"/><Relationship Id="rId87" Type="http://schemas.openxmlformats.org/officeDocument/2006/relationships/image" Target="media/image39.wmf"/><Relationship Id="rId110" Type="http://schemas.openxmlformats.org/officeDocument/2006/relationships/oleObject" Target="embeddings/oleObject50.bin"/><Relationship Id="rId131" Type="http://schemas.openxmlformats.org/officeDocument/2006/relationships/image" Target="media/image61.png"/><Relationship Id="rId327" Type="http://schemas.openxmlformats.org/officeDocument/2006/relationships/oleObject" Target="embeddings/oleObject159.bin"/><Relationship Id="rId348" Type="http://schemas.openxmlformats.org/officeDocument/2006/relationships/image" Target="media/image169.wmf"/><Relationship Id="rId369" Type="http://schemas.openxmlformats.org/officeDocument/2006/relationships/oleObject" Target="embeddings/oleObject180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82.png"/><Relationship Id="rId194" Type="http://schemas.openxmlformats.org/officeDocument/2006/relationships/oleObject" Target="embeddings/oleObject92.bin"/><Relationship Id="rId208" Type="http://schemas.openxmlformats.org/officeDocument/2006/relationships/oleObject" Target="embeddings/oleObject99.bin"/><Relationship Id="rId229" Type="http://schemas.openxmlformats.org/officeDocument/2006/relationships/image" Target="media/image110.wmf"/><Relationship Id="rId240" Type="http://schemas.openxmlformats.org/officeDocument/2006/relationships/oleObject" Target="embeddings/oleObject115.bin"/><Relationship Id="rId261" Type="http://schemas.openxmlformats.org/officeDocument/2006/relationships/oleObject" Target="embeddings/oleObject126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image" Target="media/image34.png"/><Relationship Id="rId100" Type="http://schemas.openxmlformats.org/officeDocument/2006/relationships/oleObject" Target="embeddings/oleObject45.bin"/><Relationship Id="rId282" Type="http://schemas.openxmlformats.org/officeDocument/2006/relationships/image" Target="media/image136.wmf"/><Relationship Id="rId317" Type="http://schemas.openxmlformats.org/officeDocument/2006/relationships/oleObject" Target="embeddings/oleObject154.bin"/><Relationship Id="rId338" Type="http://schemas.openxmlformats.org/officeDocument/2006/relationships/image" Target="media/image164.wmf"/><Relationship Id="rId359" Type="http://schemas.openxmlformats.org/officeDocument/2006/relationships/oleObject" Target="embeddings/oleObject175.bin"/><Relationship Id="rId8" Type="http://schemas.openxmlformats.org/officeDocument/2006/relationships/image" Target="media/image1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56.png"/><Relationship Id="rId142" Type="http://schemas.openxmlformats.org/officeDocument/2006/relationships/oleObject" Target="embeddings/oleObject66.bin"/><Relationship Id="rId163" Type="http://schemas.openxmlformats.org/officeDocument/2006/relationships/image" Target="media/image77.wmf"/><Relationship Id="rId184" Type="http://schemas.openxmlformats.org/officeDocument/2006/relationships/oleObject" Target="embeddings/oleObject87.bin"/><Relationship Id="rId219" Type="http://schemas.openxmlformats.org/officeDocument/2006/relationships/image" Target="media/image105.wmf"/><Relationship Id="rId370" Type="http://schemas.openxmlformats.org/officeDocument/2006/relationships/image" Target="media/image180.png"/><Relationship Id="rId230" Type="http://schemas.openxmlformats.org/officeDocument/2006/relationships/oleObject" Target="embeddings/oleObject110.bin"/><Relationship Id="rId251" Type="http://schemas.openxmlformats.org/officeDocument/2006/relationships/image" Target="media/image121.wmf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image" Target="media/image29.wmf"/><Relationship Id="rId272" Type="http://schemas.openxmlformats.org/officeDocument/2006/relationships/image" Target="media/image131.png"/><Relationship Id="rId293" Type="http://schemas.openxmlformats.org/officeDocument/2006/relationships/oleObject" Target="embeddings/oleObject142.bin"/><Relationship Id="rId307" Type="http://schemas.openxmlformats.org/officeDocument/2006/relationships/oleObject" Target="embeddings/oleObject149.bin"/><Relationship Id="rId328" Type="http://schemas.openxmlformats.org/officeDocument/2006/relationships/image" Target="media/image159.wmf"/><Relationship Id="rId349" Type="http://schemas.openxmlformats.org/officeDocument/2006/relationships/oleObject" Target="embeddings/oleObject170.bin"/><Relationship Id="rId88" Type="http://schemas.openxmlformats.org/officeDocument/2006/relationships/oleObject" Target="embeddings/oleObject39.bin"/><Relationship Id="rId111" Type="http://schemas.openxmlformats.org/officeDocument/2006/relationships/image" Target="media/image51.png"/><Relationship Id="rId132" Type="http://schemas.openxmlformats.org/officeDocument/2006/relationships/oleObject" Target="embeddings/oleObject61.bin"/><Relationship Id="rId153" Type="http://schemas.openxmlformats.org/officeDocument/2006/relationships/image" Target="media/image72.png"/><Relationship Id="rId174" Type="http://schemas.openxmlformats.org/officeDocument/2006/relationships/oleObject" Target="embeddings/oleObject82.bin"/><Relationship Id="rId195" Type="http://schemas.openxmlformats.org/officeDocument/2006/relationships/image" Target="media/image93.wmf"/><Relationship Id="rId209" Type="http://schemas.openxmlformats.org/officeDocument/2006/relationships/image" Target="media/image100.png"/><Relationship Id="rId360" Type="http://schemas.openxmlformats.org/officeDocument/2006/relationships/image" Target="media/image175.png"/><Relationship Id="rId220" Type="http://schemas.openxmlformats.org/officeDocument/2006/relationships/oleObject" Target="embeddings/oleObject105.bin"/><Relationship Id="rId241" Type="http://schemas.openxmlformats.org/officeDocument/2006/relationships/image" Target="media/image116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6.wmf"/><Relationship Id="rId283" Type="http://schemas.openxmlformats.org/officeDocument/2006/relationships/oleObject" Target="embeddings/oleObject137.bin"/><Relationship Id="rId318" Type="http://schemas.openxmlformats.org/officeDocument/2006/relationships/image" Target="media/image154.wmf"/><Relationship Id="rId339" Type="http://schemas.openxmlformats.org/officeDocument/2006/relationships/oleObject" Target="embeddings/oleObject165.bin"/><Relationship Id="rId78" Type="http://schemas.openxmlformats.org/officeDocument/2006/relationships/oleObject" Target="embeddings/oleObject34.bin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oleObject" Target="embeddings/oleObject56.bin"/><Relationship Id="rId143" Type="http://schemas.openxmlformats.org/officeDocument/2006/relationships/image" Target="media/image67.wmf"/><Relationship Id="rId164" Type="http://schemas.openxmlformats.org/officeDocument/2006/relationships/oleObject" Target="embeddings/oleObject77.bin"/><Relationship Id="rId185" Type="http://schemas.openxmlformats.org/officeDocument/2006/relationships/image" Target="media/image88.wmf"/><Relationship Id="rId350" Type="http://schemas.openxmlformats.org/officeDocument/2006/relationships/image" Target="media/image170.png"/><Relationship Id="rId371" Type="http://schemas.openxmlformats.org/officeDocument/2006/relationships/oleObject" Target="embeddings/oleObject181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0.bin"/><Relationship Id="rId26" Type="http://schemas.openxmlformats.org/officeDocument/2006/relationships/image" Target="media/image10.wmf"/><Relationship Id="rId231" Type="http://schemas.openxmlformats.org/officeDocument/2006/relationships/image" Target="media/image111.wmf"/><Relationship Id="rId252" Type="http://schemas.openxmlformats.org/officeDocument/2006/relationships/oleObject" Target="embeddings/oleObject121.bin"/><Relationship Id="rId273" Type="http://schemas.openxmlformats.org/officeDocument/2006/relationships/oleObject" Target="embeddings/oleObject132.bin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329" Type="http://schemas.openxmlformats.org/officeDocument/2006/relationships/oleObject" Target="embeddings/oleObject160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29.bin"/><Relationship Id="rId89" Type="http://schemas.openxmlformats.org/officeDocument/2006/relationships/image" Target="media/image40.png"/><Relationship Id="rId112" Type="http://schemas.openxmlformats.org/officeDocument/2006/relationships/oleObject" Target="embeddings/oleObject51.bin"/><Relationship Id="rId133" Type="http://schemas.openxmlformats.org/officeDocument/2006/relationships/image" Target="media/image62.png"/><Relationship Id="rId154" Type="http://schemas.openxmlformats.org/officeDocument/2006/relationships/oleObject" Target="embeddings/oleObject72.bin"/><Relationship Id="rId175" Type="http://schemas.openxmlformats.org/officeDocument/2006/relationships/image" Target="media/image83.png"/><Relationship Id="rId340" Type="http://schemas.openxmlformats.org/officeDocument/2006/relationships/image" Target="media/image165.wmf"/><Relationship Id="rId361" Type="http://schemas.openxmlformats.org/officeDocument/2006/relationships/oleObject" Target="embeddings/oleObject176.bin"/><Relationship Id="rId196" Type="http://schemas.openxmlformats.org/officeDocument/2006/relationships/oleObject" Target="embeddings/oleObject93.bin"/><Relationship Id="rId200" Type="http://schemas.openxmlformats.org/officeDocument/2006/relationships/oleObject" Target="embeddings/oleObject95.bin"/><Relationship Id="rId16" Type="http://schemas.openxmlformats.org/officeDocument/2006/relationships/image" Target="media/image5.wmf"/><Relationship Id="rId221" Type="http://schemas.openxmlformats.org/officeDocument/2006/relationships/image" Target="media/image106.png"/><Relationship Id="rId242" Type="http://schemas.openxmlformats.org/officeDocument/2006/relationships/oleObject" Target="embeddings/oleObject116.bin"/><Relationship Id="rId263" Type="http://schemas.openxmlformats.org/officeDocument/2006/relationships/oleObject" Target="embeddings/oleObject127.bin"/><Relationship Id="rId284" Type="http://schemas.openxmlformats.org/officeDocument/2006/relationships/image" Target="media/image137.png"/><Relationship Id="rId319" Type="http://schemas.openxmlformats.org/officeDocument/2006/relationships/oleObject" Target="embeddings/oleObject155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5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57.wmf"/><Relationship Id="rId144" Type="http://schemas.openxmlformats.org/officeDocument/2006/relationships/oleObject" Target="embeddings/oleObject67.bin"/><Relationship Id="rId330" Type="http://schemas.openxmlformats.org/officeDocument/2006/relationships/image" Target="media/image160.wmf"/><Relationship Id="rId90" Type="http://schemas.openxmlformats.org/officeDocument/2006/relationships/oleObject" Target="embeddings/oleObject40.bin"/><Relationship Id="rId165" Type="http://schemas.openxmlformats.org/officeDocument/2006/relationships/image" Target="media/image78.wmf"/><Relationship Id="rId186" Type="http://schemas.openxmlformats.org/officeDocument/2006/relationships/oleObject" Target="embeddings/oleObject88.bin"/><Relationship Id="rId351" Type="http://schemas.openxmlformats.org/officeDocument/2006/relationships/oleObject" Target="embeddings/oleObject171.bin"/><Relationship Id="rId372" Type="http://schemas.openxmlformats.org/officeDocument/2006/relationships/image" Target="media/image181.wmf"/><Relationship Id="rId211" Type="http://schemas.openxmlformats.org/officeDocument/2006/relationships/image" Target="media/image101.png"/><Relationship Id="rId232" Type="http://schemas.openxmlformats.org/officeDocument/2006/relationships/oleObject" Target="embeddings/oleObject111.bin"/><Relationship Id="rId253" Type="http://schemas.openxmlformats.org/officeDocument/2006/relationships/oleObject" Target="embeddings/oleObject122.bin"/><Relationship Id="rId274" Type="http://schemas.openxmlformats.org/officeDocument/2006/relationships/image" Target="media/image132.wmf"/><Relationship Id="rId295" Type="http://schemas.openxmlformats.org/officeDocument/2006/relationships/oleObject" Target="embeddings/oleObject143.bin"/><Relationship Id="rId309" Type="http://schemas.openxmlformats.org/officeDocument/2006/relationships/oleObject" Target="embeddings/oleObject150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0.wmf"/><Relationship Id="rId113" Type="http://schemas.openxmlformats.org/officeDocument/2006/relationships/image" Target="media/image52.png"/><Relationship Id="rId134" Type="http://schemas.openxmlformats.org/officeDocument/2006/relationships/oleObject" Target="embeddings/oleObject62.bin"/><Relationship Id="rId320" Type="http://schemas.openxmlformats.org/officeDocument/2006/relationships/image" Target="media/image155.wmf"/><Relationship Id="rId80" Type="http://schemas.openxmlformats.org/officeDocument/2006/relationships/oleObject" Target="embeddings/oleObject35.bin"/><Relationship Id="rId155" Type="http://schemas.openxmlformats.org/officeDocument/2006/relationships/image" Target="media/image73.png"/><Relationship Id="rId176" Type="http://schemas.openxmlformats.org/officeDocument/2006/relationships/oleObject" Target="embeddings/oleObject83.bin"/><Relationship Id="rId197" Type="http://schemas.openxmlformats.org/officeDocument/2006/relationships/image" Target="media/image94.wmf"/><Relationship Id="rId341" Type="http://schemas.openxmlformats.org/officeDocument/2006/relationships/oleObject" Target="embeddings/oleObject166.bin"/><Relationship Id="rId362" Type="http://schemas.openxmlformats.org/officeDocument/2006/relationships/image" Target="media/image176.wmf"/><Relationship Id="rId201" Type="http://schemas.openxmlformats.org/officeDocument/2006/relationships/image" Target="media/image96.wmf"/><Relationship Id="rId222" Type="http://schemas.openxmlformats.org/officeDocument/2006/relationships/oleObject" Target="embeddings/oleObject106.bin"/><Relationship Id="rId243" Type="http://schemas.openxmlformats.org/officeDocument/2006/relationships/image" Target="media/image117.wmf"/><Relationship Id="rId264" Type="http://schemas.openxmlformats.org/officeDocument/2006/relationships/image" Target="media/image127.png"/><Relationship Id="rId285" Type="http://schemas.openxmlformats.org/officeDocument/2006/relationships/oleObject" Target="embeddings/oleObject138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47.png"/><Relationship Id="rId124" Type="http://schemas.openxmlformats.org/officeDocument/2006/relationships/oleObject" Target="embeddings/oleObject57.bin"/><Relationship Id="rId310" Type="http://schemas.openxmlformats.org/officeDocument/2006/relationships/image" Target="media/image150.wmf"/><Relationship Id="rId70" Type="http://schemas.openxmlformats.org/officeDocument/2006/relationships/oleObject" Target="embeddings/oleObject30.bin"/><Relationship Id="rId91" Type="http://schemas.openxmlformats.org/officeDocument/2006/relationships/image" Target="media/image41.png"/><Relationship Id="rId145" Type="http://schemas.openxmlformats.org/officeDocument/2006/relationships/image" Target="media/image68.wmf"/><Relationship Id="rId166" Type="http://schemas.openxmlformats.org/officeDocument/2006/relationships/oleObject" Target="embeddings/oleObject78.bin"/><Relationship Id="rId187" Type="http://schemas.openxmlformats.org/officeDocument/2006/relationships/image" Target="media/image89.wmf"/><Relationship Id="rId331" Type="http://schemas.openxmlformats.org/officeDocument/2006/relationships/oleObject" Target="embeddings/oleObject161.bin"/><Relationship Id="rId352" Type="http://schemas.openxmlformats.org/officeDocument/2006/relationships/image" Target="media/image171.png"/><Relationship Id="rId373" Type="http://schemas.openxmlformats.org/officeDocument/2006/relationships/oleObject" Target="embeddings/oleObject182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1.bin"/><Relationship Id="rId233" Type="http://schemas.openxmlformats.org/officeDocument/2006/relationships/image" Target="media/image112.wmf"/><Relationship Id="rId254" Type="http://schemas.openxmlformats.org/officeDocument/2006/relationships/image" Target="media/image122.wmf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2.bin"/><Relationship Id="rId275" Type="http://schemas.openxmlformats.org/officeDocument/2006/relationships/oleObject" Target="embeddings/oleObject133.bin"/><Relationship Id="rId296" Type="http://schemas.openxmlformats.org/officeDocument/2006/relationships/image" Target="media/image143.png"/><Relationship Id="rId300" Type="http://schemas.openxmlformats.org/officeDocument/2006/relationships/image" Target="media/image145.wmf"/><Relationship Id="rId60" Type="http://schemas.openxmlformats.org/officeDocument/2006/relationships/image" Target="media/image27.wmf"/><Relationship Id="rId81" Type="http://schemas.openxmlformats.org/officeDocument/2006/relationships/image" Target="media/image36.png"/><Relationship Id="rId135" Type="http://schemas.openxmlformats.org/officeDocument/2006/relationships/image" Target="media/image63.wmf"/><Relationship Id="rId156" Type="http://schemas.openxmlformats.org/officeDocument/2006/relationships/oleObject" Target="embeddings/oleObject73.bin"/><Relationship Id="rId177" Type="http://schemas.openxmlformats.org/officeDocument/2006/relationships/image" Target="media/image84.wmf"/><Relationship Id="rId198" Type="http://schemas.openxmlformats.org/officeDocument/2006/relationships/oleObject" Target="embeddings/oleObject94.bin"/><Relationship Id="rId321" Type="http://schemas.openxmlformats.org/officeDocument/2006/relationships/oleObject" Target="embeddings/oleObject156.bin"/><Relationship Id="rId342" Type="http://schemas.openxmlformats.org/officeDocument/2006/relationships/image" Target="media/image166.wmf"/><Relationship Id="rId363" Type="http://schemas.openxmlformats.org/officeDocument/2006/relationships/oleObject" Target="embeddings/oleObject177.bin"/><Relationship Id="rId202" Type="http://schemas.openxmlformats.org/officeDocument/2006/relationships/oleObject" Target="embeddings/oleObject96.bin"/><Relationship Id="rId223" Type="http://schemas.openxmlformats.org/officeDocument/2006/relationships/image" Target="media/image107.png"/><Relationship Id="rId244" Type="http://schemas.openxmlformats.org/officeDocument/2006/relationships/oleObject" Target="embeddings/oleObject117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8.bin"/><Relationship Id="rId286" Type="http://schemas.openxmlformats.org/officeDocument/2006/relationships/image" Target="media/image138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47.bin"/><Relationship Id="rId125" Type="http://schemas.openxmlformats.org/officeDocument/2006/relationships/image" Target="media/image58.wmf"/><Relationship Id="rId146" Type="http://schemas.openxmlformats.org/officeDocument/2006/relationships/oleObject" Target="embeddings/oleObject68.bin"/><Relationship Id="rId167" Type="http://schemas.openxmlformats.org/officeDocument/2006/relationships/image" Target="media/image79.wmf"/><Relationship Id="rId188" Type="http://schemas.openxmlformats.org/officeDocument/2006/relationships/oleObject" Target="embeddings/oleObject89.bin"/><Relationship Id="rId311" Type="http://schemas.openxmlformats.org/officeDocument/2006/relationships/oleObject" Target="embeddings/oleObject151.bin"/><Relationship Id="rId332" Type="http://schemas.openxmlformats.org/officeDocument/2006/relationships/image" Target="media/image161.wmf"/><Relationship Id="rId353" Type="http://schemas.openxmlformats.org/officeDocument/2006/relationships/oleObject" Target="embeddings/oleObject172.bin"/><Relationship Id="rId374" Type="http://schemas.openxmlformats.org/officeDocument/2006/relationships/image" Target="media/image182.wmf"/><Relationship Id="rId71" Type="http://schemas.openxmlformats.org/officeDocument/2006/relationships/image" Target="media/image31.wmf"/><Relationship Id="rId92" Type="http://schemas.openxmlformats.org/officeDocument/2006/relationships/oleObject" Target="embeddings/oleObject41.bin"/><Relationship Id="rId213" Type="http://schemas.openxmlformats.org/officeDocument/2006/relationships/image" Target="media/image102.wmf"/><Relationship Id="rId234" Type="http://schemas.openxmlformats.org/officeDocument/2006/relationships/oleObject" Target="embeddings/oleObject11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3.bin"/><Relationship Id="rId276" Type="http://schemas.openxmlformats.org/officeDocument/2006/relationships/image" Target="media/image133.wmf"/><Relationship Id="rId297" Type="http://schemas.openxmlformats.org/officeDocument/2006/relationships/oleObject" Target="embeddings/oleObject144.bin"/><Relationship Id="rId40" Type="http://schemas.openxmlformats.org/officeDocument/2006/relationships/image" Target="media/image17.wmf"/><Relationship Id="rId115" Type="http://schemas.openxmlformats.org/officeDocument/2006/relationships/image" Target="media/image53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4.png"/><Relationship Id="rId178" Type="http://schemas.openxmlformats.org/officeDocument/2006/relationships/oleObject" Target="embeddings/oleObject84.bin"/><Relationship Id="rId301" Type="http://schemas.openxmlformats.org/officeDocument/2006/relationships/oleObject" Target="embeddings/oleObject146.bin"/><Relationship Id="rId322" Type="http://schemas.openxmlformats.org/officeDocument/2006/relationships/image" Target="media/image156.wmf"/><Relationship Id="rId343" Type="http://schemas.openxmlformats.org/officeDocument/2006/relationships/oleObject" Target="embeddings/oleObject167.bin"/><Relationship Id="rId364" Type="http://schemas.openxmlformats.org/officeDocument/2006/relationships/image" Target="media/image177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6.bin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7.bin"/><Relationship Id="rId245" Type="http://schemas.openxmlformats.org/officeDocument/2006/relationships/image" Target="media/image118.wmf"/><Relationship Id="rId266" Type="http://schemas.openxmlformats.org/officeDocument/2006/relationships/image" Target="media/image128.png"/><Relationship Id="rId287" Type="http://schemas.openxmlformats.org/officeDocument/2006/relationships/oleObject" Target="embeddings/oleObject139.bin"/><Relationship Id="rId30" Type="http://schemas.openxmlformats.org/officeDocument/2006/relationships/image" Target="media/image12.wmf"/><Relationship Id="rId105" Type="http://schemas.openxmlformats.org/officeDocument/2006/relationships/image" Target="media/image48.wmf"/><Relationship Id="rId126" Type="http://schemas.openxmlformats.org/officeDocument/2006/relationships/oleObject" Target="embeddings/oleObject58.bin"/><Relationship Id="rId147" Type="http://schemas.openxmlformats.org/officeDocument/2006/relationships/image" Target="media/image69.wmf"/><Relationship Id="rId168" Type="http://schemas.openxmlformats.org/officeDocument/2006/relationships/oleObject" Target="embeddings/oleObject79.bin"/><Relationship Id="rId312" Type="http://schemas.openxmlformats.org/officeDocument/2006/relationships/image" Target="media/image151.wmf"/><Relationship Id="rId333" Type="http://schemas.openxmlformats.org/officeDocument/2006/relationships/oleObject" Target="embeddings/oleObject162.bin"/><Relationship Id="rId354" Type="http://schemas.openxmlformats.org/officeDocument/2006/relationships/image" Target="media/image172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2.png"/><Relationship Id="rId189" Type="http://schemas.openxmlformats.org/officeDocument/2006/relationships/image" Target="media/image90.wmf"/><Relationship Id="rId375" Type="http://schemas.openxmlformats.org/officeDocument/2006/relationships/oleObject" Target="embeddings/oleObject183.bin"/><Relationship Id="rId3" Type="http://schemas.openxmlformats.org/officeDocument/2006/relationships/styles" Target="styles.xml"/><Relationship Id="rId214" Type="http://schemas.openxmlformats.org/officeDocument/2006/relationships/oleObject" Target="embeddings/oleObject102.bin"/><Relationship Id="rId235" Type="http://schemas.openxmlformats.org/officeDocument/2006/relationships/image" Target="media/image113.wmf"/><Relationship Id="rId256" Type="http://schemas.openxmlformats.org/officeDocument/2006/relationships/image" Target="media/image123.wmf"/><Relationship Id="rId277" Type="http://schemas.openxmlformats.org/officeDocument/2006/relationships/oleObject" Target="embeddings/oleObject134.bin"/><Relationship Id="rId298" Type="http://schemas.openxmlformats.org/officeDocument/2006/relationships/image" Target="media/image144.wmf"/><Relationship Id="rId116" Type="http://schemas.openxmlformats.org/officeDocument/2006/relationships/oleObject" Target="embeddings/oleObject53.bin"/><Relationship Id="rId137" Type="http://schemas.openxmlformats.org/officeDocument/2006/relationships/image" Target="media/image64.png"/><Relationship Id="rId158" Type="http://schemas.openxmlformats.org/officeDocument/2006/relationships/oleObject" Target="embeddings/oleObject74.bin"/><Relationship Id="rId302" Type="http://schemas.openxmlformats.org/officeDocument/2006/relationships/image" Target="media/image146.wmf"/><Relationship Id="rId323" Type="http://schemas.openxmlformats.org/officeDocument/2006/relationships/oleObject" Target="embeddings/oleObject157.bin"/><Relationship Id="rId344" Type="http://schemas.openxmlformats.org/officeDocument/2006/relationships/image" Target="media/image167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7.wmf"/><Relationship Id="rId179" Type="http://schemas.openxmlformats.org/officeDocument/2006/relationships/image" Target="media/image85.png"/><Relationship Id="rId365" Type="http://schemas.openxmlformats.org/officeDocument/2006/relationships/oleObject" Target="embeddings/oleObject178.bin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225" Type="http://schemas.openxmlformats.org/officeDocument/2006/relationships/image" Target="media/image108.png"/><Relationship Id="rId246" Type="http://schemas.openxmlformats.org/officeDocument/2006/relationships/oleObject" Target="embeddings/oleObject118.bin"/><Relationship Id="rId267" Type="http://schemas.openxmlformats.org/officeDocument/2006/relationships/oleObject" Target="embeddings/oleObject129.bin"/><Relationship Id="rId288" Type="http://schemas.openxmlformats.org/officeDocument/2006/relationships/image" Target="media/image139.wmf"/><Relationship Id="rId106" Type="http://schemas.openxmlformats.org/officeDocument/2006/relationships/oleObject" Target="embeddings/oleObject48.bin"/><Relationship Id="rId127" Type="http://schemas.openxmlformats.org/officeDocument/2006/relationships/image" Target="media/image59.wmf"/><Relationship Id="rId313" Type="http://schemas.openxmlformats.org/officeDocument/2006/relationships/oleObject" Target="embeddings/oleObject152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2.png"/><Relationship Id="rId94" Type="http://schemas.openxmlformats.org/officeDocument/2006/relationships/oleObject" Target="embeddings/oleObject42.bin"/><Relationship Id="rId148" Type="http://schemas.openxmlformats.org/officeDocument/2006/relationships/oleObject" Target="embeddings/oleObject69.bin"/><Relationship Id="rId169" Type="http://schemas.openxmlformats.org/officeDocument/2006/relationships/image" Target="media/image80.wmf"/><Relationship Id="rId334" Type="http://schemas.openxmlformats.org/officeDocument/2006/relationships/image" Target="media/image162.wmf"/><Relationship Id="rId355" Type="http://schemas.openxmlformats.org/officeDocument/2006/relationships/oleObject" Target="embeddings/oleObject173.bin"/><Relationship Id="rId376" Type="http://schemas.openxmlformats.org/officeDocument/2006/relationships/image" Target="media/image183.png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15" Type="http://schemas.openxmlformats.org/officeDocument/2006/relationships/image" Target="media/image103.wmf"/><Relationship Id="rId236" Type="http://schemas.openxmlformats.org/officeDocument/2006/relationships/oleObject" Target="embeddings/oleObject113.bin"/><Relationship Id="rId257" Type="http://schemas.openxmlformats.org/officeDocument/2006/relationships/oleObject" Target="embeddings/oleObject124.bin"/><Relationship Id="rId278" Type="http://schemas.openxmlformats.org/officeDocument/2006/relationships/image" Target="media/image134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Assessment%20Bank%202013\Year%2010%20Exams%202013\Templates\Year%2010%20Yearly%20Exam%20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F4FD28-663D-488C-8055-03584653C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10 Yearly Exam 201</Template>
  <TotalTime>19</TotalTime>
  <Pages>31</Pages>
  <Words>4721</Words>
  <Characters>26915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 10 Yearly Exam 201</vt:lpstr>
    </vt:vector>
  </TitlesOfParts>
  <Company>Western Trials</Company>
  <LinksUpToDate>false</LinksUpToDate>
  <CharactersWithSpaces>31573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 10 Yearly Exam 201</dc:title>
  <dc:creator>Garry</dc:creator>
  <cp:lastModifiedBy>Garry Thorn</cp:lastModifiedBy>
  <cp:revision>6</cp:revision>
  <dcterms:created xsi:type="dcterms:W3CDTF">2013-08-24T07:26:00Z</dcterms:created>
  <dcterms:modified xsi:type="dcterms:W3CDTF">2014-04-22T23:50:00Z</dcterms:modified>
</cp:coreProperties>
</file>