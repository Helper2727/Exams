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95C537" w14:textId="77777777" w:rsidR="003D6F8C" w:rsidRDefault="003D6F8C" w:rsidP="003D6F8C">
      <w:pPr>
        <w:pStyle w:val="Psectionheading"/>
      </w:pPr>
      <w:r>
        <w:t>Multiple-choice sec</w:t>
      </w:r>
      <w:bookmarkStart w:id="0" w:name="_GoBack"/>
      <w:bookmarkEnd w:id="0"/>
      <w:r>
        <w:t>tion – choose the correct answer</w:t>
      </w:r>
    </w:p>
    <w:p w14:paraId="1DBBB137" w14:textId="2AFBA294" w:rsidR="003D6F8C" w:rsidRDefault="003D6F8C" w:rsidP="003D6F8C">
      <w:pPr>
        <w:pStyle w:val="Pquestionheadingmc1stafterhead"/>
      </w:pPr>
      <w:r>
        <w:t>Question 1</w:t>
      </w:r>
      <w:r>
        <w:tab/>
        <w:t>[1.</w:t>
      </w:r>
      <w:r w:rsidR="0095286B">
        <w:t>3</w:t>
      </w:r>
      <w:r>
        <w:t>]</w:t>
      </w:r>
    </w:p>
    <w:p w14:paraId="448A437A" w14:textId="019C6860" w:rsidR="003D6F8C" w:rsidRPr="00ED31E6" w:rsidRDefault="003D6F8C" w:rsidP="003D6F8C">
      <w:pPr>
        <w:pStyle w:val="Pquestiontextmainstem"/>
      </w:pPr>
      <w:r w:rsidRPr="00ED31E6">
        <w:t xml:space="preserve">The equation of a line with a </w:t>
      </w:r>
      <w:r w:rsidRPr="00ED31E6">
        <w:rPr>
          <w:rStyle w:val="Cmathsexpressions"/>
        </w:rPr>
        <w:t>y</w:t>
      </w:r>
      <w:r w:rsidRPr="00ED31E6">
        <w:t xml:space="preserve">-intercept of </w:t>
      </w:r>
      <w:r w:rsidR="0095286B" w:rsidRPr="00ED31E6">
        <w:rPr>
          <w:position w:val="-24"/>
        </w:rPr>
        <w:object w:dxaOrig="320" w:dyaOrig="620" w14:anchorId="0DA152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85pt;height:30.85pt" o:ole="">
            <v:imagedata r:id="rId8" o:title=""/>
          </v:shape>
          <o:OLEObject Type="Embed" ProgID="Equation.DSMT4" ShapeID="_x0000_i1025" DrawAspect="Content" ObjectID="_1538922662" r:id="rId9"/>
        </w:object>
      </w:r>
      <w:r w:rsidRPr="00ED31E6">
        <w:t xml:space="preserve">and a gradient of </w:t>
      </w:r>
      <w:r w:rsidRPr="00ED31E6">
        <w:rPr>
          <w:position w:val="-24"/>
        </w:rPr>
        <w:object w:dxaOrig="240" w:dyaOrig="620" w14:anchorId="00DC94C1">
          <v:shape id="_x0000_i1026" type="#_x0000_t75" style="width:13.1pt;height:30.85pt" o:ole="">
            <v:imagedata r:id="rId10" o:title=""/>
          </v:shape>
          <o:OLEObject Type="Embed" ProgID="Equation.3" ShapeID="_x0000_i1026" DrawAspect="Content" ObjectID="_1538922663" r:id="rId11"/>
        </w:object>
      </w:r>
      <w:r w:rsidR="00C837B9" w:rsidRPr="00C837B9">
        <w:t xml:space="preserve"> </w:t>
      </w:r>
      <w:r w:rsidRPr="00ED31E6">
        <w:t>is:</w:t>
      </w:r>
    </w:p>
    <w:p w14:paraId="074B7784" w14:textId="78A04BC2" w:rsidR="003D6F8C" w:rsidRPr="00ED31E6" w:rsidRDefault="003D6F8C" w:rsidP="003D6F8C">
      <w:pPr>
        <w:pStyle w:val="Pquestiontextmcqoptions"/>
      </w:pPr>
      <w:r w:rsidRPr="00E767B6">
        <w:rPr>
          <w:rStyle w:val="Pboldasis"/>
        </w:rPr>
        <w:t>A</w:t>
      </w:r>
      <w:r w:rsidRPr="00ED31E6">
        <w:tab/>
        <w:t>5</w:t>
      </w:r>
      <w:r w:rsidRPr="00ED31E6">
        <w:rPr>
          <w:rStyle w:val="Cmathsexpressions"/>
        </w:rPr>
        <w:t>x</w:t>
      </w:r>
      <w:r w:rsidRPr="00ED31E6">
        <w:t xml:space="preserve"> </w:t>
      </w:r>
      <w:r w:rsidRPr="00ED31E6">
        <w:sym w:font="Symbol" w:char="F02D"/>
      </w:r>
      <w:r w:rsidRPr="00ED31E6">
        <w:t xml:space="preserve"> 20</w:t>
      </w:r>
      <w:r w:rsidRPr="00ED31E6">
        <w:rPr>
          <w:rStyle w:val="Cmathsexpressions"/>
        </w:rPr>
        <w:t>y</w:t>
      </w:r>
      <w:r w:rsidRPr="00ED31E6">
        <w:t xml:space="preserve"> </w:t>
      </w:r>
      <w:r w:rsidRPr="00ED31E6">
        <w:sym w:font="Symbol" w:char="F02D"/>
      </w:r>
      <w:r w:rsidRPr="00ED31E6">
        <w:t xml:space="preserve"> 4 = 0</w:t>
      </w:r>
      <w:r w:rsidRPr="00ED31E6">
        <w:tab/>
      </w:r>
      <w:r w:rsidR="00ED31E6">
        <w:tab/>
      </w:r>
      <w:r w:rsidRPr="00E767B6">
        <w:rPr>
          <w:rStyle w:val="Pboldasis"/>
        </w:rPr>
        <w:t>B</w:t>
      </w:r>
      <w:r w:rsidRPr="00ED31E6">
        <w:tab/>
        <w:t>15</w:t>
      </w:r>
      <w:r w:rsidRPr="00ED31E6">
        <w:rPr>
          <w:rStyle w:val="Cmathsexpressions"/>
        </w:rPr>
        <w:t>x</w:t>
      </w:r>
      <w:r w:rsidRPr="00ED31E6">
        <w:t xml:space="preserve"> </w:t>
      </w:r>
      <w:r w:rsidRPr="00ED31E6">
        <w:sym w:font="Symbol" w:char="F02D"/>
      </w:r>
      <w:r w:rsidRPr="00ED31E6">
        <w:t xml:space="preserve"> 20</w:t>
      </w:r>
      <w:r w:rsidRPr="00ED31E6">
        <w:rPr>
          <w:rStyle w:val="Cmathsexpressions"/>
        </w:rPr>
        <w:t>y</w:t>
      </w:r>
      <w:r w:rsidRPr="00ED31E6">
        <w:t xml:space="preserve"> </w:t>
      </w:r>
      <w:r w:rsidRPr="00ED31E6">
        <w:sym w:font="Symbol" w:char="F02D"/>
      </w:r>
      <w:r w:rsidRPr="00ED31E6">
        <w:t xml:space="preserve"> 12 = 0</w:t>
      </w:r>
      <w:r w:rsidRPr="00ED31E6">
        <w:tab/>
      </w:r>
      <w:r w:rsidR="00ED31E6">
        <w:tab/>
      </w:r>
      <w:r w:rsidRPr="00E767B6">
        <w:rPr>
          <w:rStyle w:val="Pboldasis"/>
        </w:rPr>
        <w:t>C</w:t>
      </w:r>
      <w:r w:rsidRPr="00ED31E6">
        <w:tab/>
        <w:t>5</w:t>
      </w:r>
      <w:r w:rsidRPr="00ED31E6">
        <w:rPr>
          <w:rStyle w:val="Cmathsexpressions"/>
        </w:rPr>
        <w:t>x</w:t>
      </w:r>
      <w:r w:rsidRPr="00ED31E6">
        <w:t xml:space="preserve"> + 20</w:t>
      </w:r>
      <w:r w:rsidRPr="00ED31E6">
        <w:rPr>
          <w:rStyle w:val="Cmathsexpressions"/>
        </w:rPr>
        <w:t>y</w:t>
      </w:r>
      <w:r w:rsidRPr="00ED31E6">
        <w:t xml:space="preserve"> + 4 = 0</w:t>
      </w:r>
      <w:r w:rsidRPr="00ED31E6">
        <w:tab/>
      </w:r>
      <w:r w:rsidR="00ED31E6">
        <w:tab/>
      </w:r>
      <w:r w:rsidRPr="00E767B6">
        <w:rPr>
          <w:rStyle w:val="Pboldasis"/>
        </w:rPr>
        <w:t>D</w:t>
      </w:r>
      <w:r w:rsidRPr="00ED31E6">
        <w:tab/>
        <w:t>15</w:t>
      </w:r>
      <w:r w:rsidRPr="00ED31E6">
        <w:rPr>
          <w:rStyle w:val="Cmathsexpressions"/>
        </w:rPr>
        <w:t>x</w:t>
      </w:r>
      <w:r w:rsidRPr="00ED31E6">
        <w:t xml:space="preserve"> + 20</w:t>
      </w:r>
      <w:r w:rsidRPr="00ED31E6">
        <w:rPr>
          <w:rStyle w:val="Cmathsexpressions"/>
        </w:rPr>
        <w:t>y</w:t>
      </w:r>
      <w:r w:rsidRPr="00ED31E6">
        <w:t xml:space="preserve"> </w:t>
      </w:r>
      <w:r w:rsidRPr="00ED31E6">
        <w:sym w:font="Symbol" w:char="F02D"/>
      </w:r>
      <w:r w:rsidRPr="00ED31E6">
        <w:t xml:space="preserve"> 12 = 0</w:t>
      </w:r>
    </w:p>
    <w:p w14:paraId="7534AE69" w14:textId="77777777" w:rsidR="003D6F8C" w:rsidRPr="00ED31E6" w:rsidRDefault="003D6F8C" w:rsidP="003D6F8C">
      <w:pPr>
        <w:pStyle w:val="Pquestionheadingmc"/>
      </w:pPr>
      <w:r w:rsidRPr="00ED31E6">
        <w:t>Question 2</w:t>
      </w:r>
      <w:r w:rsidRPr="00ED31E6">
        <w:tab/>
        <w:t>[1.1]</w:t>
      </w:r>
    </w:p>
    <w:p w14:paraId="0113D97A" w14:textId="77777777" w:rsidR="003D6F8C" w:rsidRPr="00ED31E6" w:rsidRDefault="003D6F8C" w:rsidP="003D6F8C">
      <w:pPr>
        <w:pStyle w:val="Pquestiontextmainstem"/>
      </w:pPr>
      <w:r w:rsidRPr="00ED31E6">
        <w:t>The equation 5</w:t>
      </w:r>
      <w:r w:rsidRPr="00ED31E6">
        <w:rPr>
          <w:rStyle w:val="Cmathsexpressions"/>
        </w:rPr>
        <w:t>x</w:t>
      </w:r>
      <w:r w:rsidRPr="00ED31E6">
        <w:t xml:space="preserve"> </w:t>
      </w:r>
      <w:r w:rsidRPr="00ED31E6">
        <w:sym w:font="Symbol" w:char="F02D"/>
      </w:r>
      <w:r w:rsidRPr="00ED31E6">
        <w:t xml:space="preserve"> 3 = 4 </w:t>
      </w:r>
      <w:r w:rsidRPr="00ED31E6">
        <w:sym w:font="Symbol" w:char="F02D"/>
      </w:r>
      <w:r w:rsidRPr="00ED31E6">
        <w:t xml:space="preserve"> 2</w:t>
      </w:r>
      <w:r w:rsidRPr="00ED31E6">
        <w:rPr>
          <w:rStyle w:val="Cmathsexpressions"/>
        </w:rPr>
        <w:t>x</w:t>
      </w:r>
      <w:r w:rsidRPr="00ED31E6">
        <w:t xml:space="preserve"> has the solution:</w:t>
      </w:r>
    </w:p>
    <w:p w14:paraId="718ABD03" w14:textId="335434DF" w:rsidR="003D6F8C" w:rsidRDefault="003D6F8C" w:rsidP="003D6F8C">
      <w:pPr>
        <w:pStyle w:val="Pquestiontextmcqoptions"/>
      </w:pPr>
      <w:r w:rsidRPr="00E767B6">
        <w:rPr>
          <w:rStyle w:val="Pboldasis"/>
        </w:rPr>
        <w:t>A</w:t>
      </w:r>
      <w:r w:rsidRPr="00ED31E6">
        <w:tab/>
      </w:r>
      <w:r w:rsidR="0095286B" w:rsidRPr="0095286B">
        <w:rPr>
          <w:position w:val="-24"/>
        </w:rPr>
        <w:object w:dxaOrig="320" w:dyaOrig="620" w14:anchorId="29435222">
          <v:shape id="_x0000_i1027" type="#_x0000_t75" style="width:16.85pt;height:30.85pt" o:ole="">
            <v:imagedata r:id="rId12" o:title=""/>
          </v:shape>
          <o:OLEObject Type="Embed" ProgID="Equation.DSMT4" ShapeID="_x0000_i1027" DrawAspect="Content" ObjectID="_1538922664" r:id="rId13"/>
        </w:object>
      </w:r>
      <w:r w:rsidRPr="00ED31E6">
        <w:tab/>
      </w:r>
      <w:r w:rsidRPr="00ED31E6">
        <w:tab/>
      </w:r>
      <w:r w:rsidRPr="00ED31E6">
        <w:tab/>
      </w:r>
      <w:r w:rsidRPr="00ED31E6">
        <w:tab/>
      </w:r>
      <w:r w:rsidR="000C1156">
        <w:tab/>
      </w:r>
      <w:r w:rsidRPr="00ED31E6">
        <w:tab/>
      </w:r>
      <w:r w:rsidRPr="00E767B6">
        <w:rPr>
          <w:rStyle w:val="Pboldasis"/>
        </w:rPr>
        <w:t>B</w:t>
      </w:r>
      <w:r w:rsidRPr="00ED31E6">
        <w:tab/>
      </w:r>
      <w:r w:rsidR="0095286B" w:rsidRPr="0095286B">
        <w:rPr>
          <w:position w:val="-24"/>
        </w:rPr>
        <w:object w:dxaOrig="240" w:dyaOrig="620" w14:anchorId="16B2A7AA">
          <v:shape id="_x0000_i1028" type="#_x0000_t75" style="width:13.1pt;height:30.85pt" o:ole="">
            <v:imagedata r:id="rId14" o:title=""/>
          </v:shape>
          <o:OLEObject Type="Embed" ProgID="Equation.DSMT4" ShapeID="_x0000_i1028" DrawAspect="Content" ObjectID="_1538922665" r:id="rId15"/>
        </w:object>
      </w:r>
      <w:r w:rsidRPr="00ED31E6">
        <w:tab/>
      </w:r>
      <w:r w:rsidRPr="00ED31E6">
        <w:tab/>
      </w:r>
      <w:r w:rsidRPr="00ED31E6">
        <w:tab/>
      </w:r>
      <w:r w:rsidR="000C1156">
        <w:tab/>
      </w:r>
      <w:r w:rsidRPr="00ED31E6">
        <w:tab/>
      </w:r>
      <w:r w:rsidRPr="00ED31E6">
        <w:tab/>
      </w:r>
      <w:r w:rsidRPr="00ED31E6">
        <w:tab/>
      </w:r>
      <w:r w:rsidRPr="00ED31E6">
        <w:tab/>
      </w:r>
      <w:r w:rsidRPr="00E767B6">
        <w:rPr>
          <w:rStyle w:val="Pboldasis"/>
        </w:rPr>
        <w:t>C</w:t>
      </w:r>
      <w:r w:rsidRPr="00ED31E6">
        <w:tab/>
        <w:t>1</w:t>
      </w:r>
      <w:r w:rsidRPr="00ED31E6">
        <w:tab/>
      </w:r>
      <w:r w:rsidRPr="00ED31E6">
        <w:tab/>
      </w:r>
      <w:r w:rsidRPr="00ED31E6">
        <w:tab/>
      </w:r>
      <w:r w:rsidR="000C1156">
        <w:tab/>
      </w:r>
      <w:r w:rsidRPr="00ED31E6">
        <w:tab/>
      </w:r>
      <w:r w:rsidRPr="00ED31E6">
        <w:tab/>
      </w:r>
      <w:r w:rsidRPr="00ED31E6">
        <w:tab/>
      </w:r>
      <w:r w:rsidRPr="00E767B6">
        <w:rPr>
          <w:rStyle w:val="Pboldasis"/>
        </w:rPr>
        <w:t>D</w:t>
      </w:r>
      <w:r w:rsidRPr="00ED31E6">
        <w:tab/>
      </w:r>
      <w:r w:rsidR="0095286B" w:rsidRPr="0095286B">
        <w:rPr>
          <w:position w:val="-24"/>
        </w:rPr>
        <w:object w:dxaOrig="240" w:dyaOrig="620" w14:anchorId="5ED6E468">
          <v:shape id="_x0000_i1029" type="#_x0000_t75" style="width:13.1pt;height:30.85pt" o:ole="">
            <v:imagedata r:id="rId16" o:title=""/>
          </v:shape>
          <o:OLEObject Type="Embed" ProgID="Equation.DSMT4" ShapeID="_x0000_i1029" DrawAspect="Content" ObjectID="_1538922666" r:id="rId17"/>
        </w:object>
      </w:r>
    </w:p>
    <w:p w14:paraId="728215EC" w14:textId="456B17AC" w:rsidR="003D6F8C" w:rsidRPr="00E37E7F" w:rsidRDefault="003D6F8C" w:rsidP="00E37E7F">
      <w:pPr>
        <w:pStyle w:val="Pquestionheadingmc"/>
      </w:pPr>
      <w:r w:rsidRPr="00E37E7F">
        <w:t>Question 3</w:t>
      </w:r>
      <w:r w:rsidRPr="00E37E7F">
        <w:tab/>
      </w:r>
      <w:r w:rsidR="00ED31E6" w:rsidRPr="00E37E7F">
        <w:t>[</w:t>
      </w:r>
      <w:r w:rsidRPr="00E37E7F">
        <w:t>1.5</w:t>
      </w:r>
      <w:r w:rsidR="00ED31E6" w:rsidRPr="00E37E7F">
        <w:t>]</w:t>
      </w:r>
    </w:p>
    <w:p w14:paraId="038FF174" w14:textId="77777777" w:rsidR="003D6F8C" w:rsidRPr="00FA5C18" w:rsidRDefault="003D6F8C" w:rsidP="003D6F8C">
      <w:pPr>
        <w:pStyle w:val="Pquestiontextmainstem"/>
      </w:pPr>
      <w:r>
        <w:t>This number line represents:</w:t>
      </w:r>
    </w:p>
    <w:p w14:paraId="442EA637" w14:textId="77777777" w:rsidR="003D6F8C" w:rsidRDefault="003D6F8C" w:rsidP="003D6F8C">
      <w:pPr>
        <w:pStyle w:val="Pquestiontextmainstem"/>
      </w:pPr>
      <w:r>
        <w:rPr>
          <w:noProof/>
        </w:rPr>
        <w:drawing>
          <wp:inline distT="0" distB="0" distL="0" distR="0" wp14:anchorId="7F67B098" wp14:editId="47EEA956">
            <wp:extent cx="2628900" cy="330200"/>
            <wp:effectExtent l="0" t="0" r="12700" b="0"/>
            <wp:docPr id="86" name="Picture 86" descr="PM10_PR_Sem1A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M10_PR_Sem1A_0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52DD" w14:textId="1557D67E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 w:rsidRPr="00F86633">
        <w:t xml:space="preserve">-1 </w:t>
      </w:r>
      <w:r w:rsidR="003D6F8C" w:rsidRPr="00F86633">
        <w:sym w:font="Symbol" w:char="F0B3"/>
      </w:r>
      <w:r w:rsidR="003D6F8C" w:rsidRPr="00F86633">
        <w:t xml:space="preserve"> </w:t>
      </w:r>
      <w:r w:rsidR="003D6F8C" w:rsidRPr="00F86633">
        <w:rPr>
          <w:rStyle w:val="Cmathsexpressions"/>
        </w:rPr>
        <w:t>x</w:t>
      </w:r>
      <w:r w:rsidR="003D6F8C" w:rsidRPr="00F86633">
        <w:t xml:space="preserve"> &gt; 2</w:t>
      </w:r>
      <w:r w:rsidR="003D6F8C" w:rsidRPr="00F86633"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 w:rsidRPr="00F86633">
        <w:rPr>
          <w:rStyle w:val="Cmathsexpressions"/>
        </w:rPr>
        <w:t>x</w:t>
      </w:r>
      <w:r w:rsidR="003D6F8C" w:rsidRPr="00F86633">
        <w:t xml:space="preserve"> </w:t>
      </w:r>
      <w:r w:rsidR="003D6F8C" w:rsidRPr="00F86633">
        <w:sym w:font="Symbol" w:char="F0B3"/>
      </w:r>
      <w:r w:rsidR="003D6F8C" w:rsidRPr="00F86633">
        <w:t xml:space="preserve"> -1</w:t>
      </w:r>
      <w:r w:rsidR="003D6F8C" w:rsidRPr="00F86633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 w:rsidRPr="00F86633">
        <w:rPr>
          <w:rStyle w:val="Cmathsexpressions"/>
        </w:rPr>
        <w:t>x</w:t>
      </w:r>
      <w:r w:rsidR="003D6F8C">
        <w:t xml:space="preserve"> &lt; 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 xml:space="preserve">-1 </w:t>
      </w:r>
      <w:r w:rsidR="003D6F8C">
        <w:sym w:font="Symbol" w:char="F0A3"/>
      </w:r>
      <w:r w:rsidR="003D6F8C">
        <w:t xml:space="preserve"> </w:t>
      </w:r>
      <w:r w:rsidR="003D6F8C" w:rsidRPr="00F86633">
        <w:rPr>
          <w:rStyle w:val="Cmathsexpressions"/>
        </w:rPr>
        <w:t>x</w:t>
      </w:r>
      <w:r w:rsidR="003D6F8C">
        <w:t xml:space="preserve"> &lt; 2</w:t>
      </w:r>
    </w:p>
    <w:p w14:paraId="6396BBAE" w14:textId="18C36336" w:rsidR="003D6F8C" w:rsidRPr="00E37E7F" w:rsidRDefault="003D6F8C" w:rsidP="00E37E7F">
      <w:pPr>
        <w:pStyle w:val="Pquestionheadingmc"/>
      </w:pPr>
      <w:r w:rsidRPr="00E37E7F">
        <w:t>Question 4</w:t>
      </w:r>
      <w:r w:rsidRPr="00E37E7F">
        <w:tab/>
      </w:r>
      <w:r w:rsidR="00ED31E6" w:rsidRPr="00E37E7F">
        <w:t>[</w:t>
      </w:r>
      <w:r w:rsidRPr="00E37E7F">
        <w:t>2.2</w:t>
      </w:r>
      <w:r w:rsidR="00ED31E6" w:rsidRPr="00E37E7F">
        <w:t>]</w:t>
      </w:r>
    </w:p>
    <w:p w14:paraId="28AAE26C" w14:textId="77777777" w:rsidR="003D6F8C" w:rsidRDefault="003D6F8C" w:rsidP="003D6F8C">
      <w:pPr>
        <w:pStyle w:val="Pquestiontextmainstem"/>
      </w:pPr>
      <w:r>
        <w:t>For the box plot shown the IQR is:</w:t>
      </w:r>
    </w:p>
    <w:p w14:paraId="3EBD0567" w14:textId="77777777" w:rsidR="003D6F8C" w:rsidRDefault="003D6F8C" w:rsidP="003D6F8C">
      <w:pPr>
        <w:pStyle w:val="Pquestiontextmainstem"/>
      </w:pPr>
      <w:r>
        <w:rPr>
          <w:noProof/>
        </w:rPr>
        <w:drawing>
          <wp:inline distT="0" distB="0" distL="0" distR="0" wp14:anchorId="29E3144C" wp14:editId="078E691A">
            <wp:extent cx="1603375" cy="463550"/>
            <wp:effectExtent l="0" t="0" r="0" b="0"/>
            <wp:docPr id="106" name="Picture 106" descr="PM10_PR_Sem2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PM10_PR_Sem2_0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14C9" w14:textId="04C26567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3</w:t>
      </w:r>
      <w:r w:rsidR="003D6F8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4</w:t>
      </w:r>
      <w:r w:rsidR="003D6F8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5</w:t>
      </w:r>
      <w:r w:rsidR="003D6F8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6</w:t>
      </w:r>
    </w:p>
    <w:p w14:paraId="307B5117" w14:textId="34383A8F" w:rsidR="003D6F8C" w:rsidRDefault="003D6F8C" w:rsidP="003D6F8C">
      <w:pPr>
        <w:pStyle w:val="Pquestionheadingmc"/>
      </w:pPr>
      <w:r w:rsidRPr="007C49C5">
        <w:t>Question 5</w:t>
      </w:r>
      <w:r w:rsidRPr="00E767B6">
        <w:rPr>
          <w:rStyle w:val="Pboldasis"/>
        </w:rPr>
        <w:tab/>
      </w:r>
      <w:r w:rsidR="00ED31E6" w:rsidRPr="00E76F14">
        <w:t>[</w:t>
      </w:r>
      <w:r>
        <w:t>2.3</w:t>
      </w:r>
      <w:r w:rsidR="00ED31E6">
        <w:t>]</w:t>
      </w:r>
    </w:p>
    <w:p w14:paraId="05E2B2C1" w14:textId="77777777" w:rsidR="003D6F8C" w:rsidRDefault="003D6F8C" w:rsidP="003D6F8C">
      <w:pPr>
        <w:pStyle w:val="Pquestiontextmainstem"/>
      </w:pPr>
      <w:r>
        <w:t>The students in a class had their arm span (cm) recorded. The dot plot below shows the results.</w:t>
      </w:r>
    </w:p>
    <w:p w14:paraId="64F04FF5" w14:textId="77777777" w:rsidR="003D6F8C" w:rsidRDefault="003D6F8C" w:rsidP="003D6F8C">
      <w:pPr>
        <w:pStyle w:val="Pquestiontextmainstem"/>
      </w:pPr>
      <w:r>
        <w:rPr>
          <w:noProof/>
        </w:rPr>
        <w:drawing>
          <wp:inline distT="0" distB="0" distL="0" distR="0" wp14:anchorId="7D62B47A" wp14:editId="4EB2A8B3">
            <wp:extent cx="1987550" cy="649605"/>
            <wp:effectExtent l="0" t="0" r="0" b="10795"/>
            <wp:docPr id="87" name="Picture 87" descr="PM10_PR_Sem2A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M10_PR_Sem2A_0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4C88" w14:textId="77777777" w:rsidR="003D6F8C" w:rsidRPr="00433ACE" w:rsidRDefault="003D6F8C" w:rsidP="003D6F8C">
      <w:pPr>
        <w:pStyle w:val="Pquestiontextmainstem"/>
      </w:pPr>
      <w:r>
        <w:t>The five number summary for the data is:</w:t>
      </w:r>
    </w:p>
    <w:p w14:paraId="5C2844EF" w14:textId="40352C61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155, 157.5, 159, 161.5, 164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0, 6.5, 13, 19.5, 25</w:t>
      </w:r>
    </w:p>
    <w:p w14:paraId="0800E480" w14:textId="010AB54F" w:rsidR="003D6F8C" w:rsidRDefault="000C1156" w:rsidP="003D6F8C">
      <w:pPr>
        <w:pStyle w:val="Pquestiontextmcqoptions"/>
      </w:pP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1, 2, 2, 4, 5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155, 157, 159, 161, 164</w:t>
      </w:r>
    </w:p>
    <w:p w14:paraId="254ABF6B" w14:textId="46D5F086" w:rsidR="003D6F8C" w:rsidRPr="00815BE4" w:rsidRDefault="003D6F8C" w:rsidP="00815BE4">
      <w:pPr>
        <w:pStyle w:val="Pquestionheadingmc"/>
      </w:pPr>
      <w:r w:rsidRPr="00815BE4">
        <w:t>Question 6</w:t>
      </w:r>
      <w:r w:rsidRPr="00815BE4">
        <w:tab/>
      </w:r>
      <w:r w:rsidR="00ED31E6" w:rsidRPr="00815BE4">
        <w:t>[</w:t>
      </w:r>
      <w:r w:rsidRPr="00815BE4">
        <w:t>2.</w:t>
      </w:r>
      <w:r w:rsidR="00E76F14">
        <w:t>8</w:t>
      </w:r>
      <w:r w:rsidR="00ED31E6" w:rsidRPr="00815BE4">
        <w:t>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3F9E3933" w14:textId="66F8FCF5" w:rsidR="003D6F8C" w:rsidRDefault="003D6F8C" w:rsidP="003D6F8C">
      <w:pPr>
        <w:pStyle w:val="Pquestiontextmainstem"/>
      </w:pPr>
      <w:r>
        <w:t xml:space="preserve">The </w:t>
      </w:r>
      <w:r w:rsidR="00815BE4">
        <w:t>recorded daily rainfall in a particular location (in mm) for a fortnight is</w:t>
      </w:r>
      <w:r>
        <w:t xml:space="preserve"> as follows:</w:t>
      </w:r>
    </w:p>
    <w:p w14:paraId="34051E63" w14:textId="77777777" w:rsidR="003D6F8C" w:rsidRDefault="003D6F8C" w:rsidP="003D6F8C">
      <w:pPr>
        <w:pStyle w:val="Pquestiontextmainstem"/>
      </w:pPr>
      <w:r>
        <w:t>10.4, 0.8, 3.4, 0.2, 0, 0, 0.6, 0.2, 0.4, 0, 0, 7.8, 6.8, 0</w:t>
      </w:r>
    </w:p>
    <w:p w14:paraId="436B9308" w14:textId="52D1C7CB" w:rsidR="003D6F8C" w:rsidRDefault="00815BE4" w:rsidP="003D6F8C">
      <w:pPr>
        <w:pStyle w:val="Pquestiontextmainstem"/>
      </w:pPr>
      <w:r>
        <w:t>When calculating the mean and standard deviation, the 0.4</w:t>
      </w:r>
      <w:r w:rsidR="003D6F8C">
        <w:t xml:space="preserve"> result </w:t>
      </w:r>
      <w:r>
        <w:t>was incorrectly entered as 4.0.</w:t>
      </w:r>
      <w:r>
        <w:br/>
      </w:r>
      <w:r w:rsidR="002801CC">
        <w:t>Which of the following is true of</w:t>
      </w:r>
      <w:r>
        <w:t xml:space="preserve"> the</w:t>
      </w:r>
      <w:r w:rsidR="003D6F8C">
        <w:t xml:space="preserve"> calculated </w:t>
      </w:r>
      <w:r>
        <w:t>values</w:t>
      </w:r>
      <w:r w:rsidR="003D6F8C">
        <w:t xml:space="preserve">, as compared to the correct </w:t>
      </w:r>
      <w:r>
        <w:t>values</w:t>
      </w:r>
      <w:r w:rsidR="002801CC">
        <w:t>?</w:t>
      </w:r>
    </w:p>
    <w:p w14:paraId="10F4764C" w14:textId="328D5DA1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2801CC">
        <w:t>B</w:t>
      </w:r>
      <w:r w:rsidR="003D6F8C">
        <w:t xml:space="preserve">oth </w:t>
      </w:r>
      <w:r w:rsidR="002801CC">
        <w:t xml:space="preserve">the </w:t>
      </w:r>
      <w:r w:rsidR="003D6F8C">
        <w:t xml:space="preserve">mean and standard deviation </w:t>
      </w:r>
      <w:r w:rsidR="002801CC">
        <w:t xml:space="preserve">would be </w:t>
      </w:r>
      <w:r w:rsidR="003D6F8C">
        <w:t>too high</w:t>
      </w:r>
      <w:r w:rsidR="002801CC">
        <w:t>.</w:t>
      </w:r>
    </w:p>
    <w:p w14:paraId="0D6AF3AA" w14:textId="4AB2E4E7" w:rsidR="003D6F8C" w:rsidRDefault="000C1156" w:rsidP="003D6F8C">
      <w:pPr>
        <w:pStyle w:val="Pquestiontextmcqoptions"/>
      </w:pP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2801CC">
        <w:t>The m</w:t>
      </w:r>
      <w:r w:rsidR="003D6F8C">
        <w:t xml:space="preserve">ean </w:t>
      </w:r>
      <w:r w:rsidR="002801CC">
        <w:t xml:space="preserve">would be </w:t>
      </w:r>
      <w:r w:rsidR="003D6F8C">
        <w:t>too high and standard deviation too low</w:t>
      </w:r>
      <w:r w:rsidR="002801CC">
        <w:t>.</w:t>
      </w:r>
    </w:p>
    <w:p w14:paraId="5B12811F" w14:textId="461305D8" w:rsidR="003D6F8C" w:rsidRDefault="002801CC" w:rsidP="003D6F8C">
      <w:pPr>
        <w:pStyle w:val="Pquestiontextmcqoptions"/>
      </w:pPr>
      <w:r>
        <w:rPr>
          <w:rStyle w:val="Pboldasis"/>
        </w:rPr>
        <w:t>C</w:t>
      </w:r>
      <w:r>
        <w:rPr>
          <w:rStyle w:val="Pboldasis"/>
        </w:rPr>
        <w:tab/>
      </w:r>
      <w:r>
        <w:t>The m</w:t>
      </w:r>
      <w:r w:rsidR="003D6F8C">
        <w:t xml:space="preserve">ean </w:t>
      </w:r>
      <w:r>
        <w:t xml:space="preserve">would be </w:t>
      </w:r>
      <w:r w:rsidR="003D6F8C">
        <w:t>too low and standard deviation too high</w:t>
      </w:r>
      <w:r>
        <w:t>.</w:t>
      </w:r>
    </w:p>
    <w:p w14:paraId="6FF05D39" w14:textId="7FA2A338" w:rsidR="003D6F8C" w:rsidRDefault="000C1156" w:rsidP="003D6F8C">
      <w:pPr>
        <w:pStyle w:val="Pquestiontextmcqoptions"/>
      </w:pP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2801CC">
        <w:t>B</w:t>
      </w:r>
      <w:r w:rsidR="003D6F8C">
        <w:t xml:space="preserve">oth mean and standard deviation </w:t>
      </w:r>
      <w:r w:rsidR="002801CC">
        <w:t xml:space="preserve">would be </w:t>
      </w:r>
      <w:r w:rsidR="003D6F8C">
        <w:t>too low</w:t>
      </w:r>
      <w:r w:rsidR="00815BE4">
        <w:t>.</w:t>
      </w:r>
    </w:p>
    <w:p w14:paraId="7335412D" w14:textId="70C7A202" w:rsidR="003D6F8C" w:rsidRPr="00815BE4" w:rsidRDefault="003D6F8C" w:rsidP="002801CC">
      <w:pPr>
        <w:pStyle w:val="Pquestionheadingmc"/>
        <w:keepLines/>
        <w:pageBreakBefore/>
      </w:pPr>
      <w:r w:rsidRPr="00815BE4">
        <w:lastRenderedPageBreak/>
        <w:t>Question 7</w:t>
      </w:r>
      <w:r w:rsidRPr="00815BE4">
        <w:tab/>
      </w:r>
      <w:r w:rsidR="00ED31E6" w:rsidRPr="00815BE4">
        <w:t>[</w:t>
      </w:r>
      <w:r w:rsidRPr="00815BE4">
        <w:t>3.1</w:t>
      </w:r>
      <w:r w:rsidR="00ED31E6" w:rsidRPr="00815BE4">
        <w:t>]</w:t>
      </w:r>
    </w:p>
    <w:p w14:paraId="5D1243B9" w14:textId="77777777" w:rsidR="003D6F8C" w:rsidRDefault="003D6F8C" w:rsidP="003D6F8C">
      <w:pPr>
        <w:pStyle w:val="Pquestiontextmainstem"/>
      </w:pPr>
      <w:r>
        <w:t>The expression (2</w:t>
      </w:r>
      <w:r w:rsidRPr="00FA5C18">
        <w:rPr>
          <w:rStyle w:val="Cmathsexpressions"/>
        </w:rPr>
        <w:t>x</w:t>
      </w:r>
      <w:r>
        <w:t xml:space="preserve"> + 1)(3</w:t>
      </w:r>
      <w:r w:rsidRPr="00FA5C18">
        <w:rPr>
          <w:rStyle w:val="Cmathsexpressions"/>
        </w:rPr>
        <w:t>x</w:t>
      </w:r>
      <w:r>
        <w:t xml:space="preserve"> </w:t>
      </w:r>
      <w:r w:rsidRPr="007545AB">
        <w:sym w:font="Symbol" w:char="F02D"/>
      </w:r>
      <w:r>
        <w:t xml:space="preserve"> 1)(</w:t>
      </w:r>
      <w:r w:rsidRPr="00FA5C18">
        <w:rPr>
          <w:rStyle w:val="Cmathsexpressions"/>
        </w:rPr>
        <w:t>x</w:t>
      </w:r>
      <w:r>
        <w:t xml:space="preserve"> + 2) is </w:t>
      </w:r>
      <w:r w:rsidRPr="00FA5C18">
        <w:rPr>
          <w:rStyle w:val="Cmathsexpressions"/>
        </w:rPr>
        <w:t>not</w:t>
      </w:r>
      <w:r>
        <w:t xml:space="preserve"> the same as:</w:t>
      </w:r>
    </w:p>
    <w:p w14:paraId="0A93DE39" w14:textId="59CDE2AD" w:rsidR="003D6F8C" w:rsidRPr="004F2517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(2</w:t>
      </w:r>
      <w:r w:rsidR="003D6F8C" w:rsidRPr="00F86633">
        <w:rPr>
          <w:rStyle w:val="Cmathsexpressions"/>
        </w:rPr>
        <w:t>x</w:t>
      </w:r>
      <w:r w:rsidR="003D6F8C">
        <w:t xml:space="preserve"> + 1)(</w:t>
      </w:r>
      <w:r w:rsidR="003D6F8C" w:rsidRPr="00F86633">
        <w:rPr>
          <w:rStyle w:val="Cmathsexpressions"/>
        </w:rPr>
        <w:t>x</w:t>
      </w:r>
      <w:r w:rsidR="003D6F8C">
        <w:t xml:space="preserve"> + 2)(3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1)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6</w:t>
      </w:r>
      <w:r w:rsidR="003D6F8C" w:rsidRPr="00F86633">
        <w:rPr>
          <w:rStyle w:val="Cmathsexpressions"/>
        </w:rPr>
        <w:t>x</w:t>
      </w:r>
      <w:r w:rsidR="003D6F8C" w:rsidRPr="00F86633">
        <w:rPr>
          <w:rStyle w:val="Csuperscript"/>
        </w:rPr>
        <w:t>3</w:t>
      </w:r>
      <w:r w:rsidR="003D6F8C">
        <w:t xml:space="preserve"> + 13</w:t>
      </w:r>
      <w:r w:rsidR="003D6F8C" w:rsidRPr="00F86633">
        <w:rPr>
          <w:rStyle w:val="Cmathsexpressions"/>
        </w:rPr>
        <w:t>x</w:t>
      </w:r>
      <w:r w:rsidR="003D6F8C" w:rsidRPr="00F86633">
        <w:rPr>
          <w:rStyle w:val="Csuperscript"/>
        </w:rPr>
        <w:t>2</w:t>
      </w:r>
      <w:r w:rsidR="003D6F8C">
        <w:t xml:space="preserve"> + </w:t>
      </w:r>
      <w:r w:rsidR="003D6F8C" w:rsidRPr="00F86633">
        <w:rPr>
          <w:rStyle w:val="Cmathsexpressions"/>
        </w:rPr>
        <w:t xml:space="preserve">x </w:t>
      </w:r>
      <w:r w:rsidR="003D6F8C" w:rsidRPr="007545AB">
        <w:sym w:font="Symbol" w:char="F02D"/>
      </w:r>
      <w:r w:rsidR="003D6F8C">
        <w:t xml:space="preserve"> 2</w:t>
      </w:r>
    </w:p>
    <w:p w14:paraId="36C790AD" w14:textId="5DAC78D8" w:rsidR="003D6F8C" w:rsidRDefault="000C1156" w:rsidP="003D6F8C">
      <w:pPr>
        <w:pStyle w:val="Pquestiontextmcqoptions"/>
      </w:pP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(2</w:t>
      </w:r>
      <w:r w:rsidR="003D6F8C" w:rsidRPr="00F86633">
        <w:rPr>
          <w:rStyle w:val="Cmathsexpressions"/>
        </w:rPr>
        <w:t>x</w:t>
      </w:r>
      <w:r w:rsidR="003D6F8C">
        <w:t xml:space="preserve"> + 1)(3</w:t>
      </w:r>
      <w:r w:rsidR="003D6F8C" w:rsidRPr="00F86633">
        <w:rPr>
          <w:rStyle w:val="Cmathsexpressions"/>
        </w:rPr>
        <w:t>x</w:t>
      </w:r>
      <w:r w:rsidR="003D6F8C">
        <w:t xml:space="preserve"> + 1)(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2)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(</w:t>
      </w:r>
      <w:r w:rsidR="003D6F8C" w:rsidRPr="00F86633">
        <w:rPr>
          <w:rStyle w:val="Cmathsexpressions"/>
        </w:rPr>
        <w:t>x</w:t>
      </w:r>
      <w:r w:rsidR="003D6F8C">
        <w:t xml:space="preserve"> + 2)(3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1)(2</w:t>
      </w:r>
      <w:r w:rsidR="003D6F8C" w:rsidRPr="00F86633">
        <w:rPr>
          <w:rStyle w:val="Cmathsexpressions"/>
        </w:rPr>
        <w:t>x</w:t>
      </w:r>
      <w:r w:rsidR="003D6F8C">
        <w:t xml:space="preserve"> + 1)</w:t>
      </w:r>
    </w:p>
    <w:p w14:paraId="2105FDAA" w14:textId="04489D4F" w:rsidR="003D6F8C" w:rsidRPr="00815BE4" w:rsidRDefault="003D6F8C" w:rsidP="00815BE4">
      <w:pPr>
        <w:pStyle w:val="Pquestionheadingmc"/>
      </w:pPr>
      <w:r w:rsidRPr="00815BE4">
        <w:t>Question 8</w:t>
      </w:r>
      <w:r w:rsidRPr="00815BE4">
        <w:tab/>
      </w:r>
      <w:r w:rsidR="00ED31E6" w:rsidRPr="00815BE4">
        <w:t>[</w:t>
      </w:r>
      <w:r w:rsidRPr="00815BE4">
        <w:t>3.5</w:t>
      </w:r>
      <w:r w:rsidR="00ED31E6" w:rsidRPr="00815BE4">
        <w:t>]</w:t>
      </w:r>
    </w:p>
    <w:p w14:paraId="7DE11ACD" w14:textId="77777777" w:rsidR="003D6F8C" w:rsidRPr="00FD573C" w:rsidRDefault="003D6F8C" w:rsidP="003D6F8C">
      <w:pPr>
        <w:pStyle w:val="Pquestiontextmainstem"/>
      </w:pPr>
      <w:r w:rsidRPr="00FD573C">
        <w:t xml:space="preserve">If </w:t>
      </w:r>
      <w:r w:rsidRPr="00FA5C18">
        <w:rPr>
          <w:rStyle w:val="Cmathsexpressions"/>
        </w:rPr>
        <w:t>A</w:t>
      </w:r>
      <w:r w:rsidRPr="00FD573C">
        <w:t xml:space="preserve"> = 3</w:t>
      </w:r>
      <w:r w:rsidRPr="00FA5C18">
        <w:rPr>
          <w:rStyle w:val="Cmathsexpressions"/>
        </w:rPr>
        <w:t>a</w:t>
      </w:r>
      <w:r w:rsidRPr="00FA5C18">
        <w:rPr>
          <w:rStyle w:val="Csuperscript"/>
        </w:rPr>
        <w:t>2</w:t>
      </w:r>
      <w:r w:rsidRPr="00FD573C">
        <w:t xml:space="preserve"> + 7</w:t>
      </w:r>
      <w:r w:rsidRPr="00FA5C18">
        <w:rPr>
          <w:rStyle w:val="Cmathsexpressions"/>
        </w:rPr>
        <w:t>a</w:t>
      </w:r>
      <w:r w:rsidRPr="00FD573C">
        <w:t xml:space="preserve"> </w:t>
      </w:r>
      <w:r w:rsidRPr="00FD573C">
        <w:sym w:font="Symbol" w:char="F02D"/>
      </w:r>
      <w:r w:rsidRPr="00FD573C">
        <w:t xml:space="preserve"> 12 and </w:t>
      </w:r>
      <w:r w:rsidRPr="00FA5C18">
        <w:rPr>
          <w:rStyle w:val="Cmathsexpressions"/>
        </w:rPr>
        <w:t>B</w:t>
      </w:r>
      <w:r w:rsidRPr="00FD573C">
        <w:t xml:space="preserve"> = 2</w:t>
      </w:r>
      <w:r w:rsidRPr="00FA5C18">
        <w:rPr>
          <w:rStyle w:val="Cmathsexpressions"/>
        </w:rPr>
        <w:t>a</w:t>
      </w:r>
      <w:r w:rsidRPr="00FA5C18">
        <w:rPr>
          <w:rStyle w:val="Csuperscript"/>
        </w:rPr>
        <w:t>2</w:t>
      </w:r>
      <w:r w:rsidRPr="00FD573C">
        <w:t xml:space="preserve"> + 12</w:t>
      </w:r>
      <w:r w:rsidRPr="00FA5C18">
        <w:rPr>
          <w:rStyle w:val="Cmathsexpressions"/>
        </w:rPr>
        <w:t>a</w:t>
      </w:r>
      <w:r w:rsidRPr="00FD573C">
        <w:t xml:space="preserve"> + 2, then </w:t>
      </w:r>
      <w:r w:rsidRPr="00FA5C18">
        <w:rPr>
          <w:rStyle w:val="Cmathsexpressions"/>
        </w:rPr>
        <w:t>A</w:t>
      </w:r>
      <w:r w:rsidRPr="00FD573C">
        <w:t xml:space="preserve"> </w:t>
      </w:r>
      <w:r w:rsidRPr="00FD573C">
        <w:sym w:font="Symbol" w:char="F02D"/>
      </w:r>
      <w:r w:rsidRPr="00FD573C">
        <w:t xml:space="preserve"> </w:t>
      </w:r>
      <w:r w:rsidRPr="00FA5C18">
        <w:rPr>
          <w:rStyle w:val="Cmathsexpressions"/>
        </w:rPr>
        <w:t>B</w:t>
      </w:r>
      <w:r w:rsidRPr="00FD573C">
        <w:t>, when factorised, becomes:</w:t>
      </w:r>
    </w:p>
    <w:p w14:paraId="62848963" w14:textId="69DE189B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(</w:t>
      </w:r>
      <w:r w:rsidR="003D6F8C" w:rsidRPr="00F86633">
        <w:rPr>
          <w:rStyle w:val="Cmathsexpressions"/>
        </w:rPr>
        <w:t>a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2)(</w:t>
      </w:r>
      <w:r w:rsidR="003D6F8C" w:rsidRPr="00F86633">
        <w:rPr>
          <w:rStyle w:val="Cmathsexpressions"/>
        </w:rPr>
        <w:t>a</w:t>
      </w:r>
      <w:r w:rsidR="003D6F8C">
        <w:t xml:space="preserve"> + 7)</w:t>
      </w:r>
      <w:r w:rsidR="003D6F8C"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 xml:space="preserve">(2 </w:t>
      </w:r>
      <w:r w:rsidR="003D6F8C" w:rsidRPr="007545AB">
        <w:sym w:font="Symbol" w:char="F02D"/>
      </w:r>
      <w:r w:rsidR="003D6F8C">
        <w:t xml:space="preserve"> </w:t>
      </w:r>
      <w:r w:rsidR="003D6F8C" w:rsidRPr="00F86633">
        <w:rPr>
          <w:rStyle w:val="Cmathsexpressions"/>
        </w:rPr>
        <w:t>a</w:t>
      </w:r>
      <w:r w:rsidR="003D6F8C">
        <w:t>)(</w:t>
      </w:r>
      <w:r w:rsidR="003D6F8C" w:rsidRPr="00F86633">
        <w:rPr>
          <w:rStyle w:val="Cmathsexpressions"/>
        </w:rPr>
        <w:t>a</w:t>
      </w:r>
      <w:r w:rsidR="003D6F8C">
        <w:t xml:space="preserve"> + 7)</w:t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 xml:space="preserve">(2 </w:t>
      </w:r>
      <w:r w:rsidR="003D6F8C" w:rsidRPr="007545AB">
        <w:sym w:font="Symbol" w:char="F02D"/>
      </w:r>
      <w:r w:rsidR="003D6F8C">
        <w:t xml:space="preserve"> </w:t>
      </w:r>
      <w:r w:rsidR="003D6F8C" w:rsidRPr="00F86633">
        <w:rPr>
          <w:rStyle w:val="Cmathsexpressions"/>
        </w:rPr>
        <w:t>a</w:t>
      </w:r>
      <w:r w:rsidR="003D6F8C">
        <w:t xml:space="preserve">)(7 </w:t>
      </w:r>
      <w:r w:rsidR="003D6F8C" w:rsidRPr="007545AB">
        <w:sym w:font="Symbol" w:char="F02D"/>
      </w:r>
      <w:r w:rsidR="003D6F8C">
        <w:t xml:space="preserve"> </w:t>
      </w:r>
      <w:r w:rsidR="003D6F8C" w:rsidRPr="00F86633">
        <w:rPr>
          <w:rStyle w:val="Cmathsexpressions"/>
        </w:rPr>
        <w:t>a</w:t>
      </w:r>
      <w:r w:rsidR="003D6F8C">
        <w:t>)</w:t>
      </w:r>
      <w:r w:rsidR="003D6F8C"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(</w:t>
      </w:r>
      <w:r w:rsidR="003D6F8C" w:rsidRPr="00F86633">
        <w:rPr>
          <w:rStyle w:val="Cmathsexpressions"/>
        </w:rPr>
        <w:t>a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7)(</w:t>
      </w:r>
      <w:r w:rsidR="003D6F8C" w:rsidRPr="00F86633">
        <w:rPr>
          <w:rStyle w:val="Cmathsexpressions"/>
        </w:rPr>
        <w:t>a</w:t>
      </w:r>
      <w:r w:rsidR="003D6F8C">
        <w:t xml:space="preserve"> + 2)</w:t>
      </w:r>
    </w:p>
    <w:p w14:paraId="11978704" w14:textId="59D2BA79" w:rsidR="003D6F8C" w:rsidRPr="00815BE4" w:rsidRDefault="003D6F8C" w:rsidP="00815BE4">
      <w:pPr>
        <w:pStyle w:val="Pquestionheadingmc"/>
      </w:pPr>
      <w:r w:rsidRPr="00815BE4">
        <w:t>Question 9</w:t>
      </w:r>
      <w:r w:rsidRPr="00815BE4">
        <w:tab/>
      </w:r>
      <w:r w:rsidR="00ED31E6" w:rsidRPr="00815BE4">
        <w:t>[</w:t>
      </w:r>
      <w:r w:rsidRPr="00815BE4">
        <w:t>4.1</w:t>
      </w:r>
      <w:r w:rsidR="00ED31E6" w:rsidRPr="00815BE4">
        <w:t>]</w:t>
      </w:r>
    </w:p>
    <w:p w14:paraId="7D235514" w14:textId="13B33791" w:rsidR="003D6F8C" w:rsidRDefault="00E37E7F" w:rsidP="003D6F8C">
      <w:pPr>
        <w:pStyle w:val="Pquestiontextmainstem"/>
      </w:pPr>
      <w:r>
        <w:t>The solution</w:t>
      </w:r>
      <w:r w:rsidR="003D6F8C">
        <w:t xml:space="preserve"> to </w:t>
      </w:r>
      <w:r w:rsidR="003D6F8C" w:rsidRPr="00FA5C18">
        <w:rPr>
          <w:rStyle w:val="Cmathsexpressions"/>
        </w:rPr>
        <w:t>y</w:t>
      </w:r>
      <w:r w:rsidR="003D6F8C">
        <w:t xml:space="preserve"> = </w:t>
      </w:r>
      <w:r w:rsidR="003D6F8C" w:rsidRPr="00FA5C18">
        <w:rPr>
          <w:rStyle w:val="Cmathsexpressions"/>
        </w:rPr>
        <w:t>x</w:t>
      </w:r>
      <w:r w:rsidR="003D6F8C" w:rsidRPr="00FA5C18">
        <w:rPr>
          <w:rStyle w:val="Csuperscript"/>
        </w:rPr>
        <w:t>2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</w:t>
      </w:r>
      <w:r w:rsidR="003D6F8C" w:rsidRPr="00FA5C18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>
        <w:t xml:space="preserve"> 6 is</w:t>
      </w:r>
      <w:r w:rsidR="003D6F8C">
        <w:t>:</w:t>
      </w:r>
    </w:p>
    <w:p w14:paraId="109D94E6" w14:textId="241E7D82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 w:rsidRPr="00F86633">
        <w:rPr>
          <w:rStyle w:val="Cmathsexpressions"/>
        </w:rPr>
        <w:t>x</w:t>
      </w:r>
      <w:r w:rsidR="003D6F8C">
        <w:t xml:space="preserve"> = 6</w:t>
      </w:r>
      <w:r w:rsidR="003D6F8C"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 w:rsidRPr="00F86633">
        <w:rPr>
          <w:rStyle w:val="Cmathsexpressions"/>
        </w:rPr>
        <w:t>x</w:t>
      </w:r>
      <w:r w:rsidR="003D6F8C">
        <w:t xml:space="preserve"> = 2, </w:t>
      </w:r>
      <w:r w:rsidR="003D6F8C" w:rsidRPr="00F86633">
        <w:rPr>
          <w:rStyle w:val="Cmathsexpressions"/>
        </w:rPr>
        <w:t>x</w:t>
      </w:r>
      <w:r w:rsidR="003D6F8C">
        <w:t xml:space="preserve"> = -3</w:t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 w:rsidRPr="00F86633">
        <w:rPr>
          <w:rStyle w:val="Cmathsexpressions"/>
        </w:rPr>
        <w:t>x</w:t>
      </w:r>
      <w:r w:rsidR="003D6F8C">
        <w:t xml:space="preserve"> = 1, </w:t>
      </w:r>
      <w:r w:rsidR="003D6F8C" w:rsidRPr="00F86633">
        <w:rPr>
          <w:rStyle w:val="Cmathsexpressions"/>
        </w:rPr>
        <w:t>x</w:t>
      </w:r>
      <w:r w:rsidR="003D6F8C">
        <w:t xml:space="preserve"> = 6</w:t>
      </w:r>
      <w:r w:rsidR="003D6F8C"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 w:rsidRPr="00F86633">
        <w:rPr>
          <w:rStyle w:val="Cmathsexpressions"/>
        </w:rPr>
        <w:t>x</w:t>
      </w:r>
      <w:r w:rsidR="003D6F8C">
        <w:t xml:space="preserve"> = -2, </w:t>
      </w:r>
      <w:r w:rsidR="003D6F8C" w:rsidRPr="00F86633">
        <w:rPr>
          <w:rStyle w:val="Cmathsexpressions"/>
        </w:rPr>
        <w:t>x</w:t>
      </w:r>
      <w:r w:rsidR="003D6F8C">
        <w:t xml:space="preserve"> = 3</w:t>
      </w:r>
    </w:p>
    <w:p w14:paraId="0865FB8C" w14:textId="17274D72" w:rsidR="003D6F8C" w:rsidRPr="002801CC" w:rsidRDefault="003D6F8C" w:rsidP="002801CC">
      <w:pPr>
        <w:pStyle w:val="Pquestionheadingmc"/>
      </w:pPr>
      <w:r w:rsidRPr="002801CC">
        <w:t>Question 10</w:t>
      </w:r>
      <w:r w:rsidRPr="002801CC">
        <w:tab/>
      </w:r>
      <w:r w:rsidR="00ED31E6" w:rsidRPr="002801CC">
        <w:t>[</w:t>
      </w:r>
      <w:r w:rsidRPr="002801CC">
        <w:t>4.4</w:t>
      </w:r>
      <w:r w:rsidR="00ED31E6" w:rsidRPr="002801CC">
        <w:t>]</w:t>
      </w:r>
    </w:p>
    <w:p w14:paraId="4B6FE1FB" w14:textId="77777777" w:rsidR="003D6F8C" w:rsidRDefault="003D6F8C" w:rsidP="003D6F8C">
      <w:pPr>
        <w:pStyle w:val="Pquestiontextmainstem"/>
      </w:pPr>
      <w:r>
        <w:t>When expressed graphically, which of the following equations is most likely to be the equation of the parabola shown?</w:t>
      </w:r>
    </w:p>
    <w:p w14:paraId="1E3D35E6" w14:textId="77777777" w:rsidR="003D6F8C" w:rsidRDefault="003D6F8C" w:rsidP="003D6F8C">
      <w:pPr>
        <w:pStyle w:val="Pquestiontextmainstem"/>
      </w:pPr>
      <w:r>
        <w:rPr>
          <w:noProof/>
        </w:rPr>
        <w:drawing>
          <wp:inline distT="0" distB="0" distL="0" distR="0" wp14:anchorId="36FEC8F3" wp14:editId="7B207F62">
            <wp:extent cx="1519983" cy="1579418"/>
            <wp:effectExtent l="0" t="0" r="4445" b="1905"/>
            <wp:docPr id="88" name="Picture 6" descr="PM10_PR_Sem2A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M10_PR_Sem2A_0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790" cy="157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AF39E6" w14:textId="3E533CB9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 xml:space="preserve"> </w:t>
      </w:r>
      <w:r w:rsidR="003D6F8C" w:rsidRPr="00F86633">
        <w:rPr>
          <w:rStyle w:val="Cmathsexpressions"/>
        </w:rPr>
        <w:t>y</w:t>
      </w:r>
      <w:r w:rsidR="003D6F8C">
        <w:t xml:space="preserve"> = -</w:t>
      </w:r>
      <w:r w:rsidR="003D6F8C" w:rsidRPr="00F86633">
        <w:rPr>
          <w:rStyle w:val="Cmathsexpressions"/>
        </w:rPr>
        <w:t>x</w:t>
      </w:r>
      <w:r w:rsidR="003D6F8C" w:rsidRPr="00F86633">
        <w:rPr>
          <w:rStyle w:val="Csuperscript"/>
        </w:rPr>
        <w:t>2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3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4</w:t>
      </w:r>
      <w:r w:rsidR="00E37E7F">
        <w:tab/>
      </w:r>
      <w:r w:rsidR="00E37E7F"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 xml:space="preserve"> </w:t>
      </w:r>
      <w:r w:rsidR="003D6F8C" w:rsidRPr="00F86633">
        <w:rPr>
          <w:rStyle w:val="Cmathsexpressions"/>
        </w:rPr>
        <w:t>y</w:t>
      </w:r>
      <w:r w:rsidR="003D6F8C">
        <w:t xml:space="preserve"> = </w:t>
      </w:r>
      <w:r w:rsidR="003D6F8C" w:rsidRPr="00F86633">
        <w:rPr>
          <w:rStyle w:val="Cmathsexpressions"/>
        </w:rPr>
        <w:t>x</w:t>
      </w:r>
      <w:r w:rsidR="003D6F8C" w:rsidRPr="00F86633">
        <w:rPr>
          <w:rStyle w:val="Csuperscript"/>
        </w:rPr>
        <w:t>2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3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4</w:t>
      </w:r>
      <w:r w:rsidR="00E37E7F">
        <w:tab/>
      </w:r>
      <w:r w:rsidR="00E37E7F">
        <w:tab/>
      </w:r>
      <w:r w:rsidR="00E37E7F"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 xml:space="preserve"> </w:t>
      </w:r>
      <w:r w:rsidR="003D6F8C" w:rsidRPr="00F86633">
        <w:rPr>
          <w:rStyle w:val="Cmathsexpressions"/>
        </w:rPr>
        <w:t>y</w:t>
      </w:r>
      <w:r w:rsidR="003D6F8C">
        <w:t xml:space="preserve"> = -</w:t>
      </w:r>
      <w:r w:rsidR="003D6F8C" w:rsidRPr="00F86633">
        <w:rPr>
          <w:rStyle w:val="Cmathsexpressions"/>
        </w:rPr>
        <w:t>x</w:t>
      </w:r>
      <w:r w:rsidR="003D6F8C" w:rsidRPr="00F86633">
        <w:rPr>
          <w:rStyle w:val="Csuperscript"/>
        </w:rPr>
        <w:t>2</w:t>
      </w:r>
      <w:r w:rsidR="003D6F8C">
        <w:t xml:space="preserve"> + 3</w:t>
      </w:r>
      <w:r w:rsidR="003D6F8C" w:rsidRPr="00F86633">
        <w:rPr>
          <w:rStyle w:val="Cmathsexpressions"/>
        </w:rPr>
        <w:t>x</w:t>
      </w:r>
      <w:r w:rsidR="003D6F8C">
        <w:t xml:space="preserve"> + 4</w:t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 xml:space="preserve"> </w:t>
      </w:r>
      <w:r w:rsidR="003D6F8C" w:rsidRPr="00F86633">
        <w:rPr>
          <w:rStyle w:val="Cmathsexpressions"/>
        </w:rPr>
        <w:t>y</w:t>
      </w:r>
      <w:r w:rsidR="003D6F8C">
        <w:t xml:space="preserve"> = </w:t>
      </w:r>
      <w:r w:rsidR="003D6F8C" w:rsidRPr="00F86633">
        <w:rPr>
          <w:rStyle w:val="Cmathsexpressions"/>
        </w:rPr>
        <w:t>x</w:t>
      </w:r>
      <w:r w:rsidR="003D6F8C" w:rsidRPr="00F86633">
        <w:rPr>
          <w:rStyle w:val="Csuperscript"/>
        </w:rPr>
        <w:t>2</w:t>
      </w:r>
      <w:r w:rsidR="003D6F8C">
        <w:t xml:space="preserve"> + 3</w:t>
      </w:r>
      <w:r w:rsidR="003D6F8C" w:rsidRPr="00F86633">
        <w:rPr>
          <w:rStyle w:val="Cmathsexpressions"/>
        </w:rPr>
        <w:t>x</w:t>
      </w:r>
      <w:r w:rsidR="003D6F8C">
        <w:t xml:space="preserve"> + 4</w:t>
      </w:r>
    </w:p>
    <w:p w14:paraId="424CEF17" w14:textId="0319FDB9" w:rsidR="003D6F8C" w:rsidRPr="00815BE4" w:rsidRDefault="003D6F8C" w:rsidP="00815BE4">
      <w:pPr>
        <w:pStyle w:val="Pquestionheadingmc"/>
      </w:pPr>
      <w:r w:rsidRPr="00815BE4">
        <w:t>Question 11</w:t>
      </w:r>
      <w:r w:rsidRPr="00815BE4">
        <w:tab/>
      </w:r>
      <w:r w:rsidR="00ED31E6" w:rsidRPr="00815BE4">
        <w:t>[</w:t>
      </w:r>
      <w:r w:rsidRPr="00815BE4">
        <w:t>4.2</w:t>
      </w:r>
      <w:r w:rsidR="00ED31E6" w:rsidRPr="00815BE4">
        <w:t>]</w:t>
      </w:r>
    </w:p>
    <w:p w14:paraId="1C7D2A96" w14:textId="3E03D4C2" w:rsidR="003D6F8C" w:rsidRDefault="003D6F8C" w:rsidP="003D6F8C">
      <w:pPr>
        <w:pStyle w:val="Pquestiontextmainstem"/>
      </w:pPr>
      <w:r>
        <w:t>To factorise 3</w:t>
      </w:r>
      <w:r w:rsidRPr="00FA5C18">
        <w:rPr>
          <w:rStyle w:val="Cmathsexpressions"/>
        </w:rPr>
        <w:t>m</w:t>
      </w:r>
      <w:r w:rsidRPr="00FA5C18">
        <w:rPr>
          <w:rStyle w:val="Csuperscript"/>
        </w:rPr>
        <w:t>2</w:t>
      </w:r>
      <w:r>
        <w:t xml:space="preserve"> + 6</w:t>
      </w:r>
      <w:r w:rsidRPr="00FA5C18">
        <w:rPr>
          <w:rStyle w:val="Cmathsexpressions"/>
        </w:rPr>
        <w:t>m</w:t>
      </w:r>
      <w:r>
        <w:t xml:space="preserve"> </w:t>
      </w:r>
      <w:r w:rsidRPr="007545AB">
        <w:sym w:font="Symbol" w:char="F02D"/>
      </w:r>
      <w:r>
        <w:t xml:space="preserve"> 12 by completing the square, the v</w:t>
      </w:r>
      <w:r w:rsidR="00ED31E6">
        <w:t>alue to be added and subtracted</w:t>
      </w:r>
      <w:r>
        <w:t xml:space="preserve"> is:</w:t>
      </w:r>
    </w:p>
    <w:p w14:paraId="08D77F2F" w14:textId="45BF1F00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1</w:t>
      </w:r>
      <w:r w:rsidR="003D6F8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2</w:t>
      </w:r>
      <w:r w:rsidR="003D6F8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6</w:t>
      </w:r>
      <w:r w:rsidR="003D6F8C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9</w:t>
      </w:r>
    </w:p>
    <w:p w14:paraId="4E36D483" w14:textId="38ED3808" w:rsidR="003D6F8C" w:rsidRPr="00815BE4" w:rsidRDefault="003D6F8C" w:rsidP="00815BE4">
      <w:pPr>
        <w:pStyle w:val="Pquestionheadingmc"/>
      </w:pPr>
      <w:r w:rsidRPr="00815BE4">
        <w:t>Question 12</w:t>
      </w:r>
      <w:r w:rsidRPr="00815BE4">
        <w:tab/>
      </w:r>
      <w:r w:rsidR="00ED31E6" w:rsidRPr="00815BE4">
        <w:t>[</w:t>
      </w:r>
      <w:r w:rsidRPr="00815BE4">
        <w:t>4.5</w:t>
      </w:r>
      <w:r w:rsidR="00ED31E6" w:rsidRPr="00815BE4">
        <w:t>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28838666" w14:textId="77777777" w:rsidR="003D6F8C" w:rsidRDefault="003D6F8C" w:rsidP="003D6F8C">
      <w:pPr>
        <w:pStyle w:val="Pquestiontextmainstem"/>
      </w:pPr>
      <w:r>
        <w:t>When factorised, 3</w:t>
      </w:r>
      <w:r w:rsidRPr="00FA5C18">
        <w:rPr>
          <w:rStyle w:val="Cmathsexpressions"/>
        </w:rPr>
        <w:t>x</w:t>
      </w:r>
      <w:r w:rsidRPr="00FA5C18">
        <w:rPr>
          <w:rStyle w:val="Csuperscript"/>
        </w:rPr>
        <w:t>2</w:t>
      </w:r>
      <w:r>
        <w:t xml:space="preserve"> + </w:t>
      </w:r>
      <w:r w:rsidRPr="00FA5C18">
        <w:rPr>
          <w:rStyle w:val="Cmathsexpressions"/>
        </w:rPr>
        <w:t>x</w:t>
      </w:r>
      <w:r>
        <w:t xml:space="preserve"> </w:t>
      </w:r>
      <w:r w:rsidRPr="009109EA">
        <w:sym w:font="Symbol" w:char="F02D"/>
      </w:r>
      <w:r>
        <w:t xml:space="preserve"> 2 gives:</w:t>
      </w:r>
    </w:p>
    <w:p w14:paraId="02CE4814" w14:textId="5603910E" w:rsidR="003D6F8C" w:rsidRPr="005946A5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(3</w:t>
      </w:r>
      <w:r w:rsidR="003D6F8C" w:rsidRPr="00F86633">
        <w:rPr>
          <w:rStyle w:val="Cmathsexpressions"/>
        </w:rPr>
        <w:t>x</w:t>
      </w:r>
      <w:r w:rsidR="003D6F8C">
        <w:t xml:space="preserve"> + 2)(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1)</w:t>
      </w:r>
      <w:r w:rsidR="003D6F8C"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(3</w:t>
      </w:r>
      <w:r w:rsidR="003D6F8C" w:rsidRPr="00F86633">
        <w:rPr>
          <w:rStyle w:val="Cmathsexpressions"/>
        </w:rPr>
        <w:t>x</w:t>
      </w:r>
      <w:r w:rsidR="003D6F8C">
        <w:t xml:space="preserve"> + 2)(</w:t>
      </w:r>
      <w:r w:rsidR="003D6F8C" w:rsidRPr="00F86633">
        <w:rPr>
          <w:rStyle w:val="Cmathsexpressions"/>
        </w:rPr>
        <w:t>x</w:t>
      </w:r>
      <w:r w:rsidR="003D6F8C">
        <w:t xml:space="preserve"> + 1)</w:t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(3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2)(</w:t>
      </w:r>
      <w:r w:rsidR="003D6F8C" w:rsidRPr="00F86633">
        <w:rPr>
          <w:rStyle w:val="Cmathsexpressions"/>
        </w:rPr>
        <w:t>x</w:t>
      </w:r>
      <w:r w:rsidR="003D6F8C">
        <w:t xml:space="preserve"> + 1)</w:t>
      </w:r>
      <w:r w:rsidR="003D6F8C"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(3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2)(</w:t>
      </w:r>
      <w:r w:rsidR="003D6F8C" w:rsidRPr="00F86633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1)</w:t>
      </w:r>
    </w:p>
    <w:p w14:paraId="3EAFCB9B" w14:textId="2E626F01" w:rsidR="003D6F8C" w:rsidRPr="00815BE4" w:rsidRDefault="003D6F8C" w:rsidP="0060604C">
      <w:pPr>
        <w:pStyle w:val="Pquestionheadingmc"/>
        <w:keepLines/>
        <w:pageBreakBefore/>
      </w:pPr>
      <w:r w:rsidRPr="00815BE4">
        <w:lastRenderedPageBreak/>
        <w:t>Question 13</w:t>
      </w:r>
      <w:r w:rsidRPr="00815BE4">
        <w:tab/>
      </w:r>
      <w:r w:rsidR="00ED31E6" w:rsidRPr="00815BE4">
        <w:t>[</w:t>
      </w:r>
      <w:r w:rsidRPr="00815BE4">
        <w:t>5.1</w:t>
      </w:r>
      <w:r w:rsidR="00ED31E6" w:rsidRPr="00815BE4">
        <w:t>]</w:t>
      </w:r>
    </w:p>
    <w:p w14:paraId="7922D6D1" w14:textId="77777777" w:rsidR="003D6F8C" w:rsidRDefault="003D6F8C" w:rsidP="003D6F8C">
      <w:pPr>
        <w:pStyle w:val="Pquestiontextmainstem"/>
      </w:pPr>
      <w:r>
        <w:t>The area of this composite shape is:</w:t>
      </w:r>
    </w:p>
    <w:p w14:paraId="48981B24" w14:textId="77777777" w:rsidR="003D6F8C" w:rsidRDefault="003D6F8C" w:rsidP="003D6F8C">
      <w:pPr>
        <w:pStyle w:val="Pquestiontextmainstem"/>
      </w:pPr>
      <w:r>
        <w:rPr>
          <w:noProof/>
        </w:rPr>
        <w:drawing>
          <wp:inline distT="0" distB="0" distL="0" distR="0" wp14:anchorId="5E15C1FF" wp14:editId="240CD3C6">
            <wp:extent cx="1353787" cy="2149661"/>
            <wp:effectExtent l="0" t="0" r="0" b="3175"/>
            <wp:docPr id="89" name="Picture 89" descr="PM10_PR_Sem1A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M10_PR_Sem1A_0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536" cy="21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148B0C4A" w14:textId="05594379" w:rsidR="003D6F8C" w:rsidRPr="00EB2F13" w:rsidRDefault="003D6F8C" w:rsidP="003D6F8C">
      <w:pPr>
        <w:pStyle w:val="Pquestiontextmcqoptions"/>
      </w:pPr>
      <w:r w:rsidRPr="00E767B6">
        <w:rPr>
          <w:rStyle w:val="Pboldasis"/>
        </w:rPr>
        <w:t>A</w:t>
      </w:r>
      <w:r w:rsidR="00ED31E6">
        <w:tab/>
      </w:r>
      <w:r w:rsidR="00123E2A">
        <w:t>(</w:t>
      </w:r>
      <w:r>
        <w:t>22 + 2</w:t>
      </w:r>
      <w:r>
        <w:sym w:font="Symbol" w:char="F070"/>
      </w:r>
      <w:r w:rsidR="00123E2A">
        <w:t>)</w:t>
      </w:r>
      <w:r>
        <w:t xml:space="preserve"> cm</w:t>
      </w:r>
      <w:r w:rsidRPr="00F86633">
        <w:rPr>
          <w:rStyle w:val="Csuperscript"/>
        </w:rPr>
        <w:t>2</w:t>
      </w:r>
      <w:r w:rsidR="000C1156">
        <w:rPr>
          <w:rStyle w:val="Csuperscript"/>
        </w:rPr>
        <w:tab/>
      </w:r>
      <w:r w:rsidR="000C1156">
        <w:rPr>
          <w:rStyle w:val="Csuperscript"/>
        </w:rPr>
        <w:tab/>
      </w:r>
      <w:r w:rsidR="000C1156">
        <w:rPr>
          <w:rStyle w:val="Csuperscript"/>
        </w:rPr>
        <w:tab/>
      </w:r>
      <w:r w:rsidR="000C1156" w:rsidRPr="00E767B6">
        <w:rPr>
          <w:rStyle w:val="Pboldasis"/>
        </w:rPr>
        <w:t>B</w:t>
      </w:r>
      <w:r w:rsidR="000C1156" w:rsidRPr="00E767B6">
        <w:rPr>
          <w:rStyle w:val="Pboldasis"/>
        </w:rPr>
        <w:tab/>
      </w:r>
      <w:r w:rsidR="00123E2A" w:rsidRPr="00123E2A">
        <w:rPr>
          <w:rStyle w:val="Pboldasis"/>
          <w:b w:val="0"/>
        </w:rPr>
        <w:t>(</w:t>
      </w:r>
      <w:r>
        <w:t xml:space="preserve">22 </w:t>
      </w:r>
      <w:r w:rsidRPr="007545AB">
        <w:sym w:font="Symbol" w:char="F02D"/>
      </w:r>
      <w:r>
        <w:t xml:space="preserve"> 2</w:t>
      </w:r>
      <w:r>
        <w:sym w:font="Symbol" w:char="F070"/>
      </w:r>
      <w:r w:rsidR="00123E2A">
        <w:t>)</w:t>
      </w:r>
      <w:r>
        <w:t xml:space="preserve"> cm</w:t>
      </w:r>
      <w:r w:rsidRPr="00F86633">
        <w:rPr>
          <w:rStyle w:val="Csuperscript"/>
        </w:rPr>
        <w:t>2</w:t>
      </w:r>
      <w:r w:rsidR="000C1156">
        <w:tab/>
      </w:r>
      <w:r w:rsidR="000C1156">
        <w:tab/>
      </w:r>
      <w:r w:rsidR="000C1156">
        <w:tab/>
      </w:r>
      <w:r w:rsidR="000C1156" w:rsidRPr="00E767B6">
        <w:rPr>
          <w:rStyle w:val="Pboldasis"/>
        </w:rPr>
        <w:t>C</w:t>
      </w:r>
      <w:r w:rsidR="000C1156" w:rsidRPr="00E767B6">
        <w:rPr>
          <w:rStyle w:val="Pboldasis"/>
        </w:rPr>
        <w:tab/>
      </w:r>
      <w:r w:rsidR="00123E2A" w:rsidRPr="00123E2A">
        <w:rPr>
          <w:rStyle w:val="Pboldasis"/>
          <w:b w:val="0"/>
        </w:rPr>
        <w:t>(</w:t>
      </w:r>
      <w:r>
        <w:t xml:space="preserve">28 </w:t>
      </w:r>
      <w:r w:rsidRPr="007545AB">
        <w:sym w:font="Symbol" w:char="F02D"/>
      </w:r>
      <w:r>
        <w:t xml:space="preserve"> 2</w:t>
      </w:r>
      <w:r>
        <w:sym w:font="Symbol" w:char="F070"/>
      </w:r>
      <w:r w:rsidR="00123E2A">
        <w:t>)</w:t>
      </w:r>
      <w:r>
        <w:t xml:space="preserve"> cm</w:t>
      </w:r>
      <w:r w:rsidRPr="00F86633">
        <w:rPr>
          <w:rStyle w:val="Csuperscript"/>
        </w:rPr>
        <w:t>2</w:t>
      </w:r>
      <w:r w:rsidR="000C1156" w:rsidRPr="000C1156">
        <w:tab/>
      </w:r>
      <w:r w:rsidR="000C1156" w:rsidRPr="000C1156">
        <w:tab/>
      </w:r>
      <w:r w:rsidR="000C1156" w:rsidRPr="000C1156">
        <w:tab/>
      </w:r>
      <w:r w:rsidR="000C1156" w:rsidRPr="000C1156">
        <w:tab/>
      </w:r>
      <w:r w:rsidR="000C1156" w:rsidRPr="00E767B6">
        <w:rPr>
          <w:rStyle w:val="Pboldasis"/>
        </w:rPr>
        <w:t>D</w:t>
      </w:r>
      <w:r w:rsidR="000C1156" w:rsidRPr="00E767B6">
        <w:rPr>
          <w:rStyle w:val="Pboldasis"/>
        </w:rPr>
        <w:tab/>
      </w:r>
      <w:r w:rsidR="00123E2A" w:rsidRPr="00123E2A">
        <w:rPr>
          <w:rStyle w:val="Pboldasis"/>
          <w:b w:val="0"/>
        </w:rPr>
        <w:t>(</w:t>
      </w:r>
      <w:r>
        <w:t xml:space="preserve">22 </w:t>
      </w:r>
      <w:r w:rsidRPr="007545AB">
        <w:sym w:font="Symbol" w:char="F02D"/>
      </w:r>
      <w:r>
        <w:t xml:space="preserve"> 8</w:t>
      </w:r>
      <w:r>
        <w:sym w:font="Symbol" w:char="F070"/>
      </w:r>
      <w:r w:rsidR="00123E2A">
        <w:t>)</w:t>
      </w:r>
      <w:r>
        <w:t xml:space="preserve"> cm</w:t>
      </w:r>
      <w:r w:rsidRPr="00F86633">
        <w:rPr>
          <w:rStyle w:val="Csuperscript"/>
        </w:rPr>
        <w:t>2</w:t>
      </w:r>
    </w:p>
    <w:p w14:paraId="3563398B" w14:textId="114953E1" w:rsidR="003D6F8C" w:rsidRPr="00815BE4" w:rsidRDefault="003D6F8C" w:rsidP="00815BE4">
      <w:pPr>
        <w:pStyle w:val="Pquestionheadingmc"/>
      </w:pPr>
      <w:r w:rsidRPr="00815BE4">
        <w:t>Question 14</w:t>
      </w:r>
      <w:r w:rsidRPr="00815BE4">
        <w:tab/>
      </w:r>
      <w:r w:rsidR="00ED31E6" w:rsidRPr="00815BE4">
        <w:t>[</w:t>
      </w:r>
      <w:r w:rsidRPr="00815BE4">
        <w:t>5.3</w:t>
      </w:r>
      <w:r w:rsidR="00ED31E6" w:rsidRPr="00815BE4">
        <w:t>]</w:t>
      </w:r>
    </w:p>
    <w:p w14:paraId="3AA347FD" w14:textId="77777777" w:rsidR="003D6F8C" w:rsidRPr="005B0C0D" w:rsidRDefault="003D6F8C" w:rsidP="003D6F8C">
      <w:pPr>
        <w:pStyle w:val="Pquestiontextmainstem"/>
      </w:pPr>
      <w:r>
        <w:t>The volume of this prism, in cm</w:t>
      </w:r>
      <w:r w:rsidRPr="00FA5C18">
        <w:rPr>
          <w:rStyle w:val="Csuperscript"/>
        </w:rPr>
        <w:t>3</w:t>
      </w:r>
      <w:r>
        <w:t>, can be found by:</w:t>
      </w:r>
    </w:p>
    <w:p w14:paraId="250D7B1F" w14:textId="77777777" w:rsidR="003D6F8C" w:rsidRDefault="003D6F8C" w:rsidP="003D6F8C">
      <w:pPr>
        <w:pStyle w:val="Pquestiontextmainstem"/>
      </w:pPr>
      <w:r>
        <w:rPr>
          <w:noProof/>
        </w:rPr>
        <w:drawing>
          <wp:inline distT="0" distB="0" distL="0" distR="0" wp14:anchorId="4C2CC0D5" wp14:editId="6BEE7974">
            <wp:extent cx="1224280" cy="1216025"/>
            <wp:effectExtent l="0" t="0" r="0" b="3175"/>
            <wp:docPr id="90" name="Picture 3" descr="PM10_PR_Sem1_02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10_PR_Sem1_02_R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0245" w14:textId="2701BBBE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DA2109" w:rsidRPr="00DA2109">
        <w:rPr>
          <w:position w:val="-24"/>
        </w:rPr>
        <w:object w:dxaOrig="1760" w:dyaOrig="620" w14:anchorId="75056273">
          <v:shape id="_x0000_i1030" type="#_x0000_t75" style="width:87.9pt;height:30.85pt" o:ole="">
            <v:imagedata r:id="rId24" o:title=""/>
          </v:shape>
          <o:OLEObject Type="Embed" ProgID="Equation.DSMT4" ShapeID="_x0000_i1030" DrawAspect="Content" ObjectID="_1538922667" r:id="rId25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 w:rsidRPr="004901CE">
        <w:rPr>
          <w:position w:val="-10"/>
        </w:rPr>
        <w:object w:dxaOrig="1579" w:dyaOrig="340" w14:anchorId="6A9ED740">
          <v:shape id="_x0000_i1031" type="#_x0000_t75" style="width:79.5pt;height:16.85pt" o:ole="">
            <v:imagedata r:id="rId26" o:title=""/>
          </v:shape>
          <o:OLEObject Type="Embed" ProgID="Equation.3" ShapeID="_x0000_i1031" DrawAspect="Content" ObjectID="_1538922668" r:id="rId27"/>
        </w:object>
      </w:r>
    </w:p>
    <w:p w14:paraId="4438AEC5" w14:textId="5370BCA4" w:rsidR="003D6F8C" w:rsidRDefault="000C1156" w:rsidP="003D6F8C">
      <w:pPr>
        <w:pStyle w:val="Pquestiontextmcqoptions"/>
      </w:pP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 w:rsidRPr="00E77350">
        <w:rPr>
          <w:position w:val="-28"/>
        </w:rPr>
        <w:object w:dxaOrig="2020" w:dyaOrig="680" w14:anchorId="6AB4ADA8">
          <v:shape id="_x0000_i1032" type="#_x0000_t75" style="width:100.05pt;height:34.6pt" o:ole="">
            <v:imagedata r:id="rId28" o:title=""/>
          </v:shape>
          <o:OLEObject Type="Embed" ProgID="Equation.3" ShapeID="_x0000_i1032" DrawAspect="Content" ObjectID="_1538922669" r:id="rId29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DA2109" w:rsidRPr="00DA2109">
        <w:rPr>
          <w:position w:val="-24"/>
        </w:rPr>
        <w:object w:dxaOrig="1800" w:dyaOrig="620" w14:anchorId="3076E617">
          <v:shape id="_x0000_i1033" type="#_x0000_t75" style="width:90.7pt;height:30.85pt" o:ole="">
            <v:imagedata r:id="rId30" o:title=""/>
          </v:shape>
          <o:OLEObject Type="Embed" ProgID="Equation.DSMT4" ShapeID="_x0000_i1033" DrawAspect="Content" ObjectID="_1538922670" r:id="rId31"/>
        </w:object>
      </w:r>
    </w:p>
    <w:p w14:paraId="4D95A357" w14:textId="4FEC1159" w:rsidR="003D6F8C" w:rsidRPr="00815BE4" w:rsidRDefault="003D6F8C" w:rsidP="00815BE4">
      <w:pPr>
        <w:pStyle w:val="Pquestionheadingmc"/>
      </w:pPr>
      <w:r w:rsidRPr="00815BE4">
        <w:t>Question 15</w:t>
      </w:r>
      <w:r w:rsidRPr="00815BE4">
        <w:tab/>
      </w:r>
      <w:r w:rsidR="00ED31E6" w:rsidRPr="00815BE4">
        <w:t>[</w:t>
      </w:r>
      <w:r w:rsidRPr="00815BE4">
        <w:t>5.6</w:t>
      </w:r>
      <w:r w:rsidR="00ED31E6" w:rsidRPr="00815BE4">
        <w:t>]</w:t>
      </w:r>
    </w:p>
    <w:p w14:paraId="00A83067" w14:textId="77777777" w:rsidR="003D6F8C" w:rsidRDefault="003D6F8C" w:rsidP="003D6F8C">
      <w:pPr>
        <w:pStyle w:val="Pquestiontextmainstem"/>
      </w:pPr>
      <w:r>
        <w:t xml:space="preserve">Which of the following equations is equal to </w:t>
      </w:r>
      <w:r w:rsidRPr="009F527D">
        <w:rPr>
          <w:position w:val="-24"/>
        </w:rPr>
        <w:object w:dxaOrig="1160" w:dyaOrig="620" w14:anchorId="5C65D4F3">
          <v:shape id="_x0000_i1034" type="#_x0000_t75" style="width:58.9pt;height:30.85pt" o:ole="">
            <v:imagedata r:id="rId32" o:title=""/>
          </v:shape>
          <o:OLEObject Type="Embed" ProgID="Equation.3" ShapeID="_x0000_i1034" DrawAspect="Content" ObjectID="_1538922671" r:id="rId33"/>
        </w:object>
      </w:r>
      <w:r>
        <w:t>?</w:t>
      </w:r>
    </w:p>
    <w:p w14:paraId="20FCAC59" w14:textId="61BF587B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DA2109" w:rsidRPr="00DA2109">
        <w:rPr>
          <w:position w:val="-24"/>
        </w:rPr>
        <w:object w:dxaOrig="980" w:dyaOrig="620" w14:anchorId="49A74AE3">
          <v:shape id="_x0000_i1035" type="#_x0000_t75" style="width:49.55pt;height:30.85pt" o:ole="">
            <v:imagedata r:id="rId34" o:title=""/>
          </v:shape>
          <o:OLEObject Type="Embed" ProgID="Equation.DSMT4" ShapeID="_x0000_i1035" DrawAspect="Content" ObjectID="_1538922672" r:id="rId35"/>
        </w:object>
      </w:r>
      <w:r w:rsidR="003D6F8C"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DA2109" w:rsidRPr="00DA2109">
        <w:rPr>
          <w:position w:val="-24"/>
        </w:rPr>
        <w:object w:dxaOrig="859" w:dyaOrig="620" w14:anchorId="31F0D3C9">
          <v:shape id="_x0000_i1036" type="#_x0000_t75" style="width:43.95pt;height:30.85pt" o:ole="">
            <v:imagedata r:id="rId36" o:title=""/>
          </v:shape>
          <o:OLEObject Type="Embed" ProgID="Equation.DSMT4" ShapeID="_x0000_i1036" DrawAspect="Content" ObjectID="_1538922673" r:id="rId37"/>
        </w:object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DA2109" w:rsidRPr="00DA2109">
        <w:rPr>
          <w:position w:val="-24"/>
        </w:rPr>
        <w:object w:dxaOrig="920" w:dyaOrig="620" w14:anchorId="7EF9A061">
          <v:shape id="_x0000_i1037" type="#_x0000_t75" style="width:45.8pt;height:30.85pt" o:ole="">
            <v:imagedata r:id="rId38" o:title=""/>
          </v:shape>
          <o:OLEObject Type="Embed" ProgID="Equation.DSMT4" ShapeID="_x0000_i1037" DrawAspect="Content" ObjectID="_1538922674" r:id="rId39"/>
        </w:object>
      </w:r>
      <w:r w:rsidR="003D6F8C"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DA2109" w:rsidRPr="00DA2109">
        <w:rPr>
          <w:position w:val="-24"/>
        </w:rPr>
        <w:object w:dxaOrig="859" w:dyaOrig="620" w14:anchorId="498AABB0">
          <v:shape id="_x0000_i1038" type="#_x0000_t75" style="width:43.95pt;height:30.85pt" o:ole="">
            <v:imagedata r:id="rId40" o:title=""/>
          </v:shape>
          <o:OLEObject Type="Embed" ProgID="Equation.DSMT4" ShapeID="_x0000_i1038" DrawAspect="Content" ObjectID="_1538922675" r:id="rId41"/>
        </w:object>
      </w:r>
    </w:p>
    <w:p w14:paraId="186CA6B4" w14:textId="65A6ED57" w:rsidR="003D6F8C" w:rsidRPr="00815BE4" w:rsidRDefault="003D6F8C" w:rsidP="00815BE4">
      <w:pPr>
        <w:pStyle w:val="Pquestionheadingmc"/>
      </w:pPr>
      <w:r w:rsidRPr="00815BE4">
        <w:t>Question 16</w:t>
      </w:r>
      <w:r w:rsidRPr="00815BE4">
        <w:tab/>
      </w:r>
      <w:r w:rsidR="00ED31E6" w:rsidRPr="00815BE4">
        <w:t>[</w:t>
      </w:r>
      <w:r w:rsidRPr="00815BE4">
        <w:t>6.1</w:t>
      </w:r>
      <w:r w:rsidR="00ED31E6" w:rsidRPr="00815BE4">
        <w:t>]</w:t>
      </w:r>
    </w:p>
    <w:p w14:paraId="1B440F19" w14:textId="28D33141" w:rsidR="003D6F8C" w:rsidRDefault="003D6F8C" w:rsidP="003D6F8C">
      <w:pPr>
        <w:pStyle w:val="Pquestiontextmainstem"/>
      </w:pPr>
      <w:r>
        <w:t xml:space="preserve">Using a calculator, and evaluating the result to </w:t>
      </w:r>
      <w:r w:rsidR="008C7427">
        <w:t>4</w:t>
      </w:r>
      <w:r>
        <w:t xml:space="preserve"> decimal places, the value of tan(43</w:t>
      </w:r>
      <w:r>
        <w:sym w:font="Symbol" w:char="F0B0"/>
      </w:r>
      <w:r>
        <w:t>19') is:</w:t>
      </w:r>
    </w:p>
    <w:p w14:paraId="3E5019A8" w14:textId="752179A6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0.7278</w:t>
      </w:r>
      <w:r w:rsidR="003D6F8C"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0.9387</w:t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0.9388</w:t>
      </w:r>
      <w:r w:rsidR="003D6F8C"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0.9429</w:t>
      </w:r>
    </w:p>
    <w:p w14:paraId="21F528AF" w14:textId="575B53B3" w:rsidR="003D6F8C" w:rsidRPr="00815BE4" w:rsidRDefault="003D6F8C" w:rsidP="00815BE4">
      <w:pPr>
        <w:pStyle w:val="Pquestionheadingmc"/>
      </w:pPr>
      <w:r w:rsidRPr="00815BE4">
        <w:t>Question 17</w:t>
      </w:r>
      <w:r w:rsidRPr="00815BE4">
        <w:tab/>
      </w:r>
      <w:r w:rsidR="00ED31E6" w:rsidRPr="00815BE4">
        <w:t>[</w:t>
      </w:r>
      <w:r w:rsidRPr="00815BE4">
        <w:t>6.3</w:t>
      </w:r>
      <w:r w:rsidR="00ED31E6" w:rsidRPr="00815BE4">
        <w:t>]</w:t>
      </w:r>
    </w:p>
    <w:p w14:paraId="55269591" w14:textId="77777777" w:rsidR="003D6F8C" w:rsidRDefault="003D6F8C" w:rsidP="003D6F8C">
      <w:pPr>
        <w:pStyle w:val="Pquestiontextmainstem"/>
      </w:pPr>
      <w:r>
        <w:t xml:space="preserve">The value of </w:t>
      </w:r>
      <w:r>
        <w:sym w:font="Symbol" w:char="F071"/>
      </w:r>
      <w:r>
        <w:t xml:space="preserve"> in degrees, minutes and seconds in the equation tan(</w:t>
      </w:r>
      <w:r>
        <w:sym w:font="Symbol" w:char="F071"/>
      </w:r>
      <w:r>
        <w:t>) = 0.7126 is:</w:t>
      </w:r>
    </w:p>
    <w:p w14:paraId="1E8391A2" w14:textId="3880D09F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35</w:t>
      </w:r>
      <w:r w:rsidR="003D6F8C">
        <w:sym w:font="Symbol" w:char="F0B0"/>
      </w:r>
      <w:r w:rsidR="003D6F8C">
        <w:t>28'25''</w:t>
      </w:r>
      <w:r>
        <w:tab/>
      </w:r>
      <w:r>
        <w:tab/>
      </w:r>
      <w:r>
        <w:tab/>
      </w:r>
      <w:r w:rsidR="003D6F8C"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35</w:t>
      </w:r>
      <w:r w:rsidR="003D6F8C">
        <w:sym w:font="Symbol" w:char="F0B0"/>
      </w:r>
      <w:r w:rsidR="003D6F8C">
        <w:t>28'26''</w:t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35</w:t>
      </w:r>
      <w:r w:rsidR="003D6F8C">
        <w:sym w:font="Symbol" w:char="F0B0"/>
      </w:r>
      <w:r w:rsidR="003D6F8C">
        <w:t>47'36''</w:t>
      </w:r>
      <w:r w:rsidR="003D6F8C"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35</w:t>
      </w:r>
      <w:r w:rsidR="003D6F8C">
        <w:sym w:font="Symbol" w:char="F0B0"/>
      </w:r>
      <w:r w:rsidR="003D6F8C">
        <w:t>47'37''</w:t>
      </w:r>
    </w:p>
    <w:p w14:paraId="3876A4DB" w14:textId="6E0F2DC2" w:rsidR="003D6F8C" w:rsidRPr="00815BE4" w:rsidRDefault="003D6F8C" w:rsidP="0060604C">
      <w:pPr>
        <w:pStyle w:val="Pquestionheadingmc"/>
        <w:pageBreakBefore/>
      </w:pPr>
      <w:r w:rsidRPr="00815BE4">
        <w:lastRenderedPageBreak/>
        <w:t>Question 18</w:t>
      </w:r>
      <w:r w:rsidRPr="00815BE4">
        <w:tab/>
      </w:r>
      <w:r w:rsidR="00ED31E6" w:rsidRPr="00815BE4">
        <w:t>[</w:t>
      </w:r>
      <w:r w:rsidRPr="00815BE4">
        <w:t>6.5</w:t>
      </w:r>
      <w:r w:rsidR="00ED31E6" w:rsidRPr="00815BE4">
        <w:t>]</w:t>
      </w:r>
    </w:p>
    <w:p w14:paraId="3A9F3775" w14:textId="77777777" w:rsidR="003D6F8C" w:rsidRPr="009E2643" w:rsidRDefault="003D6F8C" w:rsidP="003D6F8C">
      <w:pPr>
        <w:pStyle w:val="Pquestiontextmainstem"/>
      </w:pPr>
      <w:r w:rsidRPr="009E2643">
        <w:t xml:space="preserve">The compass bearing of point </w:t>
      </w:r>
      <w:r w:rsidRPr="00FA5C18">
        <w:rPr>
          <w:rStyle w:val="Cmathsexpressions"/>
        </w:rPr>
        <w:t>B</w:t>
      </w:r>
      <w:r w:rsidRPr="009E2643">
        <w:t xml:space="preserve"> as shown in the diagram is:</w:t>
      </w:r>
    </w:p>
    <w:p w14:paraId="091F4B70" w14:textId="77777777" w:rsidR="003D6F8C" w:rsidRPr="009E2643" w:rsidRDefault="003D6F8C" w:rsidP="003D6F8C">
      <w:pPr>
        <w:pStyle w:val="Pquestiontextmainstem"/>
      </w:pPr>
      <w:r w:rsidRPr="009E2643">
        <w:rPr>
          <w:noProof/>
        </w:rPr>
        <w:drawing>
          <wp:inline distT="0" distB="0" distL="0" distR="0" wp14:anchorId="36B63B52" wp14:editId="080E8D16">
            <wp:extent cx="1457960" cy="1245870"/>
            <wp:effectExtent l="0" t="0" r="0" b="0"/>
            <wp:docPr id="136" name="Picture 136" descr="PM10_PR_Sem2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PM10_PR_Sem2_0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F31A" w14:textId="6F9179FF" w:rsidR="003D6F8C" w:rsidRPr="009E2643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 w:rsidRPr="009E2643">
        <w:t>S110</w:t>
      </w:r>
      <w:r w:rsidR="003D6F8C" w:rsidRPr="009E2643">
        <w:sym w:font="Symbol" w:char="F0B0"/>
      </w:r>
      <w:r w:rsidR="003D6F8C" w:rsidRPr="009E2643">
        <w:t>W</w:t>
      </w:r>
      <w:r>
        <w:tab/>
      </w:r>
      <w:r>
        <w:tab/>
      </w:r>
      <w:r>
        <w:tab/>
      </w:r>
      <w:r>
        <w:tab/>
      </w:r>
      <w:r w:rsidR="003D6F8C" w:rsidRPr="009E2643"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 w:rsidRPr="009E2643">
        <w:t>N20</w:t>
      </w:r>
      <w:r w:rsidR="003D6F8C" w:rsidRPr="009E2643">
        <w:sym w:font="Symbol" w:char="F0B0"/>
      </w:r>
      <w:r w:rsidR="003D6F8C" w:rsidRPr="009E2643">
        <w:t>W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 w:rsidRPr="009E2643">
        <w:t>N70</w:t>
      </w:r>
      <w:r w:rsidR="003D6F8C" w:rsidRPr="009E2643">
        <w:sym w:font="Symbol" w:char="F0B0"/>
      </w:r>
      <w:r w:rsidR="003D6F8C" w:rsidRPr="009E2643">
        <w:t>W</w:t>
      </w:r>
      <w:r>
        <w:tab/>
      </w:r>
      <w:r>
        <w:tab/>
      </w:r>
      <w:r>
        <w:tab/>
      </w:r>
      <w:r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 w:rsidRPr="009E2643">
        <w:t>N290</w:t>
      </w:r>
      <w:r w:rsidR="003D6F8C" w:rsidRPr="009E2643">
        <w:sym w:font="Symbol" w:char="F0B0"/>
      </w:r>
      <w:r w:rsidR="003D6F8C" w:rsidRPr="009E2643">
        <w:t>E</w:t>
      </w:r>
    </w:p>
    <w:p w14:paraId="7FFFEDDB" w14:textId="3A767910" w:rsidR="003D6F8C" w:rsidRPr="00815BE4" w:rsidRDefault="003D6F8C" w:rsidP="00815BE4">
      <w:pPr>
        <w:pStyle w:val="Pquestionheadingmc"/>
      </w:pPr>
      <w:r w:rsidRPr="00815BE4">
        <w:t>Question 19</w:t>
      </w:r>
      <w:r w:rsidRPr="00815BE4">
        <w:tab/>
      </w:r>
      <w:r w:rsidR="00ED31E6" w:rsidRPr="00815BE4">
        <w:t>[</w:t>
      </w:r>
      <w:r w:rsidRPr="00815BE4">
        <w:t>6.5</w:t>
      </w:r>
      <w:r w:rsidR="00ED31E6" w:rsidRPr="00815BE4">
        <w:t>]</w:t>
      </w:r>
    </w:p>
    <w:p w14:paraId="1854DA5B" w14:textId="6C219F59" w:rsidR="003D6F8C" w:rsidRDefault="000C1156" w:rsidP="003D6F8C">
      <w:pPr>
        <w:pStyle w:val="Pquestiontextmainstem"/>
      </w:pPr>
      <w:r>
        <w:t xml:space="preserve">A </w:t>
      </w:r>
      <w:r w:rsidR="003D6F8C">
        <w:t>bearing of 146</w:t>
      </w:r>
      <w:r w:rsidR="003D6F8C">
        <w:sym w:font="Symbol" w:char="F0B0"/>
      </w:r>
      <w:r w:rsidR="003D6F8C">
        <w:t>T is the same as:</w:t>
      </w:r>
    </w:p>
    <w:p w14:paraId="421340ED" w14:textId="5CB88A86" w:rsidR="003D6F8C" w:rsidRDefault="003D6F8C" w:rsidP="003D6F8C">
      <w:pPr>
        <w:pStyle w:val="Pquestiontextmcqoptions"/>
      </w:pPr>
      <w:r w:rsidRPr="00E767B6">
        <w:rPr>
          <w:rStyle w:val="Pboldasis"/>
        </w:rPr>
        <w:t>A</w:t>
      </w:r>
      <w:r>
        <w:t xml:space="preserve"> N140</w:t>
      </w:r>
      <w:r>
        <w:sym w:font="Symbol" w:char="F0B0"/>
      </w:r>
      <w:r>
        <w:t>E</w:t>
      </w:r>
      <w:r>
        <w:tab/>
      </w:r>
      <w:r w:rsidR="000C1156">
        <w:tab/>
      </w:r>
      <w:r w:rsidR="000C1156">
        <w:tab/>
      </w:r>
      <w:r w:rsidR="000C1156">
        <w:tab/>
      </w:r>
      <w:r w:rsidR="000C1156">
        <w:tab/>
      </w:r>
      <w:r w:rsidR="000C1156" w:rsidRPr="00E767B6">
        <w:rPr>
          <w:rStyle w:val="Pboldasis"/>
        </w:rPr>
        <w:t>B</w:t>
      </w:r>
      <w:r w:rsidR="000C1156" w:rsidRPr="00E767B6">
        <w:rPr>
          <w:rStyle w:val="Pboldasis"/>
        </w:rPr>
        <w:tab/>
      </w:r>
      <w:r>
        <w:t>S34</w:t>
      </w:r>
      <w:r>
        <w:sym w:font="Symbol" w:char="F0B0"/>
      </w:r>
      <w:r>
        <w:t>E</w:t>
      </w:r>
      <w:r w:rsidR="000C1156">
        <w:tab/>
      </w:r>
      <w:r w:rsidR="000C1156">
        <w:tab/>
      </w:r>
      <w:r w:rsidR="000C1156">
        <w:tab/>
      </w:r>
      <w:r w:rsidR="000C1156">
        <w:tab/>
      </w:r>
      <w:r w:rsidR="00D21ED6">
        <w:tab/>
      </w:r>
      <w:r w:rsidR="00D21ED6">
        <w:tab/>
      </w:r>
      <w:r w:rsidR="00D21ED6">
        <w:tab/>
      </w:r>
      <w:r w:rsidR="000C1156" w:rsidRPr="00E767B6">
        <w:rPr>
          <w:rStyle w:val="Pboldasis"/>
        </w:rPr>
        <w:t>C</w:t>
      </w:r>
      <w:r w:rsidR="000C1156" w:rsidRPr="00E767B6">
        <w:rPr>
          <w:rStyle w:val="Pboldasis"/>
        </w:rPr>
        <w:tab/>
      </w:r>
      <w:r>
        <w:t>E56</w:t>
      </w:r>
      <w:r>
        <w:sym w:font="Symbol" w:char="F0B0"/>
      </w:r>
      <w:r>
        <w:t>S</w:t>
      </w:r>
      <w:r w:rsidR="00D21ED6">
        <w:tab/>
      </w:r>
      <w:r w:rsidR="00D21ED6">
        <w:tab/>
      </w:r>
      <w:r w:rsidR="00D21ED6">
        <w:tab/>
      </w:r>
      <w:r w:rsidR="00D21ED6">
        <w:tab/>
      </w:r>
      <w:r w:rsidR="000C1156">
        <w:tab/>
      </w:r>
      <w:r w:rsidR="000C1156" w:rsidRPr="00E767B6">
        <w:rPr>
          <w:rStyle w:val="Pboldasis"/>
        </w:rPr>
        <w:t>D</w:t>
      </w:r>
      <w:r w:rsidR="000C1156" w:rsidRPr="00E767B6">
        <w:rPr>
          <w:rStyle w:val="Pboldasis"/>
        </w:rPr>
        <w:tab/>
      </w:r>
      <w:r>
        <w:t>S46</w:t>
      </w:r>
      <w:r>
        <w:sym w:font="Symbol" w:char="F0B0"/>
      </w:r>
      <w:r>
        <w:t>E</w:t>
      </w:r>
    </w:p>
    <w:p w14:paraId="77AE8D00" w14:textId="2AA5EFF9" w:rsidR="003D6F8C" w:rsidRPr="00815BE4" w:rsidRDefault="003D6F8C" w:rsidP="00815BE4">
      <w:pPr>
        <w:pStyle w:val="Pquestionheadingmc"/>
      </w:pPr>
      <w:r w:rsidRPr="00815BE4">
        <w:t>Question 20</w:t>
      </w:r>
      <w:r w:rsidRPr="00815BE4">
        <w:tab/>
      </w:r>
      <w:r w:rsidR="00ED31E6" w:rsidRPr="00815BE4">
        <w:t>[</w:t>
      </w:r>
      <w:r w:rsidRPr="00815BE4">
        <w:t>7.2</w:t>
      </w:r>
      <w:r w:rsidR="00ED31E6" w:rsidRPr="00815BE4">
        <w:t>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7E642F15" w14:textId="77777777" w:rsidR="003D6F8C" w:rsidRDefault="003D6F8C" w:rsidP="003D6F8C">
      <w:pPr>
        <w:pStyle w:val="Pquestiontextmainstem"/>
      </w:pPr>
      <w:r>
        <w:t>An equivalent trigonometric ratio to cos(37</w:t>
      </w:r>
      <w:r>
        <w:sym w:font="Symbol" w:char="F0B0"/>
      </w:r>
      <w:r>
        <w:t>) is:</w:t>
      </w:r>
    </w:p>
    <w:p w14:paraId="1B6B038A" w14:textId="22BCCC47" w:rsidR="003D6F8C" w:rsidRDefault="000C1156" w:rsidP="003D6F8C">
      <w:pPr>
        <w:pStyle w:val="Pquestiontextmcqoptions"/>
      </w:pPr>
      <w:r w:rsidRPr="00E767B6">
        <w:rPr>
          <w:rStyle w:val="Pboldasis"/>
        </w:rPr>
        <w:t>A</w:t>
      </w:r>
      <w:r w:rsidRPr="00E767B6">
        <w:rPr>
          <w:rStyle w:val="Pboldasis"/>
        </w:rPr>
        <w:tab/>
      </w:r>
      <w:r w:rsidR="003D6F8C">
        <w:t>cos(143</w:t>
      </w:r>
      <w:r w:rsidR="003D6F8C">
        <w:sym w:font="Symbol" w:char="F0B0"/>
      </w:r>
      <w:r w:rsidR="003D6F8C">
        <w:t>)</w:t>
      </w:r>
      <w:r w:rsidR="003D6F8C">
        <w:tab/>
      </w:r>
      <w:r w:rsidR="0060604C">
        <w:tab/>
      </w:r>
      <w:r w:rsidR="0060604C">
        <w:tab/>
      </w:r>
      <w:r w:rsidR="0060604C">
        <w:tab/>
      </w:r>
      <w:r w:rsidRPr="00E767B6">
        <w:rPr>
          <w:rStyle w:val="Pboldasis"/>
        </w:rPr>
        <w:t>B</w:t>
      </w:r>
      <w:r w:rsidRPr="00E767B6">
        <w:rPr>
          <w:rStyle w:val="Pboldasis"/>
        </w:rPr>
        <w:tab/>
      </w:r>
      <w:r w:rsidR="003D6F8C">
        <w:t>cos(217</w:t>
      </w:r>
      <w:r w:rsidR="003D6F8C">
        <w:sym w:font="Symbol" w:char="F0B0"/>
      </w:r>
      <w:r w:rsidR="003D6F8C">
        <w:t>)</w:t>
      </w:r>
      <w:r w:rsidR="0060604C">
        <w:tab/>
      </w:r>
      <w:r w:rsidR="0060604C">
        <w:tab/>
      </w:r>
      <w:r w:rsidR="0060604C">
        <w:tab/>
      </w:r>
      <w:r w:rsidR="0060604C">
        <w:tab/>
      </w:r>
      <w:r w:rsidR="0060604C">
        <w:tab/>
      </w:r>
      <w:r w:rsidRPr="00E767B6">
        <w:rPr>
          <w:rStyle w:val="Pboldasis"/>
        </w:rPr>
        <w:t>C</w:t>
      </w:r>
      <w:r w:rsidRPr="00E767B6">
        <w:rPr>
          <w:rStyle w:val="Pboldasis"/>
        </w:rPr>
        <w:tab/>
      </w:r>
      <w:r w:rsidR="003D6F8C">
        <w:t>-cos(323</w:t>
      </w:r>
      <w:r w:rsidR="003D6F8C">
        <w:sym w:font="Symbol" w:char="F0B0"/>
      </w:r>
      <w:r w:rsidR="003D6F8C">
        <w:t>)</w:t>
      </w:r>
      <w:r w:rsidR="003D6F8C">
        <w:tab/>
      </w:r>
      <w:r w:rsidR="0060604C">
        <w:tab/>
      </w:r>
      <w:r w:rsidR="0060604C">
        <w:tab/>
      </w:r>
      <w:r w:rsidRPr="00E767B6">
        <w:rPr>
          <w:rStyle w:val="Pboldasis"/>
        </w:rPr>
        <w:t>D</w:t>
      </w:r>
      <w:r w:rsidRPr="00E767B6">
        <w:rPr>
          <w:rStyle w:val="Pboldasis"/>
        </w:rPr>
        <w:tab/>
      </w:r>
      <w:r w:rsidR="003D6F8C">
        <w:t>cos(323</w:t>
      </w:r>
      <w:r w:rsidR="003D6F8C">
        <w:sym w:font="Symbol" w:char="F0B0"/>
      </w:r>
      <w:r w:rsidR="003D6F8C">
        <w:t>)</w:t>
      </w:r>
    </w:p>
    <w:p w14:paraId="73738E1C" w14:textId="4208E509" w:rsidR="003D6F8C" w:rsidRDefault="003D6F8C" w:rsidP="003D6F8C">
      <w:pPr>
        <w:pStyle w:val="Psectionresults"/>
      </w:pPr>
      <w:r>
        <w:t>M</w:t>
      </w:r>
      <w:r w:rsidR="004E5365">
        <w:t>ultiple-choice results: ___ / 20</w:t>
      </w:r>
    </w:p>
    <w:p w14:paraId="64DE220D" w14:textId="77777777" w:rsidR="003D6F8C" w:rsidRDefault="003D6F8C" w:rsidP="00A1086A">
      <w:pPr>
        <w:pStyle w:val="Psectionheading"/>
        <w:keepNext w:val="0"/>
      </w:pPr>
      <w:r>
        <w:t>Short answer section</w:t>
      </w:r>
    </w:p>
    <w:p w14:paraId="38CD40B6" w14:textId="4BC7B84C" w:rsidR="003D6F8C" w:rsidRPr="00ED31E6" w:rsidRDefault="003D6F8C" w:rsidP="003D6F8C">
      <w:pPr>
        <w:pStyle w:val="Pquestionheadingsx1stafterhead"/>
      </w:pPr>
      <w:r w:rsidRPr="00ED31E6">
        <w:t>Question 2</w:t>
      </w:r>
      <w:r w:rsidR="001C7D35">
        <w:t>1</w:t>
      </w:r>
      <w:r w:rsidRPr="00ED31E6">
        <w:tab/>
      </w:r>
      <w:r w:rsidRPr="00ED31E6">
        <w:rPr>
          <w:rStyle w:val="Cmarkslabel"/>
        </w:rPr>
        <w:t>4 marks</w:t>
      </w:r>
      <w:r w:rsidRPr="00ED31E6">
        <w:tab/>
        <w:t>[1.2]</w:t>
      </w:r>
    </w:p>
    <w:p w14:paraId="353866DA" w14:textId="56981C33" w:rsidR="003D6F8C" w:rsidRPr="00ED31E6" w:rsidRDefault="003D6F8C" w:rsidP="003D6F8C">
      <w:pPr>
        <w:pStyle w:val="Pquestiontextmainstem"/>
      </w:pPr>
      <w:r w:rsidRPr="00ED31E6">
        <w:t xml:space="preserve">Find </w:t>
      </w:r>
      <w:r w:rsidR="0095286B">
        <w:t>an</w:t>
      </w:r>
      <w:r w:rsidRPr="00ED31E6">
        <w:t xml:space="preserve"> equation of a line with:</w:t>
      </w:r>
    </w:p>
    <w:p w14:paraId="4FCE7FC7" w14:textId="77777777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Pr="00ED31E6">
        <w:tab/>
        <w:t>a gradient of 3 that passes through (4, 1)</w:t>
      </w:r>
    </w:p>
    <w:p w14:paraId="1126A233" w14:textId="77777777" w:rsidR="006357C3" w:rsidRDefault="006357C3" w:rsidP="003D6F8C">
      <w:pPr>
        <w:pStyle w:val="Pquestiontextpartsa"/>
      </w:pPr>
    </w:p>
    <w:p w14:paraId="76435198" w14:textId="77777777" w:rsidR="00123E2A" w:rsidRPr="00ED31E6" w:rsidRDefault="00123E2A" w:rsidP="003D6F8C">
      <w:pPr>
        <w:pStyle w:val="Pquestiontextpartsa"/>
      </w:pPr>
    </w:p>
    <w:p w14:paraId="4008D32E" w14:textId="77777777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Pr="00ED31E6">
        <w:tab/>
        <w:t xml:space="preserve">a gradient of </w:t>
      </w:r>
      <w:r w:rsidRPr="00ED31E6">
        <w:rPr>
          <w:position w:val="-24"/>
        </w:rPr>
        <w:object w:dxaOrig="360" w:dyaOrig="620" w14:anchorId="67E961EA">
          <v:shape id="_x0000_i1039" type="#_x0000_t75" style="width:16.85pt;height:30.85pt" o:ole="">
            <v:imagedata r:id="rId43" o:title=""/>
          </v:shape>
          <o:OLEObject Type="Embed" ProgID="Equation.3" ShapeID="_x0000_i1039" DrawAspect="Content" ObjectID="_1538922676" r:id="rId44"/>
        </w:object>
      </w:r>
      <w:r w:rsidRPr="00ED31E6">
        <w:t xml:space="preserve"> that passes through (-3, 5).</w:t>
      </w:r>
    </w:p>
    <w:p w14:paraId="12292A5D" w14:textId="77777777" w:rsidR="006357C3" w:rsidRDefault="006357C3" w:rsidP="003D6F8C">
      <w:pPr>
        <w:pStyle w:val="Pquestiontextpartsa"/>
      </w:pPr>
    </w:p>
    <w:p w14:paraId="0F9E1C5F" w14:textId="77777777" w:rsidR="00123E2A" w:rsidRPr="00ED31E6" w:rsidRDefault="00123E2A" w:rsidP="003D6F8C">
      <w:pPr>
        <w:pStyle w:val="Pquestiontextpartsa"/>
      </w:pPr>
    </w:p>
    <w:p w14:paraId="2D9A560B" w14:textId="47E0C018" w:rsidR="003D6F8C" w:rsidRPr="00ED31E6" w:rsidRDefault="003D6F8C" w:rsidP="003D6F8C">
      <w:pPr>
        <w:pStyle w:val="Pquestionheadingsx"/>
      </w:pPr>
      <w:r w:rsidRPr="00ED31E6">
        <w:t>Question 2</w:t>
      </w:r>
      <w:r w:rsidR="001C7D35">
        <w:t>2</w:t>
      </w:r>
      <w:r w:rsidRPr="00ED31E6">
        <w:tab/>
      </w:r>
      <w:r w:rsidRPr="00ED31E6">
        <w:rPr>
          <w:rStyle w:val="Cmarkslabel"/>
        </w:rPr>
        <w:t>4 marks</w:t>
      </w:r>
      <w:r w:rsidRPr="00ED31E6">
        <w:tab/>
        <w:t>[1.4]</w:t>
      </w:r>
    </w:p>
    <w:p w14:paraId="14E39EAB" w14:textId="1754FCD0" w:rsidR="003D6F8C" w:rsidRPr="00ED31E6" w:rsidRDefault="003D6F8C" w:rsidP="003D6F8C">
      <w:pPr>
        <w:pStyle w:val="Pquestiontextpartsa"/>
        <w:tabs>
          <w:tab w:val="clear" w:pos="397"/>
        </w:tabs>
      </w:pPr>
      <w:r w:rsidRPr="00ED31E6">
        <w:t xml:space="preserve">Find </w:t>
      </w:r>
      <w:r w:rsidR="0095286B">
        <w:t>an</w:t>
      </w:r>
      <w:r w:rsidRPr="00ED31E6">
        <w:t xml:space="preserve"> equation of </w:t>
      </w:r>
      <w:r w:rsidR="0095286B">
        <w:t>a</w:t>
      </w:r>
      <w:r w:rsidRPr="00ED31E6">
        <w:t xml:space="preserve"> line that is:</w:t>
      </w:r>
    </w:p>
    <w:p w14:paraId="7B4AC236" w14:textId="77777777" w:rsidR="003D6F8C" w:rsidRDefault="003D6F8C" w:rsidP="003D6F8C">
      <w:pPr>
        <w:pStyle w:val="Pquestiontextpartsa"/>
        <w:tabs>
          <w:tab w:val="clear" w:pos="397"/>
        </w:tabs>
      </w:pPr>
      <w:r w:rsidRPr="00E767B6">
        <w:rPr>
          <w:rStyle w:val="Pboldasis"/>
        </w:rPr>
        <w:t>(a)</w:t>
      </w:r>
      <w:r w:rsidRPr="00ED31E6">
        <w:tab/>
        <w:t>parallel to</w:t>
      </w:r>
      <w:r w:rsidRPr="00ED31E6">
        <w:rPr>
          <w:rStyle w:val="Cmathsexpressions"/>
        </w:rPr>
        <w:t xml:space="preserve"> y</w:t>
      </w:r>
      <w:r w:rsidRPr="00ED31E6">
        <w:t xml:space="preserve"> = 3</w:t>
      </w:r>
      <w:r w:rsidRPr="00ED31E6">
        <w:rPr>
          <w:rStyle w:val="Cmathsexpressions"/>
        </w:rPr>
        <w:t>x</w:t>
      </w:r>
      <w:r w:rsidRPr="00ED31E6">
        <w:t xml:space="preserve"> </w:t>
      </w:r>
      <w:r w:rsidRPr="00ED31E6">
        <w:sym w:font="Symbol" w:char="F02D"/>
      </w:r>
      <w:r w:rsidRPr="00ED31E6">
        <w:t xml:space="preserve"> 5 and passes through (-3, 5)</w:t>
      </w:r>
    </w:p>
    <w:p w14:paraId="504AEF3A" w14:textId="77777777" w:rsidR="006357C3" w:rsidRDefault="006357C3" w:rsidP="003D6F8C">
      <w:pPr>
        <w:pStyle w:val="Pquestiontextpartsa"/>
        <w:tabs>
          <w:tab w:val="clear" w:pos="397"/>
        </w:tabs>
      </w:pPr>
    </w:p>
    <w:p w14:paraId="3FB32E6C" w14:textId="77777777" w:rsidR="00123E2A" w:rsidRPr="00ED31E6" w:rsidRDefault="00123E2A" w:rsidP="003D6F8C">
      <w:pPr>
        <w:pStyle w:val="Pquestiontextpartsa"/>
        <w:tabs>
          <w:tab w:val="clear" w:pos="397"/>
        </w:tabs>
      </w:pPr>
    </w:p>
    <w:p w14:paraId="7E098561" w14:textId="77777777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Pr="00ED31E6">
        <w:tab/>
        <w:t>perpendicular to y = -2x + 1 and passes through (-3, -4).</w:t>
      </w:r>
    </w:p>
    <w:p w14:paraId="65C85BCF" w14:textId="77777777" w:rsidR="006357C3" w:rsidRDefault="006357C3" w:rsidP="003D6F8C">
      <w:pPr>
        <w:pStyle w:val="Pquestiontextpartsa"/>
      </w:pPr>
    </w:p>
    <w:p w14:paraId="5808AAC4" w14:textId="77777777" w:rsidR="00123E2A" w:rsidRPr="001E61E7" w:rsidRDefault="00123E2A" w:rsidP="003D6F8C">
      <w:pPr>
        <w:pStyle w:val="Pquestiontextpartsa"/>
      </w:pPr>
    </w:p>
    <w:p w14:paraId="4E4ECC81" w14:textId="7E9D455A" w:rsidR="003D6F8C" w:rsidRPr="00ED090A" w:rsidRDefault="003D6F8C" w:rsidP="003D6F8C">
      <w:pPr>
        <w:pStyle w:val="Pquestionheadingsx"/>
      </w:pPr>
      <w:r>
        <w:lastRenderedPageBreak/>
        <w:t>Question 2</w:t>
      </w:r>
      <w:r w:rsidR="001C7D35">
        <w:t>3</w:t>
      </w:r>
      <w:r>
        <w:tab/>
      </w:r>
      <w:r w:rsidRPr="00FA5C18">
        <w:rPr>
          <w:rStyle w:val="Cmarkslabel"/>
        </w:rPr>
        <w:t>4 marks</w:t>
      </w:r>
      <w:r w:rsidRPr="00FA5C18">
        <w:rPr>
          <w:rStyle w:val="Cmarkslabel"/>
        </w:rPr>
        <w:tab/>
      </w:r>
      <w:r>
        <w:t>[1.6]</w:t>
      </w:r>
    </w:p>
    <w:p w14:paraId="40084ADA" w14:textId="048A58C2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>
        <w:t xml:space="preserve"> Solve the following </w:t>
      </w:r>
      <w:r w:rsidR="00205842">
        <w:t>simultaneous</w:t>
      </w:r>
      <w:r>
        <w:t xml:space="preserve"> equations using the elimination method.</w:t>
      </w:r>
    </w:p>
    <w:p w14:paraId="192C6CCE" w14:textId="77777777" w:rsidR="003D6F8C" w:rsidRDefault="003D6F8C" w:rsidP="003D6F8C">
      <w:pPr>
        <w:pStyle w:val="Pquestiontextpartsa"/>
      </w:pPr>
      <w:r>
        <w:tab/>
        <w:t>3</w:t>
      </w:r>
      <w:r w:rsidRPr="00525E45">
        <w:rPr>
          <w:rStyle w:val="Cmathsexpressions"/>
        </w:rPr>
        <w:t>x</w:t>
      </w:r>
      <w:r>
        <w:t xml:space="preserve"> </w:t>
      </w:r>
      <w:r w:rsidRPr="007545AB">
        <w:sym w:font="Symbol" w:char="F02D"/>
      </w:r>
      <w:r>
        <w:t xml:space="preserve"> 2</w:t>
      </w:r>
      <w:r w:rsidRPr="00525E45">
        <w:rPr>
          <w:rStyle w:val="Cmathsexpressions"/>
        </w:rPr>
        <w:t>y</w:t>
      </w:r>
      <w:r>
        <w:t xml:space="preserve"> = -13</w:t>
      </w:r>
    </w:p>
    <w:p w14:paraId="5856EBFB" w14:textId="77777777" w:rsidR="003D6F8C" w:rsidRDefault="003D6F8C" w:rsidP="003D6F8C">
      <w:pPr>
        <w:pStyle w:val="Pquestiontextpartsa"/>
      </w:pPr>
      <w:r>
        <w:tab/>
        <w:t>4</w:t>
      </w:r>
      <w:r w:rsidRPr="00525E45">
        <w:rPr>
          <w:rStyle w:val="Cmathsexpressions"/>
        </w:rPr>
        <w:t>x</w:t>
      </w:r>
      <w:r>
        <w:t xml:space="preserve"> + 2</w:t>
      </w:r>
      <w:r w:rsidRPr="00525E45">
        <w:rPr>
          <w:rStyle w:val="Cmathsexpressions"/>
        </w:rPr>
        <w:t>y</w:t>
      </w:r>
      <w:r>
        <w:t xml:space="preserve"> = 6</w:t>
      </w:r>
    </w:p>
    <w:p w14:paraId="527708F0" w14:textId="77777777" w:rsidR="006357C3" w:rsidRDefault="006357C3" w:rsidP="003D6F8C">
      <w:pPr>
        <w:pStyle w:val="Pquestiontextpartsa"/>
      </w:pPr>
    </w:p>
    <w:p w14:paraId="3B9EB8E1" w14:textId="77777777" w:rsidR="006357C3" w:rsidRDefault="006357C3" w:rsidP="003D6F8C">
      <w:pPr>
        <w:pStyle w:val="Pquestiontextpartsa"/>
      </w:pPr>
    </w:p>
    <w:p w14:paraId="53275379" w14:textId="77777777" w:rsidR="006357C3" w:rsidRPr="00BB0D09" w:rsidRDefault="006357C3" w:rsidP="003D6F8C">
      <w:pPr>
        <w:pStyle w:val="Pquestiontextpartsa"/>
      </w:pPr>
    </w:p>
    <w:p w14:paraId="19A7F186" w14:textId="03D6D2F0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>
        <w:t xml:space="preserve"> Solve the following </w:t>
      </w:r>
      <w:r w:rsidR="00205842">
        <w:t xml:space="preserve">simultaneous </w:t>
      </w:r>
      <w:r>
        <w:t>equations using the substitution method.</w:t>
      </w:r>
    </w:p>
    <w:p w14:paraId="5AE96663" w14:textId="1D25E733" w:rsidR="003D6F8C" w:rsidRDefault="000C1156" w:rsidP="003D6F8C">
      <w:pPr>
        <w:pStyle w:val="Pquestiontextpartsa"/>
      </w:pPr>
      <w:r>
        <w:tab/>
      </w:r>
      <w:r w:rsidR="003D6F8C">
        <w:t>3</w:t>
      </w:r>
      <w:r w:rsidR="003D6F8C" w:rsidRPr="00525E45">
        <w:rPr>
          <w:rStyle w:val="Cmathsexpressions"/>
        </w:rPr>
        <w:t>x</w:t>
      </w:r>
      <w:r w:rsidR="003D6F8C">
        <w:t xml:space="preserve"> </w:t>
      </w:r>
      <w:r w:rsidR="003D6F8C" w:rsidRPr="007545AB">
        <w:sym w:font="Symbol" w:char="F02D"/>
      </w:r>
      <w:r w:rsidR="003D6F8C">
        <w:t xml:space="preserve"> 4</w:t>
      </w:r>
      <w:r w:rsidR="003D6F8C" w:rsidRPr="00525E45">
        <w:rPr>
          <w:rStyle w:val="Cmathsexpressions"/>
        </w:rPr>
        <w:t>y</w:t>
      </w:r>
      <w:r w:rsidR="003D6F8C">
        <w:t xml:space="preserve"> = 10</w:t>
      </w:r>
    </w:p>
    <w:p w14:paraId="4709D375" w14:textId="77777777" w:rsidR="003D6F8C" w:rsidRDefault="003D6F8C" w:rsidP="003D6F8C">
      <w:pPr>
        <w:pStyle w:val="Pquestiontextpartsa"/>
      </w:pPr>
      <w:r>
        <w:tab/>
      </w:r>
      <w:r w:rsidRPr="00525E45">
        <w:rPr>
          <w:rStyle w:val="Cmathsexpressions"/>
        </w:rPr>
        <w:t>y</w:t>
      </w:r>
      <w:r>
        <w:t xml:space="preserve"> = 5</w:t>
      </w:r>
      <w:r w:rsidRPr="00525E45">
        <w:rPr>
          <w:rStyle w:val="Cmathsexpressions"/>
        </w:rPr>
        <w:t>x</w:t>
      </w:r>
      <w:r>
        <w:t xml:space="preserve"> + 6</w:t>
      </w:r>
    </w:p>
    <w:p w14:paraId="26BA2A97" w14:textId="77777777" w:rsidR="006357C3" w:rsidRDefault="006357C3" w:rsidP="003D6F8C">
      <w:pPr>
        <w:pStyle w:val="Pquestiontextpartsa"/>
      </w:pPr>
    </w:p>
    <w:p w14:paraId="4F00B055" w14:textId="77777777" w:rsidR="006357C3" w:rsidRDefault="006357C3" w:rsidP="003D6F8C">
      <w:pPr>
        <w:pStyle w:val="Pquestiontextpartsa"/>
      </w:pPr>
    </w:p>
    <w:p w14:paraId="68797FAC" w14:textId="77777777" w:rsidR="006357C3" w:rsidRPr="00BB0D09" w:rsidRDefault="006357C3" w:rsidP="003D6F8C">
      <w:pPr>
        <w:pStyle w:val="Pquestiontextpartsa"/>
      </w:pPr>
    </w:p>
    <w:p w14:paraId="5F021422" w14:textId="5F6F473C" w:rsidR="003D6F8C" w:rsidRPr="00ED090A" w:rsidRDefault="003D6F8C" w:rsidP="003D6F8C">
      <w:pPr>
        <w:pStyle w:val="Pquestionheadingsx"/>
      </w:pPr>
      <w:r>
        <w:t>Question 2</w:t>
      </w:r>
      <w:r w:rsidR="001C7D35">
        <w:t>4</w:t>
      </w:r>
      <w:r>
        <w:tab/>
      </w:r>
      <w:r w:rsidRPr="00FA5C18">
        <w:rPr>
          <w:rStyle w:val="Cmarkslabel"/>
        </w:rPr>
        <w:t>3 marks</w:t>
      </w:r>
      <w:r w:rsidRPr="00FA5C18">
        <w:rPr>
          <w:rStyle w:val="Cmarkslabel"/>
        </w:rPr>
        <w:tab/>
      </w:r>
      <w:r>
        <w:t>[2.1]</w:t>
      </w:r>
    </w:p>
    <w:p w14:paraId="6DCB3404" w14:textId="373C33A6" w:rsidR="003D6F8C" w:rsidRPr="00AF2E76" w:rsidRDefault="006357C3" w:rsidP="003D6F8C">
      <w:pPr>
        <w:pStyle w:val="Pquestiontextmainstem"/>
      </w:pPr>
      <w:r>
        <w:t>Draw</w:t>
      </w:r>
      <w:r w:rsidRPr="00AF2E76">
        <w:t xml:space="preserve"> a cumulative frequency curve </w:t>
      </w:r>
      <w:r>
        <w:t>and use it to</w:t>
      </w:r>
      <w:r w:rsidR="003D6F8C" w:rsidRPr="00AF2E76">
        <w:t xml:space="preserve"> estimate for the median for t</w:t>
      </w:r>
      <w:r>
        <w:t>he grouped data set</w:t>
      </w:r>
      <w:r w:rsidR="003D6F8C" w:rsidRPr="00AF2E76"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696"/>
        <w:gridCol w:w="1560"/>
      </w:tblGrid>
      <w:tr w:rsidR="003D6F8C" w:rsidRPr="00AF2E76" w14:paraId="543C5C8C" w14:textId="77777777" w:rsidTr="00176D3D">
        <w:tc>
          <w:tcPr>
            <w:tcW w:w="1696" w:type="dxa"/>
          </w:tcPr>
          <w:p w14:paraId="27976B3A" w14:textId="77777777" w:rsidR="003D6F8C" w:rsidRPr="00E90F18" w:rsidRDefault="003D6F8C" w:rsidP="00176D3D">
            <w:pPr>
              <w:pStyle w:val="Ptabletext"/>
              <w:rPr>
                <w:rStyle w:val="Pboldasis"/>
              </w:rPr>
            </w:pPr>
            <w:r w:rsidRPr="00E90F18">
              <w:rPr>
                <w:rStyle w:val="Pboldasis"/>
              </w:rPr>
              <w:t>Height (cm)</w:t>
            </w:r>
          </w:p>
        </w:tc>
        <w:tc>
          <w:tcPr>
            <w:tcW w:w="1560" w:type="dxa"/>
          </w:tcPr>
          <w:p w14:paraId="76F94797" w14:textId="77777777" w:rsidR="003D6F8C" w:rsidRPr="00E90F18" w:rsidRDefault="003D6F8C" w:rsidP="00176D3D">
            <w:pPr>
              <w:pStyle w:val="Ptabletext"/>
              <w:rPr>
                <w:rStyle w:val="Pboldasis"/>
              </w:rPr>
            </w:pPr>
            <w:r w:rsidRPr="00E90F18">
              <w:rPr>
                <w:rStyle w:val="Pboldasis"/>
              </w:rPr>
              <w:t>Frequency</w:t>
            </w:r>
          </w:p>
        </w:tc>
      </w:tr>
      <w:tr w:rsidR="003D6F8C" w:rsidRPr="00AF2E76" w14:paraId="7401CC94" w14:textId="77777777" w:rsidTr="00176D3D">
        <w:trPr>
          <w:trHeight w:val="227"/>
        </w:trPr>
        <w:tc>
          <w:tcPr>
            <w:tcW w:w="1696" w:type="dxa"/>
            <w:tcBorders>
              <w:bottom w:val="single" w:sz="4" w:space="0" w:color="auto"/>
            </w:tcBorders>
          </w:tcPr>
          <w:p w14:paraId="6F28E941" w14:textId="5C9528FC" w:rsidR="003D6F8C" w:rsidRPr="00AF2E76" w:rsidRDefault="003D6F8C" w:rsidP="00176D3D">
            <w:pPr>
              <w:pStyle w:val="Ptabletext"/>
            </w:pPr>
            <w:r w:rsidRPr="00AF2E76">
              <w:t>140</w:t>
            </w:r>
            <w:r w:rsidRPr="00AF2E76">
              <w:sym w:font="Symbol" w:char="F02D"/>
            </w:r>
            <w:r w:rsidRPr="00AF2E76">
              <w:t>&lt;145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79F9821F" w14:textId="6B116210" w:rsidR="003D6F8C" w:rsidRPr="00AF2E76" w:rsidRDefault="003D6F8C" w:rsidP="00176D3D">
            <w:pPr>
              <w:pStyle w:val="Ptabletext"/>
            </w:pPr>
            <w:r w:rsidRPr="00AF2E76">
              <w:t>4</w:t>
            </w:r>
          </w:p>
        </w:tc>
      </w:tr>
      <w:tr w:rsidR="008C7427" w:rsidRPr="00AF2E76" w14:paraId="65169E8E" w14:textId="77777777" w:rsidTr="00176D3D">
        <w:trPr>
          <w:trHeight w:val="372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</w:tcPr>
          <w:p w14:paraId="6EEABE54" w14:textId="2894C8D3" w:rsidR="008C7427" w:rsidRPr="00AF2E76" w:rsidRDefault="008C7427" w:rsidP="00176D3D">
            <w:pPr>
              <w:pStyle w:val="Ptabletext"/>
            </w:pPr>
            <w:r w:rsidRPr="00AF2E76">
              <w:t>145</w:t>
            </w:r>
            <w:r w:rsidRPr="00AF2E76">
              <w:sym w:font="Symbol" w:char="F02D"/>
            </w:r>
            <w:r w:rsidRPr="00AF2E76">
              <w:t>&lt;150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3E9494A0" w14:textId="47BAF9E3" w:rsidR="008C7427" w:rsidRPr="00AF2E76" w:rsidRDefault="008C7427" w:rsidP="00176D3D">
            <w:pPr>
              <w:pStyle w:val="Ptabletext"/>
            </w:pPr>
            <w:r w:rsidRPr="00AF2E76">
              <w:t>5</w:t>
            </w:r>
          </w:p>
        </w:tc>
      </w:tr>
      <w:tr w:rsidR="008C7427" w:rsidRPr="00AF2E76" w14:paraId="1EC9544C" w14:textId="77777777" w:rsidTr="00176D3D">
        <w:trPr>
          <w:trHeight w:val="380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</w:tcPr>
          <w:p w14:paraId="64C8E620" w14:textId="1FADBDA6" w:rsidR="008C7427" w:rsidRPr="00AF2E76" w:rsidRDefault="008C7427" w:rsidP="00176D3D">
            <w:pPr>
              <w:pStyle w:val="Ptabletext"/>
            </w:pPr>
            <w:r w:rsidRPr="00AF2E76">
              <w:t>150</w:t>
            </w:r>
            <w:r w:rsidRPr="00AF2E76">
              <w:sym w:font="Symbol" w:char="F02D"/>
            </w:r>
            <w:r w:rsidRPr="00AF2E76">
              <w:t>&lt;155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0A31424E" w14:textId="3401E3D6" w:rsidR="008C7427" w:rsidRPr="00AF2E76" w:rsidRDefault="008C7427" w:rsidP="00176D3D">
            <w:pPr>
              <w:pStyle w:val="Ptabletext"/>
            </w:pPr>
            <w:r w:rsidRPr="00AF2E76">
              <w:t>9</w:t>
            </w:r>
          </w:p>
        </w:tc>
      </w:tr>
      <w:tr w:rsidR="008C7427" w:rsidRPr="00AF2E76" w14:paraId="0702AD39" w14:textId="77777777" w:rsidTr="00176D3D">
        <w:trPr>
          <w:trHeight w:val="252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</w:tcPr>
          <w:p w14:paraId="32476333" w14:textId="78D9C235" w:rsidR="008C7427" w:rsidRPr="00AF2E76" w:rsidRDefault="008C7427" w:rsidP="00176D3D">
            <w:pPr>
              <w:pStyle w:val="Ptabletext"/>
            </w:pPr>
            <w:r w:rsidRPr="00AF2E76">
              <w:t>155</w:t>
            </w:r>
            <w:r w:rsidRPr="00AF2E76">
              <w:sym w:font="Symbol" w:char="F02D"/>
            </w:r>
            <w:r w:rsidRPr="00AF2E76">
              <w:t>&lt;160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77B572D1" w14:textId="519F63F0" w:rsidR="008C7427" w:rsidRPr="00AF2E76" w:rsidRDefault="008C7427" w:rsidP="00176D3D">
            <w:pPr>
              <w:pStyle w:val="Ptabletext"/>
            </w:pPr>
            <w:r>
              <w:t>8</w:t>
            </w:r>
          </w:p>
        </w:tc>
      </w:tr>
      <w:tr w:rsidR="008C7427" w:rsidRPr="00AF2E76" w14:paraId="42466121" w14:textId="77777777" w:rsidTr="00176D3D">
        <w:trPr>
          <w:trHeight w:val="388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</w:tcPr>
          <w:p w14:paraId="1CAF95E4" w14:textId="045FBB72" w:rsidR="008C7427" w:rsidRPr="00AF2E76" w:rsidRDefault="008C7427" w:rsidP="00176D3D">
            <w:pPr>
              <w:pStyle w:val="Ptabletext"/>
            </w:pPr>
            <w:r w:rsidRPr="00AF2E76">
              <w:t>160</w:t>
            </w:r>
            <w:r w:rsidRPr="00AF2E76">
              <w:sym w:font="Symbol" w:char="F02D"/>
            </w:r>
            <w:r w:rsidRPr="00AF2E76">
              <w:t>&lt;165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1716018E" w14:textId="301E5281" w:rsidR="008C7427" w:rsidRPr="00AF2E76" w:rsidRDefault="008C7427" w:rsidP="00176D3D">
            <w:pPr>
              <w:pStyle w:val="Ptabletext"/>
            </w:pPr>
            <w:r w:rsidRPr="00AF2E76">
              <w:t>3</w:t>
            </w:r>
          </w:p>
        </w:tc>
      </w:tr>
    </w:tbl>
    <w:p w14:paraId="05214D4C" w14:textId="77777777" w:rsidR="00176D3D" w:rsidRDefault="00176D3D" w:rsidP="003D6F8C">
      <w:pPr>
        <w:pStyle w:val="Pquestiontextmainstem"/>
      </w:pPr>
    </w:p>
    <w:p w14:paraId="04124A92" w14:textId="77C1666E" w:rsidR="003D6F8C" w:rsidRPr="00AF2E76" w:rsidRDefault="00176D3D" w:rsidP="003D6F8C">
      <w:pPr>
        <w:pStyle w:val="Pquestiontextmainstem"/>
      </w:pPr>
      <w:r w:rsidRPr="00AF2E76">
        <w:rPr>
          <w:noProof/>
        </w:rPr>
        <w:drawing>
          <wp:inline distT="0" distB="0" distL="0" distR="0" wp14:anchorId="042B2568" wp14:editId="0646AE6C">
            <wp:extent cx="2640330" cy="2506980"/>
            <wp:effectExtent l="0" t="0" r="7620" b="7620"/>
            <wp:docPr id="7" name="Picture 7" descr="PM10_PR_Sem2A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M10_PR_Sem2A_0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7FCE" w14:textId="3E9A1AF5" w:rsidR="003D6F8C" w:rsidRPr="00ED090A" w:rsidRDefault="003D6F8C" w:rsidP="00176D3D">
      <w:pPr>
        <w:pStyle w:val="Pquestionheadingsx"/>
      </w:pPr>
      <w:r>
        <w:lastRenderedPageBreak/>
        <w:t>Question 2</w:t>
      </w:r>
      <w:r w:rsidR="001C7D35">
        <w:t>5</w:t>
      </w:r>
      <w:r>
        <w:tab/>
      </w:r>
      <w:r w:rsidRPr="00FA5C18">
        <w:rPr>
          <w:rStyle w:val="Cmarkslabel"/>
        </w:rPr>
        <w:t>4 marks</w:t>
      </w:r>
      <w:r w:rsidRPr="00FA5C18">
        <w:rPr>
          <w:rStyle w:val="Cmarkslabel"/>
        </w:rPr>
        <w:tab/>
      </w:r>
      <w:r>
        <w:t>[2.4]</w:t>
      </w:r>
    </w:p>
    <w:p w14:paraId="030AE798" w14:textId="77777777" w:rsidR="003D6F8C" w:rsidRPr="00AF2E76" w:rsidRDefault="003D6F8C" w:rsidP="00176D3D">
      <w:pPr>
        <w:pStyle w:val="Pquestiontextmainstem"/>
        <w:keepNext/>
      </w:pPr>
      <w:r w:rsidRPr="00AF2E76">
        <w:t>The following table shows the kerb mass (tonnes) and fuel consumption (litres per 100 km) of a number of SUVs.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81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3D6F8C" w:rsidRPr="00AF2E76" w14:paraId="570DB17C" w14:textId="77777777" w:rsidTr="00E37E7F">
        <w:tc>
          <w:tcPr>
            <w:tcW w:w="1814" w:type="dxa"/>
            <w:vAlign w:val="center"/>
          </w:tcPr>
          <w:p w14:paraId="546358F5" w14:textId="77777777" w:rsidR="003D6F8C" w:rsidRPr="00E90F18" w:rsidRDefault="003D6F8C" w:rsidP="00176D3D">
            <w:pPr>
              <w:pStyle w:val="Ptabletext"/>
              <w:keepNext/>
              <w:jc w:val="left"/>
              <w:rPr>
                <w:rStyle w:val="Pboldasis"/>
              </w:rPr>
            </w:pPr>
            <w:r w:rsidRPr="00E90F18">
              <w:rPr>
                <w:rStyle w:val="Pboldasis"/>
              </w:rPr>
              <w:t>Kerb mass</w:t>
            </w:r>
          </w:p>
        </w:tc>
        <w:tc>
          <w:tcPr>
            <w:tcW w:w="794" w:type="dxa"/>
            <w:vAlign w:val="center"/>
          </w:tcPr>
          <w:p w14:paraId="02588554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2.4</w:t>
            </w:r>
          </w:p>
        </w:tc>
        <w:tc>
          <w:tcPr>
            <w:tcW w:w="794" w:type="dxa"/>
            <w:vAlign w:val="center"/>
          </w:tcPr>
          <w:p w14:paraId="18FF9539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2.45</w:t>
            </w:r>
          </w:p>
        </w:tc>
        <w:tc>
          <w:tcPr>
            <w:tcW w:w="794" w:type="dxa"/>
            <w:vAlign w:val="center"/>
          </w:tcPr>
          <w:p w14:paraId="200C7DE8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2.4</w:t>
            </w:r>
          </w:p>
        </w:tc>
        <w:tc>
          <w:tcPr>
            <w:tcW w:w="794" w:type="dxa"/>
            <w:vAlign w:val="center"/>
          </w:tcPr>
          <w:p w14:paraId="1A4701BA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1.9</w:t>
            </w:r>
          </w:p>
        </w:tc>
        <w:tc>
          <w:tcPr>
            <w:tcW w:w="794" w:type="dxa"/>
            <w:vAlign w:val="center"/>
          </w:tcPr>
          <w:p w14:paraId="311A0B3F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2.2</w:t>
            </w:r>
          </w:p>
        </w:tc>
        <w:tc>
          <w:tcPr>
            <w:tcW w:w="794" w:type="dxa"/>
            <w:vAlign w:val="center"/>
          </w:tcPr>
          <w:p w14:paraId="4F2E3F16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2.0</w:t>
            </w:r>
          </w:p>
        </w:tc>
        <w:tc>
          <w:tcPr>
            <w:tcW w:w="794" w:type="dxa"/>
            <w:vAlign w:val="center"/>
          </w:tcPr>
          <w:p w14:paraId="3C37089B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1.9</w:t>
            </w:r>
          </w:p>
        </w:tc>
        <w:tc>
          <w:tcPr>
            <w:tcW w:w="794" w:type="dxa"/>
            <w:vAlign w:val="center"/>
          </w:tcPr>
          <w:p w14:paraId="26520571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2.2</w:t>
            </w:r>
          </w:p>
        </w:tc>
        <w:tc>
          <w:tcPr>
            <w:tcW w:w="794" w:type="dxa"/>
            <w:vAlign w:val="center"/>
          </w:tcPr>
          <w:p w14:paraId="33A77F71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2.35</w:t>
            </w:r>
          </w:p>
        </w:tc>
        <w:tc>
          <w:tcPr>
            <w:tcW w:w="794" w:type="dxa"/>
            <w:vAlign w:val="center"/>
          </w:tcPr>
          <w:p w14:paraId="3BD0DF27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2.3</w:t>
            </w:r>
          </w:p>
        </w:tc>
      </w:tr>
      <w:tr w:rsidR="003D6F8C" w:rsidRPr="00AF2E76" w14:paraId="4B44B6A9" w14:textId="77777777" w:rsidTr="00E37E7F">
        <w:tc>
          <w:tcPr>
            <w:tcW w:w="1814" w:type="dxa"/>
            <w:vAlign w:val="center"/>
          </w:tcPr>
          <w:p w14:paraId="435EC57A" w14:textId="77777777" w:rsidR="003D6F8C" w:rsidRPr="00E90F18" w:rsidRDefault="003D6F8C" w:rsidP="00176D3D">
            <w:pPr>
              <w:pStyle w:val="Ptabletext"/>
              <w:keepNext/>
              <w:jc w:val="left"/>
              <w:rPr>
                <w:rStyle w:val="Pboldasis"/>
              </w:rPr>
            </w:pPr>
            <w:r w:rsidRPr="00E90F18">
              <w:rPr>
                <w:rStyle w:val="Pboldasis"/>
              </w:rPr>
              <w:t>Fuel consumption</w:t>
            </w:r>
          </w:p>
        </w:tc>
        <w:tc>
          <w:tcPr>
            <w:tcW w:w="794" w:type="dxa"/>
            <w:vAlign w:val="center"/>
          </w:tcPr>
          <w:p w14:paraId="25CAB496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16.2</w:t>
            </w:r>
          </w:p>
        </w:tc>
        <w:tc>
          <w:tcPr>
            <w:tcW w:w="794" w:type="dxa"/>
            <w:vAlign w:val="center"/>
          </w:tcPr>
          <w:p w14:paraId="6C7E9B1B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16.75</w:t>
            </w:r>
          </w:p>
        </w:tc>
        <w:tc>
          <w:tcPr>
            <w:tcW w:w="794" w:type="dxa"/>
            <w:vAlign w:val="center"/>
          </w:tcPr>
          <w:p w14:paraId="501158FD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17.45</w:t>
            </w:r>
          </w:p>
        </w:tc>
        <w:tc>
          <w:tcPr>
            <w:tcW w:w="794" w:type="dxa"/>
            <w:vAlign w:val="center"/>
          </w:tcPr>
          <w:p w14:paraId="448FB741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17.5</w:t>
            </w:r>
          </w:p>
        </w:tc>
        <w:tc>
          <w:tcPr>
            <w:tcW w:w="794" w:type="dxa"/>
            <w:vAlign w:val="center"/>
          </w:tcPr>
          <w:p w14:paraId="58760E2E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16.7</w:t>
            </w:r>
          </w:p>
        </w:tc>
        <w:tc>
          <w:tcPr>
            <w:tcW w:w="794" w:type="dxa"/>
            <w:vAlign w:val="center"/>
          </w:tcPr>
          <w:p w14:paraId="440AE52F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15.3</w:t>
            </w:r>
          </w:p>
        </w:tc>
        <w:tc>
          <w:tcPr>
            <w:tcW w:w="794" w:type="dxa"/>
            <w:vAlign w:val="center"/>
          </w:tcPr>
          <w:p w14:paraId="71071A2E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15</w:t>
            </w:r>
          </w:p>
        </w:tc>
        <w:tc>
          <w:tcPr>
            <w:tcW w:w="794" w:type="dxa"/>
            <w:vAlign w:val="center"/>
          </w:tcPr>
          <w:p w14:paraId="38845C4F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15.3</w:t>
            </w:r>
          </w:p>
        </w:tc>
        <w:tc>
          <w:tcPr>
            <w:tcW w:w="794" w:type="dxa"/>
            <w:vAlign w:val="center"/>
          </w:tcPr>
          <w:p w14:paraId="48D61771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14.15</w:t>
            </w:r>
          </w:p>
        </w:tc>
        <w:tc>
          <w:tcPr>
            <w:tcW w:w="794" w:type="dxa"/>
            <w:vAlign w:val="center"/>
          </w:tcPr>
          <w:p w14:paraId="584E3499" w14:textId="77777777" w:rsidR="003D6F8C" w:rsidRPr="00AF2E76" w:rsidRDefault="003D6F8C" w:rsidP="00176D3D">
            <w:pPr>
              <w:pStyle w:val="Ptabletext"/>
              <w:keepNext/>
            </w:pPr>
            <w:r w:rsidRPr="00AF2E76">
              <w:t>14.8</w:t>
            </w:r>
          </w:p>
        </w:tc>
      </w:tr>
    </w:tbl>
    <w:p w14:paraId="26204C82" w14:textId="6CD883DD" w:rsidR="003D6F8C" w:rsidRPr="00AF2E76" w:rsidRDefault="003D6F8C" w:rsidP="00176D3D">
      <w:pPr>
        <w:pStyle w:val="Pquestiontextpartsa"/>
        <w:keepNext/>
      </w:pPr>
      <w:r w:rsidRPr="00E767B6">
        <w:rPr>
          <w:rStyle w:val="Pboldasis"/>
        </w:rPr>
        <w:t>(a)</w:t>
      </w:r>
      <w:r w:rsidR="006357C3">
        <w:tab/>
      </w:r>
      <w:r w:rsidRPr="00AF2E76">
        <w:t>Draw a scatter plot of the data with the kerb mass on the horizontal axis.</w:t>
      </w:r>
    </w:p>
    <w:p w14:paraId="4023EC45" w14:textId="6366E766" w:rsidR="003D6F8C" w:rsidRPr="00AF2E76" w:rsidRDefault="00205842" w:rsidP="00176D3D">
      <w:pPr>
        <w:pStyle w:val="Pquestiontextpartsa"/>
        <w:keepNext/>
      </w:pPr>
      <w:r>
        <w:tab/>
      </w:r>
      <w:r w:rsidR="003D6F8C" w:rsidRPr="00AF2E76">
        <w:rPr>
          <w:noProof/>
        </w:rPr>
        <w:drawing>
          <wp:inline distT="0" distB="0" distL="0" distR="0" wp14:anchorId="53A7B1BD" wp14:editId="635A89D5">
            <wp:extent cx="2640330" cy="2506980"/>
            <wp:effectExtent l="0" t="0" r="1270" b="7620"/>
            <wp:docPr id="92" name="Picture 92" descr="PM10_PR_Sem2A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M10_PR_Sem2A_0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F320" w14:textId="6A4328AB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 w:rsidRPr="00AF2E76">
        <w:t>Based on the scatter plot, comment on any relationship that may exist between the two variables.</w:t>
      </w:r>
    </w:p>
    <w:p w14:paraId="4947A142" w14:textId="77777777" w:rsidR="006357C3" w:rsidRDefault="006357C3" w:rsidP="003D6F8C">
      <w:pPr>
        <w:pStyle w:val="Pquestiontextpartsa"/>
      </w:pPr>
    </w:p>
    <w:p w14:paraId="6ACCDDAA" w14:textId="77777777" w:rsidR="006357C3" w:rsidRDefault="006357C3" w:rsidP="003D6F8C">
      <w:pPr>
        <w:pStyle w:val="Pquestiontextpartsa"/>
      </w:pPr>
    </w:p>
    <w:p w14:paraId="03FCA2D7" w14:textId="77777777" w:rsidR="006357C3" w:rsidRPr="00AF2E76" w:rsidRDefault="006357C3" w:rsidP="003D6F8C">
      <w:pPr>
        <w:pStyle w:val="Pquestiontextpartsa"/>
      </w:pPr>
    </w:p>
    <w:p w14:paraId="5A1AE738" w14:textId="280FBD8B" w:rsidR="003D6F8C" w:rsidRPr="00ED090A" w:rsidRDefault="003D6F8C" w:rsidP="003D6F8C">
      <w:pPr>
        <w:pStyle w:val="Pquestionheadingsx"/>
      </w:pPr>
      <w:r>
        <w:t xml:space="preserve">Question </w:t>
      </w:r>
      <w:r w:rsidR="001C7D35">
        <w:t>26</w:t>
      </w:r>
      <w:r>
        <w:tab/>
      </w:r>
      <w:r w:rsidRPr="00FA5C18">
        <w:rPr>
          <w:rStyle w:val="Cmarkslabel"/>
        </w:rPr>
        <w:t>4 marks</w:t>
      </w:r>
      <w:r w:rsidRPr="00FA5C18">
        <w:rPr>
          <w:rStyle w:val="Cmarkslabel"/>
        </w:rPr>
        <w:tab/>
      </w:r>
      <w:r>
        <w:t>[2.5]</w:t>
      </w:r>
    </w:p>
    <w:p w14:paraId="55252BF4" w14:textId="2CA96209" w:rsidR="003D6F8C" w:rsidRPr="00AF2E76" w:rsidRDefault="003D6F8C" w:rsidP="003D6F8C">
      <w:pPr>
        <w:pStyle w:val="Pquestiontextmainstem"/>
      </w:pPr>
      <w:r w:rsidRPr="00AF2E76">
        <w:t>For the following pairs of variables, state the independent variable. Give a brief reason for your answer.</w:t>
      </w:r>
    </w:p>
    <w:p w14:paraId="0E141CF7" w14:textId="0D2FA055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 w:rsidRPr="00AF2E76">
        <w:t>Amount of water used per day in a household, and the number of people in the household.</w:t>
      </w:r>
    </w:p>
    <w:p w14:paraId="302E4230" w14:textId="77777777" w:rsidR="006357C3" w:rsidRDefault="006357C3" w:rsidP="003D6F8C">
      <w:pPr>
        <w:pStyle w:val="Pquestiontextpartsa"/>
      </w:pPr>
    </w:p>
    <w:p w14:paraId="5060BB77" w14:textId="77777777" w:rsidR="006357C3" w:rsidRDefault="006357C3" w:rsidP="003D6F8C">
      <w:pPr>
        <w:pStyle w:val="Pquestiontextpartsa"/>
      </w:pPr>
    </w:p>
    <w:p w14:paraId="00CB69A4" w14:textId="77777777" w:rsidR="00927EA8" w:rsidRDefault="00927EA8" w:rsidP="003D6F8C">
      <w:pPr>
        <w:pStyle w:val="Pquestiontextpartsa"/>
      </w:pPr>
    </w:p>
    <w:p w14:paraId="1A23BF09" w14:textId="77777777" w:rsidR="002F457A" w:rsidRDefault="002F457A" w:rsidP="003D6F8C">
      <w:pPr>
        <w:pStyle w:val="Pquestiontextpartsa"/>
      </w:pPr>
    </w:p>
    <w:p w14:paraId="6BDF264A" w14:textId="77777777" w:rsidR="006357C3" w:rsidRPr="00AF2E76" w:rsidRDefault="006357C3" w:rsidP="003D6F8C">
      <w:pPr>
        <w:pStyle w:val="Pquestiontextpartsa"/>
      </w:pPr>
    </w:p>
    <w:p w14:paraId="34A7E3BB" w14:textId="5B218669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 w:rsidRPr="00AF2E76">
        <w:t>Head circumference, measured in cm, and age, measured in months, for children less than 2 years of age.</w:t>
      </w:r>
    </w:p>
    <w:p w14:paraId="12DAB85B" w14:textId="77777777" w:rsidR="006357C3" w:rsidRDefault="006357C3" w:rsidP="003D6F8C">
      <w:pPr>
        <w:pStyle w:val="Pquestiontextpartsa"/>
      </w:pPr>
    </w:p>
    <w:p w14:paraId="2A04B60C" w14:textId="77777777" w:rsidR="006357C3" w:rsidRDefault="006357C3" w:rsidP="003D6F8C">
      <w:pPr>
        <w:pStyle w:val="Pquestiontextpartsa"/>
      </w:pPr>
    </w:p>
    <w:p w14:paraId="0DFFCF7A" w14:textId="77777777" w:rsidR="006357C3" w:rsidRDefault="006357C3" w:rsidP="003D6F8C">
      <w:pPr>
        <w:pStyle w:val="Pquestiontextpartsa"/>
      </w:pPr>
    </w:p>
    <w:p w14:paraId="29C725BB" w14:textId="77777777" w:rsidR="006357C3" w:rsidRDefault="006357C3" w:rsidP="003D6F8C">
      <w:pPr>
        <w:pStyle w:val="Pquestiontextpartsa"/>
      </w:pPr>
    </w:p>
    <w:p w14:paraId="27D85906" w14:textId="06E40B68" w:rsidR="003D6F8C" w:rsidRPr="00ED090A" w:rsidRDefault="003D6F8C" w:rsidP="003D6F8C">
      <w:pPr>
        <w:pStyle w:val="Pquestionheadingsx"/>
      </w:pPr>
      <w:r>
        <w:lastRenderedPageBreak/>
        <w:t>Question 2</w:t>
      </w:r>
      <w:r w:rsidR="001C7D35">
        <w:t>7</w:t>
      </w:r>
      <w:r>
        <w:tab/>
      </w:r>
      <w:r w:rsidRPr="00FA5C18">
        <w:rPr>
          <w:rStyle w:val="Cmarkslabel"/>
        </w:rPr>
        <w:t>2 marks</w:t>
      </w:r>
      <w:r w:rsidRPr="00FA5C18">
        <w:rPr>
          <w:rStyle w:val="Cmarkslabel"/>
        </w:rPr>
        <w:tab/>
      </w:r>
      <w:r>
        <w:t>[3.2]</w:t>
      </w:r>
    </w:p>
    <w:p w14:paraId="31DBF7B9" w14:textId="77777777" w:rsidR="003D6F8C" w:rsidRDefault="003D6F8C" w:rsidP="003D6F8C">
      <w:pPr>
        <w:pStyle w:val="Pquestiontextmainstem"/>
      </w:pPr>
      <w:r>
        <w:t>Factorise each expression.</w:t>
      </w:r>
    </w:p>
    <w:p w14:paraId="5155038D" w14:textId="0EAF5F09" w:rsidR="003D6F8C" w:rsidRPr="00523DA2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>
        <w:t>15</w:t>
      </w:r>
      <w:r w:rsidRPr="00525E45">
        <w:rPr>
          <w:rStyle w:val="Cmathsexpressions"/>
        </w:rPr>
        <w:t>a</w:t>
      </w:r>
      <w:r w:rsidRPr="00525E45">
        <w:rPr>
          <w:rStyle w:val="Csuperscript"/>
        </w:rPr>
        <w:t>2</w:t>
      </w:r>
      <w:r>
        <w:t xml:space="preserve"> </w:t>
      </w:r>
      <w:r w:rsidRPr="007545AB">
        <w:sym w:font="Symbol" w:char="F02D"/>
      </w:r>
      <w:r>
        <w:t xml:space="preserve"> 3</w:t>
      </w:r>
      <w:r w:rsidRPr="00525E45">
        <w:rPr>
          <w:rStyle w:val="Cmathsexpressions"/>
        </w:rPr>
        <w:t>a</w:t>
      </w:r>
      <w:r w:rsidR="00523DA2">
        <w:rPr>
          <w:rStyle w:val="Cmathsexpressions"/>
        </w:rPr>
        <w:tab/>
      </w:r>
      <w:r w:rsidR="00523DA2">
        <w:rPr>
          <w:rStyle w:val="Cmathsexpressions"/>
        </w:rPr>
        <w:tab/>
      </w:r>
      <w:r w:rsidR="00523DA2">
        <w:rPr>
          <w:rStyle w:val="Cmathsexpressions"/>
        </w:rPr>
        <w:tab/>
      </w:r>
      <w:r w:rsidR="00523DA2">
        <w:rPr>
          <w:rStyle w:val="Cmathsexpressions"/>
        </w:rPr>
        <w:tab/>
      </w:r>
      <w:r w:rsidR="00523DA2">
        <w:rPr>
          <w:rStyle w:val="Cmathsexpressions"/>
        </w:rPr>
        <w:tab/>
      </w:r>
      <w:r w:rsidR="00523DA2">
        <w:rPr>
          <w:rStyle w:val="Cmathsexpressions"/>
        </w:rPr>
        <w:tab/>
      </w:r>
      <w:r w:rsidRPr="00E767B6">
        <w:rPr>
          <w:rStyle w:val="Pboldasis"/>
        </w:rPr>
        <w:t>(b)</w:t>
      </w:r>
      <w:r w:rsidR="00205842">
        <w:t xml:space="preserve">  </w:t>
      </w:r>
      <w:r>
        <w:t>2</w:t>
      </w:r>
      <w:r w:rsidRPr="00525E45">
        <w:rPr>
          <w:rStyle w:val="Cmathsexpressions"/>
        </w:rPr>
        <w:t>x</w:t>
      </w:r>
      <w:r>
        <w:t>(</w:t>
      </w:r>
      <w:r w:rsidRPr="00525E45">
        <w:rPr>
          <w:rStyle w:val="Cmathsexpressions"/>
        </w:rPr>
        <w:t>a</w:t>
      </w:r>
      <w:r>
        <w:t xml:space="preserve"> </w:t>
      </w:r>
      <w:r w:rsidRPr="007545AB">
        <w:sym w:font="Symbol" w:char="F02D"/>
      </w:r>
      <w:r>
        <w:t xml:space="preserve"> 4) </w:t>
      </w:r>
      <w:r w:rsidRPr="007545AB">
        <w:sym w:font="Symbol" w:char="F02D"/>
      </w:r>
      <w:r>
        <w:t xml:space="preserve"> 3(</w:t>
      </w:r>
      <w:r w:rsidRPr="00525E45">
        <w:rPr>
          <w:rStyle w:val="Cmathsexpressions"/>
        </w:rPr>
        <w:t>a</w:t>
      </w:r>
      <w:r>
        <w:t xml:space="preserve"> </w:t>
      </w:r>
      <w:r w:rsidRPr="007545AB">
        <w:sym w:font="Symbol" w:char="F02D"/>
      </w:r>
      <w:r>
        <w:t xml:space="preserve"> 4)</w:t>
      </w:r>
    </w:p>
    <w:p w14:paraId="77B0DA46" w14:textId="77777777" w:rsidR="006357C3" w:rsidRDefault="006357C3" w:rsidP="003D6F8C">
      <w:pPr>
        <w:pStyle w:val="Pquestiontextpartsa"/>
      </w:pPr>
    </w:p>
    <w:p w14:paraId="686470F1" w14:textId="77777777" w:rsidR="002F457A" w:rsidRDefault="002F457A" w:rsidP="003D6F8C">
      <w:pPr>
        <w:pStyle w:val="Pquestiontextpartsa"/>
      </w:pPr>
    </w:p>
    <w:p w14:paraId="45760D6B" w14:textId="23B4C2C0" w:rsidR="003D6F8C" w:rsidRPr="00ED090A" w:rsidRDefault="003D6F8C" w:rsidP="003D6F8C">
      <w:pPr>
        <w:pStyle w:val="Pquestionheadingsx"/>
      </w:pPr>
      <w:r>
        <w:t>Question 2</w:t>
      </w:r>
      <w:r w:rsidR="001C7D35">
        <w:t>8</w:t>
      </w:r>
      <w:r>
        <w:tab/>
      </w:r>
      <w:r w:rsidRPr="00FA5C18">
        <w:rPr>
          <w:rStyle w:val="Cmarkslabel"/>
        </w:rPr>
        <w:t>3 marks</w:t>
      </w:r>
      <w:r w:rsidRPr="00FA5C18">
        <w:rPr>
          <w:rStyle w:val="Cmarkslabel"/>
        </w:rPr>
        <w:tab/>
      </w:r>
      <w:r>
        <w:t>[3.6]</w:t>
      </w:r>
    </w:p>
    <w:p w14:paraId="5CED8980" w14:textId="77777777" w:rsidR="003D6F8C" w:rsidRDefault="003D6F8C" w:rsidP="003D6F8C">
      <w:pPr>
        <w:pStyle w:val="Pquestiontextmainstem"/>
      </w:pPr>
      <w:r>
        <w:t>Fully factorise each expression.</w:t>
      </w:r>
    </w:p>
    <w:p w14:paraId="464CA957" w14:textId="0616A9CF" w:rsidR="003D6F8C" w:rsidRPr="00523DA2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>
        <w:t>64</w:t>
      </w:r>
      <w:r w:rsidRPr="00525E45">
        <w:rPr>
          <w:rStyle w:val="Cmathsexpressions"/>
        </w:rPr>
        <w:t>p</w:t>
      </w:r>
      <w:r w:rsidRPr="00525E45">
        <w:rPr>
          <w:rStyle w:val="Csuperscript"/>
        </w:rPr>
        <w:t>2</w:t>
      </w:r>
      <w:r>
        <w:t xml:space="preserve"> </w:t>
      </w:r>
      <w:r w:rsidRPr="007545AB">
        <w:sym w:font="Symbol" w:char="F02D"/>
      </w:r>
      <w:r>
        <w:t xml:space="preserve"> 81</w:t>
      </w:r>
      <w:r w:rsidRPr="00525E45">
        <w:rPr>
          <w:rStyle w:val="Cmathsexpressions"/>
        </w:rPr>
        <w:t>q</w:t>
      </w:r>
      <w:r w:rsidRPr="00525E45">
        <w:rPr>
          <w:rStyle w:val="Csuperscript"/>
        </w:rPr>
        <w:t>2</w:t>
      </w:r>
      <w:r w:rsidR="00523DA2">
        <w:rPr>
          <w:rStyle w:val="Csuperscript"/>
        </w:rPr>
        <w:tab/>
      </w:r>
      <w:r w:rsidR="00523DA2">
        <w:rPr>
          <w:rStyle w:val="Csuperscript"/>
        </w:rPr>
        <w:tab/>
      </w:r>
      <w:r w:rsidR="00523DA2">
        <w:rPr>
          <w:rStyle w:val="Csuperscript"/>
        </w:rPr>
        <w:tab/>
      </w:r>
      <w:r w:rsidR="00523DA2">
        <w:rPr>
          <w:rStyle w:val="Csuperscript"/>
        </w:rPr>
        <w:tab/>
      </w:r>
      <w:r w:rsidR="00523DA2">
        <w:rPr>
          <w:rStyle w:val="Csuperscript"/>
        </w:rPr>
        <w:tab/>
      </w:r>
      <w:r w:rsidRPr="00E767B6">
        <w:rPr>
          <w:rStyle w:val="Pboldasis"/>
        </w:rPr>
        <w:t>(b)</w:t>
      </w:r>
      <w:r w:rsidR="00205842">
        <w:t xml:space="preserve">  </w:t>
      </w:r>
      <w:r>
        <w:t>(3</w:t>
      </w:r>
      <w:r w:rsidRPr="00525E45">
        <w:rPr>
          <w:rStyle w:val="Cmathsexpressions"/>
        </w:rPr>
        <w:t>x</w:t>
      </w:r>
      <w:r>
        <w:t xml:space="preserve"> </w:t>
      </w:r>
      <w:r w:rsidRPr="007545AB">
        <w:sym w:font="Symbol" w:char="F02D"/>
      </w:r>
      <w:r>
        <w:t xml:space="preserve"> 1)</w:t>
      </w:r>
      <w:r w:rsidRPr="00525E45">
        <w:rPr>
          <w:rStyle w:val="Csuperscript"/>
        </w:rPr>
        <w:t>2</w:t>
      </w:r>
      <w:r>
        <w:t xml:space="preserve"> </w:t>
      </w:r>
      <w:r w:rsidRPr="007545AB">
        <w:sym w:font="Symbol" w:char="F02D"/>
      </w:r>
      <w:r>
        <w:t xml:space="preserve"> 49</w:t>
      </w:r>
    </w:p>
    <w:p w14:paraId="1D3FCBAC" w14:textId="77777777" w:rsidR="006357C3" w:rsidRDefault="006357C3" w:rsidP="003D6F8C">
      <w:pPr>
        <w:pStyle w:val="Pquestiontextpartsa"/>
      </w:pPr>
    </w:p>
    <w:p w14:paraId="35074570" w14:textId="77777777" w:rsidR="00523DA2" w:rsidRDefault="00523DA2" w:rsidP="003D6F8C">
      <w:pPr>
        <w:pStyle w:val="Pquestiontextpartsa"/>
      </w:pPr>
    </w:p>
    <w:p w14:paraId="72FFBBB1" w14:textId="77777777" w:rsidR="00523DA2" w:rsidRDefault="00523DA2" w:rsidP="003D6F8C">
      <w:pPr>
        <w:pStyle w:val="Pquestiontextpartsa"/>
      </w:pPr>
    </w:p>
    <w:p w14:paraId="16A07A85" w14:textId="77777777" w:rsidR="00927EA8" w:rsidRDefault="00927EA8" w:rsidP="003D6F8C">
      <w:pPr>
        <w:pStyle w:val="Pquestiontextpartsa"/>
      </w:pPr>
    </w:p>
    <w:p w14:paraId="060954E3" w14:textId="64B57FDD" w:rsidR="003D6F8C" w:rsidRPr="00ED090A" w:rsidRDefault="003D6F8C" w:rsidP="003D6F8C">
      <w:pPr>
        <w:pStyle w:val="Pquestionheadingsx"/>
      </w:pPr>
      <w:r>
        <w:t>Question 2</w:t>
      </w:r>
      <w:r w:rsidR="001C7D35">
        <w:t>9</w:t>
      </w:r>
      <w:r>
        <w:tab/>
      </w:r>
      <w:r w:rsidR="00770737">
        <w:rPr>
          <w:rStyle w:val="Cmarkslabel"/>
        </w:rPr>
        <w:t>6</w:t>
      </w:r>
      <w:r w:rsidRPr="00FA5C18">
        <w:rPr>
          <w:rStyle w:val="Cmarkslabel"/>
        </w:rPr>
        <w:t xml:space="preserve"> marks</w:t>
      </w:r>
      <w:r w:rsidRPr="00FA5C18">
        <w:rPr>
          <w:rStyle w:val="Cmarkslabel"/>
        </w:rPr>
        <w:tab/>
      </w:r>
      <w:r>
        <w:t>[3.4]</w:t>
      </w:r>
    </w:p>
    <w:p w14:paraId="2F0A399F" w14:textId="1AA2A5A7" w:rsidR="003D6F8C" w:rsidRPr="00AF2E76" w:rsidRDefault="003D6F8C" w:rsidP="003D6F8C">
      <w:pPr>
        <w:pStyle w:val="Pquestiontextmainstem"/>
      </w:pPr>
      <w:r w:rsidRPr="00AF2E76">
        <w:t xml:space="preserve">State the transformations applied to </w:t>
      </w:r>
      <w:r w:rsidRPr="00FA5C18">
        <w:rPr>
          <w:rStyle w:val="Cmathsexpressions"/>
        </w:rPr>
        <w:t>y</w:t>
      </w:r>
      <w:r w:rsidRPr="00AF2E76">
        <w:t xml:space="preserve"> = </w:t>
      </w:r>
      <w:r w:rsidRPr="00FA5C18">
        <w:rPr>
          <w:rStyle w:val="Cmathsexpressions"/>
        </w:rPr>
        <w:t>x</w:t>
      </w:r>
      <w:r w:rsidRPr="00FA5C18">
        <w:rPr>
          <w:rStyle w:val="Csuperscript"/>
        </w:rPr>
        <w:t>2</w:t>
      </w:r>
      <w:r w:rsidRPr="00AF2E76">
        <w:t xml:space="preserve"> to give the following </w:t>
      </w:r>
      <w:r w:rsidR="002F457A">
        <w:t>equation</w:t>
      </w:r>
      <w:r w:rsidRPr="00AF2E76">
        <w:t>s.</w:t>
      </w:r>
    </w:p>
    <w:p w14:paraId="3651423C" w14:textId="4E8B16AC" w:rsidR="003D6F8C" w:rsidRDefault="003D6F8C" w:rsidP="00E76F14">
      <w:pPr>
        <w:pStyle w:val="Pquestiontextpartsa"/>
        <w:rPr>
          <w:rStyle w:val="Csuperscript"/>
        </w:rPr>
      </w:pPr>
      <w:r w:rsidRPr="00E767B6">
        <w:rPr>
          <w:rStyle w:val="Pboldasis"/>
        </w:rPr>
        <w:t>(a)</w:t>
      </w:r>
      <w:r w:rsidR="006357C3">
        <w:rPr>
          <w:rStyle w:val="Pboldasis"/>
        </w:rPr>
        <w:tab/>
      </w:r>
      <w:r w:rsidRPr="00525E45">
        <w:rPr>
          <w:rStyle w:val="Cmathsexpressions"/>
        </w:rPr>
        <w:t>y</w:t>
      </w:r>
      <w:r w:rsidRPr="00AF2E76">
        <w:t xml:space="preserve"> = (</w:t>
      </w:r>
      <w:r w:rsidRPr="00525E45">
        <w:rPr>
          <w:rStyle w:val="Cmathsexpressions"/>
        </w:rPr>
        <w:t>x</w:t>
      </w:r>
      <w:r w:rsidRPr="00AF2E76">
        <w:t xml:space="preserve"> </w:t>
      </w:r>
      <w:r w:rsidRPr="00AF2E76">
        <w:sym w:font="Symbol" w:char="F02D"/>
      </w:r>
      <w:r w:rsidRPr="00AF2E76">
        <w:t xml:space="preserve"> 4)</w:t>
      </w:r>
      <w:r w:rsidRPr="00525E45">
        <w:rPr>
          <w:rStyle w:val="Csuperscript"/>
        </w:rPr>
        <w:t>2</w:t>
      </w:r>
    </w:p>
    <w:p w14:paraId="1C9896DA" w14:textId="77777777" w:rsidR="006357C3" w:rsidRDefault="006357C3" w:rsidP="00E767B6">
      <w:pPr>
        <w:rPr>
          <w:rStyle w:val="Pboldasis"/>
        </w:rPr>
      </w:pPr>
    </w:p>
    <w:p w14:paraId="6CB9B87B" w14:textId="77777777" w:rsidR="002F457A" w:rsidRPr="00E767B6" w:rsidRDefault="002F457A" w:rsidP="00E767B6">
      <w:pPr>
        <w:rPr>
          <w:rStyle w:val="Pboldasis"/>
        </w:rPr>
      </w:pPr>
    </w:p>
    <w:p w14:paraId="6666B77C" w14:textId="7A8FAE16" w:rsidR="003D6F8C" w:rsidRDefault="003D6F8C" w:rsidP="00E76F14">
      <w:pPr>
        <w:pStyle w:val="Pquestiontextpartsa"/>
      </w:pPr>
      <w:r w:rsidRPr="00E767B6">
        <w:rPr>
          <w:rStyle w:val="Pboldasis"/>
        </w:rPr>
        <w:t>(b)</w:t>
      </w:r>
      <w:r w:rsidR="006357C3">
        <w:rPr>
          <w:rStyle w:val="Pboldasis"/>
        </w:rPr>
        <w:tab/>
      </w:r>
      <w:r w:rsidRPr="00525E45">
        <w:rPr>
          <w:rStyle w:val="Cmathsexpressions"/>
        </w:rPr>
        <w:t>y</w:t>
      </w:r>
      <w:r w:rsidRPr="00AF2E76">
        <w:t xml:space="preserve"> = </w:t>
      </w:r>
      <w:r w:rsidRPr="00525E45">
        <w:rPr>
          <w:rStyle w:val="Cmathsexpressions"/>
        </w:rPr>
        <w:t>x</w:t>
      </w:r>
      <w:r w:rsidRPr="00525E45">
        <w:rPr>
          <w:rStyle w:val="Csuperscript"/>
        </w:rPr>
        <w:t>2</w:t>
      </w:r>
      <w:r w:rsidRPr="00AF2E76">
        <w:t xml:space="preserve"> + 4</w:t>
      </w:r>
    </w:p>
    <w:p w14:paraId="24DFED02" w14:textId="77777777" w:rsidR="006357C3" w:rsidRDefault="006357C3" w:rsidP="00E767B6"/>
    <w:p w14:paraId="2BE72518" w14:textId="77777777" w:rsidR="002F457A" w:rsidRPr="00AF2E76" w:rsidRDefault="002F457A" w:rsidP="00E767B6"/>
    <w:p w14:paraId="0D99F906" w14:textId="79518392" w:rsidR="003D6F8C" w:rsidRPr="006357C3" w:rsidRDefault="003D6F8C" w:rsidP="00E76F14">
      <w:pPr>
        <w:pStyle w:val="Pquestiontextpartsa"/>
      </w:pPr>
      <w:r w:rsidRPr="00E767B6">
        <w:rPr>
          <w:rStyle w:val="Pboldasis"/>
        </w:rPr>
        <w:t>(c)</w:t>
      </w:r>
      <w:r w:rsidR="006357C3">
        <w:rPr>
          <w:rStyle w:val="Pboldasis"/>
        </w:rPr>
        <w:tab/>
      </w:r>
      <w:r w:rsidRPr="00525E45">
        <w:rPr>
          <w:rStyle w:val="Cmathsexpressions"/>
        </w:rPr>
        <w:t>y</w:t>
      </w:r>
      <w:r w:rsidRPr="00AF2E76">
        <w:t xml:space="preserve"> = </w:t>
      </w:r>
      <w:r w:rsidR="00E76F14" w:rsidRPr="00E76F14">
        <w:rPr>
          <w:position w:val="-24"/>
        </w:rPr>
        <w:object w:dxaOrig="340" w:dyaOrig="660" w14:anchorId="7F5E4C2F">
          <v:shape id="_x0000_i1040" type="#_x0000_t75" style="width:18.7pt;height:34.6pt" o:ole="">
            <v:imagedata r:id="rId46" o:title=""/>
          </v:shape>
          <o:OLEObject Type="Embed" ProgID="Equation.DSMT4" ShapeID="_x0000_i1040" DrawAspect="Content" ObjectID="_1538922677" r:id="rId47"/>
        </w:object>
      </w:r>
    </w:p>
    <w:p w14:paraId="3D9427F7" w14:textId="77777777" w:rsidR="006357C3" w:rsidRDefault="006357C3" w:rsidP="00E767B6">
      <w:pPr>
        <w:rPr>
          <w:rStyle w:val="Pboldasis"/>
        </w:rPr>
      </w:pPr>
    </w:p>
    <w:p w14:paraId="5D86DE76" w14:textId="77777777" w:rsidR="002F457A" w:rsidRPr="00E767B6" w:rsidRDefault="002F457A" w:rsidP="00E767B6">
      <w:pPr>
        <w:rPr>
          <w:rStyle w:val="Pboldasis"/>
        </w:rPr>
      </w:pPr>
    </w:p>
    <w:p w14:paraId="66F32103" w14:textId="4C3B5E2C" w:rsidR="003D6F8C" w:rsidRDefault="003D6F8C" w:rsidP="00E76F14">
      <w:pPr>
        <w:pStyle w:val="Pquestiontextpartsa"/>
      </w:pPr>
      <w:r w:rsidRPr="00E767B6">
        <w:rPr>
          <w:rStyle w:val="Pboldasis"/>
        </w:rPr>
        <w:t>(d)</w:t>
      </w:r>
      <w:r w:rsidR="006357C3">
        <w:rPr>
          <w:rStyle w:val="Pboldasis"/>
        </w:rPr>
        <w:tab/>
      </w:r>
      <w:r w:rsidRPr="00525E45">
        <w:rPr>
          <w:rStyle w:val="Cmathsexpressions"/>
        </w:rPr>
        <w:t>y</w:t>
      </w:r>
      <w:r w:rsidRPr="00AF2E76">
        <w:t xml:space="preserve"> = 2(</w:t>
      </w:r>
      <w:r w:rsidRPr="00525E45">
        <w:rPr>
          <w:rStyle w:val="Cmathsexpressions"/>
        </w:rPr>
        <w:t>x</w:t>
      </w:r>
      <w:r w:rsidRPr="00AF2E76">
        <w:t xml:space="preserve"> </w:t>
      </w:r>
      <w:r w:rsidRPr="00AF2E76">
        <w:sym w:font="Symbol" w:char="F02D"/>
      </w:r>
      <w:r w:rsidRPr="00AF2E76">
        <w:t xml:space="preserve"> 3)</w:t>
      </w:r>
      <w:r w:rsidRPr="00525E45">
        <w:rPr>
          <w:rStyle w:val="Csuperscript"/>
        </w:rPr>
        <w:t>2</w:t>
      </w:r>
      <w:r w:rsidRPr="00AF2E76">
        <w:t xml:space="preserve"> + 5</w:t>
      </w:r>
    </w:p>
    <w:p w14:paraId="77CDF815" w14:textId="77777777" w:rsidR="006357C3" w:rsidRDefault="006357C3" w:rsidP="00E767B6"/>
    <w:p w14:paraId="1A113F6B" w14:textId="77777777" w:rsidR="002F457A" w:rsidRDefault="002F457A" w:rsidP="00E767B6"/>
    <w:p w14:paraId="18465505" w14:textId="7818AB00" w:rsidR="003D6F8C" w:rsidRPr="00ED090A" w:rsidRDefault="003D6F8C" w:rsidP="003D6F8C">
      <w:pPr>
        <w:pStyle w:val="Pquestionheadingsx"/>
      </w:pPr>
      <w:r>
        <w:t xml:space="preserve">Question </w:t>
      </w:r>
      <w:r w:rsidR="001C7D35">
        <w:t>30</w:t>
      </w:r>
      <w:r>
        <w:tab/>
      </w:r>
      <w:r w:rsidRPr="00FA5C18">
        <w:rPr>
          <w:rStyle w:val="Cmarkslabel"/>
        </w:rPr>
        <w:t>1</w:t>
      </w:r>
      <w:r w:rsidR="00770737">
        <w:rPr>
          <w:rStyle w:val="Cmarkslabel"/>
        </w:rPr>
        <w:t>4</w:t>
      </w:r>
      <w:r w:rsidRPr="00FA5C18">
        <w:rPr>
          <w:rStyle w:val="Cmarkslabel"/>
        </w:rPr>
        <w:t xml:space="preserve"> marks</w:t>
      </w:r>
      <w:r w:rsidRPr="00FA5C18">
        <w:rPr>
          <w:rStyle w:val="Cmarkslabel"/>
        </w:rPr>
        <w:tab/>
      </w:r>
      <w:r>
        <w:t>[3.7]</w:t>
      </w:r>
    </w:p>
    <w:p w14:paraId="5D386DFE" w14:textId="77777777" w:rsidR="003D6F8C" w:rsidRDefault="003D6F8C" w:rsidP="003D6F8C">
      <w:pPr>
        <w:pStyle w:val="Pquestiontextmainstem"/>
      </w:pPr>
      <w:r>
        <w:t>Simplify the following.</w:t>
      </w:r>
    </w:p>
    <w:p w14:paraId="3896FB42" w14:textId="6304731D" w:rsidR="003D6F8C" w:rsidRPr="006357C3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 w:rsidR="00523DA2" w:rsidRPr="00523DA2">
        <w:rPr>
          <w:position w:val="-24"/>
        </w:rPr>
        <w:object w:dxaOrig="920" w:dyaOrig="640" w14:anchorId="5F9DA2C7">
          <v:shape id="_x0000_i1041" type="#_x0000_t75" style="width:45.8pt;height:33.65pt" o:ole="">
            <v:imagedata r:id="rId48" o:title=""/>
          </v:shape>
          <o:OLEObject Type="Embed" ProgID="Equation.DSMT4" ShapeID="_x0000_i1041" DrawAspect="Content" ObjectID="_1538922678" r:id="rId49"/>
        </w:object>
      </w:r>
      <w:r w:rsidR="006357C3">
        <w:tab/>
      </w:r>
      <w:r w:rsidR="006357C3">
        <w:tab/>
      </w:r>
      <w:r w:rsidR="006357C3">
        <w:tab/>
      </w:r>
      <w:r w:rsidR="006357C3">
        <w:tab/>
      </w:r>
      <w:r w:rsidR="006357C3">
        <w:tab/>
      </w:r>
      <w:r w:rsidR="00523DA2">
        <w:tab/>
      </w:r>
      <w:r w:rsidRPr="00E767B6">
        <w:rPr>
          <w:rStyle w:val="Pboldasis"/>
        </w:rPr>
        <w:t>(b)</w:t>
      </w:r>
      <w:r w:rsidR="00205842">
        <w:t xml:space="preserve">  </w:t>
      </w:r>
      <w:r w:rsidRPr="00467723">
        <w:rPr>
          <w:position w:val="-28"/>
        </w:rPr>
        <w:object w:dxaOrig="1300" w:dyaOrig="660" w14:anchorId="3D7AA84D">
          <v:shape id="_x0000_i1042" type="#_x0000_t75" style="width:64.5pt;height:34.6pt" o:ole="">
            <v:imagedata r:id="rId50" o:title=""/>
          </v:shape>
          <o:OLEObject Type="Embed" ProgID="Equation.3" ShapeID="_x0000_i1042" DrawAspect="Content" ObjectID="_1538922679" r:id="rId51"/>
        </w:object>
      </w:r>
    </w:p>
    <w:p w14:paraId="659F3889" w14:textId="77777777" w:rsidR="006357C3" w:rsidRPr="006357C3" w:rsidRDefault="006357C3" w:rsidP="003D6F8C">
      <w:pPr>
        <w:pStyle w:val="Pquestiontextpartsa"/>
      </w:pPr>
    </w:p>
    <w:p w14:paraId="3EA6163F" w14:textId="77777777" w:rsidR="006357C3" w:rsidRDefault="006357C3" w:rsidP="003D6F8C">
      <w:pPr>
        <w:pStyle w:val="Pquestiontextpartsa"/>
      </w:pPr>
    </w:p>
    <w:p w14:paraId="2848CBE5" w14:textId="77777777" w:rsidR="006357C3" w:rsidRDefault="006357C3" w:rsidP="003D6F8C">
      <w:pPr>
        <w:pStyle w:val="Pquestiontextpartsa"/>
      </w:pPr>
    </w:p>
    <w:p w14:paraId="350D0D0B" w14:textId="77777777" w:rsidR="002F457A" w:rsidRDefault="002F457A" w:rsidP="003D6F8C">
      <w:pPr>
        <w:pStyle w:val="Pquestiontextpartsa"/>
      </w:pPr>
    </w:p>
    <w:p w14:paraId="50BA3B75" w14:textId="77777777" w:rsidR="002F457A" w:rsidRPr="006357C3" w:rsidRDefault="002F457A" w:rsidP="003D6F8C">
      <w:pPr>
        <w:pStyle w:val="Pquestiontextpartsa"/>
      </w:pPr>
    </w:p>
    <w:p w14:paraId="0719D85F" w14:textId="77777777" w:rsidR="006357C3" w:rsidRDefault="006357C3" w:rsidP="003D6F8C">
      <w:pPr>
        <w:pStyle w:val="Pquestiontextpartsa"/>
      </w:pPr>
    </w:p>
    <w:p w14:paraId="7D9BDC7E" w14:textId="0EC0FF13" w:rsidR="003D6F8C" w:rsidRDefault="003D6F8C" w:rsidP="003D6F8C">
      <w:pPr>
        <w:pStyle w:val="Pquestiontextpartsa"/>
      </w:pPr>
      <w:r w:rsidRPr="00E767B6">
        <w:rPr>
          <w:rStyle w:val="Pboldasis"/>
        </w:rPr>
        <w:lastRenderedPageBreak/>
        <w:t>(c)</w:t>
      </w:r>
      <w:r w:rsidR="006357C3">
        <w:tab/>
      </w:r>
      <w:r w:rsidR="00523DA2" w:rsidRPr="00523DA2">
        <w:rPr>
          <w:position w:val="-24"/>
        </w:rPr>
        <w:object w:dxaOrig="1240" w:dyaOrig="640" w14:anchorId="25975D0E">
          <v:shape id="_x0000_i1043" type="#_x0000_t75" style="width:60.8pt;height:33.65pt" o:ole="">
            <v:imagedata r:id="rId52" o:title=""/>
          </v:shape>
          <o:OLEObject Type="Embed" ProgID="Equation.DSMT4" ShapeID="_x0000_i1043" DrawAspect="Content" ObjectID="_1538922680" r:id="rId53"/>
        </w:object>
      </w:r>
      <w:r w:rsidR="006357C3">
        <w:tab/>
      </w:r>
      <w:r w:rsidR="006357C3">
        <w:tab/>
      </w:r>
      <w:r w:rsidR="006357C3">
        <w:tab/>
      </w:r>
      <w:r w:rsidR="006357C3">
        <w:tab/>
      </w:r>
      <w:r w:rsidR="00523DA2">
        <w:tab/>
      </w:r>
      <w:r w:rsidRPr="00E767B6">
        <w:rPr>
          <w:rStyle w:val="Pboldasis"/>
        </w:rPr>
        <w:t>(d)</w:t>
      </w:r>
      <w:r w:rsidR="00205842">
        <w:t xml:space="preserve">  </w:t>
      </w:r>
      <w:r w:rsidR="00205842" w:rsidRPr="00523DA2">
        <w:rPr>
          <w:position w:val="-24"/>
        </w:rPr>
        <w:object w:dxaOrig="1200" w:dyaOrig="660" w14:anchorId="3AD995B6">
          <v:shape id="_x0000_i1045" type="#_x0000_t75" style="width:59.85pt;height:34.6pt" o:ole="">
            <v:imagedata r:id="rId54" o:title=""/>
          </v:shape>
          <o:OLEObject Type="Embed" ProgID="Equation.DSMT4" ShapeID="_x0000_i1045" DrawAspect="Content" ObjectID="_1538922681" r:id="rId55"/>
        </w:object>
      </w:r>
    </w:p>
    <w:p w14:paraId="7B194B46" w14:textId="77777777" w:rsidR="006357C3" w:rsidRDefault="006357C3" w:rsidP="003D6F8C">
      <w:pPr>
        <w:pStyle w:val="Pquestiontextpartsa"/>
      </w:pPr>
    </w:p>
    <w:p w14:paraId="4BCE84FC" w14:textId="77777777" w:rsidR="006357C3" w:rsidRDefault="006357C3" w:rsidP="003D6F8C">
      <w:pPr>
        <w:pStyle w:val="Pquestiontextpartsa"/>
      </w:pPr>
    </w:p>
    <w:p w14:paraId="1387D6E4" w14:textId="77777777" w:rsidR="002F457A" w:rsidRDefault="002F457A" w:rsidP="003D6F8C">
      <w:pPr>
        <w:pStyle w:val="Pquestiontextpartsa"/>
      </w:pPr>
    </w:p>
    <w:p w14:paraId="70D74306" w14:textId="77777777" w:rsidR="00523DA2" w:rsidRDefault="00523DA2" w:rsidP="003D6F8C">
      <w:pPr>
        <w:pStyle w:val="Pquestiontextpartsa"/>
      </w:pPr>
    </w:p>
    <w:p w14:paraId="4285EE9A" w14:textId="77777777" w:rsidR="006357C3" w:rsidRDefault="006357C3" w:rsidP="003D6F8C">
      <w:pPr>
        <w:pStyle w:val="Pquestiontextpartsa"/>
      </w:pPr>
    </w:p>
    <w:p w14:paraId="0294A8A1" w14:textId="4AB78DC1" w:rsidR="003D6F8C" w:rsidRDefault="003D6F8C" w:rsidP="003D6F8C">
      <w:pPr>
        <w:pStyle w:val="Pquestiontextpartsa"/>
      </w:pPr>
      <w:r w:rsidRPr="00E767B6">
        <w:rPr>
          <w:rStyle w:val="Pboldasis"/>
        </w:rPr>
        <w:t>(e)</w:t>
      </w:r>
      <w:r w:rsidR="006357C3">
        <w:tab/>
      </w:r>
      <w:r w:rsidR="00205842" w:rsidRPr="00205842">
        <w:rPr>
          <w:position w:val="-24"/>
        </w:rPr>
        <w:object w:dxaOrig="2240" w:dyaOrig="639" w14:anchorId="485146BA">
          <v:shape id="_x0000_i1046" type="#_x0000_t75" style="width:112.2pt;height:33.65pt" o:ole="">
            <v:imagedata r:id="rId56" o:title=""/>
          </v:shape>
          <o:OLEObject Type="Embed" ProgID="Equation.DSMT4" ShapeID="_x0000_i1046" DrawAspect="Content" ObjectID="_1538922682" r:id="rId57"/>
        </w:object>
      </w:r>
      <w:r w:rsidR="006357C3">
        <w:tab/>
      </w:r>
      <w:r w:rsidR="006357C3">
        <w:tab/>
      </w:r>
      <w:r w:rsidR="006357C3">
        <w:tab/>
      </w:r>
      <w:r w:rsidR="00523DA2">
        <w:tab/>
      </w:r>
      <w:r w:rsidRPr="00E767B6">
        <w:rPr>
          <w:rStyle w:val="Pboldasis"/>
        </w:rPr>
        <w:t>(f)</w:t>
      </w:r>
      <w:r w:rsidR="00205842">
        <w:t xml:space="preserve">  </w:t>
      </w:r>
      <w:r w:rsidR="00205842" w:rsidRPr="00205842">
        <w:rPr>
          <w:position w:val="-22"/>
        </w:rPr>
        <w:object w:dxaOrig="1440" w:dyaOrig="580" w14:anchorId="71131EB7">
          <v:shape id="_x0000_i1047" type="#_x0000_t75" style="width:1in;height:29pt" o:ole="">
            <v:imagedata r:id="rId58" o:title=""/>
          </v:shape>
          <o:OLEObject Type="Embed" ProgID="Equation.DSMT4" ShapeID="_x0000_i1047" DrawAspect="Content" ObjectID="_1538922683" r:id="rId59"/>
        </w:object>
      </w:r>
    </w:p>
    <w:p w14:paraId="1469A51C" w14:textId="77777777" w:rsidR="006357C3" w:rsidRDefault="006357C3" w:rsidP="003D6F8C">
      <w:pPr>
        <w:pStyle w:val="Pquestiontextpartsa"/>
      </w:pPr>
    </w:p>
    <w:p w14:paraId="33EFCD35" w14:textId="77777777" w:rsidR="006357C3" w:rsidRDefault="006357C3" w:rsidP="003D6F8C">
      <w:pPr>
        <w:pStyle w:val="Pquestiontextpartsa"/>
      </w:pPr>
    </w:p>
    <w:p w14:paraId="0BC2C7CB" w14:textId="77777777" w:rsidR="006357C3" w:rsidRDefault="006357C3" w:rsidP="003D6F8C">
      <w:pPr>
        <w:pStyle w:val="Pquestiontextpartsa"/>
      </w:pPr>
    </w:p>
    <w:p w14:paraId="6694082C" w14:textId="77777777" w:rsidR="006357C3" w:rsidRDefault="006357C3" w:rsidP="003D6F8C">
      <w:pPr>
        <w:pStyle w:val="Pquestiontextpartsa"/>
      </w:pPr>
    </w:p>
    <w:p w14:paraId="580A7E50" w14:textId="77777777" w:rsidR="006357C3" w:rsidRDefault="006357C3" w:rsidP="003D6F8C">
      <w:pPr>
        <w:pStyle w:val="Pquestiontextpartsa"/>
      </w:pPr>
    </w:p>
    <w:p w14:paraId="4A7761AE" w14:textId="77777777" w:rsidR="006357C3" w:rsidRDefault="006357C3" w:rsidP="003D6F8C">
      <w:pPr>
        <w:pStyle w:val="Pquestiontextpartsa"/>
      </w:pPr>
    </w:p>
    <w:p w14:paraId="11A04046" w14:textId="77777777" w:rsidR="006357C3" w:rsidRDefault="006357C3" w:rsidP="003D6F8C">
      <w:pPr>
        <w:pStyle w:val="Pquestiontextpartsa"/>
      </w:pPr>
    </w:p>
    <w:p w14:paraId="1C15CD0E" w14:textId="20197EA4" w:rsidR="003D6F8C" w:rsidRPr="00ED090A" w:rsidRDefault="003D6F8C" w:rsidP="003D6F8C">
      <w:pPr>
        <w:pStyle w:val="Pquestionheadingsx"/>
      </w:pPr>
      <w:r>
        <w:t>Question 3</w:t>
      </w:r>
      <w:r w:rsidR="001C7D35">
        <w:t>1</w:t>
      </w:r>
      <w:r>
        <w:tab/>
      </w:r>
      <w:r w:rsidRPr="00FA5C18">
        <w:rPr>
          <w:rStyle w:val="Cmarkslabel"/>
        </w:rPr>
        <w:t>6 marks</w:t>
      </w:r>
      <w:r w:rsidRPr="00FA5C18">
        <w:rPr>
          <w:rStyle w:val="Cmarkslabel"/>
        </w:rPr>
        <w:tab/>
      </w:r>
      <w:r>
        <w:t>[4.3]</w:t>
      </w:r>
    </w:p>
    <w:p w14:paraId="0B685E25" w14:textId="72F84152" w:rsidR="003D6F8C" w:rsidRPr="001E61E7" w:rsidRDefault="003D6F8C" w:rsidP="003D6F8C">
      <w:pPr>
        <w:pStyle w:val="Pquestiontextmainstem"/>
      </w:pPr>
      <w:r w:rsidRPr="001E61E7">
        <w:t xml:space="preserve">Solve the following quadratic equations </w:t>
      </w:r>
      <w:r w:rsidR="002F457A">
        <w:t>by completing the square</w:t>
      </w:r>
      <w:r w:rsidRPr="001E61E7">
        <w:t>.</w:t>
      </w:r>
    </w:p>
    <w:p w14:paraId="3DF06392" w14:textId="392EE118" w:rsidR="003D6F8C" w:rsidRDefault="003D6F8C" w:rsidP="003D6F8C">
      <w:pPr>
        <w:pStyle w:val="Pquestiontextpartsa"/>
      </w:pPr>
      <w:r w:rsidRPr="00E767B6">
        <w:rPr>
          <w:rStyle w:val="Pboldasis"/>
        </w:rPr>
        <w:t>(a</w:t>
      </w:r>
      <w:r w:rsidR="006357C3">
        <w:rPr>
          <w:rStyle w:val="Pboldasis"/>
        </w:rPr>
        <w:t>)</w:t>
      </w:r>
      <w:r w:rsidR="006357C3">
        <w:rPr>
          <w:rStyle w:val="Pboldasis"/>
        </w:rPr>
        <w:tab/>
      </w:r>
      <w:r w:rsidRPr="001E61E7">
        <w:t xml:space="preserve">0 = </w:t>
      </w:r>
      <w:r w:rsidRPr="00525E45">
        <w:rPr>
          <w:rStyle w:val="Cmathsexpressions"/>
        </w:rPr>
        <w:t>x</w:t>
      </w:r>
      <w:r w:rsidRPr="00525E45">
        <w:rPr>
          <w:rStyle w:val="Csuperscript"/>
        </w:rPr>
        <w:t>2</w:t>
      </w:r>
      <w:r w:rsidRPr="001E61E7">
        <w:t xml:space="preserve"> </w:t>
      </w:r>
      <w:r w:rsidRPr="001E61E7">
        <w:sym w:font="Symbol" w:char="F02D"/>
      </w:r>
      <w:r w:rsidRPr="001E61E7">
        <w:t xml:space="preserve"> 6</w:t>
      </w:r>
      <w:r w:rsidRPr="00525E45">
        <w:rPr>
          <w:rStyle w:val="Cmathsexpressions"/>
        </w:rPr>
        <w:t>x</w:t>
      </w:r>
      <w:r w:rsidRPr="001E61E7">
        <w:t xml:space="preserve"> + 1</w:t>
      </w:r>
    </w:p>
    <w:p w14:paraId="2758685A" w14:textId="77777777" w:rsidR="006357C3" w:rsidRDefault="006357C3" w:rsidP="003D6F8C">
      <w:pPr>
        <w:pStyle w:val="Pquestiontextpartsa"/>
      </w:pPr>
    </w:p>
    <w:p w14:paraId="259CA658" w14:textId="77777777" w:rsidR="006357C3" w:rsidRDefault="006357C3" w:rsidP="003D6F8C">
      <w:pPr>
        <w:pStyle w:val="Pquestiontextpartsa"/>
      </w:pPr>
    </w:p>
    <w:p w14:paraId="56469927" w14:textId="77777777" w:rsidR="00A7657F" w:rsidRDefault="00A7657F" w:rsidP="003D6F8C">
      <w:pPr>
        <w:pStyle w:val="Pquestiontextpartsa"/>
      </w:pPr>
    </w:p>
    <w:p w14:paraId="4CD66A02" w14:textId="77777777" w:rsidR="002F457A" w:rsidRDefault="002F457A" w:rsidP="003D6F8C">
      <w:pPr>
        <w:pStyle w:val="Pquestiontextpartsa"/>
      </w:pPr>
    </w:p>
    <w:p w14:paraId="60EB2D1F" w14:textId="77777777" w:rsidR="006357C3" w:rsidRDefault="006357C3" w:rsidP="003D6F8C">
      <w:pPr>
        <w:pStyle w:val="Pquestiontextpartsa"/>
      </w:pPr>
    </w:p>
    <w:p w14:paraId="4A289F5F" w14:textId="05A81CBD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 w:rsidRPr="001E61E7">
        <w:t>3 = 3</w:t>
      </w:r>
      <w:r w:rsidRPr="00525E45">
        <w:rPr>
          <w:rStyle w:val="Cmathsexpressions"/>
        </w:rPr>
        <w:t>x</w:t>
      </w:r>
      <w:r w:rsidRPr="00525E45">
        <w:rPr>
          <w:rStyle w:val="Csuperscript"/>
        </w:rPr>
        <w:t>2</w:t>
      </w:r>
      <w:r w:rsidRPr="001E61E7">
        <w:t xml:space="preserve"> + 9</w:t>
      </w:r>
      <w:r w:rsidRPr="00525E45">
        <w:rPr>
          <w:rStyle w:val="Cmathsexpressions"/>
        </w:rPr>
        <w:t>x</w:t>
      </w:r>
    </w:p>
    <w:p w14:paraId="1D63428C" w14:textId="77777777" w:rsidR="006357C3" w:rsidRDefault="006357C3" w:rsidP="003D6F8C">
      <w:pPr>
        <w:pStyle w:val="Pquestiontextpartsa"/>
      </w:pPr>
    </w:p>
    <w:p w14:paraId="567E1F99" w14:textId="77777777" w:rsidR="006357C3" w:rsidRDefault="006357C3" w:rsidP="003D6F8C">
      <w:pPr>
        <w:pStyle w:val="Pquestiontextpartsa"/>
      </w:pPr>
    </w:p>
    <w:p w14:paraId="58ADBF31" w14:textId="77777777" w:rsidR="002F457A" w:rsidRDefault="002F457A" w:rsidP="003D6F8C">
      <w:pPr>
        <w:pStyle w:val="Pquestiontextpartsa"/>
      </w:pPr>
    </w:p>
    <w:p w14:paraId="05A64B4C" w14:textId="77777777" w:rsidR="006357C3" w:rsidRDefault="006357C3" w:rsidP="003D6F8C">
      <w:pPr>
        <w:pStyle w:val="Pquestiontextpartsa"/>
      </w:pPr>
    </w:p>
    <w:p w14:paraId="7B439542" w14:textId="77777777" w:rsidR="00810447" w:rsidRDefault="00810447" w:rsidP="003D6F8C">
      <w:pPr>
        <w:pStyle w:val="Pquestiontextpartsa"/>
      </w:pPr>
    </w:p>
    <w:p w14:paraId="1376D65B" w14:textId="30FC982B" w:rsidR="003D6F8C" w:rsidRDefault="003D6F8C" w:rsidP="003D6F8C">
      <w:pPr>
        <w:pStyle w:val="Pquestiontextpartsa"/>
        <w:rPr>
          <w:rStyle w:val="Cmathsexpressions"/>
        </w:rPr>
      </w:pPr>
      <w:r w:rsidRPr="00E767B6">
        <w:rPr>
          <w:rStyle w:val="Pboldasis"/>
        </w:rPr>
        <w:t>(c)</w:t>
      </w:r>
      <w:r w:rsidR="006357C3">
        <w:tab/>
      </w:r>
      <w:r w:rsidRPr="00525E45">
        <w:rPr>
          <w:rStyle w:val="Cmathsexpressions"/>
        </w:rPr>
        <w:t>x</w:t>
      </w:r>
      <w:r w:rsidRPr="00525E45">
        <w:rPr>
          <w:rStyle w:val="Csuperscript"/>
        </w:rPr>
        <w:t>2</w:t>
      </w:r>
      <w:r w:rsidRPr="001E61E7">
        <w:t xml:space="preserve"> = 5 </w:t>
      </w:r>
      <w:r w:rsidRPr="001E61E7">
        <w:sym w:font="Symbol" w:char="F02D"/>
      </w:r>
      <w:r w:rsidRPr="001E61E7">
        <w:t xml:space="preserve"> 2</w:t>
      </w:r>
      <w:r w:rsidRPr="00525E45">
        <w:rPr>
          <w:rStyle w:val="Cmathsexpressions"/>
        </w:rPr>
        <w:t>x</w:t>
      </w:r>
    </w:p>
    <w:p w14:paraId="1214576A" w14:textId="77777777" w:rsidR="006357C3" w:rsidRDefault="006357C3" w:rsidP="003D6F8C">
      <w:pPr>
        <w:pStyle w:val="Pquestiontextpartsa"/>
        <w:rPr>
          <w:rStyle w:val="Cmathsexpressions"/>
        </w:rPr>
      </w:pPr>
    </w:p>
    <w:p w14:paraId="316A2AB1" w14:textId="77777777" w:rsidR="006357C3" w:rsidRDefault="006357C3" w:rsidP="003D6F8C">
      <w:pPr>
        <w:pStyle w:val="Pquestiontextpartsa"/>
      </w:pPr>
    </w:p>
    <w:p w14:paraId="57A36778" w14:textId="77777777" w:rsidR="006357C3" w:rsidRDefault="006357C3" w:rsidP="003D6F8C">
      <w:pPr>
        <w:pStyle w:val="Pquestiontextpartsa"/>
      </w:pPr>
    </w:p>
    <w:p w14:paraId="40A7AA78" w14:textId="77777777" w:rsidR="00810447" w:rsidRDefault="00810447" w:rsidP="003D6F8C">
      <w:pPr>
        <w:pStyle w:val="Pquestiontextpartsa"/>
      </w:pPr>
    </w:p>
    <w:p w14:paraId="3F8F0E2B" w14:textId="77777777" w:rsidR="006357C3" w:rsidRPr="001E61E7" w:rsidRDefault="006357C3" w:rsidP="003D6F8C">
      <w:pPr>
        <w:pStyle w:val="Pquestiontextpartsa"/>
      </w:pPr>
    </w:p>
    <w:p w14:paraId="510A288A" w14:textId="7AF34EA2" w:rsidR="003D6F8C" w:rsidRPr="00ED090A" w:rsidRDefault="001C7D35" w:rsidP="003D6F8C">
      <w:pPr>
        <w:pStyle w:val="Pquestionheadingsx"/>
      </w:pPr>
      <w:r>
        <w:lastRenderedPageBreak/>
        <w:t>Question 32</w:t>
      </w:r>
      <w:r w:rsidR="003D6F8C">
        <w:tab/>
      </w:r>
      <w:r w:rsidR="00487719">
        <w:rPr>
          <w:rStyle w:val="Cmarkslabel"/>
        </w:rPr>
        <w:t>6</w:t>
      </w:r>
      <w:r w:rsidR="003D6F8C" w:rsidRPr="00FA5C18">
        <w:rPr>
          <w:rStyle w:val="Cmarkslabel"/>
        </w:rPr>
        <w:t xml:space="preserve"> marks</w:t>
      </w:r>
      <w:r w:rsidR="003D6F8C" w:rsidRPr="00FA5C18">
        <w:rPr>
          <w:rStyle w:val="Cmarkslabel"/>
        </w:rPr>
        <w:tab/>
      </w:r>
      <w:r w:rsidR="003D6F8C">
        <w:t>[4.6]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1177B067" w14:textId="77777777" w:rsidR="009512C9" w:rsidRDefault="003D6F8C" w:rsidP="003D6F8C">
      <w:pPr>
        <w:pStyle w:val="Pquestiontextpartsa"/>
      </w:pPr>
      <w:r w:rsidRPr="001E61E7">
        <w:t>Solve</w:t>
      </w:r>
      <w:r w:rsidR="009512C9">
        <w:t xml:space="preserve"> each of the following equations.</w:t>
      </w:r>
    </w:p>
    <w:p w14:paraId="442A2634" w14:textId="171EE98B" w:rsidR="006357C3" w:rsidRDefault="009512C9" w:rsidP="003D6F8C">
      <w:pPr>
        <w:pStyle w:val="Pquestiontextpartsa"/>
      </w:pPr>
      <w:r w:rsidRPr="009512C9">
        <w:rPr>
          <w:rStyle w:val="Pboldasis"/>
        </w:rPr>
        <w:t>(a)</w:t>
      </w:r>
      <w:r>
        <w:tab/>
      </w:r>
      <w:r w:rsidR="00810447" w:rsidRPr="001E61E7">
        <w:t>3</w:t>
      </w:r>
      <w:r w:rsidR="00810447" w:rsidRPr="00525E45">
        <w:rPr>
          <w:rStyle w:val="Cmathsexpressions"/>
        </w:rPr>
        <w:t>x</w:t>
      </w:r>
      <w:r w:rsidR="00810447" w:rsidRPr="00525E45">
        <w:rPr>
          <w:rStyle w:val="Csuperscript"/>
        </w:rPr>
        <w:t>2</w:t>
      </w:r>
      <w:r w:rsidR="00810447" w:rsidRPr="001E61E7">
        <w:t xml:space="preserve"> </w:t>
      </w:r>
      <w:r w:rsidR="00810447" w:rsidRPr="001E61E7">
        <w:sym w:font="Symbol" w:char="F02D"/>
      </w:r>
      <w:r w:rsidR="00810447" w:rsidRPr="001E61E7">
        <w:t xml:space="preserve"> 14</w:t>
      </w:r>
      <w:r w:rsidR="00810447" w:rsidRPr="00525E45">
        <w:rPr>
          <w:rStyle w:val="Cmathsexpressions"/>
        </w:rPr>
        <w:t>x</w:t>
      </w:r>
      <w:r w:rsidR="00810447" w:rsidRPr="001E61E7">
        <w:t xml:space="preserve"> </w:t>
      </w:r>
      <w:r w:rsidR="00810447" w:rsidRPr="001E61E7">
        <w:sym w:font="Symbol" w:char="F02D"/>
      </w:r>
      <w:r w:rsidR="00810447" w:rsidRPr="001E61E7">
        <w:t xml:space="preserve"> 5 = 0</w:t>
      </w:r>
      <w:r>
        <w:tab/>
      </w:r>
      <w:r>
        <w:tab/>
      </w:r>
      <w:r>
        <w:tab/>
      </w:r>
      <w:r>
        <w:tab/>
      </w:r>
      <w:r w:rsidRPr="009512C9">
        <w:rPr>
          <w:rStyle w:val="Pboldasis"/>
        </w:rPr>
        <w:t>(b)</w:t>
      </w:r>
      <w:r w:rsidR="00205842">
        <w:t xml:space="preserve">  </w:t>
      </w:r>
      <w:r w:rsidRPr="00501E58">
        <w:t>2</w:t>
      </w:r>
      <w:r w:rsidRPr="00A202C4">
        <w:rPr>
          <w:rStyle w:val="Cmathsexpressions"/>
          <w:rFonts w:eastAsiaTheme="majorEastAsia"/>
        </w:rPr>
        <w:t>x</w:t>
      </w:r>
      <w:r w:rsidRPr="00A202C4">
        <w:rPr>
          <w:rStyle w:val="Csuperscript"/>
        </w:rPr>
        <w:t>2</w:t>
      </w:r>
      <w:r w:rsidRPr="00501E58">
        <w:t xml:space="preserve"> </w:t>
      </w:r>
      <w:r w:rsidRPr="00501E58">
        <w:sym w:font="Symbol" w:char="F02D"/>
      </w:r>
      <w:r w:rsidRPr="00501E58">
        <w:t xml:space="preserve"> </w:t>
      </w:r>
      <w:r>
        <w:t>5</w:t>
      </w:r>
      <w:r w:rsidRPr="009512C9">
        <w:rPr>
          <w:rStyle w:val="Cmathsexpressions"/>
        </w:rPr>
        <w:t>x</w:t>
      </w:r>
      <w:r w:rsidR="009B58F4">
        <w:t xml:space="preserve"> + 1</w:t>
      </w:r>
      <w:r>
        <w:t xml:space="preserve"> = 0</w:t>
      </w:r>
    </w:p>
    <w:p w14:paraId="200879ED" w14:textId="77777777" w:rsidR="006357C3" w:rsidRDefault="006357C3" w:rsidP="003D6F8C">
      <w:pPr>
        <w:pStyle w:val="Pquestiontextpartsa"/>
      </w:pPr>
    </w:p>
    <w:p w14:paraId="003A3532" w14:textId="77777777" w:rsidR="006357C3" w:rsidRDefault="006357C3" w:rsidP="003D6F8C">
      <w:pPr>
        <w:pStyle w:val="Pquestiontextpartsa"/>
      </w:pPr>
    </w:p>
    <w:p w14:paraId="54176633" w14:textId="77777777" w:rsidR="006357C3" w:rsidRDefault="006357C3" w:rsidP="003D6F8C">
      <w:pPr>
        <w:pStyle w:val="Pquestiontextpartsa"/>
      </w:pPr>
    </w:p>
    <w:p w14:paraId="32C53DA9" w14:textId="77777777" w:rsidR="006357C3" w:rsidRDefault="006357C3" w:rsidP="003D6F8C">
      <w:pPr>
        <w:pStyle w:val="Pquestiontextpartsa"/>
      </w:pPr>
    </w:p>
    <w:p w14:paraId="53DB58C8" w14:textId="77777777" w:rsidR="006357C3" w:rsidRDefault="006357C3" w:rsidP="003D6F8C">
      <w:pPr>
        <w:pStyle w:val="Pquestiontextpartsa"/>
      </w:pPr>
    </w:p>
    <w:p w14:paraId="20B8A4B9" w14:textId="77777777" w:rsidR="006357C3" w:rsidRDefault="006357C3" w:rsidP="003D6F8C">
      <w:pPr>
        <w:pStyle w:val="Pquestiontextpartsa"/>
      </w:pPr>
    </w:p>
    <w:p w14:paraId="14ED506B" w14:textId="0D46563E" w:rsidR="003D6F8C" w:rsidRPr="00ED090A" w:rsidRDefault="001C7D35" w:rsidP="003D6F8C">
      <w:pPr>
        <w:pStyle w:val="Pquestionheadingsx"/>
      </w:pPr>
      <w:r>
        <w:t>Question 33</w:t>
      </w:r>
      <w:r w:rsidR="003D6F8C">
        <w:tab/>
      </w:r>
      <w:r w:rsidR="003D6F8C" w:rsidRPr="00FA5C18">
        <w:rPr>
          <w:rStyle w:val="Cmarkslabel"/>
        </w:rPr>
        <w:t>4 marks</w:t>
      </w:r>
      <w:r w:rsidR="003D6F8C" w:rsidRPr="00FA5C18">
        <w:rPr>
          <w:rStyle w:val="Cmarkslabel"/>
        </w:rPr>
        <w:tab/>
      </w:r>
      <w:r w:rsidR="003D6F8C">
        <w:t>[5.2]</w:t>
      </w:r>
    </w:p>
    <w:p w14:paraId="6F32D111" w14:textId="083CB95C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 w:rsidRPr="009F40BC">
        <w:t>Find the surface area of a rectangular prism with side lengths 4 cm, 5 cm and 7 cm.</w:t>
      </w:r>
    </w:p>
    <w:p w14:paraId="20E9C913" w14:textId="77777777" w:rsidR="006357C3" w:rsidRDefault="006357C3" w:rsidP="003D6F8C">
      <w:pPr>
        <w:pStyle w:val="Pquestiontextpartsa"/>
      </w:pPr>
    </w:p>
    <w:p w14:paraId="43D39E44" w14:textId="77777777" w:rsidR="006357C3" w:rsidRDefault="006357C3" w:rsidP="003D6F8C">
      <w:pPr>
        <w:pStyle w:val="Pquestiontextpartsa"/>
      </w:pPr>
    </w:p>
    <w:p w14:paraId="286B71AB" w14:textId="77777777" w:rsidR="006357C3" w:rsidRDefault="006357C3" w:rsidP="003D6F8C">
      <w:pPr>
        <w:pStyle w:val="Pquestiontextpartsa"/>
      </w:pPr>
    </w:p>
    <w:p w14:paraId="3CF4743B" w14:textId="77777777" w:rsidR="006357C3" w:rsidRPr="009F40BC" w:rsidRDefault="006357C3" w:rsidP="003D6F8C">
      <w:pPr>
        <w:pStyle w:val="Pquestiontextpartsa"/>
      </w:pPr>
    </w:p>
    <w:p w14:paraId="0B8B5BDC" w14:textId="327D8781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 w:rsidRPr="009F40BC">
        <w:t xml:space="preserve">Find the </w:t>
      </w:r>
      <w:r>
        <w:t xml:space="preserve">exact </w:t>
      </w:r>
      <w:r w:rsidRPr="009F40BC">
        <w:t>surface area of a closed cylinder with a radius of 6 cm and a height of 10 cm.</w:t>
      </w:r>
    </w:p>
    <w:p w14:paraId="5C303823" w14:textId="77777777" w:rsidR="006357C3" w:rsidRDefault="006357C3" w:rsidP="003D6F8C">
      <w:pPr>
        <w:pStyle w:val="Pquestiontextpartsa"/>
      </w:pPr>
    </w:p>
    <w:p w14:paraId="40E66FA8" w14:textId="77777777" w:rsidR="006357C3" w:rsidRDefault="006357C3" w:rsidP="003D6F8C">
      <w:pPr>
        <w:pStyle w:val="Pquestiontextpartsa"/>
      </w:pPr>
    </w:p>
    <w:p w14:paraId="63564ACF" w14:textId="77777777" w:rsidR="006357C3" w:rsidRDefault="006357C3" w:rsidP="003D6F8C">
      <w:pPr>
        <w:pStyle w:val="Pquestiontextpartsa"/>
      </w:pPr>
    </w:p>
    <w:p w14:paraId="0080CBAF" w14:textId="77777777" w:rsidR="006357C3" w:rsidRDefault="006357C3" w:rsidP="003D6F8C">
      <w:pPr>
        <w:pStyle w:val="Pquestiontextpartsa"/>
      </w:pPr>
    </w:p>
    <w:p w14:paraId="7C4FC2F0" w14:textId="38EBA3E1" w:rsidR="003D6F8C" w:rsidRDefault="001C7D35" w:rsidP="003D6F8C">
      <w:pPr>
        <w:pStyle w:val="Pquestionheadingsx"/>
      </w:pPr>
      <w:r>
        <w:t>Question 34</w:t>
      </w:r>
      <w:r w:rsidR="003D6F8C">
        <w:tab/>
      </w:r>
      <w:r w:rsidR="003D6F8C" w:rsidRPr="00FA5C18">
        <w:rPr>
          <w:rStyle w:val="Cmarkslabel"/>
        </w:rPr>
        <w:t>4 marks</w:t>
      </w:r>
      <w:r w:rsidR="003D6F8C" w:rsidRPr="00FA5C18">
        <w:rPr>
          <w:rStyle w:val="Cmarkslabel"/>
        </w:rPr>
        <w:tab/>
      </w:r>
      <w:r w:rsidR="003D6F8C">
        <w:t>[5.3]</w:t>
      </w:r>
    </w:p>
    <w:p w14:paraId="1AF65DFC" w14:textId="77012AC0" w:rsidR="003D6F8C" w:rsidRPr="00ED090A" w:rsidRDefault="003D6F8C" w:rsidP="003D6F8C">
      <w:pPr>
        <w:pStyle w:val="Pquestiontextmainstem"/>
      </w:pPr>
      <w:r>
        <w:t xml:space="preserve">Find the volume of each solid. Round to </w:t>
      </w:r>
      <w:r w:rsidR="00A7657F">
        <w:t>2</w:t>
      </w:r>
      <w:r>
        <w:t xml:space="preserve"> decimal places, if necessary.</w:t>
      </w:r>
    </w:p>
    <w:p w14:paraId="78805C7E" w14:textId="18D53481" w:rsidR="003D6F8C" w:rsidRDefault="003D6F8C" w:rsidP="003D6F8C">
      <w:pPr>
        <w:pStyle w:val="Pquestiontextpartsa"/>
        <w:rPr>
          <w:rStyle w:val="Pboldasis"/>
        </w:rPr>
      </w:pPr>
      <w:r w:rsidRPr="00E767B6">
        <w:rPr>
          <w:rStyle w:val="Pboldasis"/>
        </w:rPr>
        <w:t>(a)</w:t>
      </w:r>
      <w:r w:rsidRPr="00E767B6">
        <w:rPr>
          <w:rStyle w:val="Pboldasis"/>
        </w:rPr>
        <w:tab/>
      </w:r>
    </w:p>
    <w:p w14:paraId="68129BF0" w14:textId="464C0A89" w:rsidR="006357C3" w:rsidRDefault="00DA2109" w:rsidP="003D6F8C">
      <w:pPr>
        <w:pStyle w:val="Pquestiontextpartsa"/>
        <w:rPr>
          <w:rStyle w:val="Pboldasis"/>
        </w:rPr>
      </w:pPr>
      <w:r>
        <w:rPr>
          <w:noProof/>
        </w:rPr>
        <w:drawing>
          <wp:inline distT="0" distB="0" distL="0" distR="0" wp14:anchorId="6E3D0328" wp14:editId="35AF0A1F">
            <wp:extent cx="1630045" cy="1338580"/>
            <wp:effectExtent l="0" t="0" r="0" b="7620"/>
            <wp:docPr id="93" name="Picture 93" descr="PM10_PR_Sem1A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M10_PR_Sem1A_0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307A" w14:textId="77777777" w:rsidR="006357C3" w:rsidRDefault="006357C3" w:rsidP="003D6F8C">
      <w:pPr>
        <w:pStyle w:val="Pquestiontextpartsa"/>
      </w:pPr>
    </w:p>
    <w:p w14:paraId="6F6946B5" w14:textId="381D5126" w:rsidR="003D6F8C" w:rsidRDefault="003D6F8C" w:rsidP="003D6F8C">
      <w:pPr>
        <w:pStyle w:val="Pquestiontextpartsa"/>
        <w:rPr>
          <w:rStyle w:val="Pboldasis"/>
        </w:rPr>
      </w:pPr>
      <w:r w:rsidRPr="00E767B6">
        <w:rPr>
          <w:rStyle w:val="Pboldasis"/>
        </w:rPr>
        <w:t>(b)</w:t>
      </w:r>
      <w:r w:rsidRPr="00E767B6">
        <w:rPr>
          <w:rStyle w:val="Pboldasis"/>
        </w:rPr>
        <w:tab/>
      </w:r>
    </w:p>
    <w:p w14:paraId="31EC6940" w14:textId="57BEFE7D" w:rsidR="006357C3" w:rsidRDefault="00DA2109" w:rsidP="003D6F8C">
      <w:pPr>
        <w:pStyle w:val="Pquestiontextpartsa"/>
        <w:rPr>
          <w:rStyle w:val="Pboldasis"/>
        </w:rPr>
      </w:pPr>
      <w:r>
        <w:rPr>
          <w:noProof/>
        </w:rPr>
        <w:drawing>
          <wp:inline distT="0" distB="0" distL="0" distR="0" wp14:anchorId="5535D986" wp14:editId="0DE6DAE6">
            <wp:extent cx="1603375" cy="1192530"/>
            <wp:effectExtent l="0" t="0" r="0" b="1270"/>
            <wp:docPr id="94" name="Picture 94" descr="PM10_PR_Sem1A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M10_PR_Sem1A_0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872D" w14:textId="77777777" w:rsidR="006357C3" w:rsidRDefault="006357C3" w:rsidP="003D6F8C">
      <w:pPr>
        <w:pStyle w:val="Pquestiontextpartsa"/>
        <w:rPr>
          <w:rStyle w:val="Pboldasis"/>
        </w:rPr>
      </w:pPr>
    </w:p>
    <w:p w14:paraId="34CA6E30" w14:textId="2AC25DDE" w:rsidR="003D6F8C" w:rsidRDefault="003D6F8C" w:rsidP="003D6F8C">
      <w:pPr>
        <w:pStyle w:val="Pquestionheadingsx"/>
      </w:pPr>
      <w:r>
        <w:lastRenderedPageBreak/>
        <w:t>Qu</w:t>
      </w:r>
      <w:r w:rsidR="001C7D35">
        <w:t>estion 35</w:t>
      </w:r>
      <w:r>
        <w:tab/>
      </w:r>
      <w:r w:rsidRPr="00FA5C18">
        <w:rPr>
          <w:rStyle w:val="Cmarkslabel"/>
        </w:rPr>
        <w:t>6 marks</w:t>
      </w:r>
      <w:r w:rsidRPr="00FA5C18">
        <w:rPr>
          <w:rStyle w:val="Cmarkslabel"/>
        </w:rPr>
        <w:tab/>
      </w:r>
      <w:r>
        <w:t>[6.2]</w:t>
      </w:r>
    </w:p>
    <w:p w14:paraId="54F1F895" w14:textId="3A3BC1A5" w:rsidR="003D6F8C" w:rsidRPr="00E767B6" w:rsidRDefault="003D6F8C" w:rsidP="00A514F8">
      <w:pPr>
        <w:pStyle w:val="Pquestiontextmainstem"/>
        <w:rPr>
          <w:rStyle w:val="Pboldasis"/>
        </w:rPr>
      </w:pPr>
      <w:r w:rsidRPr="00AF2E76">
        <w:t>Find the value of the unknown lengths in each of the following</w:t>
      </w:r>
      <w:r w:rsidR="00276624">
        <w:t>,</w:t>
      </w:r>
      <w:r w:rsidR="006357C3">
        <w:t xml:space="preserve"> correct</w:t>
      </w:r>
      <w:r w:rsidRPr="00AF2E76">
        <w:t xml:space="preserve"> to </w:t>
      </w:r>
      <w:r w:rsidR="006357C3">
        <w:t>2</w:t>
      </w:r>
      <w:r w:rsidRPr="00AF2E76">
        <w:t xml:space="preserve"> decimal places.</w:t>
      </w:r>
    </w:p>
    <w:p w14:paraId="61DA6177" w14:textId="501C019B" w:rsidR="003D6F8C" w:rsidRDefault="003D6F8C" w:rsidP="00A514F8">
      <w:pPr>
        <w:pStyle w:val="Pquestiontextpartsa"/>
        <w:rPr>
          <w:rStyle w:val="Pboldasis"/>
        </w:rPr>
      </w:pPr>
      <w:r w:rsidRPr="00E767B6">
        <w:rPr>
          <w:rStyle w:val="Pboldasis"/>
        </w:rPr>
        <w:t>(a)</w:t>
      </w:r>
      <w:r w:rsidRPr="00E767B6">
        <w:rPr>
          <w:rStyle w:val="Pboldasis"/>
        </w:rPr>
        <w:tab/>
      </w:r>
    </w:p>
    <w:p w14:paraId="39EC16E5" w14:textId="5D76775D" w:rsidR="006357C3" w:rsidRDefault="00A514F8" w:rsidP="00E767B6">
      <w:pPr>
        <w:rPr>
          <w:rStyle w:val="Pboldasis"/>
        </w:rPr>
      </w:pPr>
      <w:r w:rsidRPr="00AF2E76">
        <w:rPr>
          <w:noProof/>
        </w:rPr>
        <w:drawing>
          <wp:inline distT="0" distB="0" distL="0" distR="0" wp14:anchorId="24CE25BF" wp14:editId="138AC6A3">
            <wp:extent cx="1335405" cy="565150"/>
            <wp:effectExtent l="0" t="0" r="10795" b="0"/>
            <wp:docPr id="95" name="Picture 95" descr="PM10_PR_Sem2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M10_PR_Sem2_0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1A6C" w14:textId="77777777" w:rsidR="006357C3" w:rsidRDefault="006357C3" w:rsidP="00E767B6">
      <w:pPr>
        <w:rPr>
          <w:rStyle w:val="Pboldasis"/>
        </w:rPr>
      </w:pPr>
    </w:p>
    <w:p w14:paraId="29FD62CC" w14:textId="77777777" w:rsidR="006357C3" w:rsidRPr="00E767B6" w:rsidRDefault="006357C3" w:rsidP="00E767B6">
      <w:pPr>
        <w:rPr>
          <w:rStyle w:val="Pboldasis"/>
        </w:rPr>
      </w:pPr>
    </w:p>
    <w:p w14:paraId="11D9FD4E" w14:textId="070A8AB5" w:rsidR="003D6F8C" w:rsidRDefault="003D6F8C" w:rsidP="00A514F8">
      <w:pPr>
        <w:pStyle w:val="Pquestiontextpartsa"/>
        <w:rPr>
          <w:rStyle w:val="Pboldasis"/>
        </w:rPr>
      </w:pPr>
      <w:r w:rsidRPr="00E767B6">
        <w:rPr>
          <w:rStyle w:val="Pboldasis"/>
        </w:rPr>
        <w:t>(b)</w:t>
      </w:r>
      <w:r w:rsidRPr="00E767B6">
        <w:rPr>
          <w:rStyle w:val="Pboldasis"/>
        </w:rPr>
        <w:tab/>
      </w:r>
    </w:p>
    <w:p w14:paraId="78C40379" w14:textId="3A780231" w:rsidR="006357C3" w:rsidRDefault="00A514F8" w:rsidP="00E767B6">
      <w:pPr>
        <w:rPr>
          <w:rStyle w:val="Pboldasis"/>
        </w:rPr>
      </w:pPr>
      <w:r w:rsidRPr="00AF2E76">
        <w:rPr>
          <w:noProof/>
        </w:rPr>
        <w:drawing>
          <wp:inline distT="0" distB="0" distL="0" distR="0" wp14:anchorId="28F8F3BC" wp14:editId="71AB3648">
            <wp:extent cx="1479550" cy="390525"/>
            <wp:effectExtent l="0" t="0" r="0" b="0"/>
            <wp:docPr id="96" name="Picture 39" descr="PM10_PR_Sem2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M10_PR_Sem2_0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3138" w14:textId="77777777" w:rsidR="006357C3" w:rsidRDefault="006357C3" w:rsidP="00E767B6">
      <w:pPr>
        <w:rPr>
          <w:rStyle w:val="Pboldasis"/>
        </w:rPr>
      </w:pPr>
    </w:p>
    <w:p w14:paraId="585AF959" w14:textId="77777777" w:rsidR="006357C3" w:rsidRPr="00E767B6" w:rsidRDefault="006357C3" w:rsidP="00E767B6">
      <w:pPr>
        <w:rPr>
          <w:rStyle w:val="Pboldasis"/>
        </w:rPr>
      </w:pPr>
    </w:p>
    <w:p w14:paraId="72D76277" w14:textId="47CDB607" w:rsidR="003D6F8C" w:rsidRDefault="003D6F8C" w:rsidP="00A514F8">
      <w:pPr>
        <w:pStyle w:val="Pquestiontextpartsa"/>
        <w:rPr>
          <w:rStyle w:val="Pboldasis"/>
        </w:rPr>
      </w:pPr>
      <w:r w:rsidRPr="00E767B6">
        <w:rPr>
          <w:rStyle w:val="Pboldasis"/>
        </w:rPr>
        <w:t>(c)</w:t>
      </w:r>
      <w:r w:rsidRPr="00E767B6">
        <w:rPr>
          <w:rStyle w:val="Pboldasis"/>
        </w:rPr>
        <w:tab/>
      </w:r>
    </w:p>
    <w:p w14:paraId="351CBA87" w14:textId="39CD0CA0" w:rsidR="006357C3" w:rsidRDefault="00A514F8" w:rsidP="00E767B6">
      <w:pPr>
        <w:rPr>
          <w:rStyle w:val="Pboldasis"/>
        </w:rPr>
      </w:pPr>
      <w:r w:rsidRPr="00AF2E76">
        <w:rPr>
          <w:noProof/>
        </w:rPr>
        <w:drawing>
          <wp:inline distT="0" distB="0" distL="0" distR="0" wp14:anchorId="0A6A270D" wp14:editId="2568D7CB">
            <wp:extent cx="1263650" cy="852805"/>
            <wp:effectExtent l="0" t="0" r="6350" b="10795"/>
            <wp:docPr id="97" name="Picture 40" descr="PM10_PR_Sem2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M10_PR_Sem2_0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53DC" w14:textId="321B103F" w:rsidR="003D6F8C" w:rsidRDefault="003D6F8C" w:rsidP="003D6F8C">
      <w:pPr>
        <w:pStyle w:val="Pquestionheadingsx"/>
      </w:pPr>
      <w:r>
        <w:t xml:space="preserve">Question </w:t>
      </w:r>
      <w:r w:rsidR="001C7D35">
        <w:t>36</w:t>
      </w:r>
      <w:r>
        <w:tab/>
      </w:r>
      <w:r w:rsidR="00487719">
        <w:rPr>
          <w:rStyle w:val="Cmarkslabel"/>
        </w:rPr>
        <w:t>3</w:t>
      </w:r>
      <w:r w:rsidRPr="00FA5C18">
        <w:rPr>
          <w:rStyle w:val="Cmarkslabel"/>
        </w:rPr>
        <w:t xml:space="preserve"> marks</w:t>
      </w:r>
      <w:r w:rsidRPr="00FA5C18">
        <w:rPr>
          <w:rStyle w:val="Cmarkslabel"/>
        </w:rPr>
        <w:tab/>
      </w:r>
      <w:r>
        <w:t>[6.4]</w:t>
      </w:r>
    </w:p>
    <w:p w14:paraId="5142F6AA" w14:textId="643E93F7" w:rsidR="003D6F8C" w:rsidRDefault="003D6F8C" w:rsidP="003D6F8C">
      <w:pPr>
        <w:pStyle w:val="Pquestiontextmainstem"/>
      </w:pPr>
      <w:r w:rsidRPr="00D012C9">
        <w:t xml:space="preserve">A drainage pipe falls 15 cm over a horizontal distance of 15.6 m. Correct to </w:t>
      </w:r>
      <w:r w:rsidR="006357C3">
        <w:t>1</w:t>
      </w:r>
      <w:r w:rsidRPr="00D012C9">
        <w:t xml:space="preserve"> decimal place, what is the angle of depression that the pipe makes with the horizontal?</w:t>
      </w:r>
    </w:p>
    <w:p w14:paraId="3FBB9FC9" w14:textId="77777777" w:rsidR="006357C3" w:rsidRDefault="006357C3" w:rsidP="003D6F8C">
      <w:pPr>
        <w:pStyle w:val="Pquestiontextmainstem"/>
      </w:pPr>
    </w:p>
    <w:p w14:paraId="1BEDAB14" w14:textId="77777777" w:rsidR="006357C3" w:rsidRDefault="006357C3" w:rsidP="003D6F8C">
      <w:pPr>
        <w:pStyle w:val="Pquestiontextmainstem"/>
      </w:pPr>
    </w:p>
    <w:p w14:paraId="36F0A5DF" w14:textId="77777777" w:rsidR="00276624" w:rsidRDefault="00276624" w:rsidP="003D6F8C">
      <w:pPr>
        <w:pStyle w:val="Pquestiontextmainstem"/>
      </w:pPr>
    </w:p>
    <w:p w14:paraId="07C8D591" w14:textId="77777777" w:rsidR="006357C3" w:rsidRDefault="006357C3" w:rsidP="003D6F8C">
      <w:pPr>
        <w:pStyle w:val="Pquestiontextmainstem"/>
      </w:pPr>
    </w:p>
    <w:p w14:paraId="10FDA623" w14:textId="61016CD6" w:rsidR="003D6F8C" w:rsidRDefault="001C7D35" w:rsidP="003D6F8C">
      <w:pPr>
        <w:pStyle w:val="Pquestionheadingsx"/>
      </w:pPr>
      <w:r>
        <w:t>Question 37</w:t>
      </w:r>
      <w:r w:rsidR="003D6F8C">
        <w:tab/>
      </w:r>
      <w:r w:rsidR="003D6F8C" w:rsidRPr="00FA5C18">
        <w:rPr>
          <w:rStyle w:val="Cmarkslabel"/>
        </w:rPr>
        <w:t>6 marks</w:t>
      </w:r>
      <w:r w:rsidR="003D6F8C" w:rsidRPr="00FA5C18">
        <w:rPr>
          <w:rStyle w:val="Cmarkslabel"/>
        </w:rPr>
        <w:tab/>
      </w:r>
      <w:r w:rsidR="003D6F8C">
        <w:t>[6.6]</w:t>
      </w:r>
    </w:p>
    <w:p w14:paraId="6DDB400A" w14:textId="77777777" w:rsidR="003D6F8C" w:rsidRPr="00D012C9" w:rsidRDefault="003D6F8C" w:rsidP="003D6F8C">
      <w:pPr>
        <w:pStyle w:val="Pquestiontextmainstem"/>
      </w:pPr>
      <w:r w:rsidRPr="00D012C9">
        <w:t>A 6.8 m ladder, leaning against a wall, makes an angle of 70</w:t>
      </w:r>
      <w:r w:rsidRPr="00D012C9">
        <w:sym w:font="Symbol" w:char="F0B0"/>
      </w:r>
      <w:r w:rsidRPr="00D012C9">
        <w:t xml:space="preserve">20' with the horizontal. </w:t>
      </w:r>
    </w:p>
    <w:p w14:paraId="0F34A9BC" w14:textId="0515CE82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 w:rsidRPr="00D012C9">
        <w:t>If the ladder is moved 0.5 m down the wall</w:t>
      </w:r>
      <w:r w:rsidR="009D5B1C">
        <w:t>,</w:t>
      </w:r>
      <w:r w:rsidRPr="00D012C9">
        <w:t xml:space="preserve"> find the new angle, correct to the nearest minute, made with the horizontal.</w:t>
      </w:r>
    </w:p>
    <w:p w14:paraId="3EB5D11A" w14:textId="77777777" w:rsidR="006357C3" w:rsidRDefault="006357C3" w:rsidP="003D6F8C">
      <w:pPr>
        <w:pStyle w:val="Pquestiontextpartsa"/>
      </w:pPr>
    </w:p>
    <w:p w14:paraId="6023997A" w14:textId="77777777" w:rsidR="006357C3" w:rsidRDefault="006357C3" w:rsidP="003D6F8C">
      <w:pPr>
        <w:pStyle w:val="Pquestiontextpartsa"/>
      </w:pPr>
    </w:p>
    <w:p w14:paraId="49182AC3" w14:textId="77777777" w:rsidR="00276624" w:rsidRDefault="00276624" w:rsidP="003D6F8C">
      <w:pPr>
        <w:pStyle w:val="Pquestiontextpartsa"/>
      </w:pPr>
    </w:p>
    <w:p w14:paraId="3F2D5102" w14:textId="77777777" w:rsidR="00276624" w:rsidRDefault="00276624" w:rsidP="003D6F8C">
      <w:pPr>
        <w:pStyle w:val="Pquestiontextpartsa"/>
      </w:pPr>
    </w:p>
    <w:p w14:paraId="50C3BEA7" w14:textId="77777777" w:rsidR="006357C3" w:rsidRDefault="006357C3" w:rsidP="003D6F8C">
      <w:pPr>
        <w:pStyle w:val="Pquestiontextpartsa"/>
      </w:pPr>
    </w:p>
    <w:p w14:paraId="0075E4A3" w14:textId="77777777" w:rsidR="006357C3" w:rsidRDefault="006357C3" w:rsidP="003D6F8C">
      <w:pPr>
        <w:pStyle w:val="Pquestiontextpartsa"/>
      </w:pPr>
    </w:p>
    <w:p w14:paraId="72604C90" w14:textId="0CA63E6C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 w:rsidRPr="00D012C9">
        <w:t xml:space="preserve">What is the change in the horizontal distance from the wall produced by this move? </w:t>
      </w:r>
      <w:r w:rsidR="00EB2CB2">
        <w:t>Round</w:t>
      </w:r>
      <w:r w:rsidRPr="00D012C9">
        <w:t xml:space="preserve"> your answer to </w:t>
      </w:r>
      <w:r w:rsidR="006357C3">
        <w:t>2</w:t>
      </w:r>
      <w:r w:rsidRPr="00D012C9">
        <w:t xml:space="preserve"> decimal places.</w:t>
      </w:r>
    </w:p>
    <w:p w14:paraId="45D0FE22" w14:textId="77777777" w:rsidR="006357C3" w:rsidRDefault="006357C3" w:rsidP="003D6F8C">
      <w:pPr>
        <w:pStyle w:val="Pquestiontextpartsa"/>
      </w:pPr>
    </w:p>
    <w:p w14:paraId="7DB22BAD" w14:textId="77777777" w:rsidR="006357C3" w:rsidRDefault="006357C3" w:rsidP="003D6F8C">
      <w:pPr>
        <w:pStyle w:val="Pquestiontextpartsa"/>
      </w:pPr>
    </w:p>
    <w:p w14:paraId="37428289" w14:textId="77777777" w:rsidR="006357C3" w:rsidRDefault="006357C3" w:rsidP="003D6F8C">
      <w:pPr>
        <w:pStyle w:val="Pquestiontextpartsa"/>
      </w:pPr>
    </w:p>
    <w:p w14:paraId="73662426" w14:textId="7388EA42" w:rsidR="003D6F8C" w:rsidRDefault="001C7D35" w:rsidP="003D6F8C">
      <w:pPr>
        <w:pStyle w:val="Pquestionheadingsx"/>
      </w:pPr>
      <w:r>
        <w:lastRenderedPageBreak/>
        <w:t>Question 38</w:t>
      </w:r>
      <w:r w:rsidR="003D6F8C">
        <w:tab/>
      </w:r>
      <w:r w:rsidR="003D6F8C" w:rsidRPr="00FA5C18">
        <w:rPr>
          <w:rStyle w:val="Cmarkslabel"/>
        </w:rPr>
        <w:t>4 marks</w:t>
      </w:r>
      <w:r w:rsidR="003D6F8C" w:rsidRPr="00FA5C18">
        <w:rPr>
          <w:rStyle w:val="Cmarkslabel"/>
        </w:rPr>
        <w:tab/>
      </w:r>
      <w:r w:rsidR="003D6F8C">
        <w:t>[6.4]</w:t>
      </w:r>
    </w:p>
    <w:p w14:paraId="3085BF1D" w14:textId="5F9FC14E" w:rsidR="003D6F8C" w:rsidRDefault="003D6F8C" w:rsidP="003D6F8C">
      <w:pPr>
        <w:pStyle w:val="Pquestiontextmainstem"/>
      </w:pPr>
      <w:r>
        <w:t>E</w:t>
      </w:r>
      <w:r w:rsidR="00205842">
        <w:t>d</w:t>
      </w:r>
      <w:r w:rsidR="00A514F8">
        <w:t xml:space="preserve"> </w:t>
      </w:r>
      <w:r>
        <w:t xml:space="preserve">hits </w:t>
      </w:r>
      <w:r w:rsidR="009F0CE5">
        <w:t>a</w:t>
      </w:r>
      <w:r>
        <w:t xml:space="preserve"> golf ball</w:t>
      </w:r>
      <w:r w:rsidR="009F0CE5">
        <w:t xml:space="preserve"> which </w:t>
      </w:r>
      <w:r w:rsidR="00205842">
        <w:t xml:space="preserve">lands on </w:t>
      </w:r>
      <w:r w:rsidR="009F0CE5">
        <w:t>the ground</w:t>
      </w:r>
      <w:r>
        <w:t xml:space="preserve"> </w:t>
      </w:r>
      <w:r w:rsidR="009F0CE5">
        <w:t>at some distance ahead</w:t>
      </w:r>
      <w:r>
        <w:t xml:space="preserve">. When </w:t>
      </w:r>
      <w:r w:rsidR="00205842">
        <w:t>Ed</w:t>
      </w:r>
      <w:r>
        <w:t xml:space="preserve"> looks at the ball</w:t>
      </w:r>
      <w:r w:rsidR="009F0CE5">
        <w:t>,</w:t>
      </w:r>
      <w:r>
        <w:t xml:space="preserve"> the angle of depression from his eyes to the ball is 0.5</w:t>
      </w:r>
      <w:r>
        <w:sym w:font="Symbol" w:char="F0B0"/>
      </w:r>
      <w:r>
        <w:t xml:space="preserve">. Ed’s eyes are 170 cm from the ground. </w:t>
      </w:r>
      <w:r w:rsidR="007D1111">
        <w:t>Round</w:t>
      </w:r>
      <w:r>
        <w:t xml:space="preserve"> your answer</w:t>
      </w:r>
      <w:r w:rsidR="009F0CE5">
        <w:t>s to the following questions</w:t>
      </w:r>
      <w:r>
        <w:t xml:space="preserve"> to </w:t>
      </w:r>
      <w:r w:rsidR="006357C3">
        <w:t>2</w:t>
      </w:r>
      <w:r>
        <w:t xml:space="preserve"> decimal places.</w:t>
      </w:r>
    </w:p>
    <w:p w14:paraId="16019860" w14:textId="3D4CD10F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>
        <w:t xml:space="preserve">How far away </w:t>
      </w:r>
      <w:r w:rsidR="007D1111">
        <w:t xml:space="preserve">in metres </w:t>
      </w:r>
      <w:r>
        <w:t>is Ed’s ball</w:t>
      </w:r>
      <w:r w:rsidR="00205842">
        <w:t xml:space="preserve"> from his eyes</w:t>
      </w:r>
      <w:r>
        <w:t>?</w:t>
      </w:r>
    </w:p>
    <w:p w14:paraId="533D1970" w14:textId="77777777" w:rsidR="006357C3" w:rsidRDefault="006357C3" w:rsidP="003D6F8C">
      <w:pPr>
        <w:pStyle w:val="Pquestiontextpartsa"/>
      </w:pPr>
    </w:p>
    <w:p w14:paraId="6A05B0C8" w14:textId="77777777" w:rsidR="006357C3" w:rsidRDefault="006357C3" w:rsidP="003D6F8C">
      <w:pPr>
        <w:pStyle w:val="Pquestiontextpartsa"/>
      </w:pPr>
    </w:p>
    <w:p w14:paraId="775BD35A" w14:textId="77777777" w:rsidR="006357C3" w:rsidRPr="00F86633" w:rsidRDefault="006357C3" w:rsidP="003D6F8C">
      <w:pPr>
        <w:pStyle w:val="Pquestiontextpartsa"/>
      </w:pPr>
    </w:p>
    <w:p w14:paraId="563F505F" w14:textId="4A71C041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 w:rsidRPr="00A54860">
        <w:t xml:space="preserve">When Ed </w:t>
      </w:r>
      <w:r w:rsidR="00205842">
        <w:t>has walked half-</w:t>
      </w:r>
      <w:r>
        <w:t>way to</w:t>
      </w:r>
      <w:r w:rsidR="00205842">
        <w:t>wards</w:t>
      </w:r>
      <w:r>
        <w:t xml:space="preserve"> his ball</w:t>
      </w:r>
      <w:r w:rsidR="00205842">
        <w:t>,</w:t>
      </w:r>
      <w:r>
        <w:t xml:space="preserve"> he looks at it again. What will be the angle of depression now, assuming </w:t>
      </w:r>
      <w:r w:rsidR="00205842">
        <w:t xml:space="preserve">that all </w:t>
      </w:r>
      <w:r>
        <w:t>the land is flat?</w:t>
      </w:r>
    </w:p>
    <w:p w14:paraId="03AD9D94" w14:textId="77777777" w:rsidR="006357C3" w:rsidRDefault="006357C3" w:rsidP="003D6F8C">
      <w:pPr>
        <w:pStyle w:val="Pquestiontextpartsa"/>
      </w:pPr>
    </w:p>
    <w:p w14:paraId="3682E54C" w14:textId="77777777" w:rsidR="006357C3" w:rsidRDefault="006357C3" w:rsidP="003D6F8C">
      <w:pPr>
        <w:pStyle w:val="Pquestiontextpartsa"/>
      </w:pPr>
    </w:p>
    <w:p w14:paraId="56A366BB" w14:textId="77777777" w:rsidR="006357C3" w:rsidRDefault="006357C3" w:rsidP="003D6F8C">
      <w:pPr>
        <w:pStyle w:val="Pquestiontextpartsa"/>
      </w:pPr>
    </w:p>
    <w:p w14:paraId="55FB40E0" w14:textId="395BC603" w:rsidR="003D6F8C" w:rsidRDefault="001C7D35" w:rsidP="003D6F8C">
      <w:pPr>
        <w:pStyle w:val="Pquestionheadingsx"/>
      </w:pPr>
      <w:r>
        <w:t>Question 39</w:t>
      </w:r>
      <w:r w:rsidR="003D6F8C">
        <w:tab/>
      </w:r>
      <w:r w:rsidR="003D6F8C" w:rsidRPr="00FA5C18">
        <w:rPr>
          <w:rStyle w:val="Cmarkslabel"/>
        </w:rPr>
        <w:t>3 marks</w:t>
      </w:r>
      <w:r w:rsidR="003D6F8C" w:rsidRPr="00FA5C18">
        <w:rPr>
          <w:rStyle w:val="Cmarkslabel"/>
        </w:rPr>
        <w:tab/>
      </w:r>
      <w:r w:rsidR="003D6F8C">
        <w:t>[6.6]</w:t>
      </w:r>
    </w:p>
    <w:p w14:paraId="22F4AE97" w14:textId="50533B86" w:rsidR="003D6F8C" w:rsidRDefault="003D6F8C" w:rsidP="00FF12C1">
      <w:pPr>
        <w:pStyle w:val="Pquestiontextmainstem"/>
      </w:pPr>
      <w:r>
        <w:t xml:space="preserve">Find the </w:t>
      </w:r>
      <w:r w:rsidR="00A1086A">
        <w:t>unknown</w:t>
      </w:r>
      <w:r>
        <w:t xml:space="preserve"> lengths, correct to </w:t>
      </w:r>
      <w:r w:rsidR="006357C3">
        <w:t>2</w:t>
      </w:r>
      <w:r>
        <w:t xml:space="preserve"> decimal places, in the following diagram.</w:t>
      </w:r>
    </w:p>
    <w:p w14:paraId="1FDA88D6" w14:textId="77777777" w:rsidR="003D6F8C" w:rsidRDefault="003D6F8C" w:rsidP="003D6F8C">
      <w:r>
        <w:rPr>
          <w:noProof/>
        </w:rPr>
        <w:drawing>
          <wp:inline distT="0" distB="0" distL="0" distR="0" wp14:anchorId="7AA8A203" wp14:editId="325C48F3">
            <wp:extent cx="1139825" cy="980440"/>
            <wp:effectExtent l="0" t="0" r="3175" b="10160"/>
            <wp:docPr id="98" name="Picture 98" descr="PM10_PR_Sem1A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M10_PR_Sem1A_0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F0C5" w14:textId="77777777" w:rsidR="006357C3" w:rsidRDefault="006357C3" w:rsidP="003D6F8C"/>
    <w:p w14:paraId="4D29916E" w14:textId="77777777" w:rsidR="006357C3" w:rsidRDefault="006357C3" w:rsidP="003D6F8C"/>
    <w:p w14:paraId="425B1894" w14:textId="77777777" w:rsidR="006357C3" w:rsidRDefault="006357C3" w:rsidP="003D6F8C"/>
    <w:p w14:paraId="1DC03324" w14:textId="21A31DE9" w:rsidR="003D6F8C" w:rsidRDefault="003D6F8C" w:rsidP="003D6F8C">
      <w:pPr>
        <w:pStyle w:val="Pquestionheadingsx"/>
      </w:pPr>
      <w:r>
        <w:t xml:space="preserve">Question </w:t>
      </w:r>
      <w:r w:rsidR="001C7D35">
        <w:t>40</w:t>
      </w:r>
      <w:r>
        <w:tab/>
      </w:r>
      <w:r w:rsidR="004E5365">
        <w:rPr>
          <w:rStyle w:val="Cmarkslabel"/>
        </w:rPr>
        <w:t>5</w:t>
      </w:r>
      <w:r w:rsidRPr="00FA5C18">
        <w:rPr>
          <w:rStyle w:val="Cmarkslabel"/>
        </w:rPr>
        <w:t xml:space="preserve"> marks</w:t>
      </w:r>
      <w:r w:rsidRPr="00FA5C18">
        <w:rPr>
          <w:rStyle w:val="Cmarkslabel"/>
        </w:rPr>
        <w:tab/>
      </w:r>
      <w:r>
        <w:t>[7.1]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7176A4CC" w14:textId="77777777" w:rsidR="003D6F8C" w:rsidRDefault="003D6F8C" w:rsidP="003D6F8C">
      <w:pPr>
        <w:pStyle w:val="Pquestiontextmainstem"/>
      </w:pPr>
      <w:r>
        <w:t>A cube has a side length of 6 cm.</w:t>
      </w:r>
    </w:p>
    <w:p w14:paraId="6F9D1334" w14:textId="559ECDA5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>
        <w:t>Find the exact length of the base diagonal.</w:t>
      </w:r>
    </w:p>
    <w:p w14:paraId="1C9A0F2E" w14:textId="77777777" w:rsidR="006357C3" w:rsidRDefault="006357C3" w:rsidP="003D6F8C">
      <w:pPr>
        <w:pStyle w:val="Pquestiontextpartsa"/>
      </w:pPr>
    </w:p>
    <w:p w14:paraId="630FE356" w14:textId="77777777" w:rsidR="006357C3" w:rsidRDefault="006357C3" w:rsidP="003D6F8C">
      <w:pPr>
        <w:pStyle w:val="Pquestiontextpartsa"/>
      </w:pPr>
    </w:p>
    <w:p w14:paraId="4D76D681" w14:textId="77777777" w:rsidR="006357C3" w:rsidRDefault="006357C3" w:rsidP="003D6F8C">
      <w:pPr>
        <w:pStyle w:val="Pquestiontextpartsa"/>
      </w:pPr>
    </w:p>
    <w:p w14:paraId="331DD4DA" w14:textId="77777777" w:rsidR="007D1111" w:rsidRDefault="007D1111" w:rsidP="003D6F8C">
      <w:pPr>
        <w:pStyle w:val="Pquestiontextpartsa"/>
      </w:pPr>
    </w:p>
    <w:p w14:paraId="77F69DB6" w14:textId="79685B42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>
        <w:t>Find the exact length of the body diagonal from the front left bottom corner to the back right top corner.</w:t>
      </w:r>
    </w:p>
    <w:p w14:paraId="3381FB7F" w14:textId="77777777" w:rsidR="006357C3" w:rsidRDefault="006357C3" w:rsidP="003D6F8C">
      <w:pPr>
        <w:pStyle w:val="Pquestiontextpartsa"/>
      </w:pPr>
    </w:p>
    <w:p w14:paraId="1A7B6CA4" w14:textId="77777777" w:rsidR="007D1111" w:rsidRDefault="007D1111" w:rsidP="003D6F8C">
      <w:pPr>
        <w:pStyle w:val="Pquestiontextpartsa"/>
      </w:pPr>
    </w:p>
    <w:p w14:paraId="3B5881C3" w14:textId="77777777" w:rsidR="006357C3" w:rsidRDefault="006357C3" w:rsidP="003D6F8C">
      <w:pPr>
        <w:pStyle w:val="Pquestiontextpartsa"/>
      </w:pPr>
    </w:p>
    <w:p w14:paraId="7391373A" w14:textId="77777777" w:rsidR="006357C3" w:rsidRDefault="006357C3" w:rsidP="003D6F8C">
      <w:pPr>
        <w:pStyle w:val="Pquestiontextpartsa"/>
      </w:pPr>
    </w:p>
    <w:p w14:paraId="4B0D37A4" w14:textId="09BF3FA0" w:rsidR="003D6F8C" w:rsidRDefault="003D6F8C" w:rsidP="003D6F8C">
      <w:pPr>
        <w:pStyle w:val="Pquestiontextpartsa"/>
      </w:pPr>
      <w:r w:rsidRPr="00E767B6">
        <w:rPr>
          <w:rStyle w:val="Pboldasis"/>
        </w:rPr>
        <w:t>(c)</w:t>
      </w:r>
      <w:r w:rsidR="006357C3">
        <w:tab/>
      </w:r>
      <w:r>
        <w:t xml:space="preserve">Find the angle, correct to </w:t>
      </w:r>
      <w:r w:rsidR="006357C3">
        <w:t>2</w:t>
      </w:r>
      <w:r>
        <w:t xml:space="preserve"> decimal places,</w:t>
      </w:r>
      <w:r w:rsidR="00205842">
        <w:t xml:space="preserve"> that</w:t>
      </w:r>
      <w:r>
        <w:t xml:space="preserve"> this body diagonal makes with the base.</w:t>
      </w:r>
    </w:p>
    <w:p w14:paraId="5D451B98" w14:textId="77777777" w:rsidR="006357C3" w:rsidRDefault="006357C3" w:rsidP="003D6F8C">
      <w:pPr>
        <w:pStyle w:val="Pquestiontextpartsa"/>
      </w:pPr>
    </w:p>
    <w:p w14:paraId="250095DF" w14:textId="77777777" w:rsidR="006357C3" w:rsidRDefault="006357C3" w:rsidP="003D6F8C">
      <w:pPr>
        <w:pStyle w:val="Pquestiontextpartsa"/>
      </w:pPr>
    </w:p>
    <w:p w14:paraId="2499CCF4" w14:textId="77777777" w:rsidR="006357C3" w:rsidRDefault="006357C3" w:rsidP="003D6F8C">
      <w:pPr>
        <w:pStyle w:val="Pquestiontextpartsa"/>
      </w:pPr>
    </w:p>
    <w:p w14:paraId="551C7767" w14:textId="0B36D5CF" w:rsidR="003D6F8C" w:rsidRDefault="001C7D35" w:rsidP="003D6F8C">
      <w:pPr>
        <w:pStyle w:val="Pquestionheadingsx"/>
      </w:pPr>
      <w:r>
        <w:lastRenderedPageBreak/>
        <w:t>Question 41</w:t>
      </w:r>
      <w:r w:rsidR="003D6F8C">
        <w:tab/>
      </w:r>
      <w:r w:rsidR="003D6F8C" w:rsidRPr="00FA5C18">
        <w:rPr>
          <w:rStyle w:val="Cmarkslabel"/>
        </w:rPr>
        <w:t>6 marks</w:t>
      </w:r>
      <w:r w:rsidR="003D6F8C" w:rsidRPr="00FA5C18">
        <w:rPr>
          <w:rStyle w:val="Cmarkslabel"/>
        </w:rPr>
        <w:tab/>
      </w:r>
      <w:r w:rsidR="003D6F8C">
        <w:t>[7.3]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401D88AE" w14:textId="7A308902" w:rsidR="003D6F8C" w:rsidRDefault="003D6F8C" w:rsidP="003D6F8C">
      <w:pPr>
        <w:pStyle w:val="Pquestiontextmainstem"/>
      </w:pPr>
      <w:r>
        <w:t xml:space="preserve">Solve the following, </w:t>
      </w:r>
      <w:r w:rsidR="00A1086A">
        <w:t>round</w:t>
      </w:r>
      <w:r>
        <w:t xml:space="preserve">ing </w:t>
      </w:r>
      <w:r w:rsidR="00C62CF4">
        <w:t>answers to 2</w:t>
      </w:r>
      <w:r>
        <w:t xml:space="preserve"> decimal places where appropriate.</w:t>
      </w:r>
    </w:p>
    <w:p w14:paraId="48114205" w14:textId="6BA594A7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6357C3">
        <w:tab/>
      </w:r>
      <w:r>
        <w:t>3sin</w:t>
      </w:r>
      <w:r w:rsidR="006357C3">
        <w:t>(</w:t>
      </w:r>
      <w:r w:rsidRPr="00525E45">
        <w:rPr>
          <w:rStyle w:val="Cmathsexpressions"/>
        </w:rPr>
        <w:t>x</w:t>
      </w:r>
      <w:r w:rsidR="006357C3">
        <w:t xml:space="preserve">) </w:t>
      </w:r>
      <w:r>
        <w:t>+ 2 = 0</w:t>
      </w:r>
    </w:p>
    <w:p w14:paraId="7DF09BE3" w14:textId="77777777" w:rsidR="00C62CF4" w:rsidRDefault="00C62CF4" w:rsidP="003D6F8C">
      <w:pPr>
        <w:pStyle w:val="Pquestiontextpartsa"/>
      </w:pPr>
    </w:p>
    <w:p w14:paraId="20401460" w14:textId="77777777" w:rsidR="00C62CF4" w:rsidRDefault="00C62CF4" w:rsidP="003D6F8C">
      <w:pPr>
        <w:pStyle w:val="Pquestiontextpartsa"/>
      </w:pPr>
    </w:p>
    <w:p w14:paraId="591E863E" w14:textId="4ADE7D9A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6357C3">
        <w:tab/>
      </w:r>
      <w:r w:rsidR="006357C3" w:rsidRPr="00353DC2">
        <w:rPr>
          <w:position w:val="-24"/>
        </w:rPr>
        <w:object w:dxaOrig="1440" w:dyaOrig="640" w14:anchorId="058E47D2">
          <v:shape id="_x0000_i1044" type="#_x0000_t75" style="width:1in;height:33.65pt" o:ole="">
            <v:imagedata r:id="rId66" o:title=""/>
          </v:shape>
          <o:OLEObject Type="Embed" ProgID="Equation.DSMT4" ShapeID="_x0000_i1044" DrawAspect="Content" ObjectID="_1538922684" r:id="rId67"/>
        </w:object>
      </w:r>
      <w:r>
        <w:t>, 0</w:t>
      </w:r>
      <w:r>
        <w:sym w:font="Symbol" w:char="F0B0"/>
      </w:r>
      <w:r>
        <w:t xml:space="preserve"> </w:t>
      </w:r>
      <w:r>
        <w:sym w:font="Symbol" w:char="F0A3"/>
      </w:r>
      <w:r>
        <w:t xml:space="preserve"> </w:t>
      </w:r>
      <w:r w:rsidRPr="00525E45">
        <w:rPr>
          <w:rStyle w:val="Cmathsexpressions"/>
        </w:rPr>
        <w:t>x</w:t>
      </w:r>
      <w:r>
        <w:t xml:space="preserve"> </w:t>
      </w:r>
      <w:r>
        <w:sym w:font="Symbol" w:char="F0A3"/>
      </w:r>
      <w:r>
        <w:t xml:space="preserve"> 360</w:t>
      </w:r>
      <w:r>
        <w:sym w:font="Symbol" w:char="F0B0"/>
      </w:r>
    </w:p>
    <w:p w14:paraId="12995A44" w14:textId="77777777" w:rsidR="00C62CF4" w:rsidRDefault="00C62CF4" w:rsidP="003D6F8C">
      <w:pPr>
        <w:pStyle w:val="Pquestiontextpartsa"/>
      </w:pPr>
    </w:p>
    <w:p w14:paraId="555A6CB5" w14:textId="77777777" w:rsidR="00C62CF4" w:rsidRDefault="00C62CF4" w:rsidP="003D6F8C">
      <w:pPr>
        <w:pStyle w:val="Pquestiontextpartsa"/>
      </w:pPr>
    </w:p>
    <w:p w14:paraId="0310DCDB" w14:textId="38CECB1B" w:rsidR="003D6F8C" w:rsidRDefault="003D6F8C" w:rsidP="003D6F8C">
      <w:pPr>
        <w:pStyle w:val="Pquestiontextpartsa"/>
      </w:pPr>
      <w:r w:rsidRPr="00E767B6">
        <w:rPr>
          <w:rStyle w:val="Pboldasis"/>
        </w:rPr>
        <w:t>(c)</w:t>
      </w:r>
      <w:r w:rsidR="006357C3">
        <w:tab/>
      </w:r>
      <w:r>
        <w:t>2cos</w:t>
      </w:r>
      <w:r w:rsidR="006357C3">
        <w:t>(</w:t>
      </w:r>
      <w:r w:rsidRPr="00525E45">
        <w:rPr>
          <w:rStyle w:val="Cmathsexpressions"/>
        </w:rPr>
        <w:t>x</w:t>
      </w:r>
      <w:r w:rsidR="006357C3" w:rsidRPr="006357C3">
        <w:t>)</w:t>
      </w:r>
      <w:r>
        <w:t xml:space="preserve"> = 1, 0</w:t>
      </w:r>
      <w:r>
        <w:sym w:font="Symbol" w:char="F0B0"/>
      </w:r>
      <w:r>
        <w:t xml:space="preserve"> </w:t>
      </w:r>
      <w:r>
        <w:sym w:font="Symbol" w:char="F0A3"/>
      </w:r>
      <w:r>
        <w:t xml:space="preserve"> </w:t>
      </w:r>
      <w:r w:rsidRPr="00525E45">
        <w:rPr>
          <w:rStyle w:val="Cmathsexpressions"/>
        </w:rPr>
        <w:t>x</w:t>
      </w:r>
      <w:r>
        <w:t xml:space="preserve"> </w:t>
      </w:r>
      <w:r>
        <w:sym w:font="Symbol" w:char="F0A3"/>
      </w:r>
      <w:r>
        <w:t xml:space="preserve"> 720</w:t>
      </w:r>
      <w:r>
        <w:sym w:font="Symbol" w:char="F0B0"/>
      </w:r>
    </w:p>
    <w:p w14:paraId="20288D7D" w14:textId="77777777" w:rsidR="00C62CF4" w:rsidRDefault="00C62CF4" w:rsidP="003D6F8C">
      <w:pPr>
        <w:pStyle w:val="Pquestiontextpartsa"/>
      </w:pPr>
    </w:p>
    <w:p w14:paraId="090940B0" w14:textId="77777777" w:rsidR="00C62CF4" w:rsidRDefault="00C62CF4" w:rsidP="003D6F8C">
      <w:pPr>
        <w:pStyle w:val="Pquestiontextpartsa"/>
      </w:pPr>
    </w:p>
    <w:p w14:paraId="38F5795A" w14:textId="477F43BE" w:rsidR="003D6F8C" w:rsidRDefault="001C7D35" w:rsidP="003D6F8C">
      <w:pPr>
        <w:pStyle w:val="Pquestionheadingsx"/>
      </w:pPr>
      <w:r>
        <w:t>Question 42</w:t>
      </w:r>
      <w:r w:rsidR="003D6F8C">
        <w:tab/>
      </w:r>
      <w:r w:rsidR="004E5365">
        <w:rPr>
          <w:rStyle w:val="Cmarkslabel"/>
        </w:rPr>
        <w:t>6</w:t>
      </w:r>
      <w:r w:rsidR="003D6F8C" w:rsidRPr="00FA5C18">
        <w:rPr>
          <w:rStyle w:val="Cmarkslabel"/>
        </w:rPr>
        <w:t xml:space="preserve"> marks</w:t>
      </w:r>
      <w:r w:rsidR="003D6F8C" w:rsidRPr="00FA5C18">
        <w:rPr>
          <w:rStyle w:val="Cmarkslabel"/>
        </w:rPr>
        <w:tab/>
      </w:r>
      <w:r w:rsidR="003D6F8C">
        <w:t>[7.4]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3C3D4997" w14:textId="4830C2B2" w:rsidR="003D6F8C" w:rsidRDefault="003D6F8C" w:rsidP="003D6F8C">
      <w:pPr>
        <w:pStyle w:val="Pquestiontextmainstem"/>
      </w:pPr>
      <w:r>
        <w:t xml:space="preserve">Find the </w:t>
      </w:r>
      <w:r w:rsidR="00F5327D">
        <w:t>unknown</w:t>
      </w:r>
      <w:r>
        <w:t xml:space="preserve"> values in the following triangles. Where appropriate, </w:t>
      </w:r>
      <w:r w:rsidR="00F5327D">
        <w:t>round</w:t>
      </w:r>
      <w:r>
        <w:t xml:space="preserve"> lengths to </w:t>
      </w:r>
      <w:r w:rsidR="00C62CF4">
        <w:t>2 </w:t>
      </w:r>
      <w:r>
        <w:t>de</w:t>
      </w:r>
      <w:r w:rsidR="00F5327D">
        <w:t xml:space="preserve">cimal places and angles </w:t>
      </w:r>
      <w:r>
        <w:t xml:space="preserve">to </w:t>
      </w:r>
      <w:r w:rsidR="00C62CF4">
        <w:t>1</w:t>
      </w:r>
      <w:r>
        <w:t xml:space="preserve"> decimal place.</w:t>
      </w:r>
    </w:p>
    <w:p w14:paraId="163CF2CF" w14:textId="4B99C537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Pr="009F41A7">
        <w:tab/>
      </w:r>
    </w:p>
    <w:p w14:paraId="611E28F1" w14:textId="652FA7D8" w:rsidR="00C62CF4" w:rsidRDefault="00F5327D" w:rsidP="003D6F8C">
      <w:pPr>
        <w:pStyle w:val="Pquestiontextpartsa"/>
      </w:pPr>
      <w:r w:rsidRPr="009F41A7">
        <w:rPr>
          <w:noProof/>
        </w:rPr>
        <w:drawing>
          <wp:inline distT="0" distB="0" distL="0" distR="0" wp14:anchorId="7046F3A4" wp14:editId="6CFDC32D">
            <wp:extent cx="1457960" cy="424180"/>
            <wp:effectExtent l="0" t="0" r="0" b="7620"/>
            <wp:docPr id="99" name="Picture 99" descr="PM10_PR_Sem1A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M10_PR_Sem1A_0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C362" w14:textId="77777777" w:rsidR="00C62CF4" w:rsidRDefault="00C62CF4" w:rsidP="003D6F8C">
      <w:pPr>
        <w:pStyle w:val="Pquestiontextpartsa"/>
      </w:pPr>
    </w:p>
    <w:p w14:paraId="69A06593" w14:textId="77777777" w:rsidR="00C62CF4" w:rsidRPr="009F41A7" w:rsidRDefault="00C62CF4" w:rsidP="003D6F8C">
      <w:pPr>
        <w:pStyle w:val="Pquestiontextpartsa"/>
      </w:pPr>
    </w:p>
    <w:p w14:paraId="3B3BB795" w14:textId="44D94702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Pr="009F41A7">
        <w:tab/>
      </w:r>
    </w:p>
    <w:p w14:paraId="5D15969E" w14:textId="5E8603CF" w:rsidR="00C62CF4" w:rsidRDefault="00F5327D" w:rsidP="003D6F8C">
      <w:pPr>
        <w:pStyle w:val="Pquestiontextpartsa"/>
      </w:pPr>
      <w:r w:rsidRPr="009F41A7">
        <w:rPr>
          <w:noProof/>
        </w:rPr>
        <w:drawing>
          <wp:inline distT="0" distB="0" distL="0" distR="0" wp14:anchorId="564D09E5" wp14:editId="64816D08">
            <wp:extent cx="1377950" cy="795020"/>
            <wp:effectExtent l="0" t="0" r="0" b="0"/>
            <wp:docPr id="100" name="Picture 100" descr="PM10_PR_Sem1A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M10_PR_Sem1A_0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1108" w14:textId="77777777" w:rsidR="00C62CF4" w:rsidRDefault="00C62CF4" w:rsidP="003D6F8C">
      <w:pPr>
        <w:pStyle w:val="Pquestiontextpartsa"/>
      </w:pPr>
    </w:p>
    <w:p w14:paraId="06FC71AE" w14:textId="77777777" w:rsidR="00C62CF4" w:rsidRDefault="00C62CF4" w:rsidP="003D6F8C">
      <w:pPr>
        <w:pStyle w:val="Pquestiontextpartsa"/>
      </w:pPr>
    </w:p>
    <w:p w14:paraId="7CFE946F" w14:textId="1F502F72" w:rsidR="003D6F8C" w:rsidRDefault="001C7D35" w:rsidP="003D6F8C">
      <w:pPr>
        <w:pStyle w:val="Pquestionheadingsx"/>
      </w:pPr>
      <w:r>
        <w:t>Question 43</w:t>
      </w:r>
      <w:r w:rsidR="003D6F8C">
        <w:tab/>
      </w:r>
      <w:r w:rsidR="004E5365">
        <w:rPr>
          <w:rStyle w:val="Cmarkslabel"/>
        </w:rPr>
        <w:t>3</w:t>
      </w:r>
      <w:r w:rsidR="003D6F8C" w:rsidRPr="00FA5C18">
        <w:rPr>
          <w:rStyle w:val="Cmarkslabel"/>
        </w:rPr>
        <w:t xml:space="preserve"> marks</w:t>
      </w:r>
      <w:r w:rsidR="003D6F8C" w:rsidRPr="00FA5C18">
        <w:rPr>
          <w:rStyle w:val="Cmarkslabel"/>
        </w:rPr>
        <w:tab/>
      </w:r>
      <w:r w:rsidR="003D6F8C">
        <w:t>[7.6]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4D916733" w14:textId="38F7A316" w:rsidR="003D6F8C" w:rsidRDefault="003D6F8C" w:rsidP="00F5327D">
      <w:pPr>
        <w:pStyle w:val="Pquestiontextmainstem"/>
      </w:pPr>
      <w:r>
        <w:t>Find the area en</w:t>
      </w:r>
      <w:r w:rsidR="00C62CF4">
        <w:t xml:space="preserve">closed by the following figure, </w:t>
      </w:r>
      <w:r>
        <w:t>correct to the nearest cm</w:t>
      </w:r>
      <w:r w:rsidRPr="00525E45">
        <w:rPr>
          <w:rStyle w:val="Csuperscript"/>
        </w:rPr>
        <w:t>2</w:t>
      </w:r>
      <w:r>
        <w:t>.</w:t>
      </w:r>
    </w:p>
    <w:p w14:paraId="5E30F98D" w14:textId="77777777" w:rsidR="003D6F8C" w:rsidRDefault="003D6F8C" w:rsidP="003D6F8C">
      <w:r>
        <w:rPr>
          <w:noProof/>
        </w:rPr>
        <w:drawing>
          <wp:inline distT="0" distB="0" distL="0" distR="0" wp14:anchorId="7902463B" wp14:editId="674D3E84">
            <wp:extent cx="1483995" cy="1047115"/>
            <wp:effectExtent l="0" t="0" r="0" b="0"/>
            <wp:docPr id="101" name="Picture 101" descr="PM10_PR_Sem1A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M10_PR_Sem1A_0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63CE" w14:textId="77777777" w:rsidR="00C62CF4" w:rsidRDefault="00C62CF4" w:rsidP="003D6F8C"/>
    <w:p w14:paraId="01597D07" w14:textId="77777777" w:rsidR="00C62CF4" w:rsidRDefault="00C62CF4" w:rsidP="003D6F8C"/>
    <w:p w14:paraId="430346C0" w14:textId="77777777" w:rsidR="00C62CF4" w:rsidRDefault="00C62CF4" w:rsidP="003D6F8C"/>
    <w:p w14:paraId="17E270E3" w14:textId="05D6C846" w:rsidR="003D6F8C" w:rsidRDefault="00364464" w:rsidP="00205842">
      <w:pPr>
        <w:pStyle w:val="Psectionresults"/>
        <w:spacing w:before="240" w:after="0"/>
      </w:pPr>
      <w:r>
        <w:t>Short answer results: ___ / 1</w:t>
      </w:r>
      <w:r w:rsidR="00487719">
        <w:t>10</w:t>
      </w:r>
    </w:p>
    <w:p w14:paraId="6511860F" w14:textId="77777777" w:rsidR="003D6F8C" w:rsidRDefault="003D6F8C" w:rsidP="003D6F8C">
      <w:pPr>
        <w:pStyle w:val="Psectionheading"/>
      </w:pPr>
      <w:r>
        <w:lastRenderedPageBreak/>
        <w:t>Extended answer section</w:t>
      </w:r>
    </w:p>
    <w:p w14:paraId="760A6247" w14:textId="242A030A" w:rsidR="007704E4" w:rsidRPr="007704E4" w:rsidRDefault="007704E4" w:rsidP="007704E4">
      <w:pPr>
        <w:pStyle w:val="Pquestionheadingsx1stafterhead"/>
      </w:pPr>
      <w:r>
        <w:t>Question 44</w:t>
      </w:r>
      <w:r>
        <w:tab/>
      </w:r>
      <w:r>
        <w:rPr>
          <w:rStyle w:val="Cmarkslabel"/>
        </w:rPr>
        <w:t>3</w:t>
      </w:r>
      <w:r w:rsidRPr="00C62CF4">
        <w:rPr>
          <w:rStyle w:val="Cmarkslabel"/>
        </w:rPr>
        <w:t xml:space="preserve"> marks</w:t>
      </w:r>
      <w:r w:rsidRPr="00C62CF4">
        <w:tab/>
        <w:t>[</w:t>
      </w:r>
      <w:r>
        <w:t>1.6</w:t>
      </w:r>
      <w:r w:rsidRPr="00C62CF4">
        <w:t>]</w:t>
      </w:r>
    </w:p>
    <w:p w14:paraId="0769280C" w14:textId="5A8AEF7F" w:rsidR="007704E4" w:rsidRPr="00C62CF4" w:rsidRDefault="007704E4" w:rsidP="007704E4">
      <w:pPr>
        <w:pStyle w:val="Pquestiontextmainstem"/>
      </w:pPr>
      <w:r w:rsidRPr="00C62CF4">
        <w:t>To celebrate the Presidents Cup Golf Tournament</w:t>
      </w:r>
      <w:r>
        <w:t>,</w:t>
      </w:r>
      <w:r w:rsidRPr="00C62CF4">
        <w:t xml:space="preserve"> Australia Post issued a set of stamps. Some of the stamps had a face value of $0.60 and another had a face value of $1.65. Greg paid $53.25 for 45 stamps. How many of </w:t>
      </w:r>
      <w:r w:rsidR="00205842">
        <w:t>the two kinds of stamp</w:t>
      </w:r>
      <w:r w:rsidRPr="00C62CF4">
        <w:t xml:space="preserve"> did he purchase?</w:t>
      </w:r>
    </w:p>
    <w:p w14:paraId="6831F733" w14:textId="77777777" w:rsidR="007704E4" w:rsidRDefault="007704E4" w:rsidP="007704E4">
      <w:pPr>
        <w:pStyle w:val="PNotetodesigner"/>
      </w:pPr>
      <w:r>
        <w:rPr>
          <w:noProof/>
          <w:lang w:eastAsia="en-AU"/>
        </w:rPr>
        <w:drawing>
          <wp:inline distT="0" distB="0" distL="0" distR="0" wp14:anchorId="5FE54B1F" wp14:editId="7A7FDE2B">
            <wp:extent cx="778325" cy="1080000"/>
            <wp:effectExtent l="0" t="0" r="3175" b="6350"/>
            <wp:docPr id="2" name="Picture 2" descr="Macintosh HD:Users:lizwaud:Desktop:PM10_2ed:eBook:Batch1_ChTests:Artwork_Chapter tests and exams:Artwork to be placed:newAW_Sem1Exam:PM2e_10_EB_SE1E_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izwaud:Desktop:PM10_2ed:eBook:Batch1_ChTests:Artwork_Chapter tests and exams:Artwork to be placed:newAW_Sem1Exam:PM2e_10_EB_SE1E_01a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167B05C5" wp14:editId="08990A7F">
            <wp:extent cx="778324" cy="1080000"/>
            <wp:effectExtent l="0" t="0" r="9525" b="0"/>
            <wp:docPr id="3" name="Picture 3" descr="Macintosh HD:Users:lizwaud:Desktop:PM10_2ed:eBook:Batch1_ChTests:Artwork_Chapter tests and exams:Artwork to be placed:newAW_Sem1Exam:PM2e_10_EB_SE1E_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izwaud:Desktop:PM10_2ed:eBook:Batch1_ChTests:Artwork_Chapter tests and exams:Artwork to be placed:newAW_Sem1Exam:PM2e_10_EB_SE1E_01b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2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723458E4" wp14:editId="5D4309DA">
            <wp:extent cx="778323" cy="1080000"/>
            <wp:effectExtent l="0" t="0" r="3175" b="6350"/>
            <wp:docPr id="4" name="Picture 4" descr="Macintosh HD:Users:lizwaud:Desktop:PM10_2ed:eBook:Batch1_ChTests:Artwork_Chapter tests and exams:Artwork to be placed:newAW_Sem1Exam:PM2e_10_EB_SE1E_0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izwaud:Desktop:PM10_2ed:eBook:Batch1_ChTests:Artwork_Chapter tests and exams:Artwork to be placed:newAW_Sem1Exam:PM2e_10_EB_SE1E_01c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2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6FDDE71B" wp14:editId="2EF7DAC4">
            <wp:extent cx="773276" cy="1080000"/>
            <wp:effectExtent l="0" t="0" r="0" b="0"/>
            <wp:docPr id="5" name="Picture 5" descr="Macintosh HD:Users:lizwaud:Desktop:PM10_2ed:eBook:Batch1_ChTests:Artwork_Chapter tests and exams:Artwork to be placed:newAW_Sem1Exam:PM2e_10_EB_SE1E_0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izwaud:Desktop:PM10_2ed:eBook:Batch1_ChTests:Artwork_Chapter tests and exams:Artwork to be placed:newAW_Sem1Exam:PM2e_10_EB_SE1E_01d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F561" w14:textId="77777777" w:rsidR="007704E4" w:rsidRDefault="007704E4" w:rsidP="003D6F8C">
      <w:pPr>
        <w:pStyle w:val="Pquestionheadingsx1stafterhead"/>
      </w:pPr>
    </w:p>
    <w:p w14:paraId="0C53B41F" w14:textId="77777777" w:rsidR="004A0E02" w:rsidRDefault="004A0E02" w:rsidP="003D6F8C">
      <w:pPr>
        <w:pStyle w:val="Pquestionheadingsx1stafterhead"/>
      </w:pPr>
    </w:p>
    <w:p w14:paraId="0231B16D" w14:textId="77777777" w:rsidR="004A0E02" w:rsidRDefault="004A0E02" w:rsidP="003D6F8C">
      <w:pPr>
        <w:pStyle w:val="Pquestionheadingsx1stafterhead"/>
      </w:pPr>
    </w:p>
    <w:p w14:paraId="477063DC" w14:textId="77777777" w:rsidR="004A0E02" w:rsidRDefault="004A0E02" w:rsidP="003D6F8C">
      <w:pPr>
        <w:pStyle w:val="Pquestionheadingsx1stafterhead"/>
      </w:pPr>
    </w:p>
    <w:p w14:paraId="6C50E63B" w14:textId="37632A8D" w:rsidR="003D6F8C" w:rsidRPr="00C62CF4" w:rsidRDefault="001C7D35" w:rsidP="003D6F8C">
      <w:pPr>
        <w:pStyle w:val="Pquestionheadingsx1stafterhead"/>
      </w:pPr>
      <w:r>
        <w:t>Question 4</w:t>
      </w:r>
      <w:r w:rsidR="007704E4">
        <w:t>5</w:t>
      </w:r>
      <w:r w:rsidR="003D6F8C" w:rsidRPr="00C62CF4">
        <w:tab/>
      </w:r>
      <w:r w:rsidR="00515AC5">
        <w:rPr>
          <w:rStyle w:val="Cmarkslabel"/>
        </w:rPr>
        <w:t>9</w:t>
      </w:r>
      <w:r w:rsidR="003D6F8C" w:rsidRPr="00C62CF4">
        <w:rPr>
          <w:rStyle w:val="Cmarkslabel"/>
        </w:rPr>
        <w:t xml:space="preserve"> marks</w:t>
      </w:r>
      <w:r w:rsidR="003D6F8C" w:rsidRPr="00C62CF4">
        <w:tab/>
        <w:t>[</w:t>
      </w:r>
      <w:r w:rsidR="00C51C64">
        <w:t>3.1, 5.3</w:t>
      </w:r>
      <w:r w:rsidR="003D6F8C" w:rsidRPr="00C62CF4">
        <w:t>]</w:t>
      </w:r>
    </w:p>
    <w:p w14:paraId="12112CD7" w14:textId="77777777" w:rsidR="007704E4" w:rsidRDefault="003D6F8C" w:rsidP="007704E4">
      <w:pPr>
        <w:pStyle w:val="Pquestiontextmainstem"/>
      </w:pPr>
      <w:r w:rsidRPr="00C62CF4">
        <w:t>A rectangular prism has a length 7 cm greater than its heigh</w:t>
      </w:r>
      <w:r w:rsidR="00C74909">
        <w:t>t and a width 3 cm greater than</w:t>
      </w:r>
      <w:r w:rsidR="00C74909">
        <w:br/>
      </w:r>
      <w:r w:rsidRPr="00C62CF4">
        <w:t>its height.</w:t>
      </w:r>
    </w:p>
    <w:p w14:paraId="0E317CE6" w14:textId="37F1E4A9" w:rsidR="003D6F8C" w:rsidRDefault="003D6F8C" w:rsidP="007704E4">
      <w:pPr>
        <w:pStyle w:val="Pquestiontextpartsa"/>
      </w:pPr>
      <w:r w:rsidRPr="00C62CF4">
        <w:rPr>
          <w:rStyle w:val="Pboldasis"/>
        </w:rPr>
        <w:t>(</w:t>
      </w:r>
      <w:r w:rsidR="007704E4">
        <w:rPr>
          <w:rStyle w:val="Pboldasis"/>
        </w:rPr>
        <w:t>a</w:t>
      </w:r>
      <w:r w:rsidRPr="00C62CF4">
        <w:rPr>
          <w:rStyle w:val="Pboldasis"/>
        </w:rPr>
        <w:t>)</w:t>
      </w:r>
      <w:r w:rsidRPr="00C62CF4">
        <w:tab/>
        <w:t xml:space="preserve">Draw a diagram showing this information. Use </w:t>
      </w:r>
      <w:r w:rsidRPr="00C62CF4">
        <w:rPr>
          <w:rStyle w:val="Cmathsexpressions"/>
        </w:rPr>
        <w:t>h</w:t>
      </w:r>
      <w:r w:rsidRPr="00C62CF4">
        <w:t xml:space="preserve"> to represent height.</w:t>
      </w:r>
    </w:p>
    <w:p w14:paraId="2209F655" w14:textId="77777777" w:rsidR="00C62CF4" w:rsidRDefault="00C62CF4" w:rsidP="003D6F8C">
      <w:pPr>
        <w:pStyle w:val="Pquestiontextpartsi"/>
      </w:pPr>
    </w:p>
    <w:p w14:paraId="57CA4635" w14:textId="77777777" w:rsidR="00C62CF4" w:rsidRDefault="00C62CF4" w:rsidP="003D6F8C">
      <w:pPr>
        <w:pStyle w:val="Pquestiontextpartsi"/>
      </w:pPr>
    </w:p>
    <w:p w14:paraId="573874E4" w14:textId="77777777" w:rsidR="00927EA8" w:rsidRPr="00C62CF4" w:rsidRDefault="00927EA8" w:rsidP="003D6F8C">
      <w:pPr>
        <w:pStyle w:val="Pquestiontextpartsi"/>
      </w:pPr>
    </w:p>
    <w:p w14:paraId="1B9133BC" w14:textId="09B6BCF3" w:rsidR="003D6F8C" w:rsidRDefault="003D6F8C" w:rsidP="007704E4">
      <w:pPr>
        <w:pStyle w:val="Pquestiontextpartsa"/>
      </w:pPr>
      <w:r w:rsidRPr="00C62CF4">
        <w:rPr>
          <w:rStyle w:val="Pboldasis"/>
        </w:rPr>
        <w:t>(</w:t>
      </w:r>
      <w:r w:rsidR="007704E4">
        <w:rPr>
          <w:rStyle w:val="Pboldasis"/>
        </w:rPr>
        <w:t>b</w:t>
      </w:r>
      <w:r w:rsidR="00C62CF4">
        <w:rPr>
          <w:rStyle w:val="Pboldasis"/>
        </w:rPr>
        <w:t>)</w:t>
      </w:r>
      <w:r w:rsidRPr="00C62CF4">
        <w:rPr>
          <w:rStyle w:val="Pboldasis"/>
        </w:rPr>
        <w:tab/>
      </w:r>
      <w:r w:rsidRPr="00C62CF4">
        <w:t>Write an expression in factorised form to represent the volume of the prism.</w:t>
      </w:r>
    </w:p>
    <w:p w14:paraId="04E043AA" w14:textId="77777777" w:rsidR="00C62CF4" w:rsidRDefault="00C62CF4" w:rsidP="003D6F8C">
      <w:pPr>
        <w:pStyle w:val="Pquestiontextpartsi"/>
      </w:pPr>
    </w:p>
    <w:p w14:paraId="2BE925E5" w14:textId="77777777" w:rsidR="00927EA8" w:rsidRPr="00C62CF4" w:rsidRDefault="00927EA8" w:rsidP="003D6F8C">
      <w:pPr>
        <w:pStyle w:val="Pquestiontextpartsi"/>
      </w:pPr>
    </w:p>
    <w:p w14:paraId="2C7A8545" w14:textId="12784F97" w:rsidR="003D6F8C" w:rsidRDefault="003D6F8C" w:rsidP="007704E4">
      <w:pPr>
        <w:pStyle w:val="Pquestiontextpartsa"/>
      </w:pPr>
      <w:r w:rsidRPr="00C62CF4">
        <w:rPr>
          <w:rStyle w:val="Pboldasis"/>
        </w:rPr>
        <w:t>(</w:t>
      </w:r>
      <w:r w:rsidR="007704E4">
        <w:rPr>
          <w:rStyle w:val="Pboldasis"/>
        </w:rPr>
        <w:t>c</w:t>
      </w:r>
      <w:r w:rsidRPr="00C62CF4">
        <w:rPr>
          <w:rStyle w:val="Pboldasis"/>
        </w:rPr>
        <w:t>)</w:t>
      </w:r>
      <w:r w:rsidRPr="00C62CF4">
        <w:tab/>
        <w:t>Expand and simplify the expression for volume.</w:t>
      </w:r>
    </w:p>
    <w:p w14:paraId="5B7ED2AA" w14:textId="77777777" w:rsidR="00C62CF4" w:rsidRDefault="00C62CF4" w:rsidP="003D6F8C">
      <w:pPr>
        <w:pStyle w:val="Pquestiontextpartsi"/>
      </w:pPr>
    </w:p>
    <w:p w14:paraId="2A907254" w14:textId="77777777" w:rsidR="00C62CF4" w:rsidRDefault="00C62CF4" w:rsidP="003D6F8C">
      <w:pPr>
        <w:pStyle w:val="Pquestiontextpartsi"/>
      </w:pPr>
    </w:p>
    <w:p w14:paraId="1BCE5FA8" w14:textId="77777777" w:rsidR="00927EA8" w:rsidRPr="00C62CF4" w:rsidRDefault="00927EA8" w:rsidP="003D6F8C">
      <w:pPr>
        <w:pStyle w:val="Pquestiontextpartsi"/>
      </w:pPr>
    </w:p>
    <w:p w14:paraId="735776F7" w14:textId="15475339" w:rsidR="003D6F8C" w:rsidRDefault="003D6F8C" w:rsidP="007704E4">
      <w:pPr>
        <w:pStyle w:val="Pquestiontextpartsa"/>
      </w:pPr>
      <w:r w:rsidRPr="00C62CF4">
        <w:rPr>
          <w:rStyle w:val="Pboldasis"/>
        </w:rPr>
        <w:t>(</w:t>
      </w:r>
      <w:r w:rsidR="007704E4">
        <w:rPr>
          <w:rStyle w:val="Pboldasis"/>
        </w:rPr>
        <w:t>d</w:t>
      </w:r>
      <w:r w:rsidRPr="00C62CF4">
        <w:rPr>
          <w:rStyle w:val="Pboldasis"/>
        </w:rPr>
        <w:t>)</w:t>
      </w:r>
      <w:r w:rsidRPr="00C62CF4">
        <w:tab/>
      </w:r>
      <w:r w:rsidR="00515AC5">
        <w:t>U</w:t>
      </w:r>
      <w:r w:rsidRPr="00C62CF4">
        <w:t xml:space="preserve">se your answer to part </w:t>
      </w:r>
      <w:r w:rsidRPr="00C62CF4">
        <w:rPr>
          <w:rStyle w:val="Pboldasis"/>
        </w:rPr>
        <w:t>(</w:t>
      </w:r>
      <w:r w:rsidR="007704E4">
        <w:rPr>
          <w:rStyle w:val="Pboldasis"/>
        </w:rPr>
        <w:t>b</w:t>
      </w:r>
      <w:r w:rsidRPr="00C62CF4">
        <w:rPr>
          <w:rStyle w:val="Pboldasis"/>
        </w:rPr>
        <w:t>)</w:t>
      </w:r>
      <w:r w:rsidRPr="00C62CF4">
        <w:t xml:space="preserve"> to find the volume if the height is 15 cm.</w:t>
      </w:r>
    </w:p>
    <w:p w14:paraId="2B64BD85" w14:textId="77777777" w:rsidR="00C62CF4" w:rsidRDefault="00C62CF4" w:rsidP="003D6F8C">
      <w:pPr>
        <w:pStyle w:val="Pquestiontextpartsi"/>
      </w:pPr>
    </w:p>
    <w:p w14:paraId="027EC262" w14:textId="77777777" w:rsidR="00C62CF4" w:rsidRDefault="00C62CF4" w:rsidP="003D6F8C">
      <w:pPr>
        <w:pStyle w:val="Pquestiontextpartsi"/>
      </w:pPr>
    </w:p>
    <w:p w14:paraId="31536C2F" w14:textId="77777777" w:rsidR="00927EA8" w:rsidRDefault="00927EA8" w:rsidP="003D6F8C">
      <w:pPr>
        <w:pStyle w:val="Pquestiontextpartsi"/>
      </w:pPr>
    </w:p>
    <w:p w14:paraId="2C678E64" w14:textId="77777777" w:rsidR="00927EA8" w:rsidRPr="00C62CF4" w:rsidRDefault="00927EA8" w:rsidP="003D6F8C">
      <w:pPr>
        <w:pStyle w:val="Pquestiontextpartsi"/>
      </w:pPr>
    </w:p>
    <w:p w14:paraId="7D7BC5D5" w14:textId="66546A91" w:rsidR="003D6F8C" w:rsidRDefault="003D6F8C" w:rsidP="007704E4">
      <w:pPr>
        <w:pStyle w:val="Pquestiontextpartsa"/>
      </w:pPr>
      <w:r w:rsidRPr="00C62CF4">
        <w:rPr>
          <w:rStyle w:val="Pboldasis"/>
        </w:rPr>
        <w:t>(</w:t>
      </w:r>
      <w:r w:rsidR="007704E4">
        <w:rPr>
          <w:rStyle w:val="Pboldasis"/>
        </w:rPr>
        <w:t>e</w:t>
      </w:r>
      <w:r w:rsidRPr="00C62CF4">
        <w:rPr>
          <w:rStyle w:val="Pboldasis"/>
        </w:rPr>
        <w:t>)</w:t>
      </w:r>
      <w:r w:rsidRPr="00C62CF4">
        <w:tab/>
      </w:r>
      <w:r w:rsidR="00515AC5">
        <w:t>U</w:t>
      </w:r>
      <w:r w:rsidRPr="00C62CF4">
        <w:t xml:space="preserve">se your answer to part </w:t>
      </w:r>
      <w:r w:rsidRPr="00C62CF4">
        <w:rPr>
          <w:rStyle w:val="Pboldasis"/>
        </w:rPr>
        <w:t>(</w:t>
      </w:r>
      <w:r w:rsidR="007704E4">
        <w:rPr>
          <w:rStyle w:val="Pboldasis"/>
        </w:rPr>
        <w:t>c</w:t>
      </w:r>
      <w:r w:rsidRPr="00C62CF4">
        <w:rPr>
          <w:rStyle w:val="Pboldasis"/>
        </w:rPr>
        <w:t>)</w:t>
      </w:r>
      <w:r w:rsidRPr="00C62CF4">
        <w:t xml:space="preserve"> to find the volume if the height is 22 cm.</w:t>
      </w:r>
    </w:p>
    <w:p w14:paraId="52C75129" w14:textId="77777777" w:rsidR="00C62CF4" w:rsidRDefault="00C62CF4" w:rsidP="003D6F8C">
      <w:pPr>
        <w:pStyle w:val="Pquestiontextpartsi"/>
      </w:pPr>
    </w:p>
    <w:p w14:paraId="53F3D01D" w14:textId="77777777" w:rsidR="00C62CF4" w:rsidRDefault="00C62CF4" w:rsidP="003D6F8C">
      <w:pPr>
        <w:pStyle w:val="Pquestiontextpartsi"/>
      </w:pPr>
    </w:p>
    <w:p w14:paraId="686A076F" w14:textId="77777777" w:rsidR="00927EA8" w:rsidRDefault="00927EA8" w:rsidP="003D6F8C">
      <w:pPr>
        <w:pStyle w:val="Pquestiontextpartsi"/>
      </w:pPr>
    </w:p>
    <w:p w14:paraId="64A4E732" w14:textId="77777777" w:rsidR="00927EA8" w:rsidRDefault="00927EA8" w:rsidP="00ED31E6">
      <w:pPr>
        <w:pStyle w:val="PNotetodesigner"/>
      </w:pPr>
    </w:p>
    <w:p w14:paraId="23BDB9FA" w14:textId="308B14CD" w:rsidR="00927EA8" w:rsidRPr="00C62CF4" w:rsidRDefault="00927EA8" w:rsidP="00962C0E">
      <w:pPr>
        <w:pStyle w:val="Pquestionheadingsx"/>
      </w:pPr>
      <w:r>
        <w:lastRenderedPageBreak/>
        <w:t>Question 4</w:t>
      </w:r>
      <w:r w:rsidR="007704E4">
        <w:t>6</w:t>
      </w:r>
      <w:r w:rsidRPr="00C62CF4">
        <w:tab/>
      </w:r>
      <w:r w:rsidR="00962C0E">
        <w:rPr>
          <w:rStyle w:val="Cmarkslabel"/>
        </w:rPr>
        <w:t>10</w:t>
      </w:r>
      <w:r w:rsidRPr="00C62CF4">
        <w:rPr>
          <w:rStyle w:val="Cmarkslabel"/>
        </w:rPr>
        <w:t xml:space="preserve"> marks</w:t>
      </w:r>
      <w:r w:rsidRPr="00C62CF4">
        <w:tab/>
        <w:t>[</w:t>
      </w:r>
      <w:r w:rsidR="00A514F8">
        <w:t xml:space="preserve">5.2, </w:t>
      </w:r>
      <w:r>
        <w:t>5</w:t>
      </w:r>
      <w:r w:rsidR="00962C0E">
        <w:t>.3</w:t>
      </w:r>
      <w:r w:rsidRPr="00C62CF4">
        <w:t>]</w:t>
      </w:r>
    </w:p>
    <w:p w14:paraId="13A427F7" w14:textId="6E51FCF3" w:rsidR="00927EA8" w:rsidRPr="00F029F2" w:rsidRDefault="00927EA8" w:rsidP="00927EA8">
      <w:pPr>
        <w:pStyle w:val="Pquestiontextpartsa"/>
      </w:pPr>
      <w:r w:rsidRPr="00927EA8">
        <w:rPr>
          <w:rStyle w:val="Pboldasis"/>
        </w:rPr>
        <w:t xml:space="preserve"> (a) </w:t>
      </w:r>
      <w:r w:rsidRPr="001D254D">
        <w:t>Sketch a rectangular prism, with whole number side lengths, that has a volume of 24 cm</w:t>
      </w:r>
      <w:r w:rsidRPr="00927EA8">
        <w:rPr>
          <w:rStyle w:val="Csuperscript"/>
        </w:rPr>
        <w:t>3</w:t>
      </w:r>
      <w:r>
        <w:t>.</w:t>
      </w:r>
    </w:p>
    <w:p w14:paraId="11806E00" w14:textId="77777777" w:rsidR="00927EA8" w:rsidRPr="001D254D" w:rsidRDefault="00927EA8" w:rsidP="00927EA8">
      <w:pPr>
        <w:pStyle w:val="Pquestiontextpartsa"/>
      </w:pPr>
    </w:p>
    <w:p w14:paraId="7351B3DE" w14:textId="77777777" w:rsidR="00927EA8" w:rsidRDefault="00927EA8" w:rsidP="00927EA8">
      <w:pPr>
        <w:pStyle w:val="Pquestiontextpartsa"/>
      </w:pPr>
    </w:p>
    <w:p w14:paraId="2F602D95" w14:textId="77777777" w:rsidR="00962C0E" w:rsidRPr="001D254D" w:rsidRDefault="00962C0E" w:rsidP="00927EA8">
      <w:pPr>
        <w:pStyle w:val="Pquestiontextpartsa"/>
      </w:pPr>
    </w:p>
    <w:p w14:paraId="206E4243" w14:textId="77777777" w:rsidR="00927EA8" w:rsidRPr="001D254D" w:rsidRDefault="00927EA8" w:rsidP="00927EA8">
      <w:pPr>
        <w:pStyle w:val="Pquestiontextpartsa"/>
      </w:pPr>
    </w:p>
    <w:p w14:paraId="70E1FAE7" w14:textId="0A490C0E" w:rsidR="00927EA8" w:rsidRPr="001D254D" w:rsidRDefault="00927EA8" w:rsidP="00927EA8">
      <w:pPr>
        <w:pStyle w:val="Pquestiontextpartsa"/>
      </w:pPr>
      <w:r w:rsidRPr="00927EA8">
        <w:rPr>
          <w:rStyle w:val="Pboldasis"/>
        </w:rPr>
        <w:t>(b)</w:t>
      </w:r>
      <w:r w:rsidRPr="001D254D">
        <w:t xml:space="preserve"> How many different sets of three whole numbers are possible if the volume is 24 cm</w:t>
      </w:r>
      <w:r w:rsidRPr="00927EA8">
        <w:rPr>
          <w:rStyle w:val="Csuperscript"/>
        </w:rPr>
        <w:t>3</w:t>
      </w:r>
      <w:r w:rsidRPr="001D254D">
        <w:t>? (Square faces are allowed.)</w:t>
      </w:r>
    </w:p>
    <w:p w14:paraId="060592B9" w14:textId="77777777" w:rsidR="00927EA8" w:rsidRPr="001D254D" w:rsidRDefault="00927EA8" w:rsidP="00927EA8">
      <w:pPr>
        <w:pStyle w:val="Pquestiontextpartsa"/>
      </w:pPr>
    </w:p>
    <w:p w14:paraId="1EDA890B" w14:textId="77777777" w:rsidR="00927EA8" w:rsidRDefault="00927EA8" w:rsidP="00927EA8">
      <w:pPr>
        <w:pStyle w:val="Pquestiontextpartsa"/>
      </w:pPr>
    </w:p>
    <w:p w14:paraId="22AD7FF7" w14:textId="77777777" w:rsidR="00962C0E" w:rsidRPr="001D254D" w:rsidRDefault="00962C0E" w:rsidP="00927EA8">
      <w:pPr>
        <w:pStyle w:val="Pquestiontextpartsa"/>
      </w:pPr>
    </w:p>
    <w:p w14:paraId="40C82990" w14:textId="77777777" w:rsidR="00927EA8" w:rsidRPr="001D254D" w:rsidRDefault="00927EA8" w:rsidP="00927EA8">
      <w:pPr>
        <w:pStyle w:val="Pquestiontextpartsa"/>
      </w:pPr>
    </w:p>
    <w:p w14:paraId="59EF467D" w14:textId="09F9350B" w:rsidR="00927EA8" w:rsidRPr="001D254D" w:rsidRDefault="00927EA8" w:rsidP="00927EA8">
      <w:pPr>
        <w:pStyle w:val="Pquestiontextpartsa"/>
      </w:pPr>
      <w:r w:rsidRPr="00927EA8">
        <w:rPr>
          <w:rStyle w:val="Pboldasis"/>
        </w:rPr>
        <w:t>(c)</w:t>
      </w:r>
      <w:r w:rsidRPr="001D254D">
        <w:t xml:space="preserve"> Find the surface area of </w:t>
      </w:r>
      <w:r w:rsidR="004A0E02">
        <w:t>three</w:t>
      </w:r>
      <w:r w:rsidRPr="001D254D">
        <w:t xml:space="preserve"> of the prisms you identified in</w:t>
      </w:r>
      <w:r>
        <w:t xml:space="preserve"> part</w:t>
      </w:r>
      <w:r w:rsidRPr="001D254D">
        <w:t xml:space="preserve"> </w:t>
      </w:r>
      <w:r w:rsidRPr="00927EA8">
        <w:rPr>
          <w:rStyle w:val="Pboldasis"/>
        </w:rPr>
        <w:t>(b)</w:t>
      </w:r>
      <w:r w:rsidRPr="001D254D">
        <w:t>.</w:t>
      </w:r>
    </w:p>
    <w:p w14:paraId="5E678DCB" w14:textId="77777777" w:rsidR="00C62CF4" w:rsidRDefault="00C62CF4" w:rsidP="00ED31E6">
      <w:pPr>
        <w:pStyle w:val="PNotetodesigner"/>
      </w:pPr>
    </w:p>
    <w:p w14:paraId="7512F70D" w14:textId="77777777" w:rsidR="00962C0E" w:rsidRDefault="00962C0E" w:rsidP="00ED31E6">
      <w:pPr>
        <w:pStyle w:val="PNotetodesigner"/>
      </w:pPr>
    </w:p>
    <w:p w14:paraId="739CA322" w14:textId="77777777" w:rsidR="00962C0E" w:rsidRDefault="00962C0E" w:rsidP="00ED31E6">
      <w:pPr>
        <w:pStyle w:val="PNotetodesigner"/>
      </w:pPr>
    </w:p>
    <w:p w14:paraId="45B77DFC" w14:textId="77777777" w:rsidR="00C62CF4" w:rsidRDefault="00C62CF4" w:rsidP="00ED31E6">
      <w:pPr>
        <w:pStyle w:val="PNotetodesigner"/>
      </w:pPr>
    </w:p>
    <w:p w14:paraId="3CD74689" w14:textId="3A1CF42B" w:rsidR="00962C0E" w:rsidRDefault="00962C0E" w:rsidP="00962C0E">
      <w:pPr>
        <w:pStyle w:val="Pquestionheadingsx"/>
      </w:pPr>
      <w:r>
        <w:t>Question 4</w:t>
      </w:r>
      <w:r w:rsidR="007704E4">
        <w:t>7</w:t>
      </w:r>
      <w:r w:rsidRPr="00C62CF4">
        <w:tab/>
      </w:r>
      <w:r>
        <w:rPr>
          <w:rStyle w:val="Cmarkslabel"/>
        </w:rPr>
        <w:t>6</w:t>
      </w:r>
      <w:r w:rsidRPr="00C62CF4">
        <w:rPr>
          <w:rStyle w:val="Cmarkslabel"/>
        </w:rPr>
        <w:t xml:space="preserve"> marks</w:t>
      </w:r>
      <w:r w:rsidRPr="00C62CF4">
        <w:tab/>
        <w:t>[</w:t>
      </w:r>
      <w:r>
        <w:t>7.1</w:t>
      </w:r>
      <w:r w:rsidRPr="00C62CF4">
        <w:t>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29B9CF63" w14:textId="77777777" w:rsidR="00962C0E" w:rsidRPr="00E2192D" w:rsidRDefault="00962C0E" w:rsidP="00962C0E">
      <w:pPr>
        <w:pStyle w:val="Pquestiontextmainstem"/>
      </w:pPr>
      <w:r w:rsidRPr="00962C0E">
        <w:rPr>
          <w:rStyle w:val="Cmathsexpressions"/>
        </w:rPr>
        <w:t>ABCDE</w:t>
      </w:r>
      <w:r w:rsidRPr="00E2192D">
        <w:t xml:space="preserve"> is a rectangular</w:t>
      </w:r>
      <w:r>
        <w:t>-</w:t>
      </w:r>
      <w:r w:rsidRPr="00E2192D">
        <w:t xml:space="preserve">based pyramid with each of the sloping faces an isosceles triangle of side length 20 cm. </w:t>
      </w:r>
      <w:r w:rsidRPr="00962C0E">
        <w:rPr>
          <w:rStyle w:val="Cmathsexpressions"/>
        </w:rPr>
        <w:t>EF</w:t>
      </w:r>
      <w:r w:rsidRPr="00E2192D">
        <w:t xml:space="preserve"> is the altitude (height) of the pyramid.</w:t>
      </w:r>
    </w:p>
    <w:p w14:paraId="5855C5BB" w14:textId="77777777" w:rsidR="00962C0E" w:rsidRDefault="00962C0E" w:rsidP="00962C0E">
      <w:pPr>
        <w:pStyle w:val="Pquestiontextpartsa"/>
      </w:pPr>
      <w:r w:rsidRPr="00962C0E">
        <w:rPr>
          <w:rStyle w:val="Pboldasis"/>
        </w:rPr>
        <w:t>(a)</w:t>
      </w:r>
      <w:r>
        <w:rPr>
          <w:rStyle w:val="Pboldasis"/>
        </w:rPr>
        <w:tab/>
      </w:r>
      <w:r w:rsidRPr="00E2192D">
        <w:t xml:space="preserve">Find the length of </w:t>
      </w:r>
      <w:r w:rsidRPr="00962C0E">
        <w:rPr>
          <w:rStyle w:val="Cmathsexpressions"/>
        </w:rPr>
        <w:t>EF</w:t>
      </w:r>
      <w:r w:rsidRPr="00E2192D">
        <w:t xml:space="preserve">, correct to </w:t>
      </w:r>
      <w:r>
        <w:t>2</w:t>
      </w:r>
      <w:r w:rsidRPr="00E2192D">
        <w:t xml:space="preserve"> decimal places</w:t>
      </w:r>
      <w:r>
        <w:t>.</w:t>
      </w:r>
    </w:p>
    <w:p w14:paraId="6D8F7CAF" w14:textId="77777777" w:rsidR="00962C0E" w:rsidRDefault="00962C0E" w:rsidP="00962C0E">
      <w:pPr>
        <w:pStyle w:val="Pquestiontextpartsa"/>
      </w:pPr>
    </w:p>
    <w:p w14:paraId="5B2B4177" w14:textId="77777777" w:rsidR="00962C0E" w:rsidRDefault="00962C0E" w:rsidP="00962C0E">
      <w:pPr>
        <w:pStyle w:val="Pquestiontextpartsa"/>
      </w:pPr>
    </w:p>
    <w:p w14:paraId="257B64A6" w14:textId="77777777" w:rsidR="00962C0E" w:rsidRDefault="00962C0E" w:rsidP="00962C0E">
      <w:pPr>
        <w:pStyle w:val="Pquestiontextpartsa"/>
      </w:pPr>
    </w:p>
    <w:p w14:paraId="34AF390A" w14:textId="77777777" w:rsidR="00962C0E" w:rsidRPr="00E2192D" w:rsidRDefault="00962C0E" w:rsidP="00962C0E">
      <w:pPr>
        <w:pStyle w:val="Pquestiontextpartsa"/>
      </w:pPr>
    </w:p>
    <w:p w14:paraId="412C0B06" w14:textId="5C72A468" w:rsidR="00962C0E" w:rsidRDefault="00962C0E" w:rsidP="00962C0E">
      <w:pPr>
        <w:pStyle w:val="Pquestiontextpartsa"/>
      </w:pPr>
      <w:r w:rsidRPr="00962C0E">
        <w:rPr>
          <w:rStyle w:val="Pboldasis"/>
        </w:rPr>
        <w:t>(b)</w:t>
      </w:r>
      <w:r>
        <w:tab/>
      </w:r>
      <w:r w:rsidRPr="00E2192D">
        <w:t>Find the angle, correct to the nearest minute,</w:t>
      </w:r>
      <w:r w:rsidR="00205842">
        <w:t xml:space="preserve"> that</w:t>
      </w:r>
      <w:r w:rsidRPr="00E2192D">
        <w:t xml:space="preserve"> the face </w:t>
      </w:r>
      <w:r w:rsidRPr="00962C0E">
        <w:rPr>
          <w:rStyle w:val="Cmathsexpressions"/>
        </w:rPr>
        <w:t>AED</w:t>
      </w:r>
      <w:r w:rsidRPr="00E2192D">
        <w:t xml:space="preserve"> makes with the base </w:t>
      </w:r>
      <w:r w:rsidRPr="00962C0E">
        <w:rPr>
          <w:rStyle w:val="Cmathsexpressions"/>
        </w:rPr>
        <w:t>ABCD</w:t>
      </w:r>
      <w:r w:rsidRPr="00E2192D">
        <w:t>.</w:t>
      </w:r>
    </w:p>
    <w:p w14:paraId="51AFCF94" w14:textId="77777777" w:rsidR="00962C0E" w:rsidRDefault="00962C0E" w:rsidP="00962C0E">
      <w:pPr>
        <w:pStyle w:val="Pquestiontextpartsa"/>
      </w:pPr>
    </w:p>
    <w:p w14:paraId="60BB37E8" w14:textId="77777777" w:rsidR="00962C0E" w:rsidRDefault="00962C0E" w:rsidP="00962C0E">
      <w:pPr>
        <w:pStyle w:val="Pquestiontextpartsa"/>
      </w:pPr>
    </w:p>
    <w:p w14:paraId="09D0F5CC" w14:textId="77777777" w:rsidR="00962C0E" w:rsidRDefault="00962C0E" w:rsidP="00962C0E">
      <w:pPr>
        <w:pStyle w:val="Pquestiontextpartsa"/>
      </w:pPr>
    </w:p>
    <w:p w14:paraId="2E47D5D7" w14:textId="77777777" w:rsidR="00D1695A" w:rsidRDefault="00D1695A" w:rsidP="00962C0E">
      <w:pPr>
        <w:pStyle w:val="Pquestiontextpartsa"/>
      </w:pPr>
    </w:p>
    <w:p w14:paraId="30723D25" w14:textId="77777777" w:rsidR="00962C0E" w:rsidRPr="00E2192D" w:rsidRDefault="00962C0E" w:rsidP="00962C0E">
      <w:pPr>
        <w:pStyle w:val="Pquestiontextpartsa"/>
      </w:pPr>
    </w:p>
    <w:p w14:paraId="095CA2A4" w14:textId="03CFF83B" w:rsidR="00962C0E" w:rsidRDefault="00962C0E" w:rsidP="00962C0E">
      <w:pPr>
        <w:pStyle w:val="Pquestiontextpartsa"/>
      </w:pPr>
      <w:r w:rsidRPr="00962C0E">
        <w:rPr>
          <w:rStyle w:val="Pboldasis"/>
        </w:rPr>
        <w:t>(c)</w:t>
      </w:r>
      <w:r>
        <w:tab/>
      </w:r>
      <w:r w:rsidRPr="00E2192D">
        <w:t>Find the angle, correct to the nearest minute,</w:t>
      </w:r>
      <w:r w:rsidR="00205842">
        <w:t xml:space="preserve"> that</w:t>
      </w:r>
      <w:r w:rsidRPr="00E2192D">
        <w:t xml:space="preserve"> </w:t>
      </w:r>
      <w:r w:rsidRPr="00962C0E">
        <w:rPr>
          <w:rStyle w:val="Cmathsexpressions"/>
        </w:rPr>
        <w:t>EA</w:t>
      </w:r>
      <w:r w:rsidRPr="00E2192D">
        <w:t xml:space="preserve"> makes with </w:t>
      </w:r>
      <w:r w:rsidRPr="00962C0E">
        <w:rPr>
          <w:rStyle w:val="Cmathsexpressions"/>
        </w:rPr>
        <w:t>AC</w:t>
      </w:r>
      <w:r w:rsidRPr="00E2192D">
        <w:t>.</w:t>
      </w:r>
    </w:p>
    <w:p w14:paraId="41D81B82" w14:textId="77777777" w:rsidR="00962C0E" w:rsidRDefault="00962C0E" w:rsidP="00962C0E">
      <w:pPr>
        <w:pStyle w:val="Pquestiontextpartsa"/>
      </w:pPr>
    </w:p>
    <w:p w14:paraId="29A08A76" w14:textId="77777777" w:rsidR="00962C0E" w:rsidRDefault="00962C0E" w:rsidP="00962C0E">
      <w:pPr>
        <w:pStyle w:val="Pquestiontextpartsa"/>
      </w:pPr>
    </w:p>
    <w:p w14:paraId="0EEC986D" w14:textId="77777777" w:rsidR="00962C0E" w:rsidRDefault="00962C0E" w:rsidP="00962C0E">
      <w:pPr>
        <w:pStyle w:val="Pquestiontextpartsa"/>
      </w:pPr>
    </w:p>
    <w:p w14:paraId="25A052FC" w14:textId="77777777" w:rsidR="00962C0E" w:rsidRPr="00E2192D" w:rsidRDefault="00962C0E" w:rsidP="00962C0E">
      <w:pPr>
        <w:pStyle w:val="Pquestiontextpartsa"/>
      </w:pPr>
    </w:p>
    <w:p w14:paraId="645F734D" w14:textId="77777777" w:rsidR="00962C0E" w:rsidRDefault="00962C0E" w:rsidP="00ED31E6">
      <w:pPr>
        <w:pStyle w:val="PNotetodesigner"/>
      </w:pPr>
    </w:p>
    <w:p w14:paraId="2B691333" w14:textId="47CF3D12" w:rsidR="00C62CF4" w:rsidRDefault="00927EA8" w:rsidP="00962C0E">
      <w:pPr>
        <w:pStyle w:val="Pquestionheadingsx"/>
      </w:pPr>
      <w:r>
        <w:lastRenderedPageBreak/>
        <w:t>Question 4</w:t>
      </w:r>
      <w:r w:rsidR="007704E4">
        <w:t>8</w:t>
      </w:r>
      <w:r w:rsidRPr="00C62CF4">
        <w:tab/>
      </w:r>
      <w:r w:rsidR="00962C0E">
        <w:rPr>
          <w:rStyle w:val="Cmarkslabel"/>
        </w:rPr>
        <w:t>8</w:t>
      </w:r>
      <w:r w:rsidRPr="00C62CF4">
        <w:rPr>
          <w:rStyle w:val="Cmarkslabel"/>
        </w:rPr>
        <w:t xml:space="preserve"> marks</w:t>
      </w:r>
      <w:r w:rsidRPr="00C62CF4">
        <w:tab/>
      </w:r>
      <w:r w:rsidR="00205842">
        <w:t xml:space="preserve"> </w:t>
      </w:r>
      <w:r w:rsidRPr="00C62CF4">
        <w:t>[</w:t>
      </w:r>
      <w:r>
        <w:t>5.4</w:t>
      </w:r>
      <w:r w:rsidR="00A514F8">
        <w:t>, 5.5</w:t>
      </w:r>
      <w:r w:rsidRPr="00C62CF4">
        <w:t>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092B3315" w14:textId="5B4AB5C2" w:rsidR="00927EA8" w:rsidRPr="00E2192D" w:rsidRDefault="00927EA8" w:rsidP="00927EA8">
      <w:pPr>
        <w:pStyle w:val="Pquestiontextpartsa"/>
      </w:pPr>
      <w:r w:rsidRPr="00927EA8">
        <w:rPr>
          <w:rStyle w:val="Pboldasis"/>
        </w:rPr>
        <w:t>(a)</w:t>
      </w:r>
      <w:r w:rsidR="00962C0E">
        <w:rPr>
          <w:rStyle w:val="Pboldasis"/>
        </w:rPr>
        <w:tab/>
      </w:r>
      <w:r w:rsidRPr="00E2192D">
        <w:t xml:space="preserve">Calculate the volume and surface area, correct to </w:t>
      </w:r>
      <w:r>
        <w:t>2</w:t>
      </w:r>
      <w:r w:rsidRPr="00E2192D">
        <w:t xml:space="preserve"> decimal places, of the following square</w:t>
      </w:r>
      <w:r>
        <w:t>-</w:t>
      </w:r>
      <w:r w:rsidRPr="00E2192D">
        <w:t>based pyramid:</w:t>
      </w:r>
    </w:p>
    <w:p w14:paraId="3E1D735C" w14:textId="70E129B8" w:rsidR="00927EA8" w:rsidRDefault="00962C0E" w:rsidP="00927EA8">
      <w:pPr>
        <w:pStyle w:val="Pquestiontextpartsa"/>
      </w:pPr>
      <w:r>
        <w:rPr>
          <w:noProof/>
        </w:rPr>
        <w:drawing>
          <wp:inline distT="0" distB="0" distL="0" distR="0" wp14:anchorId="572A56A5" wp14:editId="3C3444CD">
            <wp:extent cx="1587500" cy="1699260"/>
            <wp:effectExtent l="0" t="0" r="12700" b="2540"/>
            <wp:docPr id="1" name="Picture 1" descr="PM10_PR_Sem1A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M10_PR_Sem1A_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5A4018ED" w14:textId="1FD60742" w:rsidR="00927EA8" w:rsidRPr="00E2192D" w:rsidRDefault="00927EA8" w:rsidP="00927EA8">
      <w:pPr>
        <w:pStyle w:val="Pquestiontextpartsa"/>
      </w:pPr>
      <w:r w:rsidRPr="00927EA8">
        <w:rPr>
          <w:rStyle w:val="Pboldasis"/>
        </w:rPr>
        <w:t>(b)</w:t>
      </w:r>
      <w:r w:rsidR="00962C0E">
        <w:tab/>
      </w:r>
      <w:r w:rsidRPr="00E2192D">
        <w:t xml:space="preserve">Find the radius of a sphere, correct to </w:t>
      </w:r>
      <w:r>
        <w:t>2</w:t>
      </w:r>
      <w:r w:rsidRPr="00E2192D">
        <w:t xml:space="preserve"> decimal places, that has the same volume as the pyramid in </w:t>
      </w:r>
      <w:r>
        <w:t xml:space="preserve">part </w:t>
      </w:r>
      <w:r w:rsidRPr="00927EA8">
        <w:rPr>
          <w:rStyle w:val="Pboldasis"/>
        </w:rPr>
        <w:t>(a)</w:t>
      </w:r>
      <w:r w:rsidRPr="00E2192D">
        <w:t>.</w:t>
      </w:r>
    </w:p>
    <w:p w14:paraId="5A11A987" w14:textId="77777777" w:rsidR="00927EA8" w:rsidRPr="00E2192D" w:rsidRDefault="00927EA8" w:rsidP="00927EA8">
      <w:pPr>
        <w:pStyle w:val="Pquestiontextpartsa"/>
      </w:pPr>
    </w:p>
    <w:p w14:paraId="72A17BE7" w14:textId="77777777" w:rsidR="00927EA8" w:rsidRDefault="00927EA8" w:rsidP="00927EA8">
      <w:pPr>
        <w:pStyle w:val="Pquestiontextpartsa"/>
      </w:pPr>
    </w:p>
    <w:p w14:paraId="3458098A" w14:textId="77777777" w:rsidR="00AB4AA8" w:rsidRDefault="00AB4AA8" w:rsidP="00927EA8">
      <w:pPr>
        <w:pStyle w:val="Pquestiontextpartsa"/>
      </w:pPr>
    </w:p>
    <w:p w14:paraId="40FBF477" w14:textId="77777777" w:rsidR="00962C0E" w:rsidRPr="00E2192D" w:rsidRDefault="00962C0E" w:rsidP="00927EA8">
      <w:pPr>
        <w:pStyle w:val="Pquestiontextpartsa"/>
      </w:pPr>
    </w:p>
    <w:p w14:paraId="381B4148" w14:textId="77777777" w:rsidR="00927EA8" w:rsidRPr="00E2192D" w:rsidRDefault="00927EA8" w:rsidP="00927EA8">
      <w:pPr>
        <w:pStyle w:val="Pquestiontextpartsa"/>
      </w:pPr>
    </w:p>
    <w:p w14:paraId="08A44472" w14:textId="2E5D843D" w:rsidR="00927EA8" w:rsidRPr="00E2192D" w:rsidRDefault="00927EA8" w:rsidP="00927EA8">
      <w:pPr>
        <w:pStyle w:val="Pquestiontextpartsa"/>
      </w:pPr>
      <w:r w:rsidRPr="00927EA8">
        <w:rPr>
          <w:rStyle w:val="Pboldasis"/>
        </w:rPr>
        <w:t>(c</w:t>
      </w:r>
      <w:r w:rsidR="00962C0E">
        <w:rPr>
          <w:rStyle w:val="Pboldasis"/>
        </w:rPr>
        <w:t>)</w:t>
      </w:r>
      <w:r w:rsidR="00962C0E">
        <w:rPr>
          <w:rStyle w:val="Pboldasis"/>
        </w:rPr>
        <w:tab/>
      </w:r>
      <w:r w:rsidRPr="00E2192D">
        <w:t xml:space="preserve">Find the radius of a sphere, correct to </w:t>
      </w:r>
      <w:r>
        <w:t>2</w:t>
      </w:r>
      <w:r w:rsidRPr="00E2192D">
        <w:t xml:space="preserve"> decimal places, that has the same surface area as the pyramid in </w:t>
      </w:r>
      <w:r>
        <w:t xml:space="preserve">part </w:t>
      </w:r>
      <w:r w:rsidRPr="00927EA8">
        <w:rPr>
          <w:rStyle w:val="Pboldasis"/>
        </w:rPr>
        <w:t>(a)</w:t>
      </w:r>
      <w:r w:rsidRPr="00E2192D">
        <w:t>.</w:t>
      </w:r>
    </w:p>
    <w:p w14:paraId="79125F85" w14:textId="77777777" w:rsidR="00C62CF4" w:rsidRDefault="00C62CF4" w:rsidP="00ED31E6">
      <w:pPr>
        <w:pStyle w:val="PNotetodesigner"/>
      </w:pPr>
    </w:p>
    <w:p w14:paraId="10752E41" w14:textId="77777777" w:rsidR="00962C0E" w:rsidRDefault="00962C0E" w:rsidP="00ED31E6">
      <w:pPr>
        <w:pStyle w:val="PNotetodesigner"/>
      </w:pPr>
    </w:p>
    <w:p w14:paraId="3072AFFA" w14:textId="77777777" w:rsidR="00AB4AA8" w:rsidRDefault="00AB4AA8" w:rsidP="00ED31E6">
      <w:pPr>
        <w:pStyle w:val="PNotetodesigner"/>
      </w:pPr>
    </w:p>
    <w:p w14:paraId="3AD5D02E" w14:textId="77777777" w:rsidR="00AB4AA8" w:rsidRDefault="00AB4AA8" w:rsidP="00ED31E6">
      <w:pPr>
        <w:pStyle w:val="PNotetodesigner"/>
      </w:pPr>
    </w:p>
    <w:p w14:paraId="6E6783FF" w14:textId="6BD1A4FE" w:rsidR="00962C0E" w:rsidRPr="00E2192D" w:rsidRDefault="00962C0E" w:rsidP="00962C0E">
      <w:pPr>
        <w:pStyle w:val="Pquestiontextpartsa"/>
      </w:pPr>
      <w:r w:rsidRPr="00962C0E">
        <w:rPr>
          <w:rStyle w:val="Pboldasis"/>
        </w:rPr>
        <w:t>(d)</w:t>
      </w:r>
      <w:r>
        <w:tab/>
      </w:r>
      <w:r w:rsidRPr="00E2192D">
        <w:t xml:space="preserve">What can you conclude from your answers to </w:t>
      </w:r>
      <w:r>
        <w:t xml:space="preserve">part </w:t>
      </w:r>
      <w:r w:rsidRPr="00962C0E">
        <w:rPr>
          <w:rStyle w:val="Pboldasis"/>
        </w:rPr>
        <w:t>(a)</w:t>
      </w:r>
      <w:r w:rsidRPr="00DB668A">
        <w:sym w:font="Symbol" w:char="F02D"/>
      </w:r>
      <w:r w:rsidRPr="00962C0E">
        <w:rPr>
          <w:rStyle w:val="Pboldasis"/>
        </w:rPr>
        <w:t>(c)</w:t>
      </w:r>
      <w:r w:rsidRPr="00E2192D">
        <w:t>?</w:t>
      </w:r>
    </w:p>
    <w:p w14:paraId="1A5BF1BD" w14:textId="77777777" w:rsidR="00962C0E" w:rsidRDefault="00962C0E" w:rsidP="00ED31E6">
      <w:pPr>
        <w:pStyle w:val="PNotetodesigner"/>
      </w:pPr>
    </w:p>
    <w:p w14:paraId="50E762E8" w14:textId="77777777" w:rsidR="00C62CF4" w:rsidRDefault="00C62CF4" w:rsidP="00ED31E6">
      <w:pPr>
        <w:pStyle w:val="PNotetodesigner"/>
      </w:pPr>
    </w:p>
    <w:p w14:paraId="2951C11A" w14:textId="7256F3FA" w:rsidR="003D6F8C" w:rsidRPr="009F41A7" w:rsidRDefault="003D6F8C" w:rsidP="00AB4AA8">
      <w:pPr>
        <w:pStyle w:val="Pquestionheadingsx"/>
      </w:pPr>
      <w:r w:rsidRPr="009F41A7">
        <w:lastRenderedPageBreak/>
        <w:t>Question 4</w:t>
      </w:r>
      <w:r w:rsidR="007704E4">
        <w:t>9</w:t>
      </w:r>
      <w:r w:rsidRPr="009F41A7">
        <w:tab/>
      </w:r>
      <w:r>
        <w:rPr>
          <w:rStyle w:val="Cmarkslabel"/>
        </w:rPr>
        <w:t>6</w:t>
      </w:r>
      <w:r w:rsidRPr="009F41A7">
        <w:rPr>
          <w:rStyle w:val="Cmarkslabel"/>
        </w:rPr>
        <w:t xml:space="preserve"> marks</w:t>
      </w:r>
      <w:r w:rsidRPr="009F41A7">
        <w:tab/>
        <w:t>[</w:t>
      </w:r>
      <w:r>
        <w:t>2</w:t>
      </w:r>
      <w:r w:rsidRPr="009F41A7">
        <w:t>.6]</w:t>
      </w:r>
      <w:r w:rsidR="00205842">
        <w:t xml:space="preserve"> </w:t>
      </w:r>
      <w:r w:rsidR="00205842">
        <w:rPr>
          <w:highlight w:val="lightGray"/>
        </w:rPr>
        <w:t>[10A]</w:t>
      </w:r>
    </w:p>
    <w:p w14:paraId="4069DA56" w14:textId="24E4296B" w:rsidR="003D6F8C" w:rsidRPr="001177F4" w:rsidRDefault="003D6F8C" w:rsidP="00AB4AA8">
      <w:pPr>
        <w:pStyle w:val="Pquestiontextmainstem"/>
        <w:keepNext/>
      </w:pPr>
      <w:r w:rsidRPr="001177F4">
        <w:t xml:space="preserve">The Liquor Control Board of Canada checks the alcohol level of all wines sold. The following data shows the mean alcohol content (% volume) for </w:t>
      </w:r>
      <w:r w:rsidR="00205842">
        <w:t xml:space="preserve">wines that come from </w:t>
      </w:r>
      <w:r w:rsidRPr="001177F4">
        <w:t>various countries.</w:t>
      </w:r>
    </w:p>
    <w:tbl>
      <w:tblPr>
        <w:tblStyle w:val="TableGrid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758"/>
        <w:gridCol w:w="2410"/>
        <w:gridCol w:w="2636"/>
      </w:tblGrid>
      <w:tr w:rsidR="003D6F8C" w:rsidRPr="001177F4" w14:paraId="27ACA5B4" w14:textId="77777777" w:rsidTr="00C107A2">
        <w:tc>
          <w:tcPr>
            <w:tcW w:w="1758" w:type="dxa"/>
          </w:tcPr>
          <w:p w14:paraId="37E9F18E" w14:textId="4BD6BC2D" w:rsidR="003D6F8C" w:rsidRPr="00E767B6" w:rsidRDefault="00205842" w:rsidP="00AB4AA8">
            <w:pPr>
              <w:keepNext/>
              <w:rPr>
                <w:rStyle w:val="Pboldasis"/>
              </w:rPr>
            </w:pPr>
            <w:r>
              <w:rPr>
                <w:rStyle w:val="Pboldasis"/>
              </w:rPr>
              <w:t>Origin</w:t>
            </w:r>
          </w:p>
        </w:tc>
        <w:tc>
          <w:tcPr>
            <w:tcW w:w="2410" w:type="dxa"/>
          </w:tcPr>
          <w:p w14:paraId="24E4A609" w14:textId="77777777" w:rsidR="003D6F8C" w:rsidRPr="00E767B6" w:rsidRDefault="003D6F8C" w:rsidP="00AB4AA8">
            <w:pPr>
              <w:keepNext/>
              <w:rPr>
                <w:rStyle w:val="Pboldasis"/>
              </w:rPr>
            </w:pPr>
            <w:r w:rsidRPr="00E767B6">
              <w:rPr>
                <w:rStyle w:val="Pboldasis"/>
              </w:rPr>
              <w:t>Mean red (% vol)</w:t>
            </w:r>
          </w:p>
        </w:tc>
        <w:tc>
          <w:tcPr>
            <w:tcW w:w="2636" w:type="dxa"/>
          </w:tcPr>
          <w:p w14:paraId="72C26BC0" w14:textId="77777777" w:rsidR="003D6F8C" w:rsidRPr="00E767B6" w:rsidRDefault="003D6F8C" w:rsidP="00AB4AA8">
            <w:pPr>
              <w:keepNext/>
              <w:rPr>
                <w:rStyle w:val="Pboldasis"/>
              </w:rPr>
            </w:pPr>
            <w:r w:rsidRPr="00E767B6">
              <w:rPr>
                <w:rStyle w:val="Pboldasis"/>
              </w:rPr>
              <w:t>Mean white (% vol)</w:t>
            </w:r>
          </w:p>
        </w:tc>
      </w:tr>
      <w:tr w:rsidR="003D6F8C" w:rsidRPr="001177F4" w14:paraId="55CC9DC8" w14:textId="77777777" w:rsidTr="00C107A2">
        <w:trPr>
          <w:trHeight w:val="266"/>
        </w:trPr>
        <w:tc>
          <w:tcPr>
            <w:tcW w:w="1758" w:type="dxa"/>
          </w:tcPr>
          <w:p w14:paraId="690A0D1A" w14:textId="64291AB3" w:rsidR="003D6F8C" w:rsidRPr="009F41A7" w:rsidRDefault="003D6F8C" w:rsidP="00AB4AA8">
            <w:pPr>
              <w:pStyle w:val="Ptabletext"/>
              <w:keepNext/>
              <w:jc w:val="left"/>
            </w:pPr>
            <w:r w:rsidRPr="009F41A7">
              <w:t>France</w:t>
            </w:r>
          </w:p>
        </w:tc>
        <w:tc>
          <w:tcPr>
            <w:tcW w:w="2410" w:type="dxa"/>
          </w:tcPr>
          <w:p w14:paraId="2780349D" w14:textId="2C2B57C8" w:rsidR="003D6F8C" w:rsidRPr="009F41A7" w:rsidRDefault="003D6F8C" w:rsidP="00AB4AA8">
            <w:pPr>
              <w:pStyle w:val="Ptabletext"/>
              <w:keepNext/>
            </w:pPr>
            <w:r w:rsidRPr="009F41A7">
              <w:t>13.1</w:t>
            </w:r>
          </w:p>
        </w:tc>
        <w:tc>
          <w:tcPr>
            <w:tcW w:w="2636" w:type="dxa"/>
          </w:tcPr>
          <w:p w14:paraId="08FC6573" w14:textId="03FFB57C" w:rsidR="003D6F8C" w:rsidRPr="009F41A7" w:rsidRDefault="003D6F8C" w:rsidP="00AB4AA8">
            <w:pPr>
              <w:pStyle w:val="Ptabletext"/>
              <w:keepNext/>
            </w:pPr>
            <w:r w:rsidRPr="009F41A7">
              <w:t>12.82</w:t>
            </w:r>
          </w:p>
        </w:tc>
      </w:tr>
      <w:tr w:rsidR="00E37E7F" w:rsidRPr="001177F4" w14:paraId="073E5CA0" w14:textId="77777777" w:rsidTr="00C107A2">
        <w:trPr>
          <w:trHeight w:val="378"/>
        </w:trPr>
        <w:tc>
          <w:tcPr>
            <w:tcW w:w="1758" w:type="dxa"/>
          </w:tcPr>
          <w:p w14:paraId="376236DB" w14:textId="4D3D587A" w:rsidR="00E37E7F" w:rsidRPr="009F41A7" w:rsidRDefault="00E37E7F" w:rsidP="00AB4AA8">
            <w:pPr>
              <w:pStyle w:val="Ptabletext"/>
              <w:keepNext/>
              <w:jc w:val="left"/>
            </w:pPr>
            <w:r w:rsidRPr="009F41A7">
              <w:t>Italy</w:t>
            </w:r>
          </w:p>
        </w:tc>
        <w:tc>
          <w:tcPr>
            <w:tcW w:w="2410" w:type="dxa"/>
          </w:tcPr>
          <w:p w14:paraId="4DDF31A5" w14:textId="1C4591AA" w:rsidR="00E37E7F" w:rsidRPr="009F41A7" w:rsidRDefault="00E37E7F" w:rsidP="00AB4AA8">
            <w:pPr>
              <w:pStyle w:val="Ptabletext"/>
              <w:keepNext/>
            </w:pPr>
            <w:r w:rsidRPr="009F41A7">
              <w:t>13.19</w:t>
            </w:r>
          </w:p>
        </w:tc>
        <w:tc>
          <w:tcPr>
            <w:tcW w:w="2636" w:type="dxa"/>
          </w:tcPr>
          <w:p w14:paraId="068068BA" w14:textId="11076C52" w:rsidR="00E37E7F" w:rsidRPr="009F41A7" w:rsidRDefault="00E37E7F" w:rsidP="00AB4AA8">
            <w:pPr>
              <w:pStyle w:val="Ptabletext"/>
              <w:keepNext/>
            </w:pPr>
            <w:r w:rsidRPr="009F41A7">
              <w:t>12.39</w:t>
            </w:r>
          </w:p>
        </w:tc>
      </w:tr>
      <w:tr w:rsidR="00E37E7F" w:rsidRPr="001177F4" w14:paraId="73955766" w14:textId="77777777" w:rsidTr="00C107A2">
        <w:trPr>
          <w:trHeight w:val="235"/>
        </w:trPr>
        <w:tc>
          <w:tcPr>
            <w:tcW w:w="1758" w:type="dxa"/>
          </w:tcPr>
          <w:p w14:paraId="48F56D45" w14:textId="5B41ED5B" w:rsidR="00E37E7F" w:rsidRPr="009F41A7" w:rsidRDefault="00E37E7F" w:rsidP="00AB4AA8">
            <w:pPr>
              <w:pStyle w:val="Ptabletext"/>
              <w:keepNext/>
              <w:jc w:val="left"/>
            </w:pPr>
            <w:r w:rsidRPr="009F41A7">
              <w:t>Spain</w:t>
            </w:r>
          </w:p>
        </w:tc>
        <w:tc>
          <w:tcPr>
            <w:tcW w:w="2410" w:type="dxa"/>
          </w:tcPr>
          <w:p w14:paraId="0A6DC21E" w14:textId="2237DA04" w:rsidR="00E37E7F" w:rsidRPr="009F41A7" w:rsidRDefault="00E37E7F" w:rsidP="00AB4AA8">
            <w:pPr>
              <w:pStyle w:val="Ptabletext"/>
              <w:keepNext/>
            </w:pPr>
            <w:r w:rsidRPr="009F41A7">
              <w:t>13.6</w:t>
            </w:r>
          </w:p>
        </w:tc>
        <w:tc>
          <w:tcPr>
            <w:tcW w:w="2636" w:type="dxa"/>
          </w:tcPr>
          <w:p w14:paraId="2FBCA868" w14:textId="11E1296D" w:rsidR="00E37E7F" w:rsidRPr="009F41A7" w:rsidRDefault="00E37E7F" w:rsidP="00AB4AA8">
            <w:pPr>
              <w:pStyle w:val="Ptabletext"/>
              <w:keepNext/>
            </w:pPr>
            <w:r w:rsidRPr="009F41A7">
              <w:t>12.64</w:t>
            </w:r>
          </w:p>
        </w:tc>
      </w:tr>
      <w:tr w:rsidR="00E37E7F" w:rsidRPr="001177F4" w14:paraId="0B1F77EC" w14:textId="77777777" w:rsidTr="00C107A2">
        <w:trPr>
          <w:trHeight w:val="368"/>
        </w:trPr>
        <w:tc>
          <w:tcPr>
            <w:tcW w:w="1758" w:type="dxa"/>
          </w:tcPr>
          <w:p w14:paraId="03210EBA" w14:textId="46AB18F6" w:rsidR="00E37E7F" w:rsidRPr="009F41A7" w:rsidRDefault="00E37E7F" w:rsidP="00AB4AA8">
            <w:pPr>
              <w:pStyle w:val="Ptabletext"/>
              <w:keepNext/>
              <w:jc w:val="left"/>
            </w:pPr>
            <w:r w:rsidRPr="009F41A7">
              <w:t>Portugal</w:t>
            </w:r>
          </w:p>
        </w:tc>
        <w:tc>
          <w:tcPr>
            <w:tcW w:w="2410" w:type="dxa"/>
          </w:tcPr>
          <w:p w14:paraId="263EB9C2" w14:textId="3A0702CB" w:rsidR="00E37E7F" w:rsidRPr="009F41A7" w:rsidRDefault="00E37E7F" w:rsidP="00AB4AA8">
            <w:pPr>
              <w:pStyle w:val="Ptabletext"/>
              <w:keepNext/>
            </w:pPr>
            <w:r w:rsidRPr="009F41A7">
              <w:t>13.19</w:t>
            </w:r>
          </w:p>
        </w:tc>
        <w:tc>
          <w:tcPr>
            <w:tcW w:w="2636" w:type="dxa"/>
          </w:tcPr>
          <w:p w14:paraId="4F690631" w14:textId="19E7FFC6" w:rsidR="00E37E7F" w:rsidRPr="009F41A7" w:rsidRDefault="00E37E7F" w:rsidP="00AB4AA8">
            <w:pPr>
              <w:pStyle w:val="Ptabletext"/>
              <w:keepNext/>
            </w:pPr>
            <w:r w:rsidRPr="009F41A7">
              <w:t>12.33</w:t>
            </w:r>
          </w:p>
        </w:tc>
      </w:tr>
      <w:tr w:rsidR="00E37E7F" w:rsidRPr="001177F4" w14:paraId="2859A782" w14:textId="77777777" w:rsidTr="00C107A2">
        <w:trPr>
          <w:trHeight w:val="409"/>
        </w:trPr>
        <w:tc>
          <w:tcPr>
            <w:tcW w:w="1758" w:type="dxa"/>
          </w:tcPr>
          <w:p w14:paraId="5A65CB98" w14:textId="473F0A7C" w:rsidR="00E37E7F" w:rsidRPr="009F41A7" w:rsidRDefault="00E37E7F" w:rsidP="00AB4AA8">
            <w:pPr>
              <w:pStyle w:val="Ptabletext"/>
              <w:keepNext/>
              <w:jc w:val="left"/>
            </w:pPr>
            <w:r w:rsidRPr="009F41A7">
              <w:t>Argentina</w:t>
            </w:r>
          </w:p>
        </w:tc>
        <w:tc>
          <w:tcPr>
            <w:tcW w:w="2410" w:type="dxa"/>
          </w:tcPr>
          <w:p w14:paraId="0E407617" w14:textId="7620C0E0" w:rsidR="00E37E7F" w:rsidRPr="009F41A7" w:rsidRDefault="00E37E7F" w:rsidP="00AB4AA8">
            <w:pPr>
              <w:pStyle w:val="Ptabletext"/>
              <w:keepNext/>
            </w:pPr>
            <w:r w:rsidRPr="009F41A7">
              <w:t>13.9</w:t>
            </w:r>
          </w:p>
        </w:tc>
        <w:tc>
          <w:tcPr>
            <w:tcW w:w="2636" w:type="dxa"/>
          </w:tcPr>
          <w:p w14:paraId="59FF0B19" w14:textId="723F7D5E" w:rsidR="00E37E7F" w:rsidRPr="009F41A7" w:rsidRDefault="00E37E7F" w:rsidP="00AB4AA8">
            <w:pPr>
              <w:pStyle w:val="Ptabletext"/>
              <w:keepNext/>
            </w:pPr>
            <w:r w:rsidRPr="009F41A7">
              <w:t>13.34</w:t>
            </w:r>
          </w:p>
        </w:tc>
      </w:tr>
      <w:tr w:rsidR="00E37E7F" w:rsidRPr="001177F4" w14:paraId="763208BD" w14:textId="77777777" w:rsidTr="00C107A2">
        <w:trPr>
          <w:trHeight w:val="409"/>
        </w:trPr>
        <w:tc>
          <w:tcPr>
            <w:tcW w:w="1758" w:type="dxa"/>
          </w:tcPr>
          <w:p w14:paraId="783587BD" w14:textId="64B7458E" w:rsidR="00E37E7F" w:rsidRPr="009F41A7" w:rsidRDefault="00E37E7F" w:rsidP="00AB4AA8">
            <w:pPr>
              <w:pStyle w:val="Ptabletext"/>
              <w:keepNext/>
              <w:jc w:val="left"/>
            </w:pPr>
            <w:r w:rsidRPr="009F41A7">
              <w:t>Australia</w:t>
            </w:r>
          </w:p>
        </w:tc>
        <w:tc>
          <w:tcPr>
            <w:tcW w:w="2410" w:type="dxa"/>
          </w:tcPr>
          <w:p w14:paraId="38A55698" w14:textId="22ABB2CA" w:rsidR="00E37E7F" w:rsidRPr="009F41A7" w:rsidRDefault="00E37E7F" w:rsidP="00AB4AA8">
            <w:pPr>
              <w:pStyle w:val="Ptabletext"/>
              <w:keepNext/>
            </w:pPr>
            <w:r w:rsidRPr="009F41A7">
              <w:t>14</w:t>
            </w:r>
          </w:p>
        </w:tc>
        <w:tc>
          <w:tcPr>
            <w:tcW w:w="2636" w:type="dxa"/>
          </w:tcPr>
          <w:p w14:paraId="39F7E5A7" w14:textId="5A28E45A" w:rsidR="00E37E7F" w:rsidRPr="009F41A7" w:rsidRDefault="00E37E7F" w:rsidP="00AB4AA8">
            <w:pPr>
              <w:pStyle w:val="Ptabletext"/>
              <w:keepNext/>
            </w:pPr>
            <w:r w:rsidRPr="009F41A7">
              <w:t>13.07</w:t>
            </w:r>
          </w:p>
        </w:tc>
      </w:tr>
      <w:tr w:rsidR="00E37E7F" w:rsidRPr="001177F4" w14:paraId="1BFF0ABE" w14:textId="77777777" w:rsidTr="00C107A2">
        <w:trPr>
          <w:trHeight w:val="245"/>
        </w:trPr>
        <w:tc>
          <w:tcPr>
            <w:tcW w:w="1758" w:type="dxa"/>
          </w:tcPr>
          <w:p w14:paraId="76B07422" w14:textId="5C587826" w:rsidR="00E37E7F" w:rsidRPr="009F41A7" w:rsidRDefault="00E37E7F" w:rsidP="00C62CF4">
            <w:pPr>
              <w:pStyle w:val="Ptabletext"/>
              <w:jc w:val="left"/>
            </w:pPr>
            <w:r w:rsidRPr="009F41A7">
              <w:t>Canada</w:t>
            </w:r>
          </w:p>
        </w:tc>
        <w:tc>
          <w:tcPr>
            <w:tcW w:w="2410" w:type="dxa"/>
          </w:tcPr>
          <w:p w14:paraId="6A643EF3" w14:textId="2C9805AA" w:rsidR="00E37E7F" w:rsidRPr="009F41A7" w:rsidRDefault="00E37E7F" w:rsidP="009D5B1C">
            <w:pPr>
              <w:pStyle w:val="Ptabletext"/>
            </w:pPr>
            <w:r w:rsidRPr="009F41A7">
              <w:t>12.8</w:t>
            </w:r>
          </w:p>
        </w:tc>
        <w:tc>
          <w:tcPr>
            <w:tcW w:w="2636" w:type="dxa"/>
          </w:tcPr>
          <w:p w14:paraId="22CFE132" w14:textId="68581AA4" w:rsidR="00E37E7F" w:rsidRPr="009F41A7" w:rsidRDefault="00E37E7F" w:rsidP="009D5B1C">
            <w:pPr>
              <w:pStyle w:val="Ptabletext"/>
            </w:pPr>
            <w:r w:rsidRPr="009F41A7">
              <w:t>12.69</w:t>
            </w:r>
          </w:p>
        </w:tc>
      </w:tr>
      <w:tr w:rsidR="00E37E7F" w:rsidRPr="001177F4" w14:paraId="576E76A5" w14:textId="77777777" w:rsidTr="00C107A2">
        <w:trPr>
          <w:trHeight w:val="368"/>
        </w:trPr>
        <w:tc>
          <w:tcPr>
            <w:tcW w:w="1758" w:type="dxa"/>
          </w:tcPr>
          <w:p w14:paraId="2E84B2E8" w14:textId="03A3361C" w:rsidR="00E37E7F" w:rsidRPr="009F41A7" w:rsidRDefault="00E37E7F" w:rsidP="00C62CF4">
            <w:pPr>
              <w:pStyle w:val="Ptabletext"/>
              <w:jc w:val="left"/>
            </w:pPr>
            <w:r w:rsidRPr="009F41A7">
              <w:t>Chile</w:t>
            </w:r>
          </w:p>
        </w:tc>
        <w:tc>
          <w:tcPr>
            <w:tcW w:w="2410" w:type="dxa"/>
          </w:tcPr>
          <w:p w14:paraId="33D03E3B" w14:textId="38F585A9" w:rsidR="00E37E7F" w:rsidRPr="009F41A7" w:rsidRDefault="00E37E7F" w:rsidP="009D5B1C">
            <w:pPr>
              <w:pStyle w:val="Ptabletext"/>
            </w:pPr>
            <w:r w:rsidRPr="009F41A7">
              <w:t>13.83</w:t>
            </w:r>
          </w:p>
        </w:tc>
        <w:tc>
          <w:tcPr>
            <w:tcW w:w="2636" w:type="dxa"/>
          </w:tcPr>
          <w:p w14:paraId="56F03001" w14:textId="72231945" w:rsidR="00E37E7F" w:rsidRPr="009F41A7" w:rsidRDefault="00E37E7F" w:rsidP="009D5B1C">
            <w:pPr>
              <w:pStyle w:val="Ptabletext"/>
            </w:pPr>
            <w:r w:rsidRPr="009F41A7">
              <w:t>13.45</w:t>
            </w:r>
          </w:p>
        </w:tc>
      </w:tr>
      <w:tr w:rsidR="00E37E7F" w:rsidRPr="001177F4" w14:paraId="270AB925" w14:textId="77777777" w:rsidTr="00C107A2">
        <w:trPr>
          <w:trHeight w:val="409"/>
        </w:trPr>
        <w:tc>
          <w:tcPr>
            <w:tcW w:w="1758" w:type="dxa"/>
          </w:tcPr>
          <w:p w14:paraId="7B2DE42F" w14:textId="4BB5622F" w:rsidR="00E37E7F" w:rsidRPr="009F41A7" w:rsidRDefault="00E37E7F" w:rsidP="00C62CF4">
            <w:pPr>
              <w:pStyle w:val="Ptabletext"/>
              <w:jc w:val="left"/>
            </w:pPr>
            <w:r w:rsidRPr="009F41A7">
              <w:t>New Zealand</w:t>
            </w:r>
          </w:p>
        </w:tc>
        <w:tc>
          <w:tcPr>
            <w:tcW w:w="2410" w:type="dxa"/>
          </w:tcPr>
          <w:p w14:paraId="2A97D53D" w14:textId="66F867AC" w:rsidR="00E37E7F" w:rsidRPr="009F41A7" w:rsidRDefault="00E37E7F" w:rsidP="009D5B1C">
            <w:pPr>
              <w:pStyle w:val="Ptabletext"/>
            </w:pPr>
            <w:r w:rsidRPr="009F41A7">
              <w:t>13.45</w:t>
            </w:r>
          </w:p>
        </w:tc>
        <w:tc>
          <w:tcPr>
            <w:tcW w:w="2636" w:type="dxa"/>
          </w:tcPr>
          <w:p w14:paraId="1DDC49DF" w14:textId="5050A1CE" w:rsidR="00E37E7F" w:rsidRPr="009F41A7" w:rsidRDefault="00E37E7F" w:rsidP="009D5B1C">
            <w:pPr>
              <w:pStyle w:val="Ptabletext"/>
            </w:pPr>
            <w:r w:rsidRPr="009F41A7">
              <w:t>13.07</w:t>
            </w:r>
          </w:p>
        </w:tc>
      </w:tr>
      <w:tr w:rsidR="00E37E7F" w:rsidRPr="001177F4" w14:paraId="7AE0F687" w14:textId="77777777" w:rsidTr="00C107A2">
        <w:trPr>
          <w:trHeight w:val="419"/>
        </w:trPr>
        <w:tc>
          <w:tcPr>
            <w:tcW w:w="1758" w:type="dxa"/>
          </w:tcPr>
          <w:p w14:paraId="2998485A" w14:textId="2E81C41E" w:rsidR="00E37E7F" w:rsidRPr="009F41A7" w:rsidRDefault="00E37E7F" w:rsidP="00C62CF4">
            <w:pPr>
              <w:pStyle w:val="Ptabletext"/>
              <w:jc w:val="left"/>
            </w:pPr>
            <w:r w:rsidRPr="009F41A7">
              <w:t>South Africa</w:t>
            </w:r>
          </w:p>
        </w:tc>
        <w:tc>
          <w:tcPr>
            <w:tcW w:w="2410" w:type="dxa"/>
          </w:tcPr>
          <w:p w14:paraId="521C7432" w14:textId="4226C5E4" w:rsidR="00E37E7F" w:rsidRPr="009F41A7" w:rsidRDefault="00E37E7F" w:rsidP="009D5B1C">
            <w:pPr>
              <w:pStyle w:val="Ptabletext"/>
            </w:pPr>
            <w:r w:rsidRPr="009F41A7">
              <w:t>13.77</w:t>
            </w:r>
          </w:p>
        </w:tc>
        <w:tc>
          <w:tcPr>
            <w:tcW w:w="2636" w:type="dxa"/>
          </w:tcPr>
          <w:p w14:paraId="28A2714A" w14:textId="3EF58E4C" w:rsidR="00E37E7F" w:rsidRPr="009F41A7" w:rsidRDefault="00E37E7F" w:rsidP="009D5B1C">
            <w:pPr>
              <w:pStyle w:val="Ptabletext"/>
            </w:pPr>
            <w:r w:rsidRPr="009F41A7">
              <w:t>13.03</w:t>
            </w:r>
          </w:p>
        </w:tc>
      </w:tr>
      <w:tr w:rsidR="00E37E7F" w:rsidRPr="001177F4" w14:paraId="3152765F" w14:textId="77777777" w:rsidTr="00C107A2">
        <w:trPr>
          <w:trHeight w:val="360"/>
        </w:trPr>
        <w:tc>
          <w:tcPr>
            <w:tcW w:w="1758" w:type="dxa"/>
          </w:tcPr>
          <w:p w14:paraId="7863D09E" w14:textId="3B14F82E" w:rsidR="00E37E7F" w:rsidRPr="009F41A7" w:rsidRDefault="00E37E7F" w:rsidP="00C62CF4">
            <w:pPr>
              <w:pStyle w:val="Ptabletext"/>
              <w:jc w:val="left"/>
            </w:pPr>
            <w:r w:rsidRPr="009F41A7">
              <w:t>United States</w:t>
            </w:r>
          </w:p>
        </w:tc>
        <w:tc>
          <w:tcPr>
            <w:tcW w:w="2410" w:type="dxa"/>
          </w:tcPr>
          <w:p w14:paraId="2847435F" w14:textId="53B0D6A1" w:rsidR="00E37E7F" w:rsidRPr="009F41A7" w:rsidRDefault="00E37E7F" w:rsidP="009D5B1C">
            <w:pPr>
              <w:pStyle w:val="Ptabletext"/>
            </w:pPr>
            <w:r w:rsidRPr="009F41A7">
              <w:t>13.99</w:t>
            </w:r>
          </w:p>
        </w:tc>
        <w:tc>
          <w:tcPr>
            <w:tcW w:w="2636" w:type="dxa"/>
          </w:tcPr>
          <w:p w14:paraId="50F064A9" w14:textId="57FA78B5" w:rsidR="00E37E7F" w:rsidRPr="009F41A7" w:rsidRDefault="00E37E7F" w:rsidP="009D5B1C">
            <w:pPr>
              <w:pStyle w:val="Ptabletext"/>
            </w:pPr>
            <w:r w:rsidRPr="009F41A7">
              <w:t>13.66</w:t>
            </w:r>
          </w:p>
        </w:tc>
      </w:tr>
    </w:tbl>
    <w:p w14:paraId="266CA69E" w14:textId="77777777" w:rsidR="00E05A9F" w:rsidRDefault="00E05A9F" w:rsidP="003D6F8C">
      <w:pPr>
        <w:pStyle w:val="Pquestiontextpartsa"/>
        <w:rPr>
          <w:rStyle w:val="Pboldasis"/>
        </w:rPr>
      </w:pPr>
    </w:p>
    <w:p w14:paraId="25CDD38E" w14:textId="2DFECBD7" w:rsidR="003D6F8C" w:rsidRDefault="003D6F8C" w:rsidP="003D6F8C">
      <w:pPr>
        <w:pStyle w:val="Pquestiontextpartsa"/>
      </w:pPr>
      <w:r w:rsidRPr="00E767B6">
        <w:rPr>
          <w:rStyle w:val="Pboldasis"/>
        </w:rPr>
        <w:t>(a)</w:t>
      </w:r>
      <w:r w:rsidR="00876A7A">
        <w:tab/>
      </w:r>
      <w:r w:rsidRPr="001177F4">
        <w:t xml:space="preserve">Use technology to plot the data, putting red wines on the horizontal axis. Does there appear to be a linear relationship between the alcohol content for red and white wines from the same </w:t>
      </w:r>
      <w:r w:rsidR="00205842">
        <w:t>origin</w:t>
      </w:r>
      <w:r w:rsidR="00AB4AA8">
        <w:t>?</w:t>
      </w:r>
    </w:p>
    <w:p w14:paraId="0B7B4809" w14:textId="77777777" w:rsidR="00C62CF4" w:rsidRDefault="00C62CF4" w:rsidP="003D6F8C">
      <w:pPr>
        <w:pStyle w:val="Pquestiontextpartsa"/>
      </w:pPr>
    </w:p>
    <w:p w14:paraId="3140C368" w14:textId="77777777" w:rsidR="00E05A9F" w:rsidRDefault="00E05A9F" w:rsidP="003D6F8C">
      <w:pPr>
        <w:pStyle w:val="Pquestiontextpartsa"/>
      </w:pPr>
    </w:p>
    <w:p w14:paraId="6439B684" w14:textId="460E72AD" w:rsidR="003D6F8C" w:rsidRDefault="003D6F8C" w:rsidP="003D6F8C">
      <w:pPr>
        <w:pStyle w:val="Pquestiontextpartsa"/>
      </w:pPr>
      <w:r w:rsidRPr="00E767B6">
        <w:rPr>
          <w:rStyle w:val="Pboldasis"/>
        </w:rPr>
        <w:t>(b)</w:t>
      </w:r>
      <w:r w:rsidR="00876A7A">
        <w:tab/>
      </w:r>
      <w:r w:rsidRPr="001177F4">
        <w:t>Find the equation of the line of best fit (assuming it exists)</w:t>
      </w:r>
      <w:r w:rsidR="00802261">
        <w:t xml:space="preserve">, </w:t>
      </w:r>
      <w:r w:rsidRPr="001177F4">
        <w:t xml:space="preserve">correct to </w:t>
      </w:r>
      <w:r w:rsidR="00C62CF4">
        <w:t>3</w:t>
      </w:r>
      <w:r w:rsidRPr="001177F4">
        <w:t xml:space="preserve"> decimal places.</w:t>
      </w:r>
    </w:p>
    <w:p w14:paraId="6B4D2299" w14:textId="77777777" w:rsidR="00C62CF4" w:rsidRDefault="00C62CF4" w:rsidP="003D6F8C">
      <w:pPr>
        <w:pStyle w:val="Pquestiontextpartsa"/>
      </w:pPr>
    </w:p>
    <w:p w14:paraId="09352FF6" w14:textId="77777777" w:rsidR="00C62CF4" w:rsidRDefault="00C62CF4" w:rsidP="003D6F8C">
      <w:pPr>
        <w:pStyle w:val="Pquestiontextpartsa"/>
      </w:pPr>
    </w:p>
    <w:p w14:paraId="151BCE2E" w14:textId="47A311F3" w:rsidR="003D6F8C" w:rsidRPr="001177F4" w:rsidRDefault="003D6F8C" w:rsidP="003D6F8C">
      <w:pPr>
        <w:pStyle w:val="Pquestiontextpartsa"/>
      </w:pPr>
      <w:r w:rsidRPr="00E767B6">
        <w:rPr>
          <w:rStyle w:val="Pboldasis"/>
        </w:rPr>
        <w:t>(c)</w:t>
      </w:r>
      <w:r w:rsidR="00876A7A">
        <w:tab/>
      </w:r>
      <w:r w:rsidRPr="001177F4">
        <w:t xml:space="preserve">Use the equation to predict </w:t>
      </w:r>
      <w:r w:rsidR="00205842">
        <w:t>a country's</w:t>
      </w:r>
      <w:r w:rsidRPr="001177F4">
        <w:t xml:space="preserve"> white wine alcohol content, correct to </w:t>
      </w:r>
      <w:r w:rsidR="00C62CF4">
        <w:t>2</w:t>
      </w:r>
      <w:r w:rsidRPr="001177F4">
        <w:t xml:space="preserve"> decimal places, if the red wine value is:</w:t>
      </w:r>
    </w:p>
    <w:p w14:paraId="3B678F4E" w14:textId="4899F28E" w:rsidR="00C62CF4" w:rsidRDefault="003D6F8C" w:rsidP="00C62CF4">
      <w:pPr>
        <w:pStyle w:val="Pquestiontextpartsi"/>
      </w:pPr>
      <w:r w:rsidRPr="00E767B6">
        <w:rPr>
          <w:rStyle w:val="Pboldasis"/>
        </w:rPr>
        <w:t>(i)</w:t>
      </w:r>
      <w:r w:rsidR="00205842">
        <w:t xml:space="preserve">  </w:t>
      </w:r>
      <w:r w:rsidRPr="001177F4">
        <w:t>13.3 % vol</w:t>
      </w:r>
      <w:r w:rsidR="00C62CF4">
        <w:tab/>
      </w:r>
      <w:r w:rsidR="00C62CF4">
        <w:tab/>
      </w:r>
      <w:r w:rsidR="00C62CF4">
        <w:tab/>
      </w:r>
      <w:r w:rsidR="00C62CF4">
        <w:tab/>
      </w:r>
      <w:r w:rsidR="00C62CF4">
        <w:tab/>
      </w:r>
      <w:r w:rsidR="00C62CF4">
        <w:tab/>
      </w:r>
      <w:r w:rsidR="00C62CF4" w:rsidRPr="00E767B6">
        <w:rPr>
          <w:rStyle w:val="Pboldasis"/>
        </w:rPr>
        <w:t>(ii)</w:t>
      </w:r>
      <w:r w:rsidR="00205842">
        <w:t xml:space="preserve">  </w:t>
      </w:r>
      <w:r w:rsidR="00C62CF4" w:rsidRPr="001177F4">
        <w:t>14.8 % vol</w:t>
      </w:r>
    </w:p>
    <w:p w14:paraId="66C18796" w14:textId="77777777" w:rsidR="003D6F8C" w:rsidRDefault="003D6F8C" w:rsidP="003D6F8C">
      <w:pPr>
        <w:pStyle w:val="Pquestiontextpartsi"/>
      </w:pPr>
    </w:p>
    <w:p w14:paraId="0A79A071" w14:textId="77777777" w:rsidR="00C62CF4" w:rsidRDefault="00C62CF4" w:rsidP="003D6F8C">
      <w:pPr>
        <w:pStyle w:val="Pquestiontextpartsi"/>
      </w:pPr>
    </w:p>
    <w:p w14:paraId="7F1BB97E" w14:textId="065CC8F2" w:rsidR="003D6F8C" w:rsidRDefault="003D6F8C" w:rsidP="003D6F8C">
      <w:pPr>
        <w:pStyle w:val="Pquestiontextpartsa"/>
      </w:pPr>
      <w:r w:rsidRPr="00E767B6">
        <w:rPr>
          <w:rStyle w:val="Pboldasis"/>
        </w:rPr>
        <w:t>(d)</w:t>
      </w:r>
      <w:r w:rsidR="00876A7A">
        <w:tab/>
      </w:r>
      <w:r w:rsidRPr="001177F4">
        <w:t>In which of these estimates do you have more con</w:t>
      </w:r>
      <w:r w:rsidR="00A86AB3">
        <w:t>fidence? Explain your reasoning.</w:t>
      </w:r>
    </w:p>
    <w:p w14:paraId="770CC3CC" w14:textId="77777777" w:rsidR="00C62CF4" w:rsidRDefault="00C62CF4" w:rsidP="003D6F8C">
      <w:pPr>
        <w:pStyle w:val="Pquestiontextpartsa"/>
      </w:pPr>
    </w:p>
    <w:p w14:paraId="1ADE6A7B" w14:textId="77777777" w:rsidR="00936D8A" w:rsidRDefault="00936D8A" w:rsidP="003D6F8C">
      <w:pPr>
        <w:pStyle w:val="Pquestiontextpartsa"/>
      </w:pPr>
    </w:p>
    <w:p w14:paraId="3313B9BB" w14:textId="77777777" w:rsidR="00AB4AA8" w:rsidRDefault="00AB4AA8" w:rsidP="003D6F8C">
      <w:pPr>
        <w:pStyle w:val="Pquestiontextpartsa"/>
      </w:pPr>
    </w:p>
    <w:p w14:paraId="16C8FC46" w14:textId="77777777" w:rsidR="00AB4AA8" w:rsidRDefault="00AB4AA8" w:rsidP="003D6F8C">
      <w:pPr>
        <w:pStyle w:val="Pquestiontextpartsa"/>
      </w:pPr>
    </w:p>
    <w:p w14:paraId="65A81746" w14:textId="19EC6379" w:rsidR="003D6F8C" w:rsidRDefault="003D6F8C" w:rsidP="00205842">
      <w:pPr>
        <w:pStyle w:val="Psectionresults"/>
        <w:spacing w:before="0"/>
      </w:pPr>
      <w:r>
        <w:t>E</w:t>
      </w:r>
      <w:r w:rsidR="00364464">
        <w:t xml:space="preserve">xtended answer results: ___ / </w:t>
      </w:r>
      <w:r w:rsidR="00962C0E">
        <w:t>4</w:t>
      </w:r>
      <w:r w:rsidR="00AB4AA8">
        <w:t>2</w:t>
      </w:r>
    </w:p>
    <w:p w14:paraId="3F83733E" w14:textId="5E0E6350" w:rsidR="00EF38CC" w:rsidRPr="003D6F8C" w:rsidRDefault="005801DF" w:rsidP="00205842">
      <w:pPr>
        <w:pStyle w:val="Psectionresults"/>
        <w:spacing w:before="240" w:after="0"/>
      </w:pPr>
      <w:r>
        <w:t>TOTAL test results: ___ / 1</w:t>
      </w:r>
      <w:r w:rsidR="00487719">
        <w:t>7</w:t>
      </w:r>
      <w:r w:rsidR="00DE0956">
        <w:t>2</w:t>
      </w:r>
    </w:p>
    <w:sectPr w:rsidR="00EF38CC" w:rsidRPr="003D6F8C" w:rsidSect="00113406">
      <w:headerReference w:type="default" r:id="rId76"/>
      <w:footerReference w:type="default" r:id="rId77"/>
      <w:headerReference w:type="first" r:id="rId78"/>
      <w:footerReference w:type="first" r:id="rId79"/>
      <w:pgSz w:w="11906" w:h="16838" w:code="9"/>
      <w:pgMar w:top="1276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885E3C" w14:textId="77777777" w:rsidR="00DC142A" w:rsidRDefault="00DC142A" w:rsidP="00B91E57">
      <w:r>
        <w:separator/>
      </w:r>
    </w:p>
  </w:endnote>
  <w:endnote w:type="continuationSeparator" w:id="0">
    <w:p w14:paraId="74CCBB06" w14:textId="77777777" w:rsidR="00DC142A" w:rsidRDefault="00DC142A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3DA7AB" w14:textId="77777777" w:rsidR="009D5B1C" w:rsidRDefault="009D5B1C" w:rsidP="00B91E57">
    <w:pPr>
      <w:pStyle w:val="Pfootertext"/>
    </w:pPr>
  </w:p>
  <w:p w14:paraId="22561E85" w14:textId="77777777" w:rsidR="009D5B1C" w:rsidRPr="00B91E57" w:rsidRDefault="009D5B1C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205842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1A5ACB" w14:textId="77777777" w:rsidR="009D5B1C" w:rsidRDefault="009D5B1C" w:rsidP="00A8741D">
    <w:pPr>
      <w:pStyle w:val="Pfootertext"/>
    </w:pPr>
  </w:p>
  <w:p w14:paraId="6719F6FC" w14:textId="77777777" w:rsidR="009D5B1C" w:rsidRPr="00C50641" w:rsidRDefault="009D5B1C" w:rsidP="00A8741D">
    <w:pPr>
      <w:pStyle w:val="Pfootertext"/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205842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8E8DEE" w14:textId="77777777" w:rsidR="00DC142A" w:rsidRDefault="00DC142A" w:rsidP="00B91E57">
      <w:r>
        <w:separator/>
      </w:r>
    </w:p>
  </w:footnote>
  <w:footnote w:type="continuationSeparator" w:id="0">
    <w:p w14:paraId="19AC1542" w14:textId="77777777" w:rsidR="00DC142A" w:rsidRDefault="00DC142A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D3EED1" w14:textId="6A204E38" w:rsidR="009D5B1C" w:rsidRPr="00D04462" w:rsidRDefault="009D5B1C" w:rsidP="00D04462">
    <w:pPr>
      <w:pStyle w:val="Pheadertext"/>
    </w:pPr>
    <w:r>
      <w:t>Pearson Mathematics 10–10A    Semester 1 Exam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43907" w14:textId="77777777" w:rsidR="009D5B1C" w:rsidRDefault="009D5B1C" w:rsidP="00D04462">
    <w:pPr>
      <w:pStyle w:val="Pheadertext"/>
    </w:pPr>
    <w:r>
      <w:t>Pearson Mathematics 10–10A</w:t>
    </w:r>
    <w:r>
      <w:tab/>
      <w:t xml:space="preserve">Name: </w:t>
    </w:r>
    <w:r>
      <w:tab/>
    </w:r>
  </w:p>
  <w:p w14:paraId="31DB32F8" w14:textId="12A6CD4B" w:rsidR="009D5B1C" w:rsidRPr="00D04462" w:rsidRDefault="009D5B1C" w:rsidP="00D04462">
    <w:pPr>
      <w:pStyle w:val="Pheadertext"/>
    </w:pPr>
    <w:r>
      <w:t>Semester 1 Exam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A7C06F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E3817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8ED884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B029A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6C6B8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5FD4B7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FDCEB6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08EFB6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3968C7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4DD40E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0BFE50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4D3375B"/>
    <w:multiLevelType w:val="hybridMultilevel"/>
    <w:tmpl w:val="D21E7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A487980"/>
    <w:multiLevelType w:val="hybridMultilevel"/>
    <w:tmpl w:val="BBA431FE"/>
    <w:lvl w:ilvl="0" w:tplc="44141BA4">
      <w:start w:val="1"/>
      <w:numFmt w:val="decimal"/>
      <w:lvlText w:val="Question %1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4D51623"/>
    <w:multiLevelType w:val="hybridMultilevel"/>
    <w:tmpl w:val="ED8E00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11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9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17D54"/>
    <w:rsid w:val="00032FF3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BF9"/>
    <w:rsid w:val="00077926"/>
    <w:rsid w:val="00082AD0"/>
    <w:rsid w:val="00090B15"/>
    <w:rsid w:val="00094B98"/>
    <w:rsid w:val="000C1156"/>
    <w:rsid w:val="000C4CB1"/>
    <w:rsid w:val="000C6C56"/>
    <w:rsid w:val="000D0CBD"/>
    <w:rsid w:val="000F52E2"/>
    <w:rsid w:val="000F7D44"/>
    <w:rsid w:val="00113406"/>
    <w:rsid w:val="00114E72"/>
    <w:rsid w:val="001177F4"/>
    <w:rsid w:val="00121EAB"/>
    <w:rsid w:val="00123E2A"/>
    <w:rsid w:val="001249D4"/>
    <w:rsid w:val="00133398"/>
    <w:rsid w:val="00136289"/>
    <w:rsid w:val="00153C7C"/>
    <w:rsid w:val="001605F8"/>
    <w:rsid w:val="00160C54"/>
    <w:rsid w:val="001636F5"/>
    <w:rsid w:val="00176D3D"/>
    <w:rsid w:val="00180D86"/>
    <w:rsid w:val="001B2E48"/>
    <w:rsid w:val="001B433F"/>
    <w:rsid w:val="001C4DB3"/>
    <w:rsid w:val="001C7D35"/>
    <w:rsid w:val="001E61E7"/>
    <w:rsid w:val="001F3755"/>
    <w:rsid w:val="001F3D5E"/>
    <w:rsid w:val="002027AC"/>
    <w:rsid w:val="00205842"/>
    <w:rsid w:val="00205ABB"/>
    <w:rsid w:val="00223001"/>
    <w:rsid w:val="00227FE5"/>
    <w:rsid w:val="002509BC"/>
    <w:rsid w:val="002537EC"/>
    <w:rsid w:val="00254DC3"/>
    <w:rsid w:val="002635BA"/>
    <w:rsid w:val="00271289"/>
    <w:rsid w:val="00276624"/>
    <w:rsid w:val="002801CC"/>
    <w:rsid w:val="00287295"/>
    <w:rsid w:val="00294D58"/>
    <w:rsid w:val="0029660A"/>
    <w:rsid w:val="0029665F"/>
    <w:rsid w:val="002A61AB"/>
    <w:rsid w:val="002B3AE8"/>
    <w:rsid w:val="002B401B"/>
    <w:rsid w:val="002C0D5B"/>
    <w:rsid w:val="002C3C99"/>
    <w:rsid w:val="002C5286"/>
    <w:rsid w:val="002D2E83"/>
    <w:rsid w:val="002D6260"/>
    <w:rsid w:val="002E0784"/>
    <w:rsid w:val="002E154B"/>
    <w:rsid w:val="002F457A"/>
    <w:rsid w:val="002F6821"/>
    <w:rsid w:val="00307A48"/>
    <w:rsid w:val="00307F32"/>
    <w:rsid w:val="00323197"/>
    <w:rsid w:val="00323AB7"/>
    <w:rsid w:val="00334607"/>
    <w:rsid w:val="00335B72"/>
    <w:rsid w:val="00341668"/>
    <w:rsid w:val="00345684"/>
    <w:rsid w:val="003618B8"/>
    <w:rsid w:val="003624C0"/>
    <w:rsid w:val="00363DAC"/>
    <w:rsid w:val="00364464"/>
    <w:rsid w:val="003649A6"/>
    <w:rsid w:val="0036586D"/>
    <w:rsid w:val="00374306"/>
    <w:rsid w:val="00376745"/>
    <w:rsid w:val="0039270F"/>
    <w:rsid w:val="00393ADE"/>
    <w:rsid w:val="003A2B20"/>
    <w:rsid w:val="003A6EA1"/>
    <w:rsid w:val="003B3BBF"/>
    <w:rsid w:val="003C1799"/>
    <w:rsid w:val="003C1BFC"/>
    <w:rsid w:val="003C391B"/>
    <w:rsid w:val="003C445D"/>
    <w:rsid w:val="003D6F8C"/>
    <w:rsid w:val="003E3349"/>
    <w:rsid w:val="003E7772"/>
    <w:rsid w:val="003F30C3"/>
    <w:rsid w:val="004066D1"/>
    <w:rsid w:val="00406881"/>
    <w:rsid w:val="00412093"/>
    <w:rsid w:val="00413A15"/>
    <w:rsid w:val="004161B6"/>
    <w:rsid w:val="00420B07"/>
    <w:rsid w:val="004276DE"/>
    <w:rsid w:val="0043227F"/>
    <w:rsid w:val="00437B6B"/>
    <w:rsid w:val="00452041"/>
    <w:rsid w:val="00456CE0"/>
    <w:rsid w:val="00457310"/>
    <w:rsid w:val="0046226B"/>
    <w:rsid w:val="00464A71"/>
    <w:rsid w:val="00472CCA"/>
    <w:rsid w:val="004738E1"/>
    <w:rsid w:val="00481844"/>
    <w:rsid w:val="0048344D"/>
    <w:rsid w:val="00485A37"/>
    <w:rsid w:val="00486FF3"/>
    <w:rsid w:val="00487719"/>
    <w:rsid w:val="00491D4C"/>
    <w:rsid w:val="004A0E02"/>
    <w:rsid w:val="004A1C99"/>
    <w:rsid w:val="004A5DD5"/>
    <w:rsid w:val="004C23FF"/>
    <w:rsid w:val="004C5E1E"/>
    <w:rsid w:val="004D01B5"/>
    <w:rsid w:val="004D1F35"/>
    <w:rsid w:val="004D24DE"/>
    <w:rsid w:val="004D3645"/>
    <w:rsid w:val="004E5365"/>
    <w:rsid w:val="004E7C88"/>
    <w:rsid w:val="004F03F0"/>
    <w:rsid w:val="004F3DBD"/>
    <w:rsid w:val="004F40C8"/>
    <w:rsid w:val="004F5839"/>
    <w:rsid w:val="004F59F5"/>
    <w:rsid w:val="005067E7"/>
    <w:rsid w:val="00515AC5"/>
    <w:rsid w:val="00523DA2"/>
    <w:rsid w:val="0052478A"/>
    <w:rsid w:val="0052656A"/>
    <w:rsid w:val="00530D78"/>
    <w:rsid w:val="00534E87"/>
    <w:rsid w:val="00554ECF"/>
    <w:rsid w:val="00557DEA"/>
    <w:rsid w:val="00561C8E"/>
    <w:rsid w:val="005628FE"/>
    <w:rsid w:val="00564139"/>
    <w:rsid w:val="005644F4"/>
    <w:rsid w:val="005665F4"/>
    <w:rsid w:val="00567CE7"/>
    <w:rsid w:val="00571F02"/>
    <w:rsid w:val="005801DF"/>
    <w:rsid w:val="00582BD5"/>
    <w:rsid w:val="0059291C"/>
    <w:rsid w:val="005A07A0"/>
    <w:rsid w:val="005A6C19"/>
    <w:rsid w:val="005B5208"/>
    <w:rsid w:val="005C1799"/>
    <w:rsid w:val="005C2DB7"/>
    <w:rsid w:val="005C6EE5"/>
    <w:rsid w:val="00604D55"/>
    <w:rsid w:val="0060604C"/>
    <w:rsid w:val="00606690"/>
    <w:rsid w:val="0060765D"/>
    <w:rsid w:val="00607F60"/>
    <w:rsid w:val="00617BEA"/>
    <w:rsid w:val="006276ED"/>
    <w:rsid w:val="006315DD"/>
    <w:rsid w:val="006357C3"/>
    <w:rsid w:val="00665AA1"/>
    <w:rsid w:val="0066782B"/>
    <w:rsid w:val="00681A57"/>
    <w:rsid w:val="006B2DF9"/>
    <w:rsid w:val="006C346D"/>
    <w:rsid w:val="006C4B2F"/>
    <w:rsid w:val="006D2264"/>
    <w:rsid w:val="006D6A33"/>
    <w:rsid w:val="006D6A60"/>
    <w:rsid w:val="006D6B75"/>
    <w:rsid w:val="006E28FE"/>
    <w:rsid w:val="006E6CBD"/>
    <w:rsid w:val="006E7B52"/>
    <w:rsid w:val="006F2BB6"/>
    <w:rsid w:val="006F3AF7"/>
    <w:rsid w:val="006F48EB"/>
    <w:rsid w:val="0070464D"/>
    <w:rsid w:val="00713EAF"/>
    <w:rsid w:val="00715815"/>
    <w:rsid w:val="00722B45"/>
    <w:rsid w:val="007313E8"/>
    <w:rsid w:val="00732B3C"/>
    <w:rsid w:val="007701CE"/>
    <w:rsid w:val="007704E4"/>
    <w:rsid w:val="00770737"/>
    <w:rsid w:val="007721B9"/>
    <w:rsid w:val="00775656"/>
    <w:rsid w:val="00775F8D"/>
    <w:rsid w:val="00781345"/>
    <w:rsid w:val="00796A94"/>
    <w:rsid w:val="007A1A60"/>
    <w:rsid w:val="007B7545"/>
    <w:rsid w:val="007C05E1"/>
    <w:rsid w:val="007C49C5"/>
    <w:rsid w:val="007D1111"/>
    <w:rsid w:val="007D4058"/>
    <w:rsid w:val="007E49F5"/>
    <w:rsid w:val="008003A7"/>
    <w:rsid w:val="00800E0B"/>
    <w:rsid w:val="00802261"/>
    <w:rsid w:val="00810447"/>
    <w:rsid w:val="00814B1B"/>
    <w:rsid w:val="00815BE4"/>
    <w:rsid w:val="00817AEB"/>
    <w:rsid w:val="008226DD"/>
    <w:rsid w:val="00823BB8"/>
    <w:rsid w:val="008266C5"/>
    <w:rsid w:val="00842378"/>
    <w:rsid w:val="008453BA"/>
    <w:rsid w:val="00851029"/>
    <w:rsid w:val="0085608B"/>
    <w:rsid w:val="00861454"/>
    <w:rsid w:val="00872A57"/>
    <w:rsid w:val="00876A7A"/>
    <w:rsid w:val="00883D65"/>
    <w:rsid w:val="00887F5C"/>
    <w:rsid w:val="008A06F7"/>
    <w:rsid w:val="008A2708"/>
    <w:rsid w:val="008B5DC2"/>
    <w:rsid w:val="008C44CE"/>
    <w:rsid w:val="008C702A"/>
    <w:rsid w:val="008C7427"/>
    <w:rsid w:val="008D3E39"/>
    <w:rsid w:val="008E3A48"/>
    <w:rsid w:val="008E53FE"/>
    <w:rsid w:val="008E5E2E"/>
    <w:rsid w:val="008F0DDC"/>
    <w:rsid w:val="008F0EC6"/>
    <w:rsid w:val="009023C1"/>
    <w:rsid w:val="00913906"/>
    <w:rsid w:val="00914BFC"/>
    <w:rsid w:val="0091733C"/>
    <w:rsid w:val="0092625F"/>
    <w:rsid w:val="00927EA8"/>
    <w:rsid w:val="009303E1"/>
    <w:rsid w:val="00934CAB"/>
    <w:rsid w:val="00935B41"/>
    <w:rsid w:val="00936D8A"/>
    <w:rsid w:val="0093734D"/>
    <w:rsid w:val="009437F9"/>
    <w:rsid w:val="009461B8"/>
    <w:rsid w:val="00950FFA"/>
    <w:rsid w:val="009512C9"/>
    <w:rsid w:val="0095169A"/>
    <w:rsid w:val="0095286B"/>
    <w:rsid w:val="00962392"/>
    <w:rsid w:val="00962C0E"/>
    <w:rsid w:val="009841D7"/>
    <w:rsid w:val="009A776D"/>
    <w:rsid w:val="009B58F4"/>
    <w:rsid w:val="009C1F04"/>
    <w:rsid w:val="009C3377"/>
    <w:rsid w:val="009D03D9"/>
    <w:rsid w:val="009D5B1C"/>
    <w:rsid w:val="009E2643"/>
    <w:rsid w:val="009F0CE5"/>
    <w:rsid w:val="009F2FC5"/>
    <w:rsid w:val="009F41A7"/>
    <w:rsid w:val="00A1086A"/>
    <w:rsid w:val="00A215AF"/>
    <w:rsid w:val="00A23D25"/>
    <w:rsid w:val="00A25714"/>
    <w:rsid w:val="00A35659"/>
    <w:rsid w:val="00A37631"/>
    <w:rsid w:val="00A450C7"/>
    <w:rsid w:val="00A514F8"/>
    <w:rsid w:val="00A5299B"/>
    <w:rsid w:val="00A57648"/>
    <w:rsid w:val="00A609BB"/>
    <w:rsid w:val="00A61D4A"/>
    <w:rsid w:val="00A66E55"/>
    <w:rsid w:val="00A71913"/>
    <w:rsid w:val="00A74962"/>
    <w:rsid w:val="00A7657F"/>
    <w:rsid w:val="00A807EE"/>
    <w:rsid w:val="00A822F0"/>
    <w:rsid w:val="00A86AB3"/>
    <w:rsid w:val="00A8741D"/>
    <w:rsid w:val="00A90404"/>
    <w:rsid w:val="00A92695"/>
    <w:rsid w:val="00A96CBC"/>
    <w:rsid w:val="00AA25D9"/>
    <w:rsid w:val="00AA7ED5"/>
    <w:rsid w:val="00AB1640"/>
    <w:rsid w:val="00AB4AA8"/>
    <w:rsid w:val="00AC6741"/>
    <w:rsid w:val="00AD2442"/>
    <w:rsid w:val="00AD4FD5"/>
    <w:rsid w:val="00AE32F8"/>
    <w:rsid w:val="00AE3D80"/>
    <w:rsid w:val="00AF0F2C"/>
    <w:rsid w:val="00AF2E76"/>
    <w:rsid w:val="00AF5384"/>
    <w:rsid w:val="00B11C16"/>
    <w:rsid w:val="00B12113"/>
    <w:rsid w:val="00B13718"/>
    <w:rsid w:val="00B21E3E"/>
    <w:rsid w:val="00B25421"/>
    <w:rsid w:val="00B31E6A"/>
    <w:rsid w:val="00B32D92"/>
    <w:rsid w:val="00B46721"/>
    <w:rsid w:val="00B60207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D30E0"/>
    <w:rsid w:val="00BF14C7"/>
    <w:rsid w:val="00BF2CAA"/>
    <w:rsid w:val="00BF58C2"/>
    <w:rsid w:val="00BF678B"/>
    <w:rsid w:val="00C107A2"/>
    <w:rsid w:val="00C10D76"/>
    <w:rsid w:val="00C13F88"/>
    <w:rsid w:val="00C15226"/>
    <w:rsid w:val="00C163CD"/>
    <w:rsid w:val="00C166E6"/>
    <w:rsid w:val="00C1714A"/>
    <w:rsid w:val="00C227ED"/>
    <w:rsid w:val="00C41B73"/>
    <w:rsid w:val="00C5054A"/>
    <w:rsid w:val="00C50641"/>
    <w:rsid w:val="00C50B62"/>
    <w:rsid w:val="00C50C69"/>
    <w:rsid w:val="00C51718"/>
    <w:rsid w:val="00C51C64"/>
    <w:rsid w:val="00C522B4"/>
    <w:rsid w:val="00C56D83"/>
    <w:rsid w:val="00C62CF4"/>
    <w:rsid w:val="00C71C14"/>
    <w:rsid w:val="00C74909"/>
    <w:rsid w:val="00C75F4E"/>
    <w:rsid w:val="00C837B9"/>
    <w:rsid w:val="00C91820"/>
    <w:rsid w:val="00C9254A"/>
    <w:rsid w:val="00CB3D6D"/>
    <w:rsid w:val="00CC0D68"/>
    <w:rsid w:val="00CC6539"/>
    <w:rsid w:val="00CC7D1F"/>
    <w:rsid w:val="00CD00EA"/>
    <w:rsid w:val="00CD14A8"/>
    <w:rsid w:val="00CE2DDA"/>
    <w:rsid w:val="00CF0C64"/>
    <w:rsid w:val="00CF4C57"/>
    <w:rsid w:val="00D012C9"/>
    <w:rsid w:val="00D01C11"/>
    <w:rsid w:val="00D027D6"/>
    <w:rsid w:val="00D03976"/>
    <w:rsid w:val="00D04462"/>
    <w:rsid w:val="00D062EA"/>
    <w:rsid w:val="00D1695A"/>
    <w:rsid w:val="00D169AD"/>
    <w:rsid w:val="00D21ED6"/>
    <w:rsid w:val="00D306C4"/>
    <w:rsid w:val="00D35B6E"/>
    <w:rsid w:val="00D363FF"/>
    <w:rsid w:val="00D43956"/>
    <w:rsid w:val="00D45D65"/>
    <w:rsid w:val="00D476C7"/>
    <w:rsid w:val="00D50DA9"/>
    <w:rsid w:val="00D5254C"/>
    <w:rsid w:val="00D55245"/>
    <w:rsid w:val="00D5788E"/>
    <w:rsid w:val="00D6673C"/>
    <w:rsid w:val="00D747CC"/>
    <w:rsid w:val="00D817B5"/>
    <w:rsid w:val="00D94C52"/>
    <w:rsid w:val="00D97551"/>
    <w:rsid w:val="00DA13D7"/>
    <w:rsid w:val="00DA2109"/>
    <w:rsid w:val="00DA3BBA"/>
    <w:rsid w:val="00DA6D73"/>
    <w:rsid w:val="00DB2FDA"/>
    <w:rsid w:val="00DC142A"/>
    <w:rsid w:val="00DE0956"/>
    <w:rsid w:val="00DE113C"/>
    <w:rsid w:val="00DE3994"/>
    <w:rsid w:val="00DE45D5"/>
    <w:rsid w:val="00E01186"/>
    <w:rsid w:val="00E021E4"/>
    <w:rsid w:val="00E02483"/>
    <w:rsid w:val="00E02C5B"/>
    <w:rsid w:val="00E05A9F"/>
    <w:rsid w:val="00E06FEE"/>
    <w:rsid w:val="00E10D96"/>
    <w:rsid w:val="00E2498A"/>
    <w:rsid w:val="00E37E7F"/>
    <w:rsid w:val="00E42B3B"/>
    <w:rsid w:val="00E4401F"/>
    <w:rsid w:val="00E522E3"/>
    <w:rsid w:val="00E56C69"/>
    <w:rsid w:val="00E616ED"/>
    <w:rsid w:val="00E66F4C"/>
    <w:rsid w:val="00E767B6"/>
    <w:rsid w:val="00E76F14"/>
    <w:rsid w:val="00E80255"/>
    <w:rsid w:val="00E804F6"/>
    <w:rsid w:val="00E904DF"/>
    <w:rsid w:val="00E90F18"/>
    <w:rsid w:val="00E926CC"/>
    <w:rsid w:val="00E96EDA"/>
    <w:rsid w:val="00EA305E"/>
    <w:rsid w:val="00EA3341"/>
    <w:rsid w:val="00EB2CB2"/>
    <w:rsid w:val="00EC0922"/>
    <w:rsid w:val="00ED31E6"/>
    <w:rsid w:val="00ED79FA"/>
    <w:rsid w:val="00EE19BA"/>
    <w:rsid w:val="00EE7C00"/>
    <w:rsid w:val="00EF30D8"/>
    <w:rsid w:val="00EF38CC"/>
    <w:rsid w:val="00EF6108"/>
    <w:rsid w:val="00F1598F"/>
    <w:rsid w:val="00F16F6A"/>
    <w:rsid w:val="00F24B10"/>
    <w:rsid w:val="00F279DF"/>
    <w:rsid w:val="00F41913"/>
    <w:rsid w:val="00F5327D"/>
    <w:rsid w:val="00F5599A"/>
    <w:rsid w:val="00F80273"/>
    <w:rsid w:val="00F9145D"/>
    <w:rsid w:val="00F93270"/>
    <w:rsid w:val="00F97169"/>
    <w:rsid w:val="00FA71CA"/>
    <w:rsid w:val="00FB077E"/>
    <w:rsid w:val="00FB4663"/>
    <w:rsid w:val="00FC2A4C"/>
    <w:rsid w:val="00FD1FE1"/>
    <w:rsid w:val="00FE3101"/>
    <w:rsid w:val="00FE47F1"/>
    <w:rsid w:val="00FE4B25"/>
    <w:rsid w:val="00FE6891"/>
    <w:rsid w:val="00FF12C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DE0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36F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C50641"/>
    <w:rPr>
      <w:b w:val="0"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6276ED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2F6821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1177F4"/>
    <w:pPr>
      <w:ind w:left="720"/>
      <w:contextualSpacing/>
    </w:pPr>
  </w:style>
  <w:style w:type="table" w:customStyle="1" w:styleId="GridTableLight">
    <w:name w:val="Grid Table Light"/>
    <w:basedOn w:val="TableNormal"/>
    <w:rsid w:val="00A257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Notetodesigner">
    <w:name w:val="P: Note to designer"/>
    <w:basedOn w:val="Normal"/>
    <w:qFormat/>
    <w:rsid w:val="003D6F8C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Ptimtext">
    <w:name w:val="P: tim text"/>
    <w:basedOn w:val="DefaultParagraphFont"/>
    <w:rsid w:val="003D6F8C"/>
    <w:rPr>
      <w:b/>
      <w:bCs/>
      <w:color w:val="FF0000"/>
    </w:rPr>
  </w:style>
  <w:style w:type="paragraph" w:customStyle="1" w:styleId="PTimbullets">
    <w:name w:val="P: Tim bullets"/>
    <w:basedOn w:val="ListParagraph"/>
    <w:qFormat/>
    <w:rsid w:val="003D6F8C"/>
    <w:pPr>
      <w:ind w:hanging="360"/>
    </w:pPr>
    <w:rPr>
      <w:b/>
      <w:color w:val="FF0000"/>
    </w:rPr>
  </w:style>
  <w:style w:type="character" w:customStyle="1" w:styleId="Csuperscript">
    <w:name w:val="C: superscript"/>
    <w:basedOn w:val="DefaultParagraphFont"/>
    <w:uiPriority w:val="1"/>
    <w:qFormat/>
    <w:rsid w:val="003D6F8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36F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C50641"/>
    <w:rPr>
      <w:b w:val="0"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6276ED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2F6821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1177F4"/>
    <w:pPr>
      <w:ind w:left="720"/>
      <w:contextualSpacing/>
    </w:pPr>
  </w:style>
  <w:style w:type="table" w:customStyle="1" w:styleId="GridTableLight">
    <w:name w:val="Grid Table Light"/>
    <w:basedOn w:val="TableNormal"/>
    <w:rsid w:val="00A257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Notetodesigner">
    <w:name w:val="P: Note to designer"/>
    <w:basedOn w:val="Normal"/>
    <w:qFormat/>
    <w:rsid w:val="003D6F8C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Ptimtext">
    <w:name w:val="P: tim text"/>
    <w:basedOn w:val="DefaultParagraphFont"/>
    <w:rsid w:val="003D6F8C"/>
    <w:rPr>
      <w:b/>
      <w:bCs/>
      <w:color w:val="FF0000"/>
    </w:rPr>
  </w:style>
  <w:style w:type="paragraph" w:customStyle="1" w:styleId="PTimbullets">
    <w:name w:val="P: Tim bullets"/>
    <w:basedOn w:val="ListParagraph"/>
    <w:qFormat/>
    <w:rsid w:val="003D6F8C"/>
    <w:pPr>
      <w:ind w:hanging="360"/>
    </w:pPr>
    <w:rPr>
      <w:b/>
      <w:color w:val="FF0000"/>
    </w:rPr>
  </w:style>
  <w:style w:type="character" w:customStyle="1" w:styleId="Csuperscript">
    <w:name w:val="C: superscript"/>
    <w:basedOn w:val="DefaultParagraphFont"/>
    <w:uiPriority w:val="1"/>
    <w:qFormat/>
    <w:rsid w:val="003D6F8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jpeg"/><Relationship Id="rId26" Type="http://schemas.openxmlformats.org/officeDocument/2006/relationships/image" Target="media/image13.wmf"/><Relationship Id="rId39" Type="http://schemas.openxmlformats.org/officeDocument/2006/relationships/oleObject" Target="embeddings/oleObject13.bin"/><Relationship Id="rId21" Type="http://schemas.openxmlformats.org/officeDocument/2006/relationships/image" Target="media/image9.jpeg"/><Relationship Id="rId34" Type="http://schemas.openxmlformats.org/officeDocument/2006/relationships/image" Target="media/image17.wmf"/><Relationship Id="rId42" Type="http://schemas.openxmlformats.org/officeDocument/2006/relationships/image" Target="media/image21.jpeg"/><Relationship Id="rId47" Type="http://schemas.openxmlformats.org/officeDocument/2006/relationships/oleObject" Target="embeddings/oleObject16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63" Type="http://schemas.openxmlformats.org/officeDocument/2006/relationships/image" Target="media/image34.jpeg"/><Relationship Id="rId68" Type="http://schemas.openxmlformats.org/officeDocument/2006/relationships/image" Target="media/image38.jpe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9" Type="http://schemas.openxmlformats.org/officeDocument/2006/relationships/oleObject" Target="embeddings/oleObject8.bin"/><Relationship Id="rId11" Type="http://schemas.openxmlformats.org/officeDocument/2006/relationships/oleObject" Target="embeddings/oleObject2.bin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0.wmf"/><Relationship Id="rId45" Type="http://schemas.openxmlformats.org/officeDocument/2006/relationships/image" Target="media/image23.jpeg"/><Relationship Id="rId53" Type="http://schemas.openxmlformats.org/officeDocument/2006/relationships/oleObject" Target="embeddings/oleObject19.bin"/><Relationship Id="rId58" Type="http://schemas.openxmlformats.org/officeDocument/2006/relationships/image" Target="media/image30.wmf"/><Relationship Id="rId66" Type="http://schemas.openxmlformats.org/officeDocument/2006/relationships/image" Target="media/image37.emf"/><Relationship Id="rId74" Type="http://schemas.openxmlformats.org/officeDocument/2006/relationships/image" Target="media/image44.jpe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32.jpeg"/><Relationship Id="rId10" Type="http://schemas.openxmlformats.org/officeDocument/2006/relationships/image" Target="media/image2.wmf"/><Relationship Id="rId19" Type="http://schemas.openxmlformats.org/officeDocument/2006/relationships/image" Target="media/image7.jpe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5.bin"/><Relationship Id="rId52" Type="http://schemas.openxmlformats.org/officeDocument/2006/relationships/image" Target="media/image27.emf"/><Relationship Id="rId60" Type="http://schemas.openxmlformats.org/officeDocument/2006/relationships/image" Target="media/image31.jpeg"/><Relationship Id="rId65" Type="http://schemas.openxmlformats.org/officeDocument/2006/relationships/image" Target="media/image36.jpeg"/><Relationship Id="rId73" Type="http://schemas.openxmlformats.org/officeDocument/2006/relationships/image" Target="media/image43.jpe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10.jpeg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2.wmf"/><Relationship Id="rId48" Type="http://schemas.openxmlformats.org/officeDocument/2006/relationships/image" Target="media/image25.emf"/><Relationship Id="rId56" Type="http://schemas.openxmlformats.org/officeDocument/2006/relationships/image" Target="media/image29.wmf"/><Relationship Id="rId64" Type="http://schemas.openxmlformats.org/officeDocument/2006/relationships/image" Target="media/image35.jpeg"/><Relationship Id="rId69" Type="http://schemas.openxmlformats.org/officeDocument/2006/relationships/image" Target="media/image39.jpeg"/><Relationship Id="rId77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18.bin"/><Relationship Id="rId72" Type="http://schemas.openxmlformats.org/officeDocument/2006/relationships/image" Target="media/image42.jpeg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image" Target="media/image24.wmf"/><Relationship Id="rId59" Type="http://schemas.openxmlformats.org/officeDocument/2006/relationships/oleObject" Target="embeddings/oleObject22.bin"/><Relationship Id="rId67" Type="http://schemas.openxmlformats.org/officeDocument/2006/relationships/oleObject" Target="embeddings/oleObject23.bin"/><Relationship Id="rId20" Type="http://schemas.openxmlformats.org/officeDocument/2006/relationships/image" Target="media/image8.jpeg"/><Relationship Id="rId41" Type="http://schemas.openxmlformats.org/officeDocument/2006/relationships/oleObject" Target="embeddings/oleObject14.bin"/><Relationship Id="rId54" Type="http://schemas.openxmlformats.org/officeDocument/2006/relationships/image" Target="media/image28.wmf"/><Relationship Id="rId62" Type="http://schemas.openxmlformats.org/officeDocument/2006/relationships/image" Target="media/image33.jpeg"/><Relationship Id="rId70" Type="http://schemas.openxmlformats.org/officeDocument/2006/relationships/image" Target="media/image40.jpeg"/><Relationship Id="rId75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jpeg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457</TotalTime>
  <Pages>16</Pages>
  <Words>1788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11963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68</cp:revision>
  <cp:lastPrinted>2016-07-15T04:27:00Z</cp:lastPrinted>
  <dcterms:created xsi:type="dcterms:W3CDTF">2016-08-09T04:59:00Z</dcterms:created>
  <dcterms:modified xsi:type="dcterms:W3CDTF">2016-10-25T06:44:00Z</dcterms:modified>
</cp:coreProperties>
</file>