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</w:rPr>
            </w:pPr>
            <w:r w:rsidRPr="00BF2032">
              <w:rPr>
                <w:rFonts w:asciiTheme="majorHAnsi" w:hAnsiTheme="majorHAnsi"/>
              </w:rPr>
              <w:t xml:space="preserve">             </w:t>
            </w:r>
          </w:p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40"/>
                <w:szCs w:val="40"/>
              </w:rPr>
              <w:t xml:space="preserve"> </w:t>
            </w:r>
            <w:r w:rsidRPr="00BF2032">
              <w:rPr>
                <w:rFonts w:asciiTheme="majorHAnsi" w:hAnsiTheme="majorHAnsi"/>
                <w:sz w:val="56"/>
                <w:szCs w:val="56"/>
              </w:rPr>
              <w:t>High School</w:t>
            </w:r>
            <w:r w:rsidRPr="00BF2032">
              <w:rPr>
                <w:rFonts w:asciiTheme="majorHAnsi" w:hAnsiTheme="majorHAnsi"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70F07" w:rsidRDefault="00870F07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>
              <w:rPr>
                <w:rFonts w:asciiTheme="majorHAnsi" w:hAnsiTheme="majorHAnsi"/>
                <w:sz w:val="56"/>
                <w:szCs w:val="56"/>
              </w:rPr>
              <w:t>Half -</w:t>
            </w:r>
            <w:r w:rsidR="00A277D4" w:rsidRPr="00BF2032">
              <w:rPr>
                <w:rFonts w:asciiTheme="majorHAnsi" w:hAnsiTheme="majorHAnsi"/>
                <w:sz w:val="56"/>
                <w:szCs w:val="56"/>
              </w:rPr>
              <w:t>Yearl</w:t>
            </w:r>
            <w:r>
              <w:rPr>
                <w:rFonts w:asciiTheme="majorHAnsi" w:hAnsiTheme="majorHAnsi"/>
                <w:sz w:val="56"/>
                <w:szCs w:val="56"/>
              </w:rPr>
              <w:t xml:space="preserve">y </w:t>
            </w:r>
          </w:p>
          <w:p w:rsidR="004E1F9D" w:rsidRPr="00BF2032" w:rsidRDefault="00A277D4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 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BF2032" w:rsidRDefault="00870F07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48"/>
                <w:szCs w:val="48"/>
              </w:rPr>
            </w:pPr>
            <w:r>
              <w:rPr>
                <w:rFonts w:asciiTheme="majorHAnsi" w:hAnsiTheme="majorHAnsi"/>
                <w:sz w:val="48"/>
                <w:szCs w:val="48"/>
              </w:rPr>
              <w:t>2015</w:t>
            </w:r>
          </w:p>
          <w:p w:rsidR="004E1F9D" w:rsidRDefault="00A417C8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Year </w:t>
            </w:r>
            <w:r w:rsidR="00591ABA">
              <w:rPr>
                <w:rFonts w:asciiTheme="majorHAnsi" w:hAnsiTheme="majorHAnsi"/>
                <w:sz w:val="56"/>
                <w:szCs w:val="56"/>
              </w:rPr>
              <w:t>10</w:t>
            </w:r>
          </w:p>
          <w:p w:rsidR="004E1F9D" w:rsidRPr="00BF2032" w:rsidRDefault="00A277D4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>Mathematics</w:t>
            </w:r>
            <w:r w:rsidR="004E1F9D" w:rsidRPr="00BF2032">
              <w:rPr>
                <w:rFonts w:asciiTheme="majorHAnsi" w:hAnsiTheme="majorHAnsi"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Total Marks – 100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50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25pt" o:ole="">
            <v:imagedata r:id="rId8" o:title=""/>
          </v:shape>
          <o:OLEObject Type="Embed" ProgID="FXEquation.Equation" ShapeID="_x0000_i1025" DrawAspect="Content" ObjectID="_1494060277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5pt;height:15pt" o:ole="">
            <v:imagedata r:id="rId10" o:title=""/>
          </v:shape>
          <o:OLEObject Type="Embed" ProgID="FXEquation.Equation" ShapeID="_x0000_i1026" DrawAspect="Content" ObjectID="_1494060278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75pt;height:17.25pt" o:ole="">
            <v:imagedata r:id="rId12" o:title=""/>
          </v:shape>
          <o:OLEObject Type="Embed" ProgID="FXEquation.Equation" ShapeID="_x0000_i1027" DrawAspect="Content" ObjectID="_1494060279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 w:rsidR="00E96123">
        <w:rPr>
          <w:rFonts w:ascii="Times New Roman" w:eastAsia="Times New Roman" w:hAnsi="Times New Roman"/>
          <w:position w:val="-10"/>
        </w:rPr>
        <w:t>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pt;height:13.5pt" o:ole="">
            <v:imagedata r:id="rId14" o:title=""/>
          </v:shape>
          <o:OLEObject Type="Embed" ProgID="FXEquation.Equation" ShapeID="_x0000_i1028" DrawAspect="Content" ObjectID="_1494060280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6.5pt;height:27pt" o:ole="">
            <v:imagedata r:id="rId16" o:title=""/>
          </v:shape>
          <o:OLEObject Type="Embed" ProgID="FXEquation.Equation" ShapeID="_x0000_i1029" DrawAspect="Content" ObjectID="_1494060281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2.5pt;height:27pt" o:ole="">
            <v:imagedata r:id="rId18" o:title=""/>
          </v:shape>
          <o:OLEObject Type="Embed" ProgID="FXEquation.Equation" ShapeID="_x0000_i1030" DrawAspect="Content" ObjectID="_1494060282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7.5pt;height:13.5pt" o:ole="">
            <v:imagedata r:id="rId20" o:title=""/>
          </v:shape>
          <o:OLEObject Type="Embed" ProgID="FXEquation.Equation" ShapeID="_x0000_i1031" DrawAspect="Content" ObjectID="_1494060283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6.5pt;height:27pt" o:ole="">
            <v:imagedata r:id="rId22" o:title=""/>
          </v:shape>
          <o:OLEObject Type="Embed" ProgID="FXEquation.Equation" ShapeID="_x0000_i1032" DrawAspect="Content" ObjectID="_1494060284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1.75pt;height:17.25pt" o:ole="">
            <v:imagedata r:id="rId24" o:title=""/>
          </v:shape>
          <o:OLEObject Type="Embed" ProgID="FXEquation.Equation" ShapeID="_x0000_i1033" DrawAspect="Content" ObjectID="_1494060285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>
        <w:rPr>
          <w:rFonts w:ascii="Times New Roman" w:eastAsia="Times New Roman" w:hAnsi="Times New Roman"/>
          <w:position w:val="-10"/>
        </w:rPr>
        <w:t>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.75pt;height:27pt" o:ole="">
            <v:imagedata r:id="rId26" o:title=""/>
          </v:shape>
          <o:OLEObject Type="Embed" ProgID="FXEquation.Equation" ShapeID="_x0000_i1034" DrawAspect="Content" ObjectID="_1494060286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4.75pt;height:27pt" o:ole="">
            <v:imagedata r:id="rId28" o:title=""/>
          </v:shape>
          <o:OLEObject Type="Embed" ProgID="FXEquation.Equation" ShapeID="_x0000_i1035" DrawAspect="Content" ObjectID="_1494060287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6.5pt;height:17.25pt" o:ole="">
            <v:imagedata r:id="rId30" o:title=""/>
          </v:shape>
          <o:OLEObject Type="Embed" ProgID="FXEquation.Equation" ShapeID="_x0000_i1036" DrawAspect="Content" ObjectID="_1494060288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2.5pt;height:17.25pt" o:ole="">
            <v:imagedata r:id="rId32" o:title=""/>
          </v:shape>
          <o:OLEObject Type="Embed" ProgID="FXEquation.Equation" ShapeID="_x0000_i1037" DrawAspect="Content" ObjectID="_1494060289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4.75pt;height:17.25pt" o:ole="">
            <v:imagedata r:id="rId34" o:title=""/>
          </v:shape>
          <o:OLEObject Type="Embed" ProgID="FXEquation.Equation" ShapeID="_x0000_i1038" DrawAspect="Content" ObjectID="_1494060290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25pt;height:27pt" o:ole="">
            <v:imagedata r:id="rId36" o:title=""/>
          </v:shape>
          <o:OLEObject Type="Embed" ProgID="FXEquation.Equation" ShapeID="_x0000_i1039" DrawAspect="Content" ObjectID="_1494060291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7.25pt;height:17.25pt" o:ole="">
            <v:imagedata r:id="rId38" o:title=""/>
          </v:shape>
          <o:OLEObject Type="Embed" ProgID="FXEquation.Equation" ShapeID="_x0000_i1040" DrawAspect="Content" ObjectID="_1494060292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10.25pt;height:31.5pt" o:ole="">
            <v:imagedata r:id="rId40" o:title=""/>
          </v:shape>
          <o:OLEObject Type="Embed" ProgID="FXEquation.Equation" ShapeID="_x0000_i1041" DrawAspect="Content" ObjectID="_1494060293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5.25pt;height:27pt" o:ole="">
            <v:imagedata r:id="rId42" o:title=""/>
          </v:shape>
          <o:OLEObject Type="Embed" ProgID="FXEquation.Equation" ShapeID="_x0000_i1042" DrawAspect="Content" ObjectID="_1494060294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494060295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8pt" o:ole="">
            <v:imagedata r:id="rId46" o:title=""/>
          </v:shape>
          <o:OLEObject Type="Embed" ProgID="FXEquation.Equation" ShapeID="_x0000_i1044" DrawAspect="Content" ObjectID="_1494060296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2.5pt;height:18pt" o:ole="">
            <v:imagedata r:id="rId48" o:title=""/>
          </v:shape>
          <o:OLEObject Type="Embed" ProgID="FXEquation.Equation" ShapeID="_x0000_i1045" DrawAspect="Content" ObjectID="_1494060297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591ABA">
        <w:rPr>
          <w:rFonts w:ascii="Times New Roman" w:hAnsi="Times New Roman"/>
        </w:rPr>
        <w:t xml:space="preserve"> Salvage Value to which </w:t>
      </w:r>
      <w:r>
        <w:rPr>
          <w:rFonts w:ascii="Times New Roman" w:hAnsi="Times New Roman"/>
        </w:rPr>
        <w:t>the 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7.05pt;height:64.5pt" o:ole="">
            <v:imagedata r:id="rId50" o:title=""/>
          </v:shape>
          <o:OLEObject Type="Embed" ProgID="FXEquation.Equation" ShapeID="_x0000_i1046" DrawAspect="Content" ObjectID="_1494060298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05pt;height:13.75pt" o:ole="">
            <v:imagedata r:id="rId52" o:title=""/>
          </v:shape>
          <o:OLEObject Type="Embed" ProgID="FXEquation.Equation" ShapeID="_x0000_i1047" DrawAspect="Content" ObjectID="_1494060299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05pt;height:13.75pt" o:ole="">
            <v:imagedata r:id="rId54" o:title=""/>
          </v:shape>
          <o:OLEObject Type="Embed" ProgID="FXEquation.Equation" ShapeID="_x0000_i1048" DrawAspect="Content" ObjectID="_1494060300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4pt;height:28.8pt" o:ole="">
            <v:imagedata r:id="rId56" o:title=""/>
          </v:shape>
          <o:OLEObject Type="Embed" ProgID="FXEquation.Equation" ShapeID="_x0000_i1049" DrawAspect="Content" ObjectID="_1494060301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5.9pt;height:22.55pt" o:ole="">
            <v:imagedata r:id="rId58" o:title=""/>
          </v:shape>
          <o:OLEObject Type="Embed" ProgID="FXEquation.Equation" ShapeID="_x0000_i1050" DrawAspect="Content" ObjectID="_1494060302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5pt;height:13.75pt" o:ole="">
            <v:imagedata r:id="rId60" o:title=""/>
          </v:shape>
          <o:OLEObject Type="Embed" ProgID="FXEquation.Equation" ShapeID="_x0000_i1051" DrawAspect="Content" ObjectID="_1494060303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5.15pt;height:13.75pt" o:ole="">
            <v:imagedata r:id="rId62" o:title=""/>
          </v:shape>
          <o:OLEObject Type="Embed" ProgID="FXEquation.Equation" ShapeID="_x0000_i1052" DrawAspect="Content" ObjectID="_1494060304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C360A7" w:rsidRDefault="00C360A7" w:rsidP="00C360A7">
      <w:pPr>
        <w:spacing w:before="100" w:beforeAutospacing="1" w:after="100" w:afterAutospacing="1"/>
        <w:sectPr w:rsidR="00C360A7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4E1F9D" w:rsidRPr="00C25037" w:rsidRDefault="00870F07" w:rsidP="004E1F9D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Half </w:t>
      </w:r>
      <w:r w:rsidR="004E1F9D" w:rsidRPr="00C25037">
        <w:rPr>
          <w:rFonts w:ascii="Times New Roman" w:eastAsia="Times New Roman" w:hAnsi="Times New Roman"/>
          <w:sz w:val="32"/>
          <w:szCs w:val="32"/>
        </w:rPr>
        <w:t xml:space="preserve">Yearly Examination             </w:t>
      </w: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32"/>
          <w:szCs w:val="32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>Mathematics</w:t>
      </w: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E10898A" wp14:editId="4B79487A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AE6EC9" w:rsidRPr="00C25037" w:rsidRDefault="00AE6EC9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10898A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/36WMo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AE6EC9" w:rsidRPr="00C25037" w:rsidRDefault="00AE6EC9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6DE45E4" wp14:editId="182BFFF1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5838C" id="Straight Connector 110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E1F9D" w:rsidTr="00EF53D1">
        <w:trPr>
          <w:cantSplit/>
        </w:trPr>
        <w:tc>
          <w:tcPr>
            <w:tcW w:w="10740" w:type="dxa"/>
            <w:gridSpan w:val="2"/>
            <w:hideMark/>
          </w:tcPr>
          <w:p w:rsidR="004E1F9D" w:rsidRDefault="003070C8" w:rsidP="001617F0">
            <w:pPr>
              <w:pStyle w:val="NoSpacing"/>
              <w:rPr>
                <w:b/>
                <w:sz w:val="32"/>
              </w:rPr>
            </w:pPr>
            <w:r>
              <w:br w:type="page"/>
            </w:r>
            <w:r w:rsidR="004E1F9D">
              <w:rPr>
                <w:b/>
                <w:sz w:val="32"/>
              </w:rPr>
              <w:t xml:space="preserve">Section 1         </w:t>
            </w:r>
            <w:r w:rsidR="004E1F9D">
              <w:t>Non Calculator Section</w:t>
            </w:r>
          </w:p>
        </w:tc>
      </w:tr>
      <w:tr w:rsidR="004E1F9D" w:rsidTr="00EF53D1">
        <w:trPr>
          <w:cantSplit/>
        </w:trPr>
        <w:tc>
          <w:tcPr>
            <w:tcW w:w="534" w:type="dxa"/>
          </w:tcPr>
          <w:p w:rsidR="004E1F9D" w:rsidRPr="00B15693" w:rsidRDefault="004E1F9D" w:rsidP="001617F0">
            <w:pPr>
              <w:pStyle w:val="NoSpacing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206" w:type="dxa"/>
          </w:tcPr>
          <w:p w:rsidR="004E1F9D" w:rsidRDefault="004E1F9D" w:rsidP="00007B50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007B50" w:rsidRDefault="00007B50" w:rsidP="00007B50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Diagrams are not to scale, unless otherwise stated.</w:t>
            </w:r>
          </w:p>
          <w:p w:rsidR="004E1F9D" w:rsidRDefault="004E1F9D" w:rsidP="00007B50">
            <w:pPr>
              <w:pStyle w:val="NoSpacing"/>
              <w:rPr>
                <w:szCs w:val="24"/>
              </w:rPr>
            </w:pPr>
          </w:p>
        </w:tc>
      </w:tr>
      <w:tr w:rsidR="004E1F9D" w:rsidTr="00EF53D1">
        <w:trPr>
          <w:cantSplit/>
        </w:trPr>
        <w:tc>
          <w:tcPr>
            <w:tcW w:w="534" w:type="dxa"/>
            <w:hideMark/>
          </w:tcPr>
          <w:p w:rsidR="004E1F9D" w:rsidRPr="00B15693" w:rsidRDefault="004E1F9D" w:rsidP="00D73A65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1.</w:t>
            </w:r>
          </w:p>
        </w:tc>
        <w:tc>
          <w:tcPr>
            <w:tcW w:w="10206" w:type="dxa"/>
          </w:tcPr>
          <w:p w:rsidR="004E1F9D" w:rsidRDefault="008F5915" w:rsidP="00007B50">
            <w:pPr>
              <w:pStyle w:val="ShortAnswerStyle"/>
              <w:spacing w:after="120"/>
            </w:pPr>
            <w:r>
              <w:t xml:space="preserve">Find the value of  </w:t>
            </w:r>
            <w:r>
              <w:object w:dxaOrig="1624" w:dyaOrig="194">
                <v:shape id="_x0000_i1120" type="#_x0000_t75" style="width:80.75pt;height:10pt" o:ole="">
                  <v:imagedata r:id="rId67" o:title=""/>
                </v:shape>
                <o:OLEObject Type="Embed" ProgID="FXEquation.Equation" ShapeID="_x0000_i1120" DrawAspect="Content" ObjectID="_1494060305" r:id="rId68"/>
              </w:objec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…………………………………………………………………….………………………</w:t>
            </w:r>
            <w:r w:rsidR="00007B50">
              <w:t>………..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2.</w:t>
            </w:r>
          </w:p>
        </w:tc>
        <w:tc>
          <w:tcPr>
            <w:tcW w:w="10206" w:type="dxa"/>
          </w:tcPr>
          <w:p w:rsidR="00585D47" w:rsidRDefault="008F5915" w:rsidP="00007B50">
            <w:pPr>
              <w:pStyle w:val="ShortAnswerStyle"/>
              <w:spacing w:after="120"/>
            </w:pPr>
            <w:r w:rsidRPr="00264EA8">
              <w:rPr>
                <w:color w:val="FF0000"/>
                <w:position w:val="-20"/>
                <w:szCs w:val="24"/>
              </w:rPr>
              <w:object w:dxaOrig="1272" w:dyaOrig="537">
                <v:shape id="_x0000_i1121" type="#_x0000_t75" style="width:63.85pt;height:26.9pt" o:ole="">
                  <v:imagedata r:id="rId69" o:title=""/>
                </v:shape>
                <o:OLEObject Type="Embed" ProgID="FXEquation.Equation" ShapeID="_x0000_i1121" DrawAspect="Content" ObjectID="_1494060306" r:id="rId70"/>
              </w:objec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</w:t>
            </w:r>
            <w:r w:rsidR="00007B50">
              <w:t>………</w:t>
            </w:r>
            <w:r>
              <w:t>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3.</w:t>
            </w:r>
          </w:p>
        </w:tc>
        <w:tc>
          <w:tcPr>
            <w:tcW w:w="10206" w:type="dxa"/>
          </w:tcPr>
          <w:p w:rsidR="00585D47" w:rsidRDefault="00541B24" w:rsidP="00007B50">
            <w:pPr>
              <w:pStyle w:val="ShortAnswerStyle"/>
              <w:spacing w:after="120"/>
            </w:pPr>
            <w:r>
              <w:t>In a bulk store, cereal costs $3.85 per kilogram.</w:t>
            </w:r>
          </w:p>
          <w:p w:rsidR="00541B24" w:rsidRDefault="00541B24" w:rsidP="00007B50">
            <w:pPr>
              <w:pStyle w:val="ShortAnswerStyle"/>
              <w:spacing w:after="120"/>
            </w:pPr>
            <w:r>
              <w:t xml:space="preserve">Adrian buys 0.8 kg of this cereal. </w:t>
            </w:r>
          </w:p>
          <w:p w:rsidR="00541B24" w:rsidRDefault="00541B24" w:rsidP="00007B50">
            <w:pPr>
              <w:pStyle w:val="ShortAnswerStyle"/>
              <w:spacing w:after="120"/>
            </w:pPr>
            <w:r>
              <w:t>What does it cost, to the nearest 5 cents?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</w:t>
            </w:r>
            <w:r w:rsidR="00007B50">
              <w:t>………</w:t>
            </w:r>
            <w:r>
              <w:t>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4.</w:t>
            </w:r>
          </w:p>
        </w:tc>
        <w:tc>
          <w:tcPr>
            <w:tcW w:w="10206" w:type="dxa"/>
          </w:tcPr>
          <w:p w:rsidR="00585D47" w:rsidRDefault="00B478E2" w:rsidP="00007B50">
            <w:pPr>
              <w:pStyle w:val="ShortAnswerStyle"/>
              <w:spacing w:after="120"/>
            </w:pPr>
            <w:r>
              <w:t>Zena works</w:t>
            </w:r>
            <w:r w:rsidR="003D17EB">
              <w:t xml:space="preserve"> delivering catalogues. </w:t>
            </w:r>
          </w:p>
          <w:p w:rsidR="003D17EB" w:rsidRDefault="003D17EB" w:rsidP="00007B50">
            <w:pPr>
              <w:pStyle w:val="ShortAnswerStyle"/>
              <w:spacing w:after="120"/>
            </w:pPr>
            <w:r>
              <w:t>On one weekend she earned $192.00 for delivering 800 catalogues.</w:t>
            </w:r>
          </w:p>
          <w:p w:rsidR="003D17EB" w:rsidRDefault="003D17EB" w:rsidP="00007B50">
            <w:pPr>
              <w:pStyle w:val="ShortAnswerStyle"/>
              <w:spacing w:after="120"/>
            </w:pPr>
            <w:r>
              <w:t>How much was she paid for each catalogue that she delivered?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</w:t>
            </w:r>
            <w:r w:rsidR="00007B50">
              <w:t>………</w:t>
            </w:r>
            <w:r>
              <w:t>………..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5.</w:t>
            </w:r>
          </w:p>
        </w:tc>
        <w:tc>
          <w:tcPr>
            <w:tcW w:w="10206" w:type="dxa"/>
          </w:tcPr>
          <w:p w:rsidR="003F5B14" w:rsidRDefault="003F5B14" w:rsidP="00007B50">
            <w:pPr>
              <w:pStyle w:val="ShortAnswerStyle"/>
              <w:spacing w:after="120"/>
            </w:pPr>
            <w:r>
              <w:t>Nathan buys a games console which is normally priced at $280, and is given a 30% discount.</w:t>
            </w:r>
          </w:p>
          <w:p w:rsidR="00585D47" w:rsidRDefault="003F5B14" w:rsidP="00007B50">
            <w:pPr>
              <w:pStyle w:val="ShortAnswerStyle"/>
              <w:spacing w:after="120"/>
            </w:pPr>
            <w:r>
              <w:t xml:space="preserve">How much does he pay for the console? 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…………………………………………………………………….………………………</w:t>
            </w:r>
            <w:r w:rsidR="00007B50">
              <w:t>……….</w:t>
            </w:r>
            <w:r>
              <w:t>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6.</w:t>
            </w:r>
          </w:p>
        </w:tc>
        <w:tc>
          <w:tcPr>
            <w:tcW w:w="10206" w:type="dxa"/>
          </w:tcPr>
          <w:p w:rsidR="00585D47" w:rsidRDefault="003F5B14" w:rsidP="00007B50">
            <w:pPr>
              <w:pStyle w:val="ShortAnswerStyle"/>
              <w:spacing w:after="120"/>
            </w:pPr>
            <w:r>
              <w:t>Beau pays a photographer to take some portraits of his family.</w:t>
            </w:r>
          </w:p>
          <w:p w:rsidR="003F5B14" w:rsidRDefault="003F5B14" w:rsidP="00007B50">
            <w:pPr>
              <w:pStyle w:val="ShortAnswerStyle"/>
              <w:spacing w:after="120"/>
            </w:pPr>
            <w:r>
              <w:t xml:space="preserve">The photographer charges $80 per hour plus </w:t>
            </w:r>
            <w:r w:rsidR="005125D2">
              <w:t xml:space="preserve">10% </w:t>
            </w:r>
            <w:r>
              <w:t>GST.</w:t>
            </w:r>
          </w:p>
          <w:p w:rsidR="003F5B14" w:rsidRDefault="003F5B14" w:rsidP="00007B50">
            <w:pPr>
              <w:pStyle w:val="ShortAnswerStyle"/>
              <w:spacing w:after="120"/>
            </w:pPr>
            <w:r>
              <w:t>The photographer works for 2.5 hours to take the portraits.</w:t>
            </w:r>
          </w:p>
          <w:p w:rsidR="003F5B14" w:rsidRDefault="003F5B14" w:rsidP="00007B50">
            <w:pPr>
              <w:pStyle w:val="ShortAnswerStyle"/>
              <w:spacing w:after="120"/>
            </w:pPr>
            <w:r>
              <w:t>What will Be</w:t>
            </w:r>
            <w:r w:rsidR="00674EF9">
              <w:t>a</w:t>
            </w:r>
            <w:r>
              <w:t>u have to pay</w:t>
            </w:r>
            <w:r w:rsidR="00674EF9">
              <w:t xml:space="preserve"> the photographer?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</w:t>
            </w:r>
            <w:r w:rsidR="00007B50">
              <w:t>………</w:t>
            </w:r>
            <w:r>
              <w:t>……..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7.</w:t>
            </w:r>
          </w:p>
        </w:tc>
        <w:tc>
          <w:tcPr>
            <w:tcW w:w="10206" w:type="dxa"/>
          </w:tcPr>
          <w:p w:rsidR="00674EF9" w:rsidRDefault="00674EF9" w:rsidP="00007B50">
            <w:pPr>
              <w:pStyle w:val="ShortAnswerStyle"/>
              <w:spacing w:after="120"/>
            </w:pPr>
            <w:r>
              <w:t>In a gathering of company employees there are 6 accountant</w:t>
            </w:r>
            <w:r w:rsidR="00AD0565">
              <w:t>s, 12 clerical assistants and 2 design</w:t>
            </w:r>
            <w:r>
              <w:t>ers.</w:t>
            </w:r>
          </w:p>
          <w:p w:rsidR="00585D47" w:rsidRDefault="00674EF9" w:rsidP="00007B50">
            <w:pPr>
              <w:pStyle w:val="ShortAnswerStyle"/>
              <w:spacing w:after="120"/>
            </w:pPr>
            <w:r>
              <w:t xml:space="preserve">What is the ratio of clerical assistants to other employees?     (Answer in simplest form.)   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Default="00585D47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</w:t>
            </w:r>
            <w:r w:rsidR="00007B50">
              <w:t>……….</w:t>
            </w:r>
            <w:r>
              <w:t>…..</w:t>
            </w:r>
          </w:p>
          <w:p w:rsidR="00585D47" w:rsidRDefault="00585D47" w:rsidP="00007B50">
            <w:pPr>
              <w:pStyle w:val="LongerQuestions"/>
              <w:ind w:left="0"/>
            </w:pPr>
          </w:p>
          <w:p w:rsidR="00585D47" w:rsidRPr="00B15693" w:rsidRDefault="00585D47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585D47" w:rsidTr="00EF53D1">
        <w:trPr>
          <w:cantSplit/>
        </w:trPr>
        <w:tc>
          <w:tcPr>
            <w:tcW w:w="534" w:type="dxa"/>
            <w:hideMark/>
          </w:tcPr>
          <w:p w:rsidR="00585D47" w:rsidRPr="00B15693" w:rsidRDefault="00585D47" w:rsidP="00585D47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8.</w:t>
            </w:r>
          </w:p>
        </w:tc>
        <w:tc>
          <w:tcPr>
            <w:tcW w:w="10206" w:type="dxa"/>
          </w:tcPr>
          <w:p w:rsidR="00585D47" w:rsidRDefault="00AE6EC9" w:rsidP="00585D47">
            <w:pPr>
              <w:pStyle w:val="ShortAnswerStyle"/>
              <w:spacing w:after="120"/>
            </w:pPr>
            <w:r>
              <w:rPr>
                <w:noProof/>
              </w:rPr>
              <w:object w:dxaOrig="1440" w:dyaOrig="1440">
                <v:shape id="_x0000_s1054" type="#_x0000_t75" style="position:absolute;margin-left:274.75pt;margin-top:11.25pt;width:220.1pt;height:112.45pt;z-index:251988992;mso-position-horizontal-relative:text;mso-position-vertical-relative:text">
                  <v:imagedata r:id="rId71" o:title=""/>
                </v:shape>
                <o:OLEObject Type="Embed" ProgID="FXDraw.Graphic" ShapeID="_x0000_s1054" DrawAspect="Content" ObjectID="_1494060385" r:id="rId72"/>
              </w:object>
            </w:r>
            <w:r w:rsidR="00AD0565">
              <w:t xml:space="preserve">What is the value of </w:t>
            </w:r>
            <w:r w:rsidR="00AD0565" w:rsidRPr="00AD0565">
              <w:rPr>
                <w:i/>
              </w:rPr>
              <w:t>x</w:t>
            </w:r>
            <w:r w:rsidR="00AD0565">
              <w:t xml:space="preserve"> in the diagram?</w:t>
            </w:r>
          </w:p>
          <w:p w:rsidR="00585D47" w:rsidRDefault="00585D47" w:rsidP="00145959">
            <w:pPr>
              <w:pStyle w:val="LongerQuestions"/>
            </w:pPr>
          </w:p>
          <w:p w:rsidR="00AD0565" w:rsidRDefault="00585D47" w:rsidP="00145959">
            <w:pPr>
              <w:pStyle w:val="LongerQuestions"/>
            </w:pPr>
            <w:r>
              <w:t>………………………………………………</w:t>
            </w:r>
          </w:p>
          <w:p w:rsidR="00AD0565" w:rsidRDefault="00AD0565" w:rsidP="00145959">
            <w:pPr>
              <w:pStyle w:val="LongerQuestions"/>
            </w:pPr>
          </w:p>
          <w:p w:rsidR="00585D47" w:rsidRDefault="00585D47" w:rsidP="00145959">
            <w:pPr>
              <w:pStyle w:val="LongerQuestions"/>
            </w:pPr>
            <w:r>
              <w:t>…………………….………………………..</w:t>
            </w:r>
          </w:p>
          <w:p w:rsidR="00585D47" w:rsidRDefault="00585D47" w:rsidP="00145959">
            <w:pPr>
              <w:pStyle w:val="LongerQuestions"/>
            </w:pPr>
          </w:p>
          <w:p w:rsidR="00AD0565" w:rsidRDefault="00585D47" w:rsidP="00DB11E8">
            <w:pPr>
              <w:pStyle w:val="ShortAnswerStyle"/>
            </w:pPr>
            <w:r>
              <w:t>………………………………………………</w:t>
            </w:r>
          </w:p>
          <w:p w:rsidR="00AD0565" w:rsidRDefault="00AD0565" w:rsidP="00DB11E8">
            <w:pPr>
              <w:pStyle w:val="ShortAnswerStyle"/>
            </w:pPr>
          </w:p>
          <w:p w:rsidR="00585D47" w:rsidRPr="00B15693" w:rsidRDefault="00585D47" w:rsidP="00DB11E8">
            <w:pPr>
              <w:pStyle w:val="ShortAnswerStyle"/>
            </w:pPr>
            <w:r>
              <w:t>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  <w:hideMark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9.</w:t>
            </w:r>
          </w:p>
        </w:tc>
        <w:tc>
          <w:tcPr>
            <w:tcW w:w="10206" w:type="dxa"/>
          </w:tcPr>
          <w:p w:rsidR="00406F1B" w:rsidRDefault="00AE6EC9" w:rsidP="00007B50">
            <w:pPr>
              <w:pStyle w:val="ShortAnswerStyle"/>
              <w:spacing w:after="120"/>
              <w:ind w:right="4712"/>
            </w:pPr>
            <w:r>
              <w:rPr>
                <w:noProof/>
              </w:rPr>
              <w:object w:dxaOrig="1440" w:dyaOrig="1440" w14:anchorId="6AAE86FF">
                <v:shape id="_x0000_s1055" type="#_x0000_t75" style="position:absolute;margin-left:311.75pt;margin-top:3.05pt;width:179pt;height:142.6pt;z-index:251993088;mso-position-horizontal-relative:text;mso-position-vertical-relative:text">
                  <v:imagedata r:id="rId73" o:title=""/>
                </v:shape>
                <o:OLEObject Type="Embed" ProgID="FXDraw.Graphic" ShapeID="_x0000_s1055" DrawAspect="Content" ObjectID="_1494060386" r:id="rId74"/>
              </w:object>
            </w:r>
            <w:r w:rsidR="00406F1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45952" behindDoc="0" locked="0" layoutInCell="1" allowOverlap="1" wp14:anchorId="067DDB7B" wp14:editId="2559B881">
                      <wp:simplePos x="0" y="0"/>
                      <wp:positionH relativeFrom="column">
                        <wp:posOffset>444113</wp:posOffset>
                      </wp:positionH>
                      <wp:positionV relativeFrom="paragraph">
                        <wp:posOffset>404191</wp:posOffset>
                      </wp:positionV>
                      <wp:extent cx="2600077" cy="477079"/>
                      <wp:effectExtent l="0" t="0" r="10160" b="18415"/>
                      <wp:wrapNone/>
                      <wp:docPr id="1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00077" cy="47707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6EC9" w:rsidRDefault="00AE6EC9" w:rsidP="00406F1B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Acute      Obtuse      Right</w:t>
                                  </w:r>
                                </w:p>
                                <w:p w:rsidR="00AE6EC9" w:rsidRPr="00AD0565" w:rsidRDefault="00AE6EC9" w:rsidP="00406F1B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Equilateral    Isosceles   Scalene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7DDB7B" id="Text Box 2" o:spid="_x0000_s1027" type="#_x0000_t202" style="position:absolute;margin-left:34.95pt;margin-top:31.85pt;width:204.75pt;height:37.5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" strokecolor="black [3213]" strokeweight="1pt">
                      <v:textbox>
                        <w:txbxContent>
                          <w:p w:rsidR="00AE6EC9" w:rsidRDefault="00AE6EC9" w:rsidP="00406F1B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Acute      Obtuse      Right</w:t>
                            </w:r>
                          </w:p>
                          <w:p w:rsidR="00AE6EC9" w:rsidRPr="00AD0565" w:rsidRDefault="00AE6EC9" w:rsidP="00406F1B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Equilateral    Isosceles   Scalene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06F1B">
              <w:t xml:space="preserve">Which two words from those in the box could be used to describe </w:t>
            </w:r>
            <w:r w:rsidR="00406F1B" w:rsidRPr="00406F1B">
              <w:rPr>
                <w:color w:val="FF0000"/>
                <w:position w:val="-2"/>
              </w:rPr>
              <w:object w:dxaOrig="888" w:dyaOrig="194">
                <v:shape id="_x0000_i1122" type="#_x0000_t75" style="width:44.45pt;height:10pt" o:ole="">
                  <v:imagedata r:id="rId75" o:title=""/>
                </v:shape>
                <o:OLEObject Type="Embed" ProgID="FXEquation.Equation" ShapeID="_x0000_i1122" DrawAspect="Content" ObjectID="_1494060307" r:id="rId76"/>
              </w:object>
            </w:r>
            <w:r w:rsidR="00406F1B">
              <w:t xml:space="preserve">  </w:t>
            </w: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</w:p>
          <w:p w:rsidR="00406F1B" w:rsidRDefault="00406F1B" w:rsidP="00007B50">
            <w:pPr>
              <w:pStyle w:val="ShortAnswerStyle"/>
            </w:pPr>
            <w:r>
              <w:t>………………………………………………</w:t>
            </w:r>
          </w:p>
          <w:p w:rsidR="00406F1B" w:rsidRDefault="00406F1B" w:rsidP="00007B50">
            <w:pPr>
              <w:pStyle w:val="ShortAnswerStyle"/>
            </w:pPr>
          </w:p>
          <w:p w:rsidR="00406F1B" w:rsidRPr="00B15693" w:rsidRDefault="00406F1B" w:rsidP="00007B50">
            <w:pPr>
              <w:pStyle w:val="ShortAnswerStyle"/>
            </w:pPr>
            <w:r>
              <w:t>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  <w:hideMark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10.</w:t>
            </w:r>
          </w:p>
        </w:tc>
        <w:tc>
          <w:tcPr>
            <w:tcW w:w="10206" w:type="dxa"/>
          </w:tcPr>
          <w:p w:rsidR="00406F1B" w:rsidRDefault="00AE6EC9" w:rsidP="00007B50">
            <w:pPr>
              <w:pStyle w:val="ShortAnswerStyle"/>
              <w:spacing w:after="120"/>
            </w:pPr>
            <w:r>
              <w:rPr>
                <w:noProof/>
              </w:rPr>
              <w:object w:dxaOrig="1440" w:dyaOrig="1440">
                <v:shape id="_x0000_s1056" type="#_x0000_t75" style="position:absolute;margin-left:306.05pt;margin-top:8.65pt;width:191.15pt;height:132.75pt;z-index:251997184;mso-position-horizontal-relative:text;mso-position-vertical-relative:text">
                  <v:imagedata r:id="rId77" o:title=""/>
                </v:shape>
                <o:OLEObject Type="Embed" ProgID="FXDraw.Graphic" ShapeID="_x0000_s1056" DrawAspect="Content" ObjectID="_1494060387" r:id="rId78"/>
              </w:object>
            </w:r>
            <w:r w:rsidR="005125D2">
              <w:t>The quadrilateral EFGH is a kite.</w:t>
            </w:r>
            <w:r w:rsidR="00E4520B">
              <w:rPr>
                <w:noProof/>
              </w:rPr>
              <w:t xml:space="preserve"> </w:t>
            </w:r>
          </w:p>
          <w:p w:rsidR="005125D2" w:rsidRDefault="005125D2" w:rsidP="00007B50">
            <w:pPr>
              <w:pStyle w:val="ShortAnswerStyle"/>
              <w:spacing w:after="120"/>
            </w:pPr>
            <w:r>
              <w:t xml:space="preserve">What is the size of  </w:t>
            </w:r>
            <w:r w:rsidRPr="005125D2">
              <w:rPr>
                <w:color w:val="FF0000"/>
                <w:position w:val="-2"/>
              </w:rPr>
              <w:object w:dxaOrig="948" w:dyaOrig="194">
                <v:shape id="_x0000_i1123" type="#_x0000_t75" style="width:46.95pt;height:10pt" o:ole="">
                  <v:imagedata r:id="rId79" o:title=""/>
                </v:shape>
                <o:OLEObject Type="Embed" ProgID="FXEquation.Equation" ShapeID="_x0000_i1123" DrawAspect="Content" ObjectID="_1494060308" r:id="rId80"/>
              </w:object>
            </w:r>
            <w:r>
              <w:t xml:space="preserve"> 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5125D2" w:rsidRDefault="00406F1B" w:rsidP="00007B50">
            <w:pPr>
              <w:pStyle w:val="LongerQuestions"/>
              <w:ind w:left="0"/>
            </w:pPr>
            <w:r>
              <w:t>…………………………………………</w:t>
            </w:r>
            <w:r w:rsidR="00BF20AC">
              <w:t>……</w:t>
            </w:r>
            <w:r w:rsidR="005125D2">
              <w:t>…..</w:t>
            </w:r>
          </w:p>
          <w:p w:rsidR="005125D2" w:rsidRDefault="005125D2" w:rsidP="00007B50">
            <w:pPr>
              <w:pStyle w:val="LongerQuestions"/>
              <w:ind w:left="0"/>
            </w:pPr>
          </w:p>
          <w:p w:rsidR="00406F1B" w:rsidRDefault="00406F1B" w:rsidP="00007B50">
            <w:pPr>
              <w:pStyle w:val="LongerQuestions"/>
              <w:ind w:left="0"/>
            </w:pPr>
            <w:r>
              <w:t>………………………….…………</w:t>
            </w:r>
            <w:r w:rsidR="00BF20AC">
              <w:t>…….</w:t>
            </w:r>
            <w:r>
              <w:t>………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5125D2" w:rsidRDefault="00406F1B" w:rsidP="00007B50">
            <w:pPr>
              <w:pStyle w:val="ShortAnswerStyle"/>
            </w:pPr>
            <w:r>
              <w:t>……………………………………………</w:t>
            </w:r>
          </w:p>
          <w:p w:rsidR="005125D2" w:rsidRDefault="005125D2" w:rsidP="00007B50">
            <w:pPr>
              <w:pStyle w:val="ShortAnswerStyle"/>
            </w:pPr>
          </w:p>
          <w:p w:rsidR="00406F1B" w:rsidRPr="00B15693" w:rsidRDefault="00406F1B" w:rsidP="00007B50">
            <w:pPr>
              <w:pStyle w:val="ShortAnswerStyle"/>
            </w:pPr>
            <w:r>
              <w:t>………………………..………………</w:t>
            </w:r>
            <w:r w:rsidR="005125D2">
              <w:t>…..</w:t>
            </w:r>
          </w:p>
        </w:tc>
      </w:tr>
      <w:tr w:rsidR="00406F1B" w:rsidTr="00EF53D1">
        <w:trPr>
          <w:cantSplit/>
        </w:trPr>
        <w:tc>
          <w:tcPr>
            <w:tcW w:w="534" w:type="dxa"/>
            <w:hideMark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11.</w:t>
            </w:r>
          </w:p>
        </w:tc>
        <w:tc>
          <w:tcPr>
            <w:tcW w:w="10206" w:type="dxa"/>
          </w:tcPr>
          <w:p w:rsidR="00D12D88" w:rsidRDefault="00D12D88" w:rsidP="00007B50">
            <w:pPr>
              <w:pStyle w:val="ShortAnswerStyle"/>
              <w:spacing w:after="120"/>
            </w:pPr>
            <w:r>
              <w:t xml:space="preserve">A Cougar sedan is 3.2 metres in length. </w:t>
            </w:r>
          </w:p>
          <w:p w:rsidR="00D12D88" w:rsidRDefault="00AE6EC9" w:rsidP="00007B50">
            <w:pPr>
              <w:pStyle w:val="ShortAnswerStyle"/>
              <w:spacing w:after="120"/>
            </w:pPr>
            <w:r>
              <w:t>A Cougar coupe is 4</w:t>
            </w:r>
            <w:r w:rsidR="00D12D88">
              <w:t>0 cm shorter than the sedan.</w:t>
            </w:r>
          </w:p>
          <w:p w:rsidR="00406F1B" w:rsidRDefault="00D12D88" w:rsidP="00007B50">
            <w:pPr>
              <w:pStyle w:val="ShortAnswerStyle"/>
              <w:spacing w:after="120"/>
            </w:pPr>
            <w:r>
              <w:t>How long is the coupe?  (Answer to the nearest 10</w:t>
            </w:r>
            <w:r w:rsidRPr="00D12D88">
              <w:rPr>
                <w:vertAlign w:val="superscript"/>
              </w:rPr>
              <w:t>th</w:t>
            </w:r>
            <w:r>
              <w:t xml:space="preserve"> of a metre) 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406F1B" w:rsidRDefault="00406F1B" w:rsidP="00007B50">
            <w:pPr>
              <w:pStyle w:val="LongerQuestions"/>
              <w:ind w:left="0"/>
            </w:pPr>
            <w:r>
              <w:t>…………………………………………………………………….……………</w:t>
            </w:r>
            <w:r w:rsidR="00007B50">
              <w:t>……..</w:t>
            </w:r>
            <w:r>
              <w:t>…………..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  <w:hideMark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12.</w:t>
            </w:r>
          </w:p>
        </w:tc>
        <w:tc>
          <w:tcPr>
            <w:tcW w:w="10206" w:type="dxa"/>
          </w:tcPr>
          <w:p w:rsidR="00406F1B" w:rsidRDefault="00AE6EC9" w:rsidP="00007B50">
            <w:pPr>
              <w:pStyle w:val="ShortAnswerStyle"/>
              <w:spacing w:after="120"/>
            </w:pPr>
            <w:r>
              <w:rPr>
                <w:noProof/>
              </w:rPr>
              <w:object w:dxaOrig="1440" w:dyaOrig="1440">
                <v:shape id="_x0000_s1057" type="#_x0000_t75" style="position:absolute;margin-left:274.6pt;margin-top:.9pt;width:211.9pt;height:130.8pt;z-index:251998208;mso-position-horizontal-relative:text;mso-position-vertical-relative:text">
                  <v:imagedata r:id="rId81" o:title=""/>
                </v:shape>
                <o:OLEObject Type="Embed" ProgID="FXDraw.Graphic" ShapeID="_x0000_s1057" DrawAspect="Content" ObjectID="_1494060388" r:id="rId82"/>
              </w:object>
            </w:r>
            <w:r w:rsidR="0024676A">
              <w:t>What is the perimeter of the polygon shown?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D12D88" w:rsidRDefault="00D12D88" w:rsidP="00007B50">
            <w:pPr>
              <w:pStyle w:val="LongerQuestions"/>
              <w:ind w:left="0"/>
            </w:pPr>
            <w:r>
              <w:t>……</w:t>
            </w:r>
            <w:r w:rsidR="00406F1B">
              <w:t>………………</w:t>
            </w:r>
            <w:r w:rsidR="00BF20AC">
              <w:t>……..</w:t>
            </w:r>
            <w:r w:rsidR="00406F1B">
              <w:t>…………………………</w:t>
            </w:r>
          </w:p>
          <w:p w:rsidR="00D12D88" w:rsidRDefault="00D12D88" w:rsidP="00007B50">
            <w:pPr>
              <w:pStyle w:val="LongerQuestions"/>
              <w:ind w:left="0"/>
            </w:pPr>
          </w:p>
          <w:p w:rsidR="00406F1B" w:rsidRDefault="00D12D88" w:rsidP="00007B50">
            <w:pPr>
              <w:pStyle w:val="LongerQuestions"/>
              <w:ind w:left="0"/>
            </w:pPr>
            <w:r>
              <w:t>.</w:t>
            </w:r>
            <w:r w:rsidR="00406F1B">
              <w:t>……………………</w:t>
            </w:r>
            <w:r w:rsidR="00BF20AC">
              <w:t>………</w:t>
            </w:r>
            <w:r w:rsidR="00406F1B">
              <w:t>………………………..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D12D88" w:rsidRDefault="00406F1B" w:rsidP="00007B50">
            <w:pPr>
              <w:pStyle w:val="ShortAnswerStyle"/>
            </w:pPr>
            <w:r>
              <w:t>………………………………………………</w:t>
            </w:r>
          </w:p>
          <w:p w:rsidR="0024676A" w:rsidRDefault="0024676A" w:rsidP="00007B50">
            <w:pPr>
              <w:pStyle w:val="ShortAnswerStyle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13.</w:t>
            </w:r>
          </w:p>
        </w:tc>
        <w:tc>
          <w:tcPr>
            <w:tcW w:w="10206" w:type="dxa"/>
          </w:tcPr>
          <w:p w:rsidR="00C40E8C" w:rsidRDefault="00AE6EC9" w:rsidP="00007B50">
            <w:pPr>
              <w:pStyle w:val="ShortAnswerStyle"/>
              <w:spacing w:after="120"/>
            </w:pPr>
            <w:r>
              <w:rPr>
                <w:noProof/>
              </w:rPr>
              <w:object w:dxaOrig="1440" w:dyaOrig="1440">
                <v:shape id="_x0000_s1058" type="#_x0000_t75" style="position:absolute;margin-left:260.85pt;margin-top:9.7pt;width:243.15pt;height:126pt;z-index:251999232;mso-position-horizontal-relative:text;mso-position-vertical-relative:text">
                  <v:imagedata r:id="rId83" o:title=""/>
                </v:shape>
                <o:OLEObject Type="Embed" ProgID="FXDraw.Graphic" ShapeID="_x0000_s1058" DrawAspect="Content" ObjectID="_1494060389" r:id="rId84"/>
              </w:object>
            </w:r>
            <w:r w:rsidR="00C40E8C">
              <w:t>A flag is in the shape of a triangle as shown.</w:t>
            </w:r>
          </w:p>
          <w:p w:rsidR="00406F1B" w:rsidRDefault="00C40E8C" w:rsidP="00007B50">
            <w:pPr>
              <w:pStyle w:val="ShortAnswerStyle"/>
              <w:spacing w:after="120"/>
            </w:pPr>
            <w:r>
              <w:t>What area of fabric is needed for the flag?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C40E8C" w:rsidRDefault="00C40E8C" w:rsidP="00007B50">
            <w:pPr>
              <w:pStyle w:val="LongerQuestions"/>
              <w:ind w:left="0"/>
            </w:pPr>
            <w:r>
              <w:t>……</w:t>
            </w:r>
            <w:r w:rsidR="001B7E02">
              <w:t>………………………………</w:t>
            </w:r>
            <w:r w:rsidR="00BF20AC">
              <w:t>……….</w:t>
            </w:r>
            <w:r w:rsidR="001B7E02">
              <w:t>……….</w:t>
            </w:r>
          </w:p>
          <w:p w:rsidR="00C40E8C" w:rsidRDefault="00C40E8C" w:rsidP="00007B50">
            <w:pPr>
              <w:pStyle w:val="LongerQuestions"/>
              <w:ind w:left="0"/>
            </w:pPr>
          </w:p>
          <w:p w:rsidR="00C40E8C" w:rsidRDefault="00C40E8C" w:rsidP="00007B50">
            <w:pPr>
              <w:pStyle w:val="LongerQuestions"/>
              <w:ind w:left="0"/>
            </w:pPr>
            <w:r>
              <w:t>.</w:t>
            </w:r>
            <w:r w:rsidR="001B7E02">
              <w:t>…………………….………………</w:t>
            </w:r>
            <w:r w:rsidR="00BF20AC">
              <w:t>………</w:t>
            </w:r>
            <w:r w:rsidR="001B7E02">
              <w:t>……….</w:t>
            </w:r>
          </w:p>
          <w:p w:rsidR="00C40E8C" w:rsidRDefault="00C40E8C" w:rsidP="00007B50">
            <w:pPr>
              <w:pStyle w:val="LongerQuestions"/>
              <w:ind w:left="0"/>
            </w:pPr>
          </w:p>
          <w:p w:rsidR="00C40E8C" w:rsidRDefault="001B7E02" w:rsidP="00007B50">
            <w:pPr>
              <w:pStyle w:val="ShortAnswerStyle"/>
            </w:pPr>
            <w:r>
              <w:t>……………………………………………...</w:t>
            </w:r>
          </w:p>
          <w:p w:rsidR="00C40E8C" w:rsidRDefault="00C40E8C" w:rsidP="00007B50">
            <w:pPr>
              <w:pStyle w:val="ShortAnswerStyle"/>
            </w:pPr>
          </w:p>
          <w:p w:rsidR="00406F1B" w:rsidRPr="00B15693" w:rsidRDefault="001B7E02" w:rsidP="00007B50">
            <w:pPr>
              <w:pStyle w:val="ShortAnswerStyle"/>
              <w:spacing w:after="120"/>
            </w:pPr>
            <w:r>
              <w:t>……………………………..………………</w:t>
            </w:r>
            <w:r w:rsidR="00C40E8C">
              <w:t>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14.</w:t>
            </w:r>
          </w:p>
        </w:tc>
        <w:tc>
          <w:tcPr>
            <w:tcW w:w="10206" w:type="dxa"/>
          </w:tcPr>
          <w:p w:rsidR="00406F1B" w:rsidRDefault="001B7E02" w:rsidP="00406F1B">
            <w:pPr>
              <w:pStyle w:val="ShortAnswerStyle"/>
              <w:spacing w:after="120"/>
            </w:pPr>
            <w:r>
              <w:t>A concrete tile is in the shape of a rectangular prism with the dimensions shown.</w:t>
            </w:r>
          </w:p>
          <w:p w:rsidR="001B7E02" w:rsidRDefault="00340DFC" w:rsidP="00406F1B">
            <w:pPr>
              <w:pStyle w:val="ShortAnswerStyle"/>
              <w:spacing w:after="120"/>
            </w:pPr>
            <w:r>
              <w:t>How many cubic metres of concrete is needed to make 5</w:t>
            </w:r>
            <w:r w:rsidR="001B7E02">
              <w:t>00 of these tiles?</w:t>
            </w:r>
          </w:p>
          <w:p w:rsidR="00340DFC" w:rsidRDefault="00340DFC" w:rsidP="00406F1B">
            <w:pPr>
              <w:pStyle w:val="ShortAnswerStyle"/>
              <w:spacing w:after="120"/>
            </w:pPr>
            <w:r>
              <w:t>(1 cubic metre = 1 000 000 cm</w:t>
            </w:r>
            <w:r w:rsidRPr="00340DFC">
              <w:rPr>
                <w:vertAlign w:val="superscript"/>
              </w:rPr>
              <w:t>3</w:t>
            </w:r>
            <w:r>
              <w:t>)</w:t>
            </w:r>
          </w:p>
          <w:p w:rsidR="00406F1B" w:rsidRDefault="00406F1B" w:rsidP="00145959">
            <w:pPr>
              <w:pStyle w:val="LongerQuestions"/>
            </w:pPr>
          </w:p>
          <w:p w:rsidR="001B7E02" w:rsidRDefault="00AE6EC9" w:rsidP="00145959">
            <w:pPr>
              <w:pStyle w:val="LongerQuestions"/>
            </w:pPr>
            <w:r>
              <w:rPr>
                <w:noProof/>
              </w:rPr>
              <w:object w:dxaOrig="1440" w:dyaOrig="1440">
                <v:shape id="_x0000_s1059" type="#_x0000_t75" style="position:absolute;left:0;text-align:left;margin-left:230.9pt;margin-top:8.75pt;width:268.05pt;height:66.5pt;z-index:252000256">
                  <v:imagedata r:id="rId85" o:title=""/>
                </v:shape>
                <o:OLEObject Type="Embed" ProgID="FXDraw.Graphic" ShapeID="_x0000_s1059" DrawAspect="Content" ObjectID="_1494060390" r:id="rId86"/>
              </w:object>
            </w:r>
            <w:r w:rsidR="00406F1B">
              <w:t>………………………………………………</w:t>
            </w:r>
          </w:p>
          <w:p w:rsidR="001B7E02" w:rsidRDefault="001B7E02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…………………….………………………..</w:t>
            </w:r>
          </w:p>
          <w:p w:rsidR="001B7E02" w:rsidRDefault="001B7E02" w:rsidP="00145959">
            <w:pPr>
              <w:pStyle w:val="LongerQuestions"/>
            </w:pPr>
          </w:p>
          <w:p w:rsidR="001B7E02" w:rsidRDefault="001B7E02" w:rsidP="00145959">
            <w:pPr>
              <w:pStyle w:val="LongerQuestions"/>
            </w:pPr>
            <w:r>
              <w:t>………………………………………………</w:t>
            </w:r>
          </w:p>
          <w:p w:rsidR="001B7E02" w:rsidRDefault="001B7E02" w:rsidP="00145959">
            <w:pPr>
              <w:pStyle w:val="LongerQuestions"/>
            </w:pPr>
          </w:p>
          <w:p w:rsidR="00406F1B" w:rsidRPr="00B15693" w:rsidRDefault="001B7E02" w:rsidP="00145959">
            <w:pPr>
              <w:pStyle w:val="LongerQuestions"/>
            </w:pPr>
            <w:r>
              <w:t>…………………….………………………..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15.</w:t>
            </w:r>
          </w:p>
        </w:tc>
        <w:tc>
          <w:tcPr>
            <w:tcW w:w="10206" w:type="dxa"/>
          </w:tcPr>
          <w:p w:rsidR="00340DFC" w:rsidRDefault="00AE6EC9" w:rsidP="00007B50">
            <w:pPr>
              <w:pStyle w:val="ShortAnswerStyle"/>
              <w:spacing w:after="120"/>
              <w:ind w:right="4287"/>
            </w:pPr>
            <w:r>
              <w:rPr>
                <w:noProof/>
              </w:rPr>
              <w:object w:dxaOrig="1440" w:dyaOrig="1440">
                <v:shape id="_x0000_s1061" type="#_x0000_t75" style="position:absolute;margin-left:323.75pt;margin-top:5.7pt;width:134.85pt;height:171.9pt;z-index:252001280;mso-position-horizontal-relative:text;mso-position-vertical-relative:text">
                  <v:imagedata r:id="rId87" o:title=""/>
                </v:shape>
                <o:OLEObject Type="Embed" ProgID="FXDraw.Graphic" ShapeID="_x0000_s1061" DrawAspect="Content" ObjectID="_1494060391" r:id="rId88"/>
              </w:object>
            </w:r>
            <w:r w:rsidR="00340DFC">
              <w:t xml:space="preserve">Yvonne </w:t>
            </w:r>
            <w:r w:rsidR="00DC272C">
              <w:t>t</w:t>
            </w:r>
            <w:r w:rsidR="00340DFC">
              <w:t>akes a shortcut along the path through the centre of the park</w:t>
            </w:r>
            <w:r w:rsidR="00DC272C">
              <w:t xml:space="preserve"> from V to X</w:t>
            </w:r>
            <w:r w:rsidR="00340DFC">
              <w:t>.</w:t>
            </w:r>
          </w:p>
          <w:p w:rsidR="00340DFC" w:rsidRDefault="00340DFC" w:rsidP="00007B50">
            <w:pPr>
              <w:pStyle w:val="ShortAnswerStyle"/>
              <w:spacing w:after="120"/>
              <w:ind w:right="4287"/>
            </w:pPr>
            <w:r>
              <w:t xml:space="preserve">How many metres does she save, compared to walking around the </w:t>
            </w:r>
            <w:r w:rsidR="00DC272C">
              <w:t>outside through W</w:t>
            </w:r>
            <w:r>
              <w:t>?</w:t>
            </w:r>
          </w:p>
          <w:p w:rsidR="00340DFC" w:rsidRDefault="00340DFC" w:rsidP="00007B50">
            <w:pPr>
              <w:pStyle w:val="LongerQuestions"/>
              <w:ind w:left="0"/>
            </w:pPr>
          </w:p>
          <w:p w:rsidR="00340DFC" w:rsidRDefault="00340DFC" w:rsidP="00007B50">
            <w:pPr>
              <w:pStyle w:val="LongerQuestions"/>
              <w:ind w:left="0"/>
            </w:pPr>
            <w:r>
              <w:t>……………………</w:t>
            </w:r>
            <w:r w:rsidR="00BF20AC">
              <w:t>………..</w:t>
            </w:r>
            <w:r>
              <w:t>……………………….</w:t>
            </w:r>
          </w:p>
          <w:p w:rsidR="00340DFC" w:rsidRDefault="00340DFC" w:rsidP="00007B50">
            <w:pPr>
              <w:pStyle w:val="LongerQuestions"/>
              <w:ind w:left="0"/>
            </w:pPr>
          </w:p>
          <w:p w:rsidR="00340DFC" w:rsidRDefault="00340DFC" w:rsidP="00007B50">
            <w:pPr>
              <w:pStyle w:val="LongerQuestions"/>
              <w:ind w:left="0"/>
            </w:pPr>
            <w:r>
              <w:t>.……………………</w:t>
            </w:r>
            <w:r w:rsidR="00BF20AC">
              <w:t xml:space="preserve"> ………..</w:t>
            </w:r>
            <w:r>
              <w:t>…………………….</w:t>
            </w:r>
          </w:p>
          <w:p w:rsidR="00340DFC" w:rsidRDefault="00340DFC" w:rsidP="00007B50">
            <w:pPr>
              <w:pStyle w:val="LongerQuestions"/>
              <w:ind w:left="0"/>
            </w:pPr>
          </w:p>
          <w:p w:rsidR="00340DFC" w:rsidRDefault="00340DFC" w:rsidP="00007B50">
            <w:pPr>
              <w:pStyle w:val="ShortAnswerStyle"/>
            </w:pPr>
            <w:r>
              <w:t>……………………………………………...</w:t>
            </w:r>
          </w:p>
          <w:p w:rsidR="00340DFC" w:rsidRDefault="00340DFC" w:rsidP="00007B50">
            <w:pPr>
              <w:pStyle w:val="ShortAnswerStyle"/>
            </w:pPr>
          </w:p>
          <w:p w:rsidR="00406F1B" w:rsidRPr="00B15693" w:rsidRDefault="00340DFC" w:rsidP="00007B50">
            <w:pPr>
              <w:pStyle w:val="ShortAnswerStyle"/>
              <w:spacing w:after="120"/>
            </w:pPr>
            <w:r>
              <w:t>……………………………..……………….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16.</w:t>
            </w:r>
          </w:p>
        </w:tc>
        <w:tc>
          <w:tcPr>
            <w:tcW w:w="10206" w:type="dxa"/>
          </w:tcPr>
          <w:p w:rsidR="00406F1B" w:rsidRDefault="00862B10" w:rsidP="00007B50">
            <w:pPr>
              <w:pStyle w:val="ShortAnswerStyle"/>
              <w:spacing w:after="120"/>
            </w:pPr>
            <w:r>
              <w:t xml:space="preserve">Simplify  </w:t>
            </w:r>
            <w:r w:rsidRPr="00862B10">
              <w:rPr>
                <w:color w:val="FF0000"/>
                <w:position w:val="-2"/>
              </w:rPr>
              <w:object w:dxaOrig="1998" w:dyaOrig="198">
                <v:shape id="_x0000_i1124" type="#_x0000_t75" style="width:100.8pt;height:10pt" o:ole="">
                  <v:imagedata r:id="rId89" o:title=""/>
                </v:shape>
                <o:OLEObject Type="Embed" ProgID="FXEquation.Equation" ShapeID="_x0000_i1124" DrawAspect="Content" ObjectID="_1494060309" r:id="rId90"/>
              </w:object>
            </w:r>
            <w:r>
              <w:t xml:space="preserve"> 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406F1B" w:rsidRDefault="00406F1B" w:rsidP="00007B50">
            <w:pPr>
              <w:pStyle w:val="LongerQuestions"/>
              <w:ind w:left="0"/>
            </w:pPr>
            <w:r>
              <w:t>…………………………………………………………………….………………………</w:t>
            </w:r>
            <w:r w:rsidR="00BF20AC">
              <w:t>………..</w:t>
            </w:r>
          </w:p>
          <w:p w:rsidR="00406F1B" w:rsidRDefault="00406F1B" w:rsidP="00007B50">
            <w:pPr>
              <w:pStyle w:val="LongerQuestions"/>
              <w:ind w:left="0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17.</w:t>
            </w:r>
          </w:p>
        </w:tc>
        <w:tc>
          <w:tcPr>
            <w:tcW w:w="10206" w:type="dxa"/>
          </w:tcPr>
          <w:p w:rsidR="00406F1B" w:rsidRDefault="00284B9C" w:rsidP="00406F1B">
            <w:pPr>
              <w:pStyle w:val="ShortAnswerStyle"/>
              <w:spacing w:after="120"/>
            </w:pPr>
            <w:r>
              <w:t xml:space="preserve">Simplify  </w:t>
            </w:r>
            <w:r w:rsidRPr="00284B9C">
              <w:rPr>
                <w:color w:val="FF0000"/>
                <w:position w:val="-20"/>
              </w:rPr>
              <w:object w:dxaOrig="1256" w:dyaOrig="542">
                <v:shape id="_x0000_i1125" type="#_x0000_t75" style="width:62pt;height:26.9pt" o:ole="">
                  <v:imagedata r:id="rId91" o:title=""/>
                </v:shape>
                <o:OLEObject Type="Embed" ProgID="FXEquation.Equation" ShapeID="_x0000_i1125" DrawAspect="Content" ObjectID="_1494060310" r:id="rId92"/>
              </w:object>
            </w:r>
            <w:r>
              <w:t xml:space="preserve"> 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18.</w:t>
            </w:r>
          </w:p>
        </w:tc>
        <w:tc>
          <w:tcPr>
            <w:tcW w:w="10206" w:type="dxa"/>
          </w:tcPr>
          <w:p w:rsidR="00406F1B" w:rsidRDefault="004647CC" w:rsidP="00406F1B">
            <w:pPr>
              <w:pStyle w:val="ShortAnswerStyle"/>
              <w:spacing w:after="120"/>
            </w:pPr>
            <w:r>
              <w:t xml:space="preserve">Expand and simplify  </w:t>
            </w:r>
            <w:r w:rsidRPr="004647CC">
              <w:rPr>
                <w:color w:val="FF0000"/>
                <w:position w:val="-6"/>
              </w:rPr>
              <w:object w:dxaOrig="2118" w:dyaOrig="238">
                <v:shape id="_x0000_i1126" type="#_x0000_t75" style="width:105.8pt;height:11.9pt" o:ole="">
                  <v:imagedata r:id="rId93" o:title=""/>
                </v:shape>
                <o:OLEObject Type="Embed" ProgID="FXEquation.Equation" ShapeID="_x0000_i1126" DrawAspect="Content" ObjectID="_1494060311" r:id="rId94"/>
              </w:object>
            </w:r>
            <w:r>
              <w:t xml:space="preserve"> 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19.</w:t>
            </w:r>
          </w:p>
        </w:tc>
        <w:tc>
          <w:tcPr>
            <w:tcW w:w="10206" w:type="dxa"/>
          </w:tcPr>
          <w:p w:rsidR="00406F1B" w:rsidRDefault="00AE6EC9" w:rsidP="00E96947">
            <w:pPr>
              <w:pStyle w:val="ShortAnswerStyle"/>
              <w:spacing w:after="120"/>
              <w:ind w:right="5421"/>
            </w:pPr>
            <w:r>
              <w:rPr>
                <w:noProof/>
              </w:rPr>
              <w:object w:dxaOrig="1440" w:dyaOrig="1440">
                <v:shape id="_x0000_s1062" type="#_x0000_t75" style="position:absolute;margin-left:291.05pt;margin-top:1.75pt;width:146.25pt;height:147.55pt;z-index:252002304;mso-position-horizontal-relative:text;mso-position-vertical-relative:text">
                  <v:imagedata r:id="rId95" o:title=""/>
                </v:shape>
                <o:OLEObject Type="Embed" ProgID="FXDraw.Graphic" ShapeID="_x0000_s1062" DrawAspect="Content" ObjectID="_1494060392" r:id="rId96"/>
              </w:object>
            </w:r>
            <w:r w:rsidR="004647CC">
              <w:t xml:space="preserve">What is the midpoint of the interval joining the points </w:t>
            </w:r>
            <w:r w:rsidR="004647CC" w:rsidRPr="004647CC">
              <w:rPr>
                <w:i/>
              </w:rPr>
              <w:t>A</w:t>
            </w:r>
            <w:r w:rsidR="004647CC">
              <w:t>(</w:t>
            </w:r>
            <w:r w:rsidR="004647CC" w:rsidRPr="004647CC">
              <w:rPr>
                <w:color w:val="FF0000"/>
                <w:position w:val="-2"/>
              </w:rPr>
              <w:object w:dxaOrig="262" w:dyaOrig="194">
                <v:shape id="_x0000_i1127" type="#_x0000_t75" style="width:13.75pt;height:10pt" o:ole="">
                  <v:imagedata r:id="rId97" o:title=""/>
                </v:shape>
                <o:OLEObject Type="Embed" ProgID="FXEquation.Equation" ShapeID="_x0000_i1127" DrawAspect="Content" ObjectID="_1494060312" r:id="rId98"/>
              </w:object>
            </w:r>
            <w:r w:rsidR="004647CC">
              <w:t xml:space="preserve"> , 4) and </w:t>
            </w:r>
            <w:r w:rsidR="004647CC" w:rsidRPr="004647CC">
              <w:rPr>
                <w:i/>
              </w:rPr>
              <w:t>B</w:t>
            </w:r>
            <w:r w:rsidR="004647CC">
              <w:t xml:space="preserve">( </w:t>
            </w:r>
            <w:r w:rsidR="004647CC" w:rsidRPr="004647CC">
              <w:rPr>
                <w:color w:val="FF0000"/>
                <w:position w:val="-2"/>
              </w:rPr>
              <w:object w:dxaOrig="262" w:dyaOrig="194">
                <v:shape id="_x0000_i1128" type="#_x0000_t75" style="width:13.75pt;height:10pt" o:ole="">
                  <v:imagedata r:id="rId99" o:title=""/>
                </v:shape>
                <o:OLEObject Type="Embed" ProgID="FXEquation.Equation" ShapeID="_x0000_i1128" DrawAspect="Content" ObjectID="_1494060313" r:id="rId100"/>
              </w:object>
            </w:r>
            <w:r w:rsidR="004647CC">
              <w:rPr>
                <w:color w:val="FF0000"/>
                <w:position w:val="-2"/>
              </w:rPr>
              <w:t>,</w:t>
            </w:r>
            <w:r w:rsidR="004647CC">
              <w:t xml:space="preserve">  </w:t>
            </w:r>
            <w:r w:rsidR="004647CC" w:rsidRPr="004647CC">
              <w:rPr>
                <w:color w:val="FF0000"/>
                <w:position w:val="-2"/>
              </w:rPr>
              <w:object w:dxaOrig="262" w:dyaOrig="194">
                <v:shape id="_x0000_i1129" type="#_x0000_t75" style="width:13.75pt;height:10pt" o:ole="">
                  <v:imagedata r:id="rId101" o:title=""/>
                </v:shape>
                <o:OLEObject Type="Embed" ProgID="FXEquation.Equation" ShapeID="_x0000_i1129" DrawAspect="Content" ObjectID="_1494060314" r:id="rId102"/>
              </w:object>
            </w:r>
            <w:r w:rsidR="004647CC">
              <w:t xml:space="preserve">) on the </w:t>
            </w:r>
            <w:r w:rsidR="00E96947">
              <w:t>number plane?</w:t>
            </w:r>
          </w:p>
          <w:p w:rsidR="00406F1B" w:rsidRDefault="00406F1B" w:rsidP="00145959">
            <w:pPr>
              <w:pStyle w:val="LongerQuestions"/>
            </w:pPr>
          </w:p>
          <w:p w:rsidR="004647CC" w:rsidRDefault="00406F1B" w:rsidP="00145959">
            <w:pPr>
              <w:pStyle w:val="LongerQuestions"/>
            </w:pPr>
            <w:r>
              <w:t>……</w:t>
            </w:r>
            <w:r w:rsidR="004647CC">
              <w:t>..</w:t>
            </w:r>
            <w:r>
              <w:t>……………………………………</w:t>
            </w:r>
          </w:p>
          <w:p w:rsidR="004647CC" w:rsidRDefault="004647CC" w:rsidP="00145959">
            <w:pPr>
              <w:pStyle w:val="LongerQuestions"/>
            </w:pPr>
          </w:p>
          <w:p w:rsidR="004647CC" w:rsidRDefault="004647CC" w:rsidP="00145959">
            <w:pPr>
              <w:pStyle w:val="LongerQuestions"/>
            </w:pPr>
            <w:r>
              <w:t>……………………………………………</w:t>
            </w:r>
          </w:p>
          <w:p w:rsidR="004647CC" w:rsidRDefault="004647CC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</w:t>
            </w:r>
            <w:r w:rsidR="004647CC">
              <w:t>…</w:t>
            </w:r>
            <w:r>
              <w:t>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B27019">
            <w:pPr>
              <w:pStyle w:val="Numbering"/>
              <w:spacing w:before="120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20.</w:t>
            </w:r>
          </w:p>
        </w:tc>
        <w:tc>
          <w:tcPr>
            <w:tcW w:w="10206" w:type="dxa"/>
          </w:tcPr>
          <w:p w:rsidR="00406F1B" w:rsidRPr="00C25FD6" w:rsidRDefault="00E96947" w:rsidP="00406F1B">
            <w:pPr>
              <w:pStyle w:val="ShortAnswerStyle"/>
              <w:spacing w:after="120"/>
              <w:rPr>
                <w:position w:val="-26"/>
              </w:rPr>
            </w:pPr>
            <w:r>
              <w:t xml:space="preserve"> </w:t>
            </w:r>
            <w:r w:rsidR="00C25FD6" w:rsidRPr="00C25FD6">
              <w:rPr>
                <w:color w:val="FF0000"/>
                <w:position w:val="-26"/>
              </w:rPr>
              <w:object w:dxaOrig="1752" w:dyaOrig="714">
                <v:shape id="_x0000_i1130" type="#_x0000_t75" style="width:87.65pt;height:35.7pt" o:ole="">
                  <v:imagedata r:id="rId103" o:title=""/>
                </v:shape>
                <o:OLEObject Type="Embed" ProgID="FXEquation.Equation" ShapeID="_x0000_i1130" DrawAspect="Content" ObjectID="_1494060315" r:id="rId104"/>
              </w:object>
            </w:r>
            <w:r w:rsidRPr="00C25FD6">
              <w:rPr>
                <w:position w:val="-26"/>
              </w:rPr>
              <w:t xml:space="preserve"> 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B27019">
            <w:pPr>
              <w:pStyle w:val="Numbering"/>
              <w:spacing w:before="120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21.</w:t>
            </w:r>
          </w:p>
        </w:tc>
        <w:tc>
          <w:tcPr>
            <w:tcW w:w="10206" w:type="dxa"/>
          </w:tcPr>
          <w:p w:rsidR="00406F1B" w:rsidRDefault="00070ECB" w:rsidP="00406F1B">
            <w:pPr>
              <w:pStyle w:val="ShortAnswerStyle"/>
              <w:spacing w:after="120"/>
            </w:pPr>
            <w:r>
              <w:t xml:space="preserve">Find the value of </w:t>
            </w:r>
            <w:r w:rsidRPr="00070ECB">
              <w:rPr>
                <w:i/>
              </w:rPr>
              <w:t>m</w:t>
            </w:r>
            <w:r>
              <w:t xml:space="preserve"> if  </w:t>
            </w:r>
            <w:r w:rsidRPr="00070ECB">
              <w:rPr>
                <w:color w:val="FF0000"/>
                <w:position w:val="-20"/>
              </w:rPr>
              <w:object w:dxaOrig="836" w:dyaOrig="537">
                <v:shape id="_x0000_i1131" type="#_x0000_t75" style="width:41.95pt;height:26.9pt" o:ole="">
                  <v:imagedata r:id="rId105" o:title=""/>
                </v:shape>
                <o:OLEObject Type="Embed" ProgID="FXEquation.Equation" ShapeID="_x0000_i1131" DrawAspect="Content" ObjectID="_1494060316" r:id="rId106"/>
              </w:object>
            </w:r>
            <w:r>
              <w:t xml:space="preserve"> </w:t>
            </w:r>
          </w:p>
          <w:p w:rsidR="00007B50" w:rsidRDefault="00007B50" w:rsidP="00007B50">
            <w:pPr>
              <w:pStyle w:val="LongerQuestions"/>
            </w:pPr>
          </w:p>
          <w:p w:rsidR="00007B50" w:rsidRDefault="00007B50" w:rsidP="00007B50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007B50" w:rsidRDefault="00007B50" w:rsidP="00007B50">
            <w:pPr>
              <w:pStyle w:val="LongerQuestions"/>
            </w:pPr>
          </w:p>
          <w:p w:rsidR="00406F1B" w:rsidRPr="00B15693" w:rsidRDefault="00007B50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B27019">
            <w:pPr>
              <w:pStyle w:val="Numbering"/>
              <w:spacing w:before="100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22.</w:t>
            </w:r>
          </w:p>
        </w:tc>
        <w:tc>
          <w:tcPr>
            <w:tcW w:w="10206" w:type="dxa"/>
          </w:tcPr>
          <w:p w:rsidR="00B12FB5" w:rsidRDefault="00B12FB5" w:rsidP="00B12FB5">
            <w:pPr>
              <w:spacing w:before="12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 Jacks bag of marbles, there are 19 catseyes, 16 aggies and 5 glassies.</w:t>
            </w:r>
          </w:p>
          <w:p w:rsidR="00406F1B" w:rsidRDefault="00B12FB5" w:rsidP="00B12FB5">
            <w:pPr>
              <w:pStyle w:val="ShortAnswerStyle"/>
              <w:spacing w:after="120"/>
            </w:pPr>
            <w:r>
              <w:rPr>
                <w:szCs w:val="24"/>
              </w:rPr>
              <w:t>If Jack chooses one marble at random from his bag, what is the probability that it is an aggie?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061BFC" w:rsidTr="00EF53D1">
        <w:trPr>
          <w:cantSplit/>
        </w:trPr>
        <w:tc>
          <w:tcPr>
            <w:tcW w:w="534" w:type="dxa"/>
          </w:tcPr>
          <w:p w:rsidR="00061BFC" w:rsidRPr="00B15693" w:rsidRDefault="00061BFC" w:rsidP="00061BFC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23.</w:t>
            </w:r>
          </w:p>
        </w:tc>
        <w:tc>
          <w:tcPr>
            <w:tcW w:w="10206" w:type="dxa"/>
          </w:tcPr>
          <w:p w:rsidR="008C6D78" w:rsidRDefault="008C6D78" w:rsidP="00061BFC">
            <w:pPr>
              <w:pStyle w:val="ShortAnswerStyle"/>
              <w:spacing w:after="120"/>
            </w:pPr>
            <w:r>
              <w:t>The heights (in metres) of a group of family members is listed below.</w:t>
            </w:r>
          </w:p>
          <w:p w:rsidR="008C6D78" w:rsidRDefault="008C6D78" w:rsidP="00061BFC">
            <w:pPr>
              <w:pStyle w:val="ShortAnswerStyle"/>
              <w:spacing w:after="120"/>
            </w:pPr>
          </w:p>
          <w:p w:rsidR="008C6D78" w:rsidRDefault="008C6D78" w:rsidP="00061BFC">
            <w:pPr>
              <w:pStyle w:val="ShortAnswerStyle"/>
              <w:spacing w:after="120"/>
            </w:pPr>
            <w:r>
              <w:t xml:space="preserve">1.65,  0.95,  1.84,  1.32,  1.45,  0.87,  1.88, 1.24,  1.35,  1.75. </w:t>
            </w:r>
          </w:p>
          <w:p w:rsidR="008C6D78" w:rsidRDefault="008C6D78" w:rsidP="00061BFC">
            <w:pPr>
              <w:pStyle w:val="ShortAnswerStyle"/>
              <w:spacing w:after="120"/>
            </w:pPr>
          </w:p>
          <w:p w:rsidR="00061BFC" w:rsidRDefault="008C6D78" w:rsidP="00061BFC">
            <w:pPr>
              <w:pStyle w:val="ShortAnswerStyle"/>
              <w:spacing w:after="120"/>
            </w:pPr>
            <w:r>
              <w:t xml:space="preserve">What is the median height of the group? </w:t>
            </w:r>
          </w:p>
          <w:p w:rsidR="00061BFC" w:rsidRDefault="00061BFC" w:rsidP="00145959">
            <w:pPr>
              <w:pStyle w:val="LongerQuestions"/>
            </w:pPr>
          </w:p>
          <w:p w:rsidR="00061BFC" w:rsidRDefault="00061BFC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007B50" w:rsidRDefault="00007B50" w:rsidP="00145959">
            <w:pPr>
              <w:pStyle w:val="LongerQuestions"/>
            </w:pPr>
          </w:p>
          <w:p w:rsidR="00061BFC" w:rsidRPr="00B15693" w:rsidRDefault="00061BFC" w:rsidP="00007B50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2F1260" w:rsidTr="00EF53D1">
        <w:trPr>
          <w:cantSplit/>
        </w:trPr>
        <w:tc>
          <w:tcPr>
            <w:tcW w:w="534" w:type="dxa"/>
          </w:tcPr>
          <w:p w:rsidR="002F1260" w:rsidRPr="00B15693" w:rsidRDefault="002F1260" w:rsidP="00406F1B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2F1260" w:rsidRPr="00061BFC" w:rsidRDefault="00061BFC" w:rsidP="00406F1B">
            <w:pPr>
              <w:pStyle w:val="ShortAnswerStyle"/>
              <w:spacing w:after="120"/>
              <w:rPr>
                <w:b/>
              </w:rPr>
            </w:pPr>
            <w:r>
              <w:rPr>
                <w:b/>
              </w:rPr>
              <w:t>Questions 24 and 25</w:t>
            </w:r>
            <w:r w:rsidR="00784959" w:rsidRPr="00061BFC">
              <w:rPr>
                <w:b/>
              </w:rPr>
              <w:t xml:space="preserve"> refer to the graph below.</w:t>
            </w:r>
          </w:p>
          <w:p w:rsidR="00037BB8" w:rsidRDefault="00AE6EC9" w:rsidP="00037BB8">
            <w:pPr>
              <w:pStyle w:val="ShortAnswerStyle"/>
              <w:spacing w:after="120"/>
            </w:pPr>
            <w:r>
              <w:rPr>
                <w:noProof/>
              </w:rPr>
              <w:drawing>
                <wp:inline distT="0" distB="0" distL="0" distR="0" wp14:anchorId="34C7DF5F">
                  <wp:extent cx="5956300" cy="5163820"/>
                  <wp:effectExtent l="0" t="0" r="635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300" cy="5163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B3F31" w:rsidRDefault="00784959" w:rsidP="00037BB8">
            <w:pPr>
              <w:pStyle w:val="ShortAnswerStyle"/>
              <w:spacing w:after="120"/>
            </w:pPr>
            <w:r>
              <w:t>The Harriers Club holds a fete every two years. The graph shows the profit from the fete over a number of years.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24.</w:t>
            </w:r>
          </w:p>
        </w:tc>
        <w:tc>
          <w:tcPr>
            <w:tcW w:w="10206" w:type="dxa"/>
          </w:tcPr>
          <w:p w:rsidR="00406F1B" w:rsidRDefault="00037BB8" w:rsidP="00406F1B">
            <w:pPr>
              <w:pStyle w:val="ShortAnswerStyle"/>
              <w:spacing w:after="120"/>
            </w:pPr>
            <w:r>
              <w:t xml:space="preserve">Between which two years was the biggest increase in profit from one fete to the next? 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BF20AC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  <w:r w:rsidRPr="00B15693">
              <w:rPr>
                <w:rFonts w:ascii="Times New Roman" w:hAnsi="Times New Roman"/>
              </w:rPr>
              <w:t>25.</w:t>
            </w:r>
          </w:p>
        </w:tc>
        <w:tc>
          <w:tcPr>
            <w:tcW w:w="10206" w:type="dxa"/>
          </w:tcPr>
          <w:p w:rsidR="00406F1B" w:rsidRDefault="00037BB8" w:rsidP="00406F1B">
            <w:pPr>
              <w:pStyle w:val="ShortAnswerStyle"/>
              <w:spacing w:after="120"/>
            </w:pPr>
            <w:r>
              <w:t>Mark will be in charge of the 2017 fete and he sets a goal of beating the current record profit by 10%.</w:t>
            </w:r>
          </w:p>
          <w:p w:rsidR="00037BB8" w:rsidRDefault="00037BB8" w:rsidP="00406F1B">
            <w:pPr>
              <w:pStyle w:val="ShortAnswerStyle"/>
              <w:spacing w:after="120"/>
            </w:pPr>
            <w:r>
              <w:t>To meet Marks Goal, how much more does the fete need to make in 2017, than it did in 2015?</w:t>
            </w:r>
          </w:p>
          <w:p w:rsidR="00406F1B" w:rsidRDefault="00406F1B" w:rsidP="00145959">
            <w:pPr>
              <w:pStyle w:val="LongerQuestions"/>
            </w:pPr>
          </w:p>
          <w:p w:rsidR="00406F1B" w:rsidRDefault="00406F1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06F1B" w:rsidRDefault="00406F1B" w:rsidP="00145959">
            <w:pPr>
              <w:pStyle w:val="LongerQuestions"/>
            </w:pPr>
          </w:p>
          <w:p w:rsidR="00406F1B" w:rsidRPr="00B15693" w:rsidRDefault="00406F1B" w:rsidP="00BF20AC">
            <w:pPr>
              <w:pStyle w:val="ShortAnswerStyle"/>
              <w:spacing w:after="120"/>
            </w:pPr>
            <w:r>
              <w:t>……………………………………………………………………………..………………..</w:t>
            </w:r>
          </w:p>
        </w:tc>
      </w:tr>
      <w:tr w:rsidR="00406F1B" w:rsidTr="00EF53D1">
        <w:trPr>
          <w:cantSplit/>
        </w:trPr>
        <w:tc>
          <w:tcPr>
            <w:tcW w:w="534" w:type="dxa"/>
          </w:tcPr>
          <w:p w:rsidR="00406F1B" w:rsidRPr="00B15693" w:rsidRDefault="00406F1B" w:rsidP="00406F1B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406F1B" w:rsidRPr="00585D47" w:rsidRDefault="00406F1B" w:rsidP="00406F1B">
            <w:pPr>
              <w:pStyle w:val="ShortAnswerStyle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End of Section 1</w:t>
            </w:r>
          </w:p>
        </w:tc>
      </w:tr>
    </w:tbl>
    <w:p w:rsidR="00C360A7" w:rsidRDefault="00C360A7">
      <w:pPr>
        <w:sectPr w:rsidR="00C360A7" w:rsidSect="00C360A7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4E1F9D" w:rsidRDefault="009F7E71" w:rsidP="004E1F9D">
      <w:pPr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Half </w:t>
      </w:r>
      <w:r w:rsidR="004E1F9D">
        <w:rPr>
          <w:rFonts w:ascii="Arial" w:eastAsia="Times New Roman" w:hAnsi="Arial" w:cs="Arial"/>
          <w:sz w:val="32"/>
          <w:szCs w:val="32"/>
        </w:rPr>
        <w:t xml:space="preserve">Yearly Examination             </w:t>
      </w:r>
    </w:p>
    <w:p w:rsidR="004E1F9D" w:rsidRDefault="004E1F9D" w:rsidP="004E1F9D">
      <w:pPr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>Mathematics</w:t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BBA571" wp14:editId="20C68D16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E6EC9" w:rsidRDefault="00AE6EC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AE6EC9" w:rsidRDefault="00AE6EC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25 marks.</w:t>
                            </w:r>
                          </w:p>
                          <w:p w:rsidR="00AE6EC9" w:rsidRDefault="00AE6EC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AE6EC9" w:rsidRDefault="00AE6EC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BA571" id="Text Box 217" o:spid="_x0000_s1028" type="#_x0000_t202" style="position:absolute;margin-left:231pt;margin-top:23.55pt;width:257pt;height:501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SMkiAIAABw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" stroked="f">
                <v:textbox>
                  <w:txbxContent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AE6EC9" w:rsidRDefault="00AE6EC9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AE6EC9" w:rsidRDefault="00AE6EC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AE6EC9" w:rsidRDefault="00AE6EC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AE6EC9" w:rsidRDefault="00AE6EC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25 marks.</w:t>
                      </w:r>
                    </w:p>
                    <w:p w:rsidR="00AE6EC9" w:rsidRDefault="00AE6EC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AE6EC9" w:rsidRDefault="00AE6EC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1F3ED5" wp14:editId="55BA7A46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9856A" id="Straight Connector 216" o:spid="_x0000_s1026" style="position:absolute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721B63" w:rsidRPr="00C25037" w:rsidTr="00721B63">
        <w:tc>
          <w:tcPr>
            <w:tcW w:w="817" w:type="dxa"/>
            <w:tcBorders>
              <w:top w:val="nil"/>
              <w:bottom w:val="nil"/>
            </w:tcBorders>
          </w:tcPr>
          <w:p w:rsidR="00721B63" w:rsidRPr="00C25037" w:rsidRDefault="00721B63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721B63" w:rsidRDefault="00721B63" w:rsidP="00721B6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Section 2</w:t>
            </w:r>
          </w:p>
          <w:p w:rsidR="00721B63" w:rsidRPr="001F2230" w:rsidRDefault="00721B63" w:rsidP="00721B6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A</w:t>
            </w:r>
          </w:p>
          <w:p w:rsidR="00721B63" w:rsidRPr="00640856" w:rsidRDefault="00721B63" w:rsidP="00721B63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sz w:val="28"/>
                <w:szCs w:val="28"/>
              </w:rPr>
              <w:t>Multiple Choice</w:t>
            </w:r>
            <w:r w:rsidRPr="001F2230">
              <w:rPr>
                <w:sz w:val="28"/>
                <w:szCs w:val="28"/>
              </w:rPr>
              <w:t xml:space="preserve"> Section</w:t>
            </w:r>
          </w:p>
        </w:tc>
      </w:tr>
      <w:tr w:rsidR="00BC7F25" w:rsidRPr="00C25037" w:rsidTr="00EF53D1"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C25037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</w:t>
            </w:r>
            <w:r w:rsidR="00AE6EC9">
              <w:rPr>
                <w:rFonts w:ascii="Times New Roman" w:hAnsi="Times New Roman"/>
              </w:rPr>
              <w:t>ly</w:t>
            </w:r>
            <w:r w:rsidRPr="00640856">
              <w:rPr>
                <w:rFonts w:ascii="Times New Roman" w:hAnsi="Times New Roman"/>
              </w:rPr>
              <w:t xml:space="preserve"> shade the bubble corresponding to the correct answer for each question.</w:t>
            </w:r>
          </w:p>
          <w:p w:rsidR="00640856" w:rsidRPr="00C25037" w:rsidRDefault="00640856" w:rsidP="001617F0">
            <w:pPr>
              <w:pStyle w:val="NoSpacing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  <w:tcBorders>
              <w:top w:val="nil"/>
            </w:tcBorders>
          </w:tcPr>
          <w:p w:rsidR="00EF53D1" w:rsidRPr="00B15693" w:rsidRDefault="00EF53D1" w:rsidP="00DF37E8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EF53D1" w:rsidRDefault="00DF37E8" w:rsidP="004548F9">
            <w:pPr>
              <w:pStyle w:val="QuestionStyle"/>
              <w:jc w:val="left"/>
            </w:pPr>
            <w:r>
              <w:t xml:space="preserve">Which of the following is not equivalent to  </w:t>
            </w:r>
            <w:r w:rsidRPr="00DF37E8">
              <w:rPr>
                <w:color w:val="FF0000"/>
                <w:position w:val="-20"/>
              </w:rPr>
              <w:object w:dxaOrig="432" w:dyaOrig="537">
                <v:shape id="_x0000_i1053" type="#_x0000_t75" style="width:21.9pt;height:26.9pt" o:ole="">
                  <v:imagedata r:id="rId108" o:title=""/>
                </v:shape>
                <o:OLEObject Type="Embed" ProgID="FXEquation.Equation" ShapeID="_x0000_i1053" DrawAspect="Content" ObjectID="_1494060317" r:id="rId109"/>
              </w:object>
            </w:r>
            <w:r>
              <w:t xml:space="preserve"> 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 </w:t>
            </w:r>
            <w:r w:rsidR="0056773D">
              <w:t xml:space="preserve"> </w:t>
            </w:r>
            <w:r w:rsidR="0056773D" w:rsidRPr="0056773D">
              <w:rPr>
                <w:color w:val="FF0000"/>
                <w:position w:val="-20"/>
              </w:rPr>
              <w:object w:dxaOrig="274" w:dyaOrig="537">
                <v:shape id="_x0000_i1054" type="#_x0000_t75" style="width:13.75pt;height:26.9pt" o:ole="">
                  <v:imagedata r:id="rId110" o:title=""/>
                </v:shape>
                <o:OLEObject Type="Embed" ProgID="FXEquation.Equation" ShapeID="_x0000_i1054" DrawAspect="Content" ObjectID="_1494060318" r:id="rId111"/>
              </w:object>
            </w:r>
            <w:r w:rsidR="0056773D">
              <w:t xml:space="preserve"> </w:t>
            </w:r>
            <w:r>
              <w:t xml:space="preserve">              </w:t>
            </w:r>
            <w:r w:rsidR="0054459B">
              <w:t xml:space="preserve">        </w:t>
            </w:r>
            <w:r>
              <w:t xml:space="preserve">B.        </w:t>
            </w:r>
            <w:r w:rsidR="0056773D">
              <w:t xml:space="preserve"> </w:t>
            </w:r>
            <w:r w:rsidR="0056773D" w:rsidRPr="0056773D">
              <w:rPr>
                <w:color w:val="FF0000"/>
                <w:position w:val="-2"/>
              </w:rPr>
              <w:object w:dxaOrig="454" w:dyaOrig="194">
                <v:shape id="_x0000_i1055" type="#_x0000_t75" style="width:22.55pt;height:10pt" o:ole="">
                  <v:imagedata r:id="rId112" o:title=""/>
                </v:shape>
                <o:OLEObject Type="Embed" ProgID="FXEquation.Equation" ShapeID="_x0000_i1055" DrawAspect="Content" ObjectID="_1494060319" r:id="rId113"/>
              </w:object>
            </w:r>
            <w:r w:rsidR="0056773D">
              <w:t xml:space="preserve"> </w:t>
            </w:r>
            <w:r>
              <w:t xml:space="preserve">              </w:t>
            </w:r>
            <w:r w:rsidR="0054459B">
              <w:t xml:space="preserve"> </w:t>
            </w:r>
            <w:r>
              <w:t xml:space="preserve">  </w:t>
            </w:r>
            <w:r w:rsidR="0054459B">
              <w:t xml:space="preserve">    </w:t>
            </w:r>
            <w:r>
              <w:t xml:space="preserve">C.           </w:t>
            </w:r>
            <w:r w:rsidR="0056773D">
              <w:t>0.65</w:t>
            </w:r>
            <w:r>
              <w:t xml:space="preserve">              </w:t>
            </w:r>
            <w:r w:rsidR="0054459B">
              <w:t xml:space="preserve">   </w:t>
            </w:r>
            <w:r>
              <w:t xml:space="preserve">D.          </w:t>
            </w:r>
            <w:r w:rsidR="0056773D">
              <w:t xml:space="preserve"> </w:t>
            </w:r>
            <w:r w:rsidR="0056773D" w:rsidRPr="0056773D">
              <w:rPr>
                <w:color w:val="FF0000"/>
                <w:position w:val="-20"/>
              </w:rPr>
              <w:object w:dxaOrig="393" w:dyaOrig="537">
                <v:shape id="_x0000_i1056" type="#_x0000_t75" style="width:19.4pt;height:26.9pt" o:ole="">
                  <v:imagedata r:id="rId114" o:title=""/>
                </v:shape>
                <o:OLEObject Type="Embed" ProgID="FXEquation.Equation" ShapeID="_x0000_i1056" DrawAspect="Content" ObjectID="_1494060320" r:id="rId115"/>
              </w:object>
            </w:r>
            <w:r w:rsidR="0056773D">
              <w:t xml:space="preserve"> </w:t>
            </w:r>
            <w:r>
              <w:t xml:space="preserve">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56773D">
            <w:pPr>
              <w:pStyle w:val="ListParagraph"/>
              <w:numPr>
                <w:ilvl w:val="0"/>
                <w:numId w:val="12"/>
              </w:numPr>
              <w:spacing w:before="24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56773D" w:rsidP="004548F9">
            <w:pPr>
              <w:pStyle w:val="QuestionStyle"/>
              <w:jc w:val="left"/>
            </w:pPr>
            <w:r>
              <w:t xml:space="preserve">What is  </w:t>
            </w:r>
            <w:r w:rsidR="00007B50" w:rsidRPr="00007B50">
              <w:rPr>
                <w:color w:val="FF0000"/>
                <w:position w:val="-20"/>
              </w:rPr>
              <w:object w:dxaOrig="1924" w:dyaOrig="537">
                <v:shape id="_x0000_i1057" type="#_x0000_t75" style="width:97.05pt;height:26.9pt" o:ole="">
                  <v:imagedata r:id="rId116" o:title=""/>
                </v:shape>
                <o:OLEObject Type="Embed" ProgID="FXEquation.Equation" ShapeID="_x0000_i1057" DrawAspect="Content" ObjectID="_1494060321" r:id="rId117"/>
              </w:object>
            </w:r>
            <w: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</w:t>
            </w:r>
            <w:r w:rsidR="0054459B">
              <w:t xml:space="preserve"> </w:t>
            </w:r>
            <w:r w:rsidR="0054459B" w:rsidRPr="0054459B">
              <w:rPr>
                <w:color w:val="FF0000"/>
                <w:position w:val="-6"/>
              </w:rPr>
              <w:object w:dxaOrig="734" w:dyaOrig="238">
                <v:shape id="_x0000_i1058" type="#_x0000_t75" style="width:36.95pt;height:11.9pt" o:ole="">
                  <v:imagedata r:id="rId118" o:title=""/>
                </v:shape>
                <o:OLEObject Type="Embed" ProgID="FXEquation.Equation" ShapeID="_x0000_i1058" DrawAspect="Content" ObjectID="_1494060322" r:id="rId119"/>
              </w:object>
            </w:r>
            <w:r w:rsidR="0054459B">
              <w:t xml:space="preserve"> </w:t>
            </w:r>
            <w:r>
              <w:t xml:space="preserve">            </w:t>
            </w:r>
            <w:r w:rsidR="0054459B">
              <w:t xml:space="preserve">   </w:t>
            </w:r>
            <w:r>
              <w:t xml:space="preserve">B.      </w:t>
            </w:r>
            <w:r w:rsidR="0054459B">
              <w:t xml:space="preserve">78.75 kg              </w:t>
            </w:r>
            <w:r>
              <w:t xml:space="preserve">     C.    </w:t>
            </w:r>
            <w:r w:rsidR="0054459B">
              <w:t xml:space="preserve">  </w:t>
            </w:r>
            <w:r>
              <w:t xml:space="preserve">  </w:t>
            </w:r>
            <w:r w:rsidR="0054459B">
              <w:t>81</w:t>
            </w:r>
            <w:r w:rsidR="0056773D">
              <w:t xml:space="preserve"> kg</w:t>
            </w:r>
            <w:r w:rsidR="0054459B">
              <w:t xml:space="preserve">               </w:t>
            </w:r>
            <w:r>
              <w:t xml:space="preserve">D.          </w:t>
            </w:r>
            <w:r w:rsidR="0054459B">
              <w:t>82.5 kg</w:t>
            </w:r>
            <w:r>
              <w:t xml:space="preserve">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54459B" w:rsidP="004548F9">
            <w:pPr>
              <w:pStyle w:val="QuestionStyle"/>
              <w:jc w:val="left"/>
            </w:pPr>
            <w:r>
              <w:t>The ratio 200 m : 1.6 km is the same as :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 </w:t>
            </w:r>
            <w:r w:rsidR="0054459B">
              <w:t>1 : 2</w:t>
            </w:r>
            <w:r>
              <w:t xml:space="preserve">          </w:t>
            </w:r>
            <w:r w:rsidR="0054459B">
              <w:t xml:space="preserve">   </w:t>
            </w:r>
            <w:r>
              <w:t xml:space="preserve">     </w:t>
            </w:r>
            <w:r w:rsidR="0054459B">
              <w:t xml:space="preserve">   </w:t>
            </w:r>
            <w:r>
              <w:t xml:space="preserve">B.      </w:t>
            </w:r>
            <w:r w:rsidR="0054459B">
              <w:t>1 : 4</w:t>
            </w:r>
            <w:r>
              <w:t xml:space="preserve">         </w:t>
            </w:r>
            <w:r w:rsidR="0054459B">
              <w:t xml:space="preserve">    </w:t>
            </w:r>
            <w:r>
              <w:t xml:space="preserve"> </w:t>
            </w:r>
            <w:r w:rsidR="0054459B">
              <w:t xml:space="preserve">           </w:t>
            </w:r>
            <w:r>
              <w:t xml:space="preserve">C.        </w:t>
            </w:r>
            <w:r w:rsidR="0054459B">
              <w:t xml:space="preserve">1 : 8 </w:t>
            </w:r>
            <w:r>
              <w:t xml:space="preserve">    </w:t>
            </w:r>
            <w:r w:rsidR="0054459B">
              <w:t xml:space="preserve"> </w:t>
            </w:r>
            <w:r>
              <w:t xml:space="preserve">           D.     </w:t>
            </w:r>
            <w:r w:rsidR="0054459B">
              <w:t>1 : 16</w:t>
            </w: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854CD2" w:rsidP="004548F9">
            <w:pPr>
              <w:pStyle w:val="QuestionStyle"/>
              <w:jc w:val="left"/>
            </w:pPr>
            <w:r>
              <w:t>A bank offers 3% pa simple interest on term deposits.</w:t>
            </w:r>
          </w:p>
          <w:p w:rsidR="00854CD2" w:rsidRDefault="00854CD2" w:rsidP="004548F9">
            <w:pPr>
              <w:pStyle w:val="QuestionStyle"/>
              <w:jc w:val="left"/>
            </w:pPr>
            <w:r>
              <w:t xml:space="preserve">How long would $800 need to be invested to earn $96 in interest? 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854CD2">
              <w:t>4 years</w:t>
            </w:r>
            <w:r>
              <w:t xml:space="preserve">    </w:t>
            </w:r>
            <w:r w:rsidR="00854CD2">
              <w:t xml:space="preserve"> </w:t>
            </w:r>
            <w:r>
              <w:t xml:space="preserve">           B.        </w:t>
            </w:r>
            <w:r w:rsidR="00854CD2">
              <w:t>5 years</w:t>
            </w:r>
            <w:r>
              <w:t xml:space="preserve">                   C.        </w:t>
            </w:r>
            <w:r w:rsidR="00854CD2">
              <w:t>6 years</w:t>
            </w:r>
            <w:r>
              <w:t xml:space="preserve">               D.      </w:t>
            </w:r>
            <w:r w:rsidR="00854CD2">
              <w:t>8 years</w:t>
            </w: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1A4E12" w:rsidP="004548F9">
            <w:pPr>
              <w:pStyle w:val="QuestionStyle"/>
              <w:jc w:val="left"/>
            </w:pPr>
            <w:r>
              <w:t>Charli buys jewellery for $25 per item and sells it at the weekend markets for $32 per item.</w:t>
            </w:r>
          </w:p>
          <w:p w:rsidR="001A4E12" w:rsidRDefault="001A4E12" w:rsidP="004548F9">
            <w:pPr>
              <w:pStyle w:val="QuestionStyle"/>
              <w:jc w:val="left"/>
            </w:pPr>
            <w:r>
              <w:t>What percentage profit does she make on her cost price?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1A4E12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1A4E12">
              <w:t xml:space="preserve"> 21%</w:t>
            </w:r>
            <w:r>
              <w:t xml:space="preserve">            </w:t>
            </w:r>
            <w:r w:rsidR="001A4E12">
              <w:t xml:space="preserve">  </w:t>
            </w:r>
            <w:r>
              <w:t xml:space="preserve">     B.       </w:t>
            </w:r>
            <w:r w:rsidR="001A4E12">
              <w:t>28%</w:t>
            </w:r>
            <w:r>
              <w:t xml:space="preserve">            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</w:t>
            </w:r>
            <w:r w:rsidR="001A4E12">
              <w:t xml:space="preserve">   </w:t>
            </w:r>
            <w:r>
              <w:t xml:space="preserve"> C.       </w:t>
            </w:r>
            <w:r w:rsidR="001A4E12">
              <w:t>35%</w:t>
            </w:r>
            <w:r>
              <w:t xml:space="preserve">        </w:t>
            </w:r>
            <w:r w:rsidR="001A4E12">
              <w:t xml:space="preserve">    </w:t>
            </w:r>
            <w:r>
              <w:t xml:space="preserve">       D.       </w:t>
            </w:r>
            <w:r w:rsidR="001A4E12">
              <w:t>56%</w:t>
            </w:r>
            <w:r>
              <w:t xml:space="preserve">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BF3332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605865CE" wp14:editId="3A467870">
                      <wp:simplePos x="0" y="0"/>
                      <wp:positionH relativeFrom="column">
                        <wp:posOffset>2619154</wp:posOffset>
                      </wp:positionH>
                      <wp:positionV relativeFrom="paragraph">
                        <wp:posOffset>-7067</wp:posOffset>
                      </wp:positionV>
                      <wp:extent cx="939165" cy="652007"/>
                      <wp:effectExtent l="0" t="0" r="0" b="0"/>
                      <wp:wrapNone/>
                      <wp:docPr id="1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165" cy="6520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6EC9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AD0565">
                                    <w:rPr>
                                      <w:rFonts w:ascii="Times New Roman" w:hAnsi="Times New Roman"/>
                                    </w:rPr>
                                    <w:t>NOT</w:t>
                                  </w:r>
                                </w:p>
                                <w:p w:rsidR="00AE6EC9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TO</w:t>
                                  </w:r>
                                </w:p>
                                <w:p w:rsidR="00AE6EC9" w:rsidRPr="00AD0565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SCALE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5865CE" id="_x0000_s1029" type="#_x0000_t202" style="position:absolute;margin-left:206.25pt;margin-top:-.55pt;width:73.95pt;height:51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" stroked="f">
                      <v:textbox>
                        <w:txbxContent>
                          <w:p w:rsidR="00AE6EC9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D0565">
                              <w:rPr>
                                <w:rFonts w:ascii="Times New Roman" w:hAnsi="Times New Roman"/>
                              </w:rPr>
                              <w:t>NOT</w:t>
                            </w:r>
                          </w:p>
                          <w:p w:rsidR="00AE6EC9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TO</w:t>
                            </w:r>
                          </w:p>
                          <w:p w:rsidR="00AE6EC9" w:rsidRPr="00AD0565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SCALE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6EC9">
              <w:rPr>
                <w:noProof/>
                <w:lang w:eastAsia="en-AU"/>
              </w:rPr>
              <w:object w:dxaOrig="1440" w:dyaOrig="1440">
                <v:shape id="_x0000_s1113" type="#_x0000_t75" style="position:absolute;margin-left:256.65pt;margin-top:-1.2pt;width:194.3pt;height:114.85pt;z-index:252003328;mso-position-horizontal-relative:text;mso-position-vertical-relative:text">
                  <v:imagedata r:id="rId120" o:title=""/>
                </v:shape>
                <o:OLEObject Type="Embed" ProgID="FXDraw.Graphic" ShapeID="_x0000_s1113" DrawAspect="Content" ObjectID="_1494060393" r:id="rId121"/>
              </w:object>
            </w:r>
            <w:r w:rsidR="00685408">
              <w:t xml:space="preserve">What is the value of </w:t>
            </w:r>
            <w:r w:rsidR="00685408" w:rsidRPr="00685408">
              <w:rPr>
                <w:i/>
              </w:rPr>
              <w:t>d</w:t>
            </w:r>
            <w:r w:rsidR="00685408">
              <w:rPr>
                <w:i/>
              </w:rPr>
              <w:t xml:space="preserve"> </w:t>
            </w:r>
            <w:r w:rsidR="00685408">
              <w:t>?</w:t>
            </w:r>
            <w:r>
              <w:rPr>
                <w:noProof/>
              </w:rP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685408" w:rsidRDefault="00685408" w:rsidP="004548F9">
            <w:pPr>
              <w:pStyle w:val="QuestionStyle"/>
              <w:jc w:val="left"/>
            </w:pPr>
          </w:p>
          <w:p w:rsidR="00685408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F265C6">
              <w:t>47</w:t>
            </w:r>
            <w:r>
              <w:t xml:space="preserve"> </w:t>
            </w:r>
            <w:r w:rsidR="00685408">
              <w:t xml:space="preserve">   </w:t>
            </w:r>
            <w:r>
              <w:t xml:space="preserve">                 B.    </w:t>
            </w:r>
            <w:r w:rsidR="00F265C6">
              <w:t>72</w:t>
            </w:r>
            <w:r>
              <w:t xml:space="preserve">                 </w:t>
            </w:r>
          </w:p>
          <w:p w:rsidR="00685408" w:rsidRDefault="00685408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C.     </w:t>
            </w:r>
            <w:r w:rsidR="00F265C6">
              <w:t>83</w:t>
            </w:r>
            <w:r>
              <w:t xml:space="preserve">                     D.    </w:t>
            </w:r>
            <w:r w:rsidR="00F265C6">
              <w:t>108</w:t>
            </w:r>
            <w:r>
              <w:t xml:space="preserve">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14" type="#_x0000_t75" style="position:absolute;margin-left:35.7pt;margin-top:16.9pt;width:223.65pt;height:193.05pt;z-index:-251312128;mso-position-horizontal-relative:text;mso-position-vertical-relative:text">
                  <v:imagedata r:id="rId122" o:title=""/>
                </v:shape>
                <o:OLEObject Type="Embed" ProgID="FXDraw.Graphic" ShapeID="_x0000_s1114" DrawAspect="Content" ObjectID="_1494060394" r:id="rId123"/>
              </w:object>
            </w:r>
            <w:r w:rsidR="00F265C6">
              <w:t>Which shape is a convex regular octagon?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36695E" w:rsidRDefault="00EF53D1" w:rsidP="004548F9">
            <w:pPr>
              <w:pStyle w:val="QuestionStyle"/>
              <w:jc w:val="left"/>
            </w:pPr>
            <w:r>
              <w:t xml:space="preserve">     A.                     </w:t>
            </w:r>
            <w:r w:rsidR="0036695E">
              <w:t xml:space="preserve">                     </w:t>
            </w:r>
            <w:r>
              <w:t xml:space="preserve">  B.   </w:t>
            </w:r>
          </w:p>
          <w:p w:rsidR="0036695E" w:rsidRDefault="0036695E" w:rsidP="004548F9">
            <w:pPr>
              <w:pStyle w:val="QuestionStyle"/>
              <w:jc w:val="left"/>
            </w:pPr>
          </w:p>
          <w:p w:rsidR="0036695E" w:rsidRDefault="0036695E" w:rsidP="004548F9">
            <w:pPr>
              <w:pStyle w:val="QuestionStyle"/>
              <w:jc w:val="left"/>
            </w:pPr>
          </w:p>
          <w:p w:rsidR="0036695E" w:rsidRDefault="0036695E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C.            </w:t>
            </w:r>
            <w:r w:rsidR="0036695E">
              <w:t xml:space="preserve">                   </w:t>
            </w:r>
            <w:r>
              <w:t xml:space="preserve">              D.           </w:t>
            </w:r>
          </w:p>
          <w:p w:rsidR="00F265C6" w:rsidRDefault="00F265C6" w:rsidP="004548F9">
            <w:pPr>
              <w:pStyle w:val="QuestionStyle"/>
              <w:jc w:val="left"/>
            </w:pPr>
          </w:p>
          <w:p w:rsidR="00F265C6" w:rsidRDefault="00F265C6" w:rsidP="004548F9">
            <w:pPr>
              <w:pStyle w:val="QuestionStyle"/>
              <w:jc w:val="left"/>
            </w:pPr>
          </w:p>
          <w:p w:rsidR="00F265C6" w:rsidRDefault="00F265C6" w:rsidP="004548F9">
            <w:pPr>
              <w:pStyle w:val="QuestionStyle"/>
              <w:jc w:val="left"/>
            </w:pPr>
          </w:p>
          <w:p w:rsidR="0036695E" w:rsidRDefault="0036695E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15" type="#_x0000_t75" style="position:absolute;margin-left:52.1pt;margin-top:15.6pt;width:104.65pt;height:69.3pt;z-index:252005376;mso-position-horizontal-relative:text;mso-position-vertical-relative:text">
                  <v:imagedata r:id="rId124" o:title=""/>
                </v:shape>
                <o:OLEObject Type="Embed" ProgID="FXDraw.Graphic" ShapeID="_x0000_s1115" DrawAspect="Content" ObjectID="_1494060395" r:id="rId125"/>
              </w:object>
            </w:r>
            <w:r w:rsidR="0036695E">
              <w:t xml:space="preserve">The figure </w:t>
            </w:r>
            <w:r w:rsidR="0036695E" w:rsidRPr="0036695E">
              <w:rPr>
                <w:i/>
              </w:rPr>
              <w:t>PQRS</w:t>
            </w:r>
            <w:r w:rsidR="0036695E">
              <w:t xml:space="preserve"> is rotated through 180</w:t>
            </w:r>
            <w:r w:rsidR="0036695E" w:rsidRPr="0036695E">
              <w:rPr>
                <w:vertAlign w:val="superscript"/>
              </w:rPr>
              <w:t>o</w:t>
            </w:r>
            <w:r w:rsidR="00B70928">
              <w:t>.</w:t>
            </w:r>
          </w:p>
          <w:p w:rsidR="0036695E" w:rsidRDefault="0036695E" w:rsidP="004548F9">
            <w:pPr>
              <w:pStyle w:val="QuestionStyle"/>
              <w:jc w:val="left"/>
            </w:pPr>
          </w:p>
          <w:p w:rsidR="0036695E" w:rsidRDefault="0036695E" w:rsidP="004548F9">
            <w:pPr>
              <w:pStyle w:val="QuestionStyle"/>
              <w:jc w:val="left"/>
            </w:pPr>
          </w:p>
          <w:p w:rsidR="0036695E" w:rsidRDefault="0036695E" w:rsidP="004548F9">
            <w:pPr>
              <w:pStyle w:val="QuestionStyle"/>
              <w:jc w:val="left"/>
            </w:pPr>
          </w:p>
          <w:p w:rsidR="00B70928" w:rsidRDefault="00B70928" w:rsidP="004548F9">
            <w:pPr>
              <w:pStyle w:val="QuestionStyle"/>
              <w:jc w:val="left"/>
            </w:pPr>
          </w:p>
          <w:p w:rsidR="00B70928" w:rsidRDefault="0036695E" w:rsidP="004548F9">
            <w:pPr>
              <w:pStyle w:val="QuestionStyle"/>
              <w:jc w:val="left"/>
            </w:pPr>
            <w:r>
              <w:t>Which diagram could show the image?</w:t>
            </w:r>
          </w:p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19" type="#_x0000_t75" style="position:absolute;margin-left:382.45pt;margin-top:1.7pt;width:81.6pt;height:94.95pt;z-index:252009472">
                  <v:imagedata r:id="rId126" o:title=""/>
                </v:shape>
                <o:OLEObject Type="Embed" ProgID="FXDraw.Graphic" ShapeID="_x0000_s1119" DrawAspect="Content" ObjectID="_1494060396" r:id="rId127"/>
              </w:object>
            </w:r>
            <w:r w:rsidR="00EF53D1">
              <w:t xml:space="preserve">     A.                     </w:t>
            </w:r>
            <w:r w:rsidR="00B70928">
              <w:t xml:space="preserve">             </w:t>
            </w:r>
            <w:r w:rsidR="00EF53D1">
              <w:t xml:space="preserve">  B.                          </w:t>
            </w:r>
            <w:r w:rsidR="00B70928">
              <w:t xml:space="preserve">          </w:t>
            </w:r>
            <w:r w:rsidR="00EF53D1">
              <w:t xml:space="preserve"> C.                        </w:t>
            </w:r>
            <w:r w:rsidR="00B70928">
              <w:t xml:space="preserve">  </w:t>
            </w:r>
            <w:r w:rsidR="00EF53D1">
              <w:t xml:space="preserve">  </w:t>
            </w:r>
            <w:r w:rsidR="00B70928">
              <w:t xml:space="preserve">  </w:t>
            </w:r>
            <w:r w:rsidR="00EF53D1">
              <w:t xml:space="preserve">D.           </w:t>
            </w:r>
          </w:p>
          <w:p w:rsidR="00B70928" w:rsidRDefault="00AE6EC9" w:rsidP="004548F9">
            <w:pPr>
              <w:pStyle w:val="QuestionStyle"/>
              <w:jc w:val="left"/>
            </w:pPr>
            <w:r>
              <w:rPr>
                <w:noProof/>
              </w:rPr>
              <w:object w:dxaOrig="1440" w:dyaOrig="1440">
                <v:shape id="_x0000_s1117" type="#_x0000_t75" style="position:absolute;margin-left:134.15pt;margin-top:1.85pt;width:105pt;height:69.3pt;z-index:252007424">
                  <v:imagedata r:id="rId128" o:title=""/>
                </v:shape>
                <o:OLEObject Type="Embed" ProgID="FXDraw.Graphic" ShapeID="_x0000_s1117" DrawAspect="Content" ObjectID="_1494060397" r:id="rId129"/>
              </w:object>
            </w:r>
            <w:r>
              <w:rPr>
                <w:noProof/>
              </w:rPr>
              <w:object w:dxaOrig="1440" w:dyaOrig="1440">
                <v:shape id="_x0000_s1116" type="#_x0000_t75" style="position:absolute;margin-left:13.4pt;margin-top:1.85pt;width:104.65pt;height:71.55pt;z-index:252006400">
                  <v:imagedata r:id="rId130" o:title=""/>
                </v:shape>
                <o:OLEObject Type="Embed" ProgID="FXDraw.Graphic" ShapeID="_x0000_s1116" DrawAspect="Content" ObjectID="_1494060398" r:id="rId131"/>
              </w:object>
            </w:r>
            <w:r>
              <w:rPr>
                <w:noProof/>
              </w:rPr>
              <w:object w:dxaOrig="1440" w:dyaOrig="1440">
                <v:shape id="_x0000_s1118" type="#_x0000_t75" style="position:absolute;margin-left:254.05pt;margin-top:1.85pt;width:101.7pt;height:68.75pt;z-index:252008448">
                  <v:imagedata r:id="rId132" o:title=""/>
                </v:shape>
                <o:OLEObject Type="Embed" ProgID="FXDraw.Graphic" ShapeID="_x0000_s1118" DrawAspect="Content" ObjectID="_1494060399" r:id="rId133"/>
              </w:object>
            </w:r>
          </w:p>
          <w:p w:rsidR="00B70928" w:rsidRDefault="00B70928" w:rsidP="004548F9">
            <w:pPr>
              <w:pStyle w:val="QuestionStyle"/>
              <w:jc w:val="left"/>
            </w:pPr>
          </w:p>
          <w:p w:rsidR="00B70928" w:rsidRDefault="00B70928" w:rsidP="004548F9">
            <w:pPr>
              <w:pStyle w:val="QuestionStyle"/>
              <w:jc w:val="left"/>
            </w:pPr>
          </w:p>
          <w:p w:rsidR="00B70928" w:rsidRDefault="00B70928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BF3332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ADDAE67" wp14:editId="55788A7F">
                      <wp:simplePos x="0" y="0"/>
                      <wp:positionH relativeFrom="column">
                        <wp:posOffset>4495662</wp:posOffset>
                      </wp:positionH>
                      <wp:positionV relativeFrom="paragraph">
                        <wp:posOffset>-47459</wp:posOffset>
                      </wp:positionV>
                      <wp:extent cx="939165" cy="652007"/>
                      <wp:effectExtent l="0" t="0" r="0" b="0"/>
                      <wp:wrapNone/>
                      <wp:docPr id="1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165" cy="6520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6EC9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AD0565">
                                    <w:rPr>
                                      <w:rFonts w:ascii="Times New Roman" w:hAnsi="Times New Roman"/>
                                    </w:rPr>
                                    <w:t>NOT</w:t>
                                  </w:r>
                                </w:p>
                                <w:p w:rsidR="00AE6EC9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TO</w:t>
                                  </w:r>
                                </w:p>
                                <w:p w:rsidR="00AE6EC9" w:rsidRPr="00AD0565" w:rsidRDefault="00AE6EC9" w:rsidP="00BF333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SCALE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DAE67" id="_x0000_s1030" type="#_x0000_t202" style="position:absolute;margin-left:354pt;margin-top:-3.75pt;width:73.95pt;height:5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" stroked="f">
                      <v:textbox>
                        <w:txbxContent>
                          <w:p w:rsidR="00AE6EC9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D0565">
                              <w:rPr>
                                <w:rFonts w:ascii="Times New Roman" w:hAnsi="Times New Roman"/>
                              </w:rPr>
                              <w:t>NOT</w:t>
                            </w:r>
                          </w:p>
                          <w:p w:rsidR="00AE6EC9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TO</w:t>
                            </w:r>
                          </w:p>
                          <w:p w:rsidR="00AE6EC9" w:rsidRPr="00AD0565" w:rsidRDefault="00AE6EC9" w:rsidP="00BF3332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SCALE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4520B">
              <w:t xml:space="preserve">Find the value of </w:t>
            </w:r>
            <w:r w:rsidR="00E4520B" w:rsidRPr="00E4520B">
              <w:rPr>
                <w:i/>
              </w:rPr>
              <w:t>w</w:t>
            </w:r>
            <w:r w:rsidR="00E4520B">
              <w:t>.</w:t>
            </w:r>
            <w:r>
              <w:rPr>
                <w:noProof/>
              </w:rPr>
              <w:t xml:space="preserve"> </w:t>
            </w:r>
          </w:p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</w:rPr>
              <w:object w:dxaOrig="1440" w:dyaOrig="1440">
                <v:shape id="_x0000_s1123" type="#_x0000_t75" style="position:absolute;margin-left:254.05pt;margin-top:1.75pt;width:220.65pt;height:87.95pt;z-index:252017664">
                  <v:imagedata r:id="rId134" o:title=""/>
                </v:shape>
                <o:OLEObject Type="Embed" ProgID="FXDraw.Graphic" ShapeID="_x0000_s1123" DrawAspect="Content" ObjectID="_1494060400" r:id="rId135"/>
              </w:object>
            </w:r>
          </w:p>
          <w:p w:rsidR="00BF3332" w:rsidRDefault="00BF3332" w:rsidP="004548F9">
            <w:pPr>
              <w:pStyle w:val="QuestionStyle"/>
              <w:jc w:val="left"/>
            </w:pPr>
          </w:p>
          <w:p w:rsidR="00E4520B" w:rsidRDefault="00EF53D1" w:rsidP="004548F9">
            <w:pPr>
              <w:pStyle w:val="QuestionStyle"/>
              <w:jc w:val="left"/>
            </w:pPr>
            <w:r>
              <w:t xml:space="preserve">     A.    </w:t>
            </w:r>
            <w:r w:rsidR="00BF3332" w:rsidRPr="00BF3332">
              <w:rPr>
                <w:i/>
              </w:rPr>
              <w:t>w</w:t>
            </w:r>
            <w:r w:rsidR="00BF3332">
              <w:t xml:space="preserve"> = 25</w:t>
            </w:r>
            <w:r>
              <w:t xml:space="preserve"> </w:t>
            </w:r>
            <w:r w:rsidR="00BF3332">
              <w:t xml:space="preserve"> </w:t>
            </w:r>
            <w:r>
              <w:t xml:space="preserve">                  </w:t>
            </w:r>
            <w:r w:rsidR="00BF3332">
              <w:t xml:space="preserve">  </w:t>
            </w:r>
            <w:r>
              <w:t>B.</w:t>
            </w:r>
            <w:r w:rsidR="00BF3332">
              <w:t xml:space="preserve"> </w:t>
            </w:r>
            <w:r>
              <w:t xml:space="preserve">      </w:t>
            </w:r>
            <w:r w:rsidR="00BF3332" w:rsidRPr="00BF3332">
              <w:rPr>
                <w:i/>
              </w:rPr>
              <w:t>w</w:t>
            </w:r>
            <w:r w:rsidR="00BF3332">
              <w:t xml:space="preserve"> = 78</w:t>
            </w:r>
            <w:r>
              <w:t xml:space="preserve">         </w:t>
            </w:r>
          </w:p>
          <w:p w:rsidR="00E4520B" w:rsidRDefault="00E4520B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C.      </w:t>
            </w:r>
            <w:r w:rsidR="00BF3332" w:rsidRPr="00BF3332">
              <w:rPr>
                <w:i/>
              </w:rPr>
              <w:t>w</w:t>
            </w:r>
            <w:r w:rsidR="00BF3332">
              <w:t xml:space="preserve"> = 102</w:t>
            </w:r>
            <w:r>
              <w:t xml:space="preserve">                   D.        </w:t>
            </w:r>
            <w:r w:rsidR="00BF3332" w:rsidRPr="00BF3332">
              <w:rPr>
                <w:i/>
              </w:rPr>
              <w:t>w</w:t>
            </w:r>
            <w:r w:rsidR="00BF3332">
              <w:t xml:space="preserve"> = 125</w:t>
            </w:r>
            <w:r>
              <w:t xml:space="preserve">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B11E8" w:rsidRDefault="00DB11E8" w:rsidP="004548F9">
            <w:pPr>
              <w:pStyle w:val="QuestionStyle"/>
              <w:jc w:val="left"/>
            </w:pPr>
            <w:r>
              <w:t xml:space="preserve">Given that </w:t>
            </w:r>
            <w:r w:rsidRPr="00DB11E8">
              <w:rPr>
                <w:i/>
              </w:rPr>
              <w:t>AB</w:t>
            </w:r>
            <w:r>
              <w:t xml:space="preserve"> | | </w:t>
            </w:r>
            <w:r w:rsidRPr="00DB11E8">
              <w:rPr>
                <w:i/>
              </w:rPr>
              <w:t>DC</w:t>
            </w:r>
            <w:r>
              <w:t xml:space="preserve"> and </w:t>
            </w:r>
            <w:r w:rsidRPr="00DB11E8">
              <w:rPr>
                <w:i/>
              </w:rPr>
              <w:t>BC</w:t>
            </w:r>
            <w:r>
              <w:t xml:space="preserve"> | | </w:t>
            </w:r>
            <w:r w:rsidRPr="00DB11E8">
              <w:rPr>
                <w:i/>
              </w:rPr>
              <w:t>AD</w:t>
            </w:r>
            <w:r>
              <w:t xml:space="preserve">, which statement is </w:t>
            </w:r>
            <w:r w:rsidR="00F515F3">
              <w:t xml:space="preserve">always </w:t>
            </w:r>
            <w:r>
              <w:t>true?</w:t>
            </w:r>
          </w:p>
          <w:p w:rsidR="00DB11E8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24" type="#_x0000_t75" style="position:absolute;margin-left:269.05pt;margin-top:3.75pt;width:187.5pt;height:71.25pt;z-index:252023808">
                  <v:imagedata r:id="rId136" o:title=""/>
                </v:shape>
                <o:OLEObject Type="Embed" ProgID="FXDraw.Graphic" ShapeID="_x0000_s1124" DrawAspect="Content" ObjectID="_1494060401" r:id="rId137"/>
              </w:object>
            </w:r>
            <w:r w:rsidR="00EF53D1">
              <w:t xml:space="preserve">     A.     </w:t>
            </w:r>
            <w:r w:rsidR="00DB11E8" w:rsidRPr="00DB11E8">
              <w:rPr>
                <w:i/>
              </w:rPr>
              <w:t>AC</w:t>
            </w:r>
            <w:r w:rsidR="00F515F3">
              <w:t xml:space="preserve"> bisects</w:t>
            </w:r>
            <w:r w:rsidR="00DB11E8">
              <w:t xml:space="preserve"> </w:t>
            </w:r>
            <w:r w:rsidR="00DB11E8" w:rsidRPr="00DB11E8">
              <w:rPr>
                <w:i/>
              </w:rPr>
              <w:t>BD</w:t>
            </w:r>
          </w:p>
          <w:p w:rsidR="00DB11E8" w:rsidRDefault="00EF53D1" w:rsidP="004548F9">
            <w:pPr>
              <w:pStyle w:val="QuestionStyle"/>
              <w:jc w:val="left"/>
            </w:pPr>
            <w:r>
              <w:t xml:space="preserve">     B.     </w:t>
            </w:r>
            <w:r w:rsidR="00F515F3" w:rsidRPr="00DB11E8">
              <w:rPr>
                <w:i/>
              </w:rPr>
              <w:t>AC</w:t>
            </w:r>
            <w:r w:rsidR="00F515F3">
              <w:t xml:space="preserve"> bisects </w:t>
            </w:r>
            <w:r w:rsidR="00F515F3" w:rsidRPr="00F515F3">
              <w:rPr>
                <w:color w:val="FF0000"/>
                <w:position w:val="-2"/>
              </w:rPr>
              <w:object w:dxaOrig="198" w:dyaOrig="168">
                <v:shape id="_x0000_i1059" type="#_x0000_t75" style="width:10pt;height:8.15pt" o:ole="">
                  <v:imagedata r:id="rId138" o:title=""/>
                </v:shape>
                <o:OLEObject Type="Embed" ProgID="FXEquation.Equation" ShapeID="_x0000_i1059" DrawAspect="Content" ObjectID="_1494060323" r:id="rId139"/>
              </w:object>
            </w:r>
            <w:r w:rsidR="00F515F3" w:rsidRPr="00DB11E8">
              <w:rPr>
                <w:i/>
              </w:rPr>
              <w:t>B</w:t>
            </w:r>
            <w:r w:rsidR="00F515F3">
              <w:rPr>
                <w:i/>
              </w:rPr>
              <w:t>C</w:t>
            </w:r>
            <w:r w:rsidR="00F515F3" w:rsidRPr="00DB11E8">
              <w:rPr>
                <w:i/>
              </w:rPr>
              <w:t>D</w:t>
            </w:r>
            <w:r>
              <w:t xml:space="preserve">    </w:t>
            </w:r>
          </w:p>
          <w:p w:rsidR="00DB11E8" w:rsidRDefault="00DB11E8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C.     </w:t>
            </w:r>
            <w:r w:rsidR="00F515F3" w:rsidRPr="00DB11E8">
              <w:rPr>
                <w:i/>
              </w:rPr>
              <w:t>AC</w:t>
            </w:r>
            <w:r w:rsidR="00F515F3">
              <w:t xml:space="preserve"> is equal in length to </w:t>
            </w:r>
            <w:r w:rsidR="00F515F3" w:rsidRPr="00DB11E8">
              <w:rPr>
                <w:i/>
              </w:rPr>
              <w:t>BD</w:t>
            </w:r>
            <w:r w:rsidR="00EF53D1">
              <w:t xml:space="preserve">         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D.     </w:t>
            </w:r>
            <w:r w:rsidR="00F515F3" w:rsidRPr="00DB11E8">
              <w:rPr>
                <w:i/>
              </w:rPr>
              <w:t>AC</w:t>
            </w:r>
            <w:r w:rsidR="00F515F3">
              <w:t xml:space="preserve"> is perpendicular to </w:t>
            </w:r>
            <w:r w:rsidR="00F515F3" w:rsidRPr="00DB11E8">
              <w:rPr>
                <w:i/>
              </w:rPr>
              <w:t>BD</w:t>
            </w: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3" type="#_x0000_t75" style="position:absolute;margin-left:272.5pt;margin-top:3.3pt;width:136.75pt;height:123.95pt;z-index:252028928;mso-position-horizontal-relative:text;mso-position-vertical-relative:text">
                  <v:imagedata r:id="rId140" o:title=""/>
                </v:shape>
                <o:OLEObject Type="Embed" ProgID="FXDraw.Graphic" ShapeID="_x0000_s1243" DrawAspect="Content" ObjectID="_1494060402" r:id="rId141"/>
              </w:object>
            </w:r>
            <w:r w:rsidR="00E56E5D">
              <w:t>What is the area of the quadrilateral shown?</w:t>
            </w:r>
          </w:p>
          <w:p w:rsidR="00E56E5D" w:rsidRDefault="00E56E5D" w:rsidP="004548F9">
            <w:pPr>
              <w:pStyle w:val="QuestionStyle"/>
              <w:jc w:val="left"/>
            </w:pPr>
          </w:p>
          <w:p w:rsidR="00E56E5D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E56E5D">
              <w:t>240 cm</w:t>
            </w:r>
            <w:r w:rsidR="00E56E5D" w:rsidRPr="00E56E5D">
              <w:rPr>
                <w:vertAlign w:val="superscript"/>
              </w:rPr>
              <w:t>2</w:t>
            </w:r>
            <w:r>
              <w:t xml:space="preserve">         </w:t>
            </w:r>
          </w:p>
          <w:p w:rsidR="000D7762" w:rsidRDefault="00E56E5D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B.    </w:t>
            </w:r>
            <w:r>
              <w:t>320 cm</w:t>
            </w:r>
            <w:r w:rsidRPr="00E56E5D">
              <w:rPr>
                <w:vertAlign w:val="superscript"/>
              </w:rPr>
              <w:t>2</w:t>
            </w:r>
            <w:r w:rsidR="00EF53D1">
              <w:t xml:space="preserve">             </w:t>
            </w:r>
          </w:p>
          <w:p w:rsidR="00E56E5D" w:rsidRDefault="00EF53D1" w:rsidP="004548F9">
            <w:pPr>
              <w:pStyle w:val="QuestionStyle"/>
              <w:jc w:val="left"/>
            </w:pPr>
            <w:r>
              <w:t xml:space="preserve">     C.   </w:t>
            </w:r>
            <w:r w:rsidR="00E56E5D" w:rsidRPr="00E56E5D">
              <w:t>384</w:t>
            </w:r>
            <w:r w:rsidR="00E56E5D">
              <w:t xml:space="preserve"> cm</w:t>
            </w:r>
            <w:r w:rsidR="00E56E5D" w:rsidRPr="00E56E5D">
              <w:rPr>
                <w:vertAlign w:val="superscript"/>
              </w:rPr>
              <w:t>2</w:t>
            </w:r>
            <w:r>
              <w:t xml:space="preserve">          </w:t>
            </w:r>
          </w:p>
          <w:p w:rsidR="00EF53D1" w:rsidRDefault="00E56E5D" w:rsidP="004548F9">
            <w:pPr>
              <w:pStyle w:val="QuestionStyle"/>
              <w:jc w:val="left"/>
            </w:pPr>
            <w:r>
              <w:t xml:space="preserve">  </w:t>
            </w:r>
            <w:r w:rsidR="00EF53D1">
              <w:t xml:space="preserve">   D.    </w:t>
            </w:r>
            <w:r>
              <w:t>480 cm</w:t>
            </w:r>
            <w:r w:rsidRPr="00E56E5D">
              <w:rPr>
                <w:vertAlign w:val="superscript"/>
              </w:rPr>
              <w:t>2</w:t>
            </w:r>
            <w:r w:rsidR="00EF53D1">
              <w:t xml:space="preserve">       </w:t>
            </w:r>
          </w:p>
          <w:p w:rsidR="000D7762" w:rsidRDefault="000D7762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4" type="#_x0000_t75" style="position:absolute;margin-left:270.15pt;margin-top:-1.1pt;width:139.1pt;height:155.75pt;z-index:252029952;mso-position-horizontal-relative:text;mso-position-vertical-relative:text">
                  <v:imagedata r:id="rId142" o:title=""/>
                </v:shape>
                <o:OLEObject Type="Embed" ProgID="FXDraw.Graphic" ShapeID="_x0000_s1244" DrawAspect="Content" ObjectID="_1494060403" r:id="rId143"/>
              </w:object>
            </w:r>
            <w:r w:rsidR="00E56E5D">
              <w:t>Find the area of the shape shown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6E4DAC" w:rsidRDefault="006E4DAC" w:rsidP="004548F9">
            <w:pPr>
              <w:pStyle w:val="QuestionStyle"/>
              <w:jc w:val="left"/>
            </w:pPr>
          </w:p>
          <w:p w:rsidR="006E4DAC" w:rsidRDefault="006E4DAC" w:rsidP="004548F9">
            <w:pPr>
              <w:pStyle w:val="QuestionStyle"/>
              <w:jc w:val="left"/>
            </w:pPr>
          </w:p>
          <w:p w:rsidR="00E56E5D" w:rsidRDefault="00EF53D1" w:rsidP="004548F9">
            <w:pPr>
              <w:pStyle w:val="QuestionStyle"/>
              <w:jc w:val="left"/>
            </w:pPr>
            <w:r>
              <w:t xml:space="preserve">     A.    </w:t>
            </w:r>
            <w:r w:rsidR="00704C1D">
              <w:t>900 cm</w:t>
            </w:r>
            <w:r w:rsidR="00704C1D" w:rsidRPr="00704C1D">
              <w:rPr>
                <w:vertAlign w:val="superscript"/>
              </w:rPr>
              <w:t>2</w:t>
            </w:r>
            <w:r>
              <w:t xml:space="preserve">               </w:t>
            </w:r>
          </w:p>
          <w:p w:rsidR="00E56E5D" w:rsidRDefault="00E56E5D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B.    </w:t>
            </w:r>
            <w:r w:rsidR="00704C1D">
              <w:t>1 080 cm</w:t>
            </w:r>
            <w:r w:rsidR="00704C1D" w:rsidRPr="00704C1D">
              <w:rPr>
                <w:vertAlign w:val="superscript"/>
              </w:rPr>
              <w:t>2</w:t>
            </w:r>
            <w:r w:rsidR="00EF53D1">
              <w:t xml:space="preserve">                    </w:t>
            </w:r>
          </w:p>
          <w:p w:rsidR="00E56E5D" w:rsidRDefault="00E56E5D" w:rsidP="004548F9">
            <w:pPr>
              <w:pStyle w:val="QuestionStyle"/>
              <w:jc w:val="left"/>
            </w:pPr>
            <w:r>
              <w:t xml:space="preserve">  </w:t>
            </w:r>
            <w:r w:rsidR="00EF53D1">
              <w:t xml:space="preserve">   C.    </w:t>
            </w:r>
            <w:r w:rsidR="00704C1D">
              <w:t>1 180 cm</w:t>
            </w:r>
            <w:r w:rsidR="00704C1D" w:rsidRPr="00704C1D">
              <w:rPr>
                <w:vertAlign w:val="superscript"/>
              </w:rPr>
              <w:t>2</w:t>
            </w:r>
            <w:r w:rsidR="00EF53D1">
              <w:t xml:space="preserve">                    </w:t>
            </w:r>
            <w:r>
              <w:t xml:space="preserve"> </w:t>
            </w:r>
          </w:p>
          <w:p w:rsidR="00EF53D1" w:rsidRDefault="00E56E5D" w:rsidP="004548F9">
            <w:pPr>
              <w:pStyle w:val="QuestionStyle"/>
              <w:jc w:val="left"/>
            </w:pPr>
            <w:r>
              <w:t xml:space="preserve">   </w:t>
            </w:r>
            <w:r w:rsidR="00EF53D1">
              <w:t xml:space="preserve">  D.    </w:t>
            </w:r>
            <w:r w:rsidR="00704C1D">
              <w:t>2 300 cm</w:t>
            </w:r>
            <w:r w:rsidR="00704C1D" w:rsidRPr="00704C1D">
              <w:rPr>
                <w:vertAlign w:val="superscript"/>
              </w:rPr>
              <w:t>2</w:t>
            </w:r>
            <w:r w:rsidR="00EF53D1">
              <w:t xml:space="preserve">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45492" w:rsidRDefault="00AE6EC9" w:rsidP="00644288">
            <w:pPr>
              <w:pStyle w:val="QuestionStyle"/>
              <w:ind w:right="4087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5" type="#_x0000_t75" style="position:absolute;margin-left:330.75pt;margin-top:12.95pt;width:108.3pt;height:108.1pt;z-index:252030976;mso-position-horizontal-relative:text;mso-position-vertical-relative:text">
                  <v:imagedata r:id="rId144" o:title=""/>
                </v:shape>
                <o:OLEObject Type="Embed" ProgID="FXDraw.Graphic" ShapeID="_x0000_s1245" DrawAspect="Content" ObjectID="_1494060404" r:id="rId145"/>
              </w:object>
            </w:r>
            <w:r w:rsidR="00704C1D">
              <w:t>A glass hexagon which has an area of 248 cm</w:t>
            </w:r>
            <w:r w:rsidR="00704C1D" w:rsidRPr="00704C1D">
              <w:rPr>
                <w:vertAlign w:val="superscript"/>
              </w:rPr>
              <w:t>2</w:t>
            </w:r>
            <w:r w:rsidR="00704C1D">
              <w:t xml:space="preserve"> is used as the base of an aquarium</w:t>
            </w:r>
            <w:r w:rsidR="00E45492">
              <w:t>.</w:t>
            </w:r>
          </w:p>
          <w:p w:rsidR="00EF53D1" w:rsidRDefault="00E45492" w:rsidP="00644288">
            <w:pPr>
              <w:pStyle w:val="QuestionStyle"/>
              <w:ind w:right="4087"/>
              <w:jc w:val="left"/>
            </w:pPr>
            <w:r>
              <w:t>The aquarium is in the shape of a</w:t>
            </w:r>
            <w:r w:rsidR="00704C1D">
              <w:t xml:space="preserve"> prism which is 25 cm high.</w:t>
            </w:r>
          </w:p>
          <w:p w:rsidR="00704C1D" w:rsidRDefault="00E45492" w:rsidP="00644288">
            <w:pPr>
              <w:pStyle w:val="QuestionStyle"/>
              <w:ind w:right="4087"/>
              <w:jc w:val="left"/>
            </w:pPr>
            <w:r>
              <w:t>What v</w:t>
            </w:r>
            <w:r w:rsidR="00704C1D">
              <w:t>olume of</w:t>
            </w:r>
            <w:r>
              <w:t xml:space="preserve"> water does it hold if filled to the top?</w:t>
            </w:r>
          </w:p>
          <w:p w:rsidR="00EF53D1" w:rsidRDefault="00EF53D1" w:rsidP="00644288">
            <w:pPr>
              <w:pStyle w:val="QuestionStyle"/>
              <w:ind w:right="4087"/>
              <w:jc w:val="left"/>
            </w:pPr>
          </w:p>
          <w:p w:rsidR="00644288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335ECF">
              <w:t>3 100 cm</w:t>
            </w:r>
            <w:r w:rsidR="00335ECF" w:rsidRPr="00335ECF">
              <w:rPr>
                <w:vertAlign w:val="superscript"/>
              </w:rPr>
              <w:t>2</w:t>
            </w:r>
            <w:r w:rsidR="00335ECF">
              <w:t xml:space="preserve">    </w:t>
            </w:r>
            <w:r>
              <w:t xml:space="preserve">       B.    </w:t>
            </w:r>
            <w:r w:rsidR="00335ECF">
              <w:t>6 200 cm</w:t>
            </w:r>
            <w:r w:rsidR="00335ECF" w:rsidRPr="00335ECF">
              <w:rPr>
                <w:vertAlign w:val="superscript"/>
              </w:rPr>
              <w:t>2</w:t>
            </w:r>
            <w:r w:rsidR="00335ECF">
              <w:t xml:space="preserve">     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C.   </w:t>
            </w:r>
            <w:r w:rsidR="00335ECF">
              <w:t>9 600 cm</w:t>
            </w:r>
            <w:r w:rsidR="00335ECF" w:rsidRPr="00335ECF">
              <w:rPr>
                <w:vertAlign w:val="superscript"/>
              </w:rPr>
              <w:t>2</w:t>
            </w:r>
            <w:r w:rsidR="00335ECF">
              <w:t xml:space="preserve">    </w:t>
            </w:r>
            <w:r>
              <w:t xml:space="preserve">       D.       </w:t>
            </w:r>
            <w:r w:rsidR="00335ECF">
              <w:t>12 400 cm</w:t>
            </w:r>
            <w:r w:rsidR="00335ECF" w:rsidRPr="00335ECF">
              <w:rPr>
                <w:vertAlign w:val="superscript"/>
              </w:rPr>
              <w:t>2</w:t>
            </w:r>
            <w:r>
              <w:t xml:space="preserve">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6" type="#_x0000_t75" style="position:absolute;margin-left:238.7pt;margin-top:15.15pt;width:223pt;height:113.2pt;z-index:252032000;mso-position-horizontal-relative:text;mso-position-vertical-relative:text">
                  <v:imagedata r:id="rId146" o:title=""/>
                </v:shape>
                <o:OLEObject Type="Embed" ProgID="FXDraw.Graphic" ShapeID="_x0000_s1246" DrawAspect="Content" ObjectID="_1494060405" r:id="rId147"/>
              </w:object>
            </w:r>
            <w:r w:rsidR="00A73950">
              <w:t xml:space="preserve">Find the length of </w:t>
            </w:r>
            <w:r w:rsidR="00A73950" w:rsidRPr="00A73950">
              <w:rPr>
                <w:i/>
              </w:rPr>
              <w:t>AC</w:t>
            </w:r>
            <w:r w:rsidR="00A73950">
              <w:t xml:space="preserve"> (correct to one decimal place).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A73950" w:rsidRDefault="00A73950" w:rsidP="004548F9">
            <w:pPr>
              <w:pStyle w:val="QuestionStyle"/>
              <w:jc w:val="left"/>
            </w:pP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A.   34.0 cm         </w:t>
            </w: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B.    47.4 cm             </w:t>
            </w: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C.    49.8 cm          </w:t>
            </w:r>
          </w:p>
          <w:p w:rsidR="00EF53D1" w:rsidRDefault="00A73950" w:rsidP="004548F9">
            <w:pPr>
              <w:pStyle w:val="QuestionStyle"/>
              <w:jc w:val="left"/>
            </w:pPr>
            <w:r>
              <w:t xml:space="preserve">     D.   52.5 cm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A73950" w:rsidRDefault="00A73950" w:rsidP="004548F9">
            <w:pPr>
              <w:pStyle w:val="QuestionStyle"/>
              <w:jc w:val="left"/>
            </w:pPr>
            <w:r>
              <w:t xml:space="preserve">What is the value of  </w:t>
            </w:r>
            <w:r w:rsidRPr="00A73950">
              <w:rPr>
                <w:color w:val="FF0000"/>
                <w:position w:val="-2"/>
              </w:rPr>
              <w:object w:dxaOrig="588" w:dyaOrig="190">
                <v:shape id="_x0000_i1060" type="#_x0000_t75" style="width:29.45pt;height:10pt" o:ole="">
                  <v:imagedata r:id="rId148" o:title=""/>
                </v:shape>
                <o:OLEObject Type="Embed" ProgID="FXEquation.Equation" ShapeID="_x0000_i1060" DrawAspect="Content" ObjectID="_1494060324" r:id="rId149"/>
              </w:object>
            </w:r>
            <w:r>
              <w:t xml:space="preserve"> in the triangle shown?</w:t>
            </w:r>
          </w:p>
          <w:p w:rsidR="00A73950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7" type="#_x0000_t75" style="position:absolute;margin-left:204.75pt;margin-top:13.45pt;width:260.15pt;height:96.7pt;z-index:252033024">
                  <v:imagedata r:id="rId150" o:title=""/>
                </v:shape>
                <o:OLEObject Type="Embed" ProgID="FXDraw.Graphic" ShapeID="_x0000_s1247" DrawAspect="Content" ObjectID="_1494060406" r:id="rId151"/>
              </w:object>
            </w:r>
            <w:r w:rsidR="00A73950">
              <w:t xml:space="preserve">     A.   </w:t>
            </w:r>
            <w:r w:rsidR="008E7D72">
              <w:t xml:space="preserve"> </w:t>
            </w:r>
            <w:r w:rsidR="0097299A">
              <w:t xml:space="preserve"> </w:t>
            </w:r>
            <w:r w:rsidR="008E7D72" w:rsidRPr="008E7D72">
              <w:object w:dxaOrig="274" w:dyaOrig="533">
                <v:shape id="_x0000_i1061" type="#_x0000_t75" style="width:13.75pt;height:26.9pt" o:ole="">
                  <v:imagedata r:id="rId152" o:title=""/>
                </v:shape>
                <o:OLEObject Type="Embed" ProgID="FXEquation.Equation" ShapeID="_x0000_i1061" DrawAspect="Content" ObjectID="_1494060325" r:id="rId153"/>
              </w:object>
            </w:r>
            <w:r w:rsidR="008E7D72">
              <w:t xml:space="preserve"> </w:t>
            </w: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B.    </w:t>
            </w:r>
            <w:r w:rsidR="008E7D72">
              <w:t xml:space="preserve"> </w:t>
            </w:r>
            <w:r w:rsidR="008E7D72" w:rsidRPr="008E7D72">
              <w:object w:dxaOrig="274" w:dyaOrig="533">
                <v:shape id="_x0000_i1062" type="#_x0000_t75" style="width:13.75pt;height:26.9pt" o:ole="">
                  <v:imagedata r:id="rId154" o:title=""/>
                </v:shape>
                <o:OLEObject Type="Embed" ProgID="FXEquation.Equation" ShapeID="_x0000_i1062" DrawAspect="Content" ObjectID="_1494060326" r:id="rId155"/>
              </w:object>
            </w:r>
            <w:r w:rsidR="008E7D72">
              <w:t xml:space="preserve"> </w:t>
            </w:r>
            <w:r>
              <w:t xml:space="preserve">            </w:t>
            </w: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C.     </w:t>
            </w:r>
            <w:r w:rsidR="008E7D72" w:rsidRPr="008E7D72">
              <w:object w:dxaOrig="274" w:dyaOrig="537">
                <v:shape id="_x0000_i1063" type="#_x0000_t75" style="width:13.75pt;height:26.9pt" o:ole="">
                  <v:imagedata r:id="rId156" o:title=""/>
                </v:shape>
                <o:OLEObject Type="Embed" ProgID="FXEquation.Equation" ShapeID="_x0000_i1063" DrawAspect="Content" ObjectID="_1494060327" r:id="rId157"/>
              </w:object>
            </w:r>
            <w:r w:rsidR="008E7D72">
              <w:t xml:space="preserve"> </w:t>
            </w:r>
            <w:r>
              <w:t xml:space="preserve">        </w:t>
            </w:r>
          </w:p>
          <w:p w:rsidR="00A73950" w:rsidRDefault="00A73950" w:rsidP="004548F9">
            <w:pPr>
              <w:pStyle w:val="QuestionStyle"/>
              <w:jc w:val="left"/>
            </w:pPr>
            <w:r>
              <w:t xml:space="preserve">     D.</w:t>
            </w:r>
            <w:r w:rsidR="0097299A">
              <w:t xml:space="preserve"> </w:t>
            </w:r>
            <w:r>
              <w:t xml:space="preserve"> </w:t>
            </w:r>
            <w:r w:rsidR="008E7D72">
              <w:t xml:space="preserve">  </w:t>
            </w:r>
            <w:r w:rsidR="008E7D72" w:rsidRPr="008E7D72">
              <w:object w:dxaOrig="274" w:dyaOrig="537">
                <v:shape id="_x0000_i1064" type="#_x0000_t75" style="width:13.75pt;height:26.9pt" o:ole="">
                  <v:imagedata r:id="rId158" o:title=""/>
                </v:shape>
                <o:OLEObject Type="Embed" ProgID="FXEquation.Equation" ShapeID="_x0000_i1064" DrawAspect="Content" ObjectID="_1494060328" r:id="rId159"/>
              </w:object>
            </w:r>
            <w:r w:rsidR="008E7D72">
              <w:t xml:space="preserve"> </w:t>
            </w:r>
            <w:r>
              <w:t xml:space="preserve">      </w:t>
            </w:r>
            <w:r w:rsidR="0097299A"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FA6952" w:rsidP="004548F9">
            <w:pPr>
              <w:pStyle w:val="QuestionStyle"/>
              <w:jc w:val="left"/>
            </w:pPr>
            <w:r>
              <w:t xml:space="preserve">Given that  </w:t>
            </w:r>
            <w:r w:rsidRPr="00FA6952">
              <w:rPr>
                <w:position w:val="-6"/>
              </w:rPr>
              <w:object w:dxaOrig="2824" w:dyaOrig="238">
                <v:shape id="_x0000_i1065" type="#_x0000_t75" style="width:140.85pt;height:11.9pt" o:ole="">
                  <v:imagedata r:id="rId160" o:title=""/>
                </v:shape>
                <o:OLEObject Type="Embed" ProgID="FXEquation.Equation" ShapeID="_x0000_i1065" DrawAspect="Content" ObjectID="_1494060329" r:id="rId161"/>
              </w:object>
            </w:r>
            <w:r>
              <w:t xml:space="preserve"> find the value of  </w:t>
            </w:r>
            <w:r w:rsidR="0097299A" w:rsidRPr="0097299A">
              <w:rPr>
                <w:position w:val="-2"/>
              </w:rPr>
              <w:object w:dxaOrig="753" w:dyaOrig="173">
                <v:shape id="_x0000_i1066" type="#_x0000_t75" style="width:37.55pt;height:8.75pt" o:ole="">
                  <v:imagedata r:id="rId162" o:title=""/>
                </v:shape>
                <o:OLEObject Type="Embed" ProgID="FXEquation.Equation" ShapeID="_x0000_i1066" DrawAspect="Content" ObjectID="_1494060330" r:id="rId163"/>
              </w:object>
            </w:r>
            <w: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FA6952">
              <w:t xml:space="preserve"> </w:t>
            </w:r>
            <w:r w:rsidR="00FA6952" w:rsidRPr="00FA6952">
              <w:rPr>
                <w:color w:val="FF0000"/>
                <w:position w:val="-2"/>
              </w:rPr>
              <w:object w:dxaOrig="382" w:dyaOrig="194">
                <v:shape id="_x0000_i1067" type="#_x0000_t75" style="width:18.8pt;height:10pt" o:ole="">
                  <v:imagedata r:id="rId164" o:title=""/>
                </v:shape>
                <o:OLEObject Type="Embed" ProgID="FXEquation.Equation" ShapeID="_x0000_i1067" DrawAspect="Content" ObjectID="_1494060331" r:id="rId165"/>
              </w:object>
            </w:r>
            <w:r w:rsidR="00FA6952">
              <w:t xml:space="preserve"> </w:t>
            </w:r>
            <w:r>
              <w:t xml:space="preserve">                 B.      </w:t>
            </w:r>
            <w:r w:rsidR="00FA6952">
              <w:t xml:space="preserve"> </w:t>
            </w:r>
            <w:r w:rsidR="00FA6952" w:rsidRPr="00FA6952">
              <w:rPr>
                <w:color w:val="FF0000"/>
                <w:position w:val="-2"/>
              </w:rPr>
              <w:object w:dxaOrig="382" w:dyaOrig="194">
                <v:shape id="_x0000_i1068" type="#_x0000_t75" style="width:18.8pt;height:10pt" o:ole="">
                  <v:imagedata r:id="rId166" o:title=""/>
                </v:shape>
                <o:OLEObject Type="Embed" ProgID="FXEquation.Equation" ShapeID="_x0000_i1068" DrawAspect="Content" ObjectID="_1494060332" r:id="rId167"/>
              </w:object>
            </w:r>
            <w:r w:rsidR="00FA6952">
              <w:t xml:space="preserve"> </w:t>
            </w:r>
            <w:r>
              <w:t xml:space="preserve">                     C.      </w:t>
            </w:r>
            <w:r w:rsidR="00FA6952">
              <w:t>2</w:t>
            </w:r>
            <w:r>
              <w:t xml:space="preserve">                    D.      </w:t>
            </w:r>
            <w:r w:rsidR="00FA6952">
              <w:t>10</w:t>
            </w:r>
            <w:r>
              <w:t xml:space="preserve">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FA6952" w:rsidP="004548F9">
            <w:pPr>
              <w:pStyle w:val="QuestionStyle"/>
              <w:jc w:val="left"/>
            </w:pPr>
            <w:r>
              <w:t xml:space="preserve">Which of these is not a factor of  </w:t>
            </w:r>
            <w:r w:rsidRPr="00FA6952">
              <w:rPr>
                <w:color w:val="FF0000"/>
                <w:position w:val="-2"/>
              </w:rPr>
              <w:object w:dxaOrig="904" w:dyaOrig="294">
                <v:shape id="_x0000_i1069" type="#_x0000_t75" style="width:45.1pt;height:15.05pt" o:ole="">
                  <v:imagedata r:id="rId168" o:title=""/>
                </v:shape>
                <o:OLEObject Type="Embed" ProgID="FXEquation.Equation" ShapeID="_x0000_i1069" DrawAspect="Content" ObjectID="_1494060333" r:id="rId169"/>
              </w:object>
            </w:r>
            <w: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97299A">
              <w:t xml:space="preserve"> </w:t>
            </w:r>
            <w:r w:rsidR="0097299A" w:rsidRPr="0097299A">
              <w:object w:dxaOrig="288" w:dyaOrig="294">
                <v:shape id="_x0000_i1070" type="#_x0000_t75" style="width:14.4pt;height:15.05pt" o:ole="">
                  <v:imagedata r:id="rId170" o:title=""/>
                </v:shape>
                <o:OLEObject Type="Embed" ProgID="FXEquation.Equation" ShapeID="_x0000_i1070" DrawAspect="Content" ObjectID="_1494060334" r:id="rId171"/>
              </w:object>
            </w:r>
            <w:r w:rsidR="0097299A">
              <w:t xml:space="preserve"> </w:t>
            </w:r>
            <w:r>
              <w:t xml:space="preserve">                 B.     </w:t>
            </w:r>
            <w:r w:rsidR="0097299A">
              <w:t xml:space="preserve"> </w:t>
            </w:r>
            <w:r w:rsidR="0097299A" w:rsidRPr="0097299A">
              <w:object w:dxaOrig="438" w:dyaOrig="194">
                <v:shape id="_x0000_i1071" type="#_x0000_t75" style="width:21.9pt;height:10pt" o:ole="">
                  <v:imagedata r:id="rId172" o:title=""/>
                </v:shape>
                <o:OLEObject Type="Embed" ProgID="FXEquation.Equation" ShapeID="_x0000_i1071" DrawAspect="Content" ObjectID="_1494060335" r:id="rId173"/>
              </w:object>
            </w:r>
            <w:r w:rsidR="0097299A">
              <w:t xml:space="preserve"> </w:t>
            </w:r>
            <w:r>
              <w:t xml:space="preserve">                      C.      </w:t>
            </w:r>
            <w:r w:rsidR="0097299A">
              <w:t xml:space="preserve"> </w:t>
            </w:r>
            <w:r w:rsidR="0097299A" w:rsidRPr="0097299A">
              <w:object w:dxaOrig="618" w:dyaOrig="294">
                <v:shape id="_x0000_i1072" type="#_x0000_t75" style="width:30.7pt;height:15.05pt" o:ole="">
                  <v:imagedata r:id="rId174" o:title=""/>
                </v:shape>
                <o:OLEObject Type="Embed" ProgID="FXEquation.Equation" ShapeID="_x0000_i1072" DrawAspect="Content" ObjectID="_1494060336" r:id="rId175"/>
              </w:object>
            </w:r>
            <w:r w:rsidR="0097299A">
              <w:t xml:space="preserve"> </w:t>
            </w:r>
            <w:r>
              <w:t xml:space="preserve">                    D.         </w:t>
            </w:r>
            <w:r w:rsidR="0097299A">
              <w:t xml:space="preserve"> </w:t>
            </w:r>
            <w:r w:rsidR="0097299A" w:rsidRPr="0097299A">
              <w:object w:dxaOrig="618" w:dyaOrig="294">
                <v:shape id="_x0000_i1073" type="#_x0000_t75" style="width:30.7pt;height:15.05pt" o:ole="">
                  <v:imagedata r:id="rId176" o:title=""/>
                </v:shape>
                <o:OLEObject Type="Embed" ProgID="FXEquation.Equation" ShapeID="_x0000_i1073" DrawAspect="Content" ObjectID="_1494060337" r:id="rId177"/>
              </w:object>
            </w:r>
            <w:r w:rsidR="0097299A">
              <w:t xml:space="preserve"> </w:t>
            </w:r>
            <w:r>
              <w:t xml:space="preserve">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007B50">
            <w:pPr>
              <w:pStyle w:val="QuestionStyle"/>
              <w:ind w:right="4654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56" type="#_x0000_t75" style="position:absolute;margin-left:293.05pt;margin-top:5.05pt;width:165.45pt;height:169.05pt;z-index:252042240;mso-position-horizontal-relative:text;mso-position-vertical-relative:text">
                  <v:imagedata r:id="rId178" o:title=""/>
                </v:shape>
                <o:OLEObject Type="Embed" ProgID="FXDraw.Graphic" ShapeID="_x0000_s1256" DrawAspect="Content" ObjectID="_1494060407" r:id="rId179"/>
              </w:object>
            </w:r>
            <w:r w:rsidR="00DE5110">
              <w:t>What is the gradient of the line which passes through A (– 2, 8) and B (1, – 1).</w:t>
            </w:r>
          </w:p>
          <w:p w:rsidR="00D62739" w:rsidRDefault="00D62739" w:rsidP="004548F9">
            <w:pPr>
              <w:pStyle w:val="QuestionStyle"/>
              <w:jc w:val="left"/>
            </w:pPr>
          </w:p>
          <w:p w:rsidR="00007B50" w:rsidRDefault="00007B50" w:rsidP="004548F9">
            <w:pPr>
              <w:pStyle w:val="QuestionStyle"/>
              <w:jc w:val="left"/>
            </w:pPr>
          </w:p>
          <w:p w:rsidR="00D62739" w:rsidRDefault="00EF53D1" w:rsidP="004548F9">
            <w:pPr>
              <w:pStyle w:val="QuestionStyle"/>
              <w:jc w:val="left"/>
            </w:pPr>
            <w:r>
              <w:t xml:space="preserve">     A.         </w:t>
            </w:r>
            <w:r w:rsidR="00D62739">
              <w:t xml:space="preserve"> </w:t>
            </w:r>
            <w:r w:rsidR="00D62739" w:rsidRPr="00D62739">
              <w:rPr>
                <w:color w:val="FF0000"/>
                <w:position w:val="-2"/>
              </w:rPr>
              <w:object w:dxaOrig="262" w:dyaOrig="194">
                <v:shape id="_x0000_i1074" type="#_x0000_t75" style="width:12.5pt;height:10pt" o:ole="">
                  <v:imagedata r:id="rId180" o:title=""/>
                </v:shape>
                <o:OLEObject Type="Embed" ProgID="FXEquation.Equation" ShapeID="_x0000_i1074" DrawAspect="Content" ObjectID="_1494060338" r:id="rId181"/>
              </w:object>
            </w:r>
            <w:r>
              <w:t xml:space="preserve">             </w:t>
            </w:r>
            <w:r w:rsidR="00DE5110">
              <w:t xml:space="preserve">        </w:t>
            </w:r>
          </w:p>
          <w:p w:rsidR="00DE5110" w:rsidRDefault="00DE5110" w:rsidP="004548F9">
            <w:pPr>
              <w:pStyle w:val="QuestionStyle"/>
              <w:jc w:val="left"/>
            </w:pPr>
            <w:r>
              <w:t xml:space="preserve">     B.          </w:t>
            </w:r>
            <w:r w:rsidR="00D62739" w:rsidRPr="00D62739">
              <w:object w:dxaOrig="262" w:dyaOrig="194">
                <v:shape id="_x0000_i1075" type="#_x0000_t75" style="width:12.5pt;height:10pt" o:ole="">
                  <v:imagedata r:id="rId101" o:title=""/>
                </v:shape>
                <o:OLEObject Type="Embed" ProgID="FXEquation.Equation" ShapeID="_x0000_i1075" DrawAspect="Content" ObjectID="_1494060339" r:id="rId182"/>
              </w:object>
            </w:r>
          </w:p>
          <w:p w:rsidR="00D62739" w:rsidRDefault="00D62739" w:rsidP="004548F9">
            <w:pPr>
              <w:pStyle w:val="QuestionStyle"/>
              <w:jc w:val="left"/>
            </w:pPr>
            <w:r>
              <w:t xml:space="preserve"> </w:t>
            </w:r>
            <w:r w:rsidR="00DE5110">
              <w:t xml:space="preserve">    </w:t>
            </w:r>
            <w:r w:rsidR="00EF53D1">
              <w:t xml:space="preserve">C.  </w:t>
            </w:r>
            <w:r w:rsidR="00DE5110">
              <w:t xml:space="preserve">       </w:t>
            </w:r>
            <w:r w:rsidRPr="00D62739">
              <w:rPr>
                <w:color w:val="FF0000"/>
                <w:position w:val="-2"/>
              </w:rPr>
              <w:object w:dxaOrig="262" w:dyaOrig="194">
                <v:shape id="_x0000_i1076" type="#_x0000_t75" style="width:12.5pt;height:10pt" o:ole="">
                  <v:imagedata r:id="rId183" o:title=""/>
                </v:shape>
                <o:OLEObject Type="Embed" ProgID="FXEquation.Equation" ShapeID="_x0000_i1076" DrawAspect="Content" ObjectID="_1494060340" r:id="rId184"/>
              </w:object>
            </w:r>
            <w:r>
              <w:t xml:space="preserve"> </w:t>
            </w:r>
            <w:r w:rsidR="00DE5110">
              <w:t xml:space="preserve">  </w:t>
            </w:r>
            <w:r w:rsidR="00EF53D1">
              <w:t xml:space="preserve">                 </w:t>
            </w:r>
          </w:p>
          <w:p w:rsidR="00EF53D1" w:rsidRDefault="00D62739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D</w:t>
            </w:r>
            <w:r>
              <w:t xml:space="preserve">.     </w:t>
            </w:r>
            <w:r w:rsidR="00EF53D1">
              <w:t xml:space="preserve"> </w:t>
            </w:r>
            <w:r>
              <w:t xml:space="preserve"> </w:t>
            </w:r>
            <w:r w:rsidRPr="00D62739">
              <w:object w:dxaOrig="386" w:dyaOrig="537">
                <v:shape id="_x0000_i1077" type="#_x0000_t75" style="width:19.4pt;height:26.9pt" o:ole="">
                  <v:imagedata r:id="rId185" o:title=""/>
                </v:shape>
                <o:OLEObject Type="Embed" ProgID="FXEquation.Equation" ShapeID="_x0000_i1077" DrawAspect="Content" ObjectID="_1494060341" r:id="rId186"/>
              </w:object>
            </w:r>
            <w:r>
              <w:t xml:space="preserve"> </w:t>
            </w:r>
          </w:p>
          <w:p w:rsidR="00D62739" w:rsidRDefault="00D62739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40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D62739" w:rsidP="004548F9">
            <w:pPr>
              <w:pStyle w:val="QuestionStyle"/>
              <w:jc w:val="left"/>
            </w:pPr>
            <w:r>
              <w:t xml:space="preserve">Simplify  </w:t>
            </w:r>
            <w:r w:rsidR="00007B50" w:rsidRPr="00007B50">
              <w:rPr>
                <w:color w:val="FF0000"/>
                <w:position w:val="-32"/>
              </w:rPr>
              <w:object w:dxaOrig="1046" w:dyaOrig="893">
                <v:shape id="_x0000_i1078" type="#_x0000_t75" style="width:52.6pt;height:45.1pt" o:ole="">
                  <v:imagedata r:id="rId187" o:title=""/>
                </v:shape>
                <o:OLEObject Type="Embed" ProgID="FXEquation.Equation" ShapeID="_x0000_i1078" DrawAspect="Content" ObjectID="_1494060342" r:id="rId188"/>
              </w:object>
            </w:r>
            <w: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</w:t>
            </w:r>
            <w:r w:rsidR="0050446D">
              <w:t xml:space="preserve"> </w:t>
            </w:r>
            <w:r w:rsidR="0050446D" w:rsidRPr="0050446D">
              <w:rPr>
                <w:position w:val="-8"/>
              </w:rPr>
              <w:object w:dxaOrig="668" w:dyaOrig="354">
                <v:shape id="_x0000_i1079" type="#_x0000_t75" style="width:33.8pt;height:18.15pt" o:ole="">
                  <v:imagedata r:id="rId189" o:title=""/>
                </v:shape>
                <o:OLEObject Type="Embed" ProgID="FXEquation.Equation" ShapeID="_x0000_i1079" DrawAspect="Content" ObjectID="_1494060343" r:id="rId190"/>
              </w:object>
            </w:r>
            <w:r w:rsidR="0050446D">
              <w:t xml:space="preserve"> </w:t>
            </w:r>
            <w:r>
              <w:t xml:space="preserve">                B.     </w:t>
            </w:r>
            <w:r w:rsidR="0050446D">
              <w:t xml:space="preserve">    </w:t>
            </w:r>
            <w:r w:rsidR="0050446D" w:rsidRPr="0050446D">
              <w:rPr>
                <w:position w:val="-8"/>
              </w:rPr>
              <w:object w:dxaOrig="544" w:dyaOrig="354">
                <v:shape id="_x0000_i1080" type="#_x0000_t75" style="width:26.9pt;height:18.15pt" o:ole="">
                  <v:imagedata r:id="rId191" o:title=""/>
                </v:shape>
                <o:OLEObject Type="Embed" ProgID="FXEquation.Equation" ShapeID="_x0000_i1080" DrawAspect="Content" ObjectID="_1494060344" r:id="rId192"/>
              </w:object>
            </w:r>
            <w:r w:rsidR="0050446D">
              <w:t xml:space="preserve">     </w:t>
            </w:r>
            <w:r>
              <w:t xml:space="preserve">   C.      </w:t>
            </w:r>
            <w:r w:rsidR="0050446D">
              <w:t xml:space="preserve">    </w:t>
            </w:r>
            <w:r w:rsidR="0050446D" w:rsidRPr="0050446D">
              <w:rPr>
                <w:position w:val="-8"/>
              </w:rPr>
              <w:object w:dxaOrig="454" w:dyaOrig="354">
                <v:shape id="_x0000_i1081" type="#_x0000_t75" style="width:22.55pt;height:18.15pt" o:ole="">
                  <v:imagedata r:id="rId193" o:title=""/>
                </v:shape>
                <o:OLEObject Type="Embed" ProgID="FXEquation.Equation" ShapeID="_x0000_i1081" DrawAspect="Content" ObjectID="_1494060345" r:id="rId194"/>
              </w:object>
            </w:r>
            <w:r w:rsidR="0050446D">
              <w:t xml:space="preserve">     </w:t>
            </w:r>
            <w:r>
              <w:t xml:space="preserve">     D.    </w:t>
            </w:r>
            <w:r w:rsidR="0050446D">
              <w:t xml:space="preserve">    </w:t>
            </w:r>
            <w:r w:rsidR="0050446D" w:rsidRPr="0050446D">
              <w:rPr>
                <w:position w:val="-8"/>
              </w:rPr>
              <w:object w:dxaOrig="544" w:dyaOrig="354">
                <v:shape id="_x0000_i1082" type="#_x0000_t75" style="width:26.9pt;height:18.15pt" o:ole="">
                  <v:imagedata r:id="rId195" o:title=""/>
                </v:shape>
                <o:OLEObject Type="Embed" ProgID="FXEquation.Equation" ShapeID="_x0000_i1082" DrawAspect="Content" ObjectID="_1494060346" r:id="rId196"/>
              </w:object>
            </w:r>
            <w:r w:rsidR="0050446D">
              <w:t xml:space="preserve">     </w:t>
            </w:r>
            <w:r>
              <w:t xml:space="preserve">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007B50">
            <w:pPr>
              <w:pStyle w:val="ListParagraph"/>
              <w:numPr>
                <w:ilvl w:val="0"/>
                <w:numId w:val="12"/>
              </w:numPr>
              <w:spacing w:before="8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3A0590" w:rsidP="004548F9">
            <w:pPr>
              <w:pStyle w:val="QuestionStyle"/>
              <w:jc w:val="left"/>
            </w:pPr>
            <w:r>
              <w:t xml:space="preserve">Which graph shows the solution set to  </w:t>
            </w:r>
            <w:r w:rsidRPr="003A0590">
              <w:rPr>
                <w:color w:val="FF0000"/>
                <w:position w:val="-4"/>
              </w:rPr>
              <w:object w:dxaOrig="1608" w:dyaOrig="214">
                <v:shape id="_x0000_i1083" type="#_x0000_t75" style="width:80.15pt;height:10.65pt" o:ole="">
                  <v:imagedata r:id="rId197" o:title=""/>
                </v:shape>
                <o:OLEObject Type="Embed" ProgID="FXEquation.Equation" ShapeID="_x0000_i1083" DrawAspect="Content" ObjectID="_1494060347" r:id="rId198"/>
              </w:object>
            </w:r>
            <w:r>
              <w:t xml:space="preserve"> </w:t>
            </w:r>
          </w:p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</w:rPr>
              <w:object w:dxaOrig="1440" w:dyaOrig="1440">
                <v:shape id="_x0000_s1257" type="#_x0000_t75" style="position:absolute;margin-left:60.9pt;margin-top:13.95pt;width:297.15pt;height:141.45pt;z-index:252043264">
                  <v:imagedata r:id="rId199" o:title=""/>
                </v:shape>
                <o:OLEObject Type="Embed" ProgID="FXDraw.Graphic" ShapeID="_x0000_s1257" DrawAspect="Content" ObjectID="_1494060408" r:id="rId200"/>
              </w:object>
            </w:r>
          </w:p>
          <w:p w:rsidR="003A0590" w:rsidRDefault="00EF53D1" w:rsidP="004548F9">
            <w:pPr>
              <w:pStyle w:val="QuestionStyle"/>
              <w:jc w:val="left"/>
            </w:pPr>
            <w:r>
              <w:t xml:space="preserve">     A.                   </w:t>
            </w:r>
          </w:p>
          <w:p w:rsidR="003A0590" w:rsidRDefault="003A0590" w:rsidP="004548F9">
            <w:pPr>
              <w:pStyle w:val="QuestionStyle"/>
              <w:jc w:val="left"/>
            </w:pPr>
          </w:p>
          <w:p w:rsidR="003A0590" w:rsidRDefault="00EF53D1" w:rsidP="004548F9">
            <w:pPr>
              <w:pStyle w:val="QuestionStyle"/>
              <w:jc w:val="left"/>
            </w:pPr>
            <w:r>
              <w:t xml:space="preserve"> </w:t>
            </w:r>
            <w:r w:rsidR="003A0590">
              <w:t xml:space="preserve"> </w:t>
            </w:r>
            <w:r>
              <w:t xml:space="preserve">   B.                       </w:t>
            </w:r>
          </w:p>
          <w:p w:rsidR="003A0590" w:rsidRDefault="003A0590" w:rsidP="004548F9">
            <w:pPr>
              <w:pStyle w:val="QuestionStyle"/>
              <w:jc w:val="left"/>
            </w:pPr>
          </w:p>
          <w:p w:rsidR="003A0590" w:rsidRDefault="003A0590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C.                      </w:t>
            </w:r>
          </w:p>
          <w:p w:rsidR="003A0590" w:rsidRDefault="003A0590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D.           </w:t>
            </w:r>
          </w:p>
          <w:p w:rsidR="003A0590" w:rsidRDefault="003A0590" w:rsidP="004548F9">
            <w:pPr>
              <w:pStyle w:val="QuestionStyle"/>
              <w:jc w:val="left"/>
            </w:pPr>
          </w:p>
        </w:tc>
      </w:tr>
      <w:tr w:rsidR="004F0055" w:rsidRPr="00C25037" w:rsidTr="004548F9">
        <w:trPr>
          <w:cantSplit/>
        </w:trPr>
        <w:tc>
          <w:tcPr>
            <w:tcW w:w="817" w:type="dxa"/>
          </w:tcPr>
          <w:p w:rsidR="004F0055" w:rsidRPr="004F0055" w:rsidRDefault="004F0055" w:rsidP="004F0055">
            <w:pPr>
              <w:spacing w:before="60"/>
              <w:ind w:left="360"/>
            </w:pPr>
          </w:p>
        </w:tc>
        <w:tc>
          <w:tcPr>
            <w:tcW w:w="9865" w:type="dxa"/>
          </w:tcPr>
          <w:p w:rsidR="004F0055" w:rsidRDefault="004F0055" w:rsidP="004548F9">
            <w:pPr>
              <w:pStyle w:val="QuestionStyle"/>
              <w:jc w:val="left"/>
            </w:pPr>
            <w:r>
              <w:t>Questions 46 and 47 refer to the graph below.</w:t>
            </w:r>
          </w:p>
          <w:p w:rsidR="004F0055" w:rsidRDefault="002A2EA7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drawing>
                <wp:inline distT="0" distB="0" distL="0" distR="0" wp14:anchorId="7779DFF1">
                  <wp:extent cx="4620895" cy="3780155"/>
                  <wp:effectExtent l="0" t="0" r="8255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780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4F0055" w:rsidP="004548F9">
            <w:pPr>
              <w:pStyle w:val="QuestionStyle"/>
              <w:jc w:val="left"/>
            </w:pPr>
            <w:r>
              <w:t>How many of the eight games did the Eagles win (more points scored for than against)?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4F0055">
              <w:t>4</w:t>
            </w:r>
            <w:r>
              <w:t xml:space="preserve">                 B.     </w:t>
            </w:r>
            <w:r w:rsidR="004F0055">
              <w:t>5</w:t>
            </w:r>
            <w:r>
              <w:t xml:space="preserve">                      C.       </w:t>
            </w:r>
            <w:r w:rsidR="004F0055">
              <w:t>6</w:t>
            </w:r>
            <w:r>
              <w:t xml:space="preserve">                   D.      </w:t>
            </w:r>
            <w:r w:rsidR="004F0055">
              <w:t>7</w:t>
            </w: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9A62E2" w:rsidRDefault="009A62E2" w:rsidP="004548F9">
            <w:pPr>
              <w:pStyle w:val="QuestionStyle"/>
              <w:jc w:val="left"/>
            </w:pPr>
            <w:r>
              <w:t>Their coach made four statements to the Eagles.</w:t>
            </w:r>
          </w:p>
          <w:p w:rsidR="00EF53D1" w:rsidRDefault="009A62E2" w:rsidP="004548F9">
            <w:pPr>
              <w:pStyle w:val="QuestionStyle"/>
              <w:jc w:val="left"/>
            </w:pPr>
            <w:r>
              <w:t xml:space="preserve">Which one </w:t>
            </w:r>
            <w:r w:rsidRPr="002A2EA7">
              <w:rPr>
                <w:i/>
              </w:rPr>
              <w:t>isn’t true</w:t>
            </w:r>
            <w:r>
              <w:t xml:space="preserve"> </w:t>
            </w:r>
            <w:r w:rsidRPr="00A12266">
              <w:t>based on the</w:t>
            </w:r>
            <w:r w:rsidR="00A12266">
              <w:t xml:space="preserve"> data in the graph</w:t>
            </w:r>
            <w:r>
              <w:t xml:space="preserve">? </w:t>
            </w:r>
          </w:p>
          <w:p w:rsidR="009A62E2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A12266">
              <w:t>“If you score less than 15 points you will lose more games than you win.”</w:t>
            </w:r>
            <w:r>
              <w:t xml:space="preserve">              </w:t>
            </w:r>
          </w:p>
          <w:p w:rsidR="009A62E2" w:rsidRDefault="009A62E2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B.    </w:t>
            </w:r>
            <w:r w:rsidR="00A12266">
              <w:t>“If you score more than 15 points you will always win.”</w:t>
            </w:r>
            <w:r w:rsidR="00EF53D1">
              <w:t xml:space="preserve">       </w:t>
            </w:r>
          </w:p>
          <w:p w:rsidR="009A62E2" w:rsidRDefault="00EF53D1" w:rsidP="004548F9">
            <w:pPr>
              <w:pStyle w:val="QuestionStyle"/>
              <w:jc w:val="left"/>
            </w:pPr>
            <w:r>
              <w:t xml:space="preserve"> </w:t>
            </w:r>
            <w:r w:rsidR="009A62E2">
              <w:t xml:space="preserve"> </w:t>
            </w:r>
            <w:r>
              <w:t xml:space="preserve">   C.   </w:t>
            </w:r>
            <w:r w:rsidR="00A12266">
              <w:t xml:space="preserve">“If you score more than 15 points you will not lose.”          </w:t>
            </w:r>
            <w:r>
              <w:t xml:space="preserve">               </w:t>
            </w:r>
          </w:p>
          <w:p w:rsidR="00EF53D1" w:rsidRDefault="009A62E2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D.   </w:t>
            </w:r>
            <w:r w:rsidR="00A12266">
              <w:t xml:space="preserve">“You will always lose some games in a competition.”  </w:t>
            </w:r>
            <w:r w:rsidR="00EF53D1">
              <w:t xml:space="preserve"> </w:t>
            </w:r>
            <w:r>
              <w:t xml:space="preserve"> </w:t>
            </w:r>
            <w:r w:rsidR="00EF53D1">
              <w:t xml:space="preserve">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B27019" w:rsidP="004548F9">
            <w:pPr>
              <w:pStyle w:val="QuestionStyle"/>
              <w:jc w:val="left"/>
            </w:pPr>
            <w:r>
              <w:t>What is the mean of the set of scores below?</w:t>
            </w:r>
          </w:p>
          <w:p w:rsidR="00B27019" w:rsidRDefault="00B27019" w:rsidP="004548F9">
            <w:pPr>
              <w:pStyle w:val="QuestionStyle"/>
              <w:jc w:val="left"/>
            </w:pPr>
            <w:r>
              <w:t xml:space="preserve">                11, 15, 25, 23, 16, 18, 26, 31, 14, 16.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 </w:t>
            </w:r>
            <w:r w:rsidR="00B27019">
              <w:t>16</w:t>
            </w:r>
            <w:r>
              <w:t xml:space="preserve">               B.      </w:t>
            </w:r>
            <w:r w:rsidR="00B27019">
              <w:t>17</w:t>
            </w:r>
            <w:r>
              <w:t xml:space="preserve">                     C.          </w:t>
            </w:r>
            <w:r w:rsidR="00B27019">
              <w:t>19.5</w:t>
            </w:r>
            <w:r>
              <w:t xml:space="preserve">                D.       </w:t>
            </w:r>
            <w:r w:rsidR="00B27019">
              <w:t>20</w:t>
            </w:r>
            <w:r>
              <w:t xml:space="preserve">    </w:t>
            </w:r>
          </w:p>
        </w:tc>
      </w:tr>
      <w:tr w:rsidR="00C45C4C" w:rsidRPr="00C25037" w:rsidTr="004548F9">
        <w:trPr>
          <w:cantSplit/>
        </w:trPr>
        <w:tc>
          <w:tcPr>
            <w:tcW w:w="817" w:type="dxa"/>
          </w:tcPr>
          <w:p w:rsidR="00C45C4C" w:rsidRPr="00C45C4C" w:rsidRDefault="00C45C4C" w:rsidP="00C45C4C">
            <w:pPr>
              <w:spacing w:before="60"/>
              <w:ind w:left="360"/>
            </w:pPr>
          </w:p>
        </w:tc>
        <w:tc>
          <w:tcPr>
            <w:tcW w:w="9865" w:type="dxa"/>
          </w:tcPr>
          <w:p w:rsidR="00C45C4C" w:rsidRDefault="00C45C4C" w:rsidP="004548F9">
            <w:pPr>
              <w:pStyle w:val="QuestionStyle"/>
              <w:jc w:val="left"/>
            </w:pPr>
            <w:r>
              <w:t xml:space="preserve">Questions 49 and 50 refer to the </w:t>
            </w:r>
            <w:r w:rsidR="008B06EB">
              <w:t>dot</w:t>
            </w:r>
            <w:r>
              <w:t xml:space="preserve"> plot below.      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4548F9" w:rsidTr="008B06EB">
              <w:trPr>
                <w:trHeight w:val="456"/>
              </w:trPr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</w:tr>
            <w:tr w:rsidR="004548F9" w:rsidTr="008B06EB">
              <w:trPr>
                <w:trHeight w:val="456"/>
              </w:trPr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</w:tr>
            <w:tr w:rsidR="004548F9" w:rsidTr="008B06EB">
              <w:trPr>
                <w:trHeight w:val="456"/>
              </w:trPr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</w:tr>
            <w:tr w:rsidR="004548F9" w:rsidTr="008B06EB">
              <w:trPr>
                <w:trHeight w:val="456"/>
              </w:trPr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vAlign w:val="center"/>
                </w:tcPr>
                <w:p w:rsidR="004548F9" w:rsidRDefault="00395C30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</w:tr>
            <w:tr w:rsidR="004548F9" w:rsidTr="008B06EB">
              <w:trPr>
                <w:trHeight w:val="456"/>
              </w:trPr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454" w:type="dxa"/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Pr="008B06EB" w:rsidRDefault="008B06EB" w:rsidP="008B06EB">
                  <w:pPr>
                    <w:pStyle w:val="QuestionStyle"/>
                    <w:spacing w:before="0" w:after="0"/>
                    <w:rPr>
                      <w:sz w:val="48"/>
                      <w:szCs w:val="48"/>
                    </w:rPr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4548F9" w:rsidP="008B06EB">
                  <w:pPr>
                    <w:pStyle w:val="QuestionStyle"/>
                    <w:spacing w:before="0" w:after="0"/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vAlign w:val="center"/>
                </w:tcPr>
                <w:p w:rsidR="004548F9" w:rsidRDefault="008B06EB" w:rsidP="008B06EB">
                  <w:pPr>
                    <w:pStyle w:val="QuestionStyle"/>
                    <w:spacing w:before="0" w:after="0"/>
                  </w:pPr>
                  <w:r w:rsidRPr="008B06EB">
                    <w:rPr>
                      <w:sz w:val="48"/>
                      <w:szCs w:val="48"/>
                    </w:rPr>
                    <w:t>●</w:t>
                  </w:r>
                </w:p>
              </w:tc>
            </w:tr>
            <w:tr w:rsidR="004548F9" w:rsidTr="008B06EB">
              <w:trPr>
                <w:trHeight w:val="456"/>
              </w:trPr>
              <w:tc>
                <w:tcPr>
                  <w:tcW w:w="454" w:type="dxa"/>
                </w:tcPr>
                <w:p w:rsidR="004548F9" w:rsidRPr="00395C30" w:rsidRDefault="004548F9" w:rsidP="004548F9">
                  <w:pPr>
                    <w:pStyle w:val="QuestionStyle"/>
                    <w:jc w:val="left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54" w:type="dxa"/>
                </w:tcPr>
                <w:p w:rsidR="004548F9" w:rsidRPr="00395C30" w:rsidRDefault="004548F9" w:rsidP="004548F9">
                  <w:pPr>
                    <w:pStyle w:val="QuestionStyle"/>
                    <w:jc w:val="left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13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16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17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18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19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</w:tcBorders>
                  <w:vAlign w:val="center"/>
                </w:tcPr>
                <w:p w:rsidR="004548F9" w:rsidRPr="00395C30" w:rsidRDefault="008B06EB" w:rsidP="008B06EB">
                  <w:pPr>
                    <w:pStyle w:val="QuestionStyle"/>
                    <w:rPr>
                      <w:sz w:val="28"/>
                      <w:szCs w:val="28"/>
                    </w:rPr>
                  </w:pPr>
                  <w:r w:rsidRPr="00395C30">
                    <w:rPr>
                      <w:sz w:val="28"/>
                      <w:szCs w:val="28"/>
                    </w:rPr>
                    <w:t>20</w:t>
                  </w:r>
                </w:p>
              </w:tc>
            </w:tr>
          </w:tbl>
          <w:p w:rsidR="00C45C4C" w:rsidRDefault="00C45C4C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395C30" w:rsidP="004548F9">
            <w:pPr>
              <w:pStyle w:val="QuestionStyle"/>
              <w:jc w:val="left"/>
            </w:pPr>
            <w:r>
              <w:t>What is the range</w:t>
            </w:r>
            <w:r w:rsidR="004548F9">
              <w:t xml:space="preserve"> of the scores in the plot?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 </w:t>
            </w:r>
            <w:r w:rsidR="00395C30">
              <w:t>6</w:t>
            </w:r>
            <w:r>
              <w:t xml:space="preserve">                B.        </w:t>
            </w:r>
            <w:r w:rsidR="00395C30">
              <w:t>8</w:t>
            </w:r>
            <w:r>
              <w:t xml:space="preserve">                   C.     </w:t>
            </w:r>
            <w:r w:rsidR="00395C30">
              <w:t>9</w:t>
            </w:r>
            <w:r>
              <w:t xml:space="preserve">                     D.      </w:t>
            </w:r>
            <w:r w:rsidR="00395C30">
              <w:t>10</w:t>
            </w: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7479DD" w:rsidP="004548F9">
            <w:pPr>
              <w:pStyle w:val="QuestionStyle"/>
              <w:jc w:val="left"/>
            </w:pPr>
            <w:r>
              <w:t>What is the mean</w:t>
            </w:r>
            <w:r w:rsidR="004548F9">
              <w:t xml:space="preserve"> of the scores?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C81A83">
            <w:pPr>
              <w:pStyle w:val="QuestionStyle"/>
              <w:jc w:val="left"/>
            </w:pPr>
            <w:r>
              <w:t xml:space="preserve">     A.    </w:t>
            </w:r>
            <w:r w:rsidR="00C81A83">
              <w:t>12.79</w:t>
            </w:r>
            <w:r w:rsidR="00693ADF">
              <w:t xml:space="preserve">          </w:t>
            </w:r>
            <w:r w:rsidR="00C81A83">
              <w:t xml:space="preserve"> </w:t>
            </w:r>
            <w:r w:rsidR="00693ADF">
              <w:t xml:space="preserve"> </w:t>
            </w:r>
            <w:r>
              <w:t xml:space="preserve">B.       </w:t>
            </w:r>
            <w:r w:rsidR="00C81A83">
              <w:t>13.6</w:t>
            </w:r>
            <w:r w:rsidR="00693ADF">
              <w:t xml:space="preserve">         </w:t>
            </w:r>
            <w:r w:rsidR="00C81A83">
              <w:t xml:space="preserve"> </w:t>
            </w:r>
            <w:r w:rsidR="00693ADF">
              <w:t xml:space="preserve">      </w:t>
            </w:r>
            <w:r>
              <w:t xml:space="preserve">C.      </w:t>
            </w:r>
            <w:r w:rsidR="00C81A83">
              <w:t>13.8</w:t>
            </w:r>
            <w:r>
              <w:t xml:space="preserve"> </w:t>
            </w:r>
            <w:r w:rsidR="00693ADF">
              <w:t xml:space="preserve">   </w:t>
            </w:r>
            <w:r>
              <w:t xml:space="preserve">         D.     </w:t>
            </w:r>
            <w:r w:rsidR="00C81A83">
              <w:t>14.24</w:t>
            </w: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7E2850" w:rsidRDefault="001A4E12" w:rsidP="004548F9">
            <w:pPr>
              <w:pStyle w:val="QuestionStyle"/>
              <w:jc w:val="left"/>
            </w:pPr>
            <w:r>
              <w:t xml:space="preserve">Which of the following is the prime factorisation of </w:t>
            </w:r>
            <w:r w:rsidR="007E2850">
              <w:t>540</w:t>
            </w:r>
            <w:r>
              <w:t>?</w:t>
            </w:r>
          </w:p>
          <w:p w:rsidR="001A4E12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1A4E12" w:rsidRPr="001A4E12">
              <w:rPr>
                <w:position w:val="-2"/>
              </w:rPr>
              <w:object w:dxaOrig="1218" w:dyaOrig="294">
                <v:shape id="_x0000_i1084" type="#_x0000_t75" style="width:60.75pt;height:14.4pt" o:ole="">
                  <v:imagedata r:id="rId202" o:title=""/>
                </v:shape>
                <o:OLEObject Type="Embed" ProgID="FXEquation.Equation" ShapeID="_x0000_i1084" DrawAspect="Content" ObjectID="_1494060348" r:id="rId203"/>
              </w:object>
            </w:r>
            <w:r w:rsidR="001A4E12">
              <w:t xml:space="preserve">                        </w:t>
            </w:r>
            <w:r>
              <w:t xml:space="preserve">B.      </w:t>
            </w:r>
            <w:r w:rsidR="001A4E12" w:rsidRPr="001A4E12">
              <w:rPr>
                <w:position w:val="-2"/>
              </w:rPr>
              <w:object w:dxaOrig="1218" w:dyaOrig="294">
                <v:shape id="_x0000_i1085" type="#_x0000_t75" style="width:60.75pt;height:14.4pt" o:ole="">
                  <v:imagedata r:id="rId204" o:title=""/>
                </v:shape>
                <o:OLEObject Type="Embed" ProgID="FXEquation.Equation" ShapeID="_x0000_i1085" DrawAspect="Content" ObjectID="_1494060349" r:id="rId205"/>
              </w:object>
            </w:r>
            <w:r>
              <w:t xml:space="preserve"> </w:t>
            </w:r>
          </w:p>
          <w:p w:rsidR="00EF53D1" w:rsidRDefault="001A4E12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C.   </w:t>
            </w:r>
            <w:r w:rsidRPr="001A4E12">
              <w:rPr>
                <w:position w:val="-2"/>
              </w:rPr>
              <w:object w:dxaOrig="1578" w:dyaOrig="294">
                <v:shape id="_x0000_i1086" type="#_x0000_t75" style="width:78.9pt;height:14.4pt" o:ole="">
                  <v:imagedata r:id="rId206" o:title=""/>
                </v:shape>
                <o:OLEObject Type="Embed" ProgID="FXEquation.Equation" ShapeID="_x0000_i1086" DrawAspect="Content" ObjectID="_1494060350" r:id="rId207"/>
              </w:object>
            </w:r>
            <w:r w:rsidR="00EF53D1">
              <w:t xml:space="preserve">                  D.      </w:t>
            </w:r>
            <w:r w:rsidRPr="001A4E12">
              <w:rPr>
                <w:position w:val="-2"/>
              </w:rPr>
              <w:object w:dxaOrig="1578" w:dyaOrig="294">
                <v:shape id="_x0000_i1087" type="#_x0000_t75" style="width:78.9pt;height:14.4pt" o:ole="">
                  <v:imagedata r:id="rId208" o:title=""/>
                </v:shape>
                <o:OLEObject Type="Embed" ProgID="FXEquation.Equation" ShapeID="_x0000_i1087" DrawAspect="Content" ObjectID="_1494060351" r:id="rId209"/>
              </w:object>
            </w:r>
            <w:r w:rsidR="00EF53D1"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1A4E12" w:rsidRDefault="001A4E12" w:rsidP="004548F9">
            <w:pPr>
              <w:pStyle w:val="QuestionStyle"/>
              <w:jc w:val="left"/>
            </w:pPr>
            <w:r>
              <w:t>Xanthe is a salesperson who is paid a retainer of $700 per week plus 5% of her sales up to and including $4 000 and 2% of her sales over $4 000.</w:t>
            </w:r>
          </w:p>
          <w:p w:rsidR="00EF53D1" w:rsidRDefault="001A4E12" w:rsidP="004548F9">
            <w:pPr>
              <w:pStyle w:val="QuestionStyle"/>
              <w:jc w:val="left"/>
            </w:pPr>
            <w:r>
              <w:t xml:space="preserve">What would she earn in a week where her sales totalled $6 500?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7E2850">
              <w:t>$750                 B.     $850</w:t>
            </w:r>
            <w:r>
              <w:t xml:space="preserve">                  C.      </w:t>
            </w:r>
            <w:r w:rsidR="007E2850">
              <w:t>$950</w:t>
            </w:r>
            <w:r>
              <w:t xml:space="preserve">                    D.      </w:t>
            </w:r>
            <w:r w:rsidR="007E2850">
              <w:t>$1 050</w:t>
            </w: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7E2850" w:rsidP="004548F9">
            <w:pPr>
              <w:pStyle w:val="QuestionStyle"/>
              <w:jc w:val="left"/>
            </w:pPr>
            <w:r>
              <w:t>Liam buys a motorbike by paying a $750 deposit and making monthly payments of $</w:t>
            </w:r>
            <w:r w:rsidRPr="007E2850">
              <w:t>281.25</w:t>
            </w:r>
            <w:r>
              <w:t xml:space="preserve"> for 4 years.</w:t>
            </w:r>
          </w:p>
          <w:p w:rsidR="007E2850" w:rsidRDefault="007E2850" w:rsidP="004548F9">
            <w:pPr>
              <w:pStyle w:val="QuestionStyle"/>
              <w:jc w:val="left"/>
            </w:pPr>
            <w:r>
              <w:t>The cash price for the bike was $12 000.</w:t>
            </w:r>
          </w:p>
          <w:p w:rsidR="007E2850" w:rsidRDefault="007E2850" w:rsidP="004548F9">
            <w:pPr>
              <w:pStyle w:val="QuestionStyle"/>
              <w:jc w:val="left"/>
            </w:pPr>
            <w:r>
              <w:t>How much interest did he pay in buying the bike this way?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7E2850">
              <w:t>$1 500</w:t>
            </w:r>
            <w:r>
              <w:t xml:space="preserve">            </w:t>
            </w:r>
            <w:r w:rsidR="007E2850">
              <w:t xml:space="preserve">   </w:t>
            </w:r>
            <w:r>
              <w:t xml:space="preserve">B.     </w:t>
            </w:r>
            <w:r w:rsidR="007E2850">
              <w:t>$1 750</w:t>
            </w:r>
            <w:r>
              <w:t xml:space="preserve">              C.      </w:t>
            </w:r>
            <w:r w:rsidR="007E2850">
              <w:t>$2 000</w:t>
            </w:r>
            <w:r>
              <w:t xml:space="preserve">                 D.     </w:t>
            </w:r>
            <w:r w:rsidR="007E2850">
              <w:t>$2 250</w:t>
            </w: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7E2850" w:rsidP="004548F9">
            <w:pPr>
              <w:pStyle w:val="QuestionStyle"/>
              <w:jc w:val="left"/>
            </w:pPr>
            <w:r>
              <w:t>Dion borrows $3 250 from his parents and three years later he pays them back $</w:t>
            </w:r>
            <w:r w:rsidRPr="007E2850">
              <w:t>3</w:t>
            </w:r>
            <w:r>
              <w:t xml:space="preserve"> </w:t>
            </w:r>
            <w:r w:rsidRPr="007E2850">
              <w:t>835</w:t>
            </w:r>
            <w:r>
              <w:t>, which is the money he borrowed plus interest.</w:t>
            </w:r>
          </w:p>
          <w:p w:rsidR="007E2850" w:rsidRDefault="007E2850" w:rsidP="004548F9">
            <w:pPr>
              <w:pStyle w:val="QuestionStyle"/>
              <w:jc w:val="left"/>
            </w:pPr>
            <w:r>
              <w:t>What annual rate of simple interest did he pay?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7E2850">
              <w:t>5.5%</w:t>
            </w:r>
            <w:r>
              <w:t xml:space="preserve">                  B.        </w:t>
            </w:r>
            <w:r w:rsidR="007E2850">
              <w:t>6.0%</w:t>
            </w:r>
            <w:r>
              <w:t xml:space="preserve">                   C.        </w:t>
            </w:r>
            <w:r w:rsidR="007E2850">
              <w:t>6.5%</w:t>
            </w:r>
            <w:r>
              <w:t xml:space="preserve">                  D.         </w:t>
            </w:r>
            <w:r w:rsidR="007E2850">
              <w:t>7.5%</w:t>
            </w:r>
            <w:r>
              <w:t xml:space="preserve">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3424F1" w:rsidRDefault="003424F1" w:rsidP="004548F9">
            <w:pPr>
              <w:pStyle w:val="QuestionStyle"/>
              <w:jc w:val="left"/>
            </w:pPr>
            <w:r>
              <w:t xml:space="preserve">Will has 63 pieces of clothing that he wants to donate to charity. </w:t>
            </w:r>
          </w:p>
          <w:p w:rsidR="00EF53D1" w:rsidRDefault="003424F1" w:rsidP="004548F9">
            <w:pPr>
              <w:pStyle w:val="QuestionStyle"/>
              <w:jc w:val="left"/>
            </w:pPr>
            <w:r>
              <w:t>He</w:t>
            </w:r>
            <w:r w:rsidR="00F11562">
              <w:t xml:space="preserve"> gives them to Anglicare and </w:t>
            </w:r>
            <w:r>
              <w:t xml:space="preserve">Vinnies in the ratio 4 : 3. </w:t>
            </w:r>
          </w:p>
          <w:p w:rsidR="00EF53D1" w:rsidRDefault="003424F1" w:rsidP="004548F9">
            <w:pPr>
              <w:pStyle w:val="QuestionStyle"/>
              <w:jc w:val="left"/>
            </w:pPr>
            <w:r>
              <w:t>How many pieces does Anglicare receive?</w:t>
            </w:r>
          </w:p>
          <w:p w:rsidR="003424F1" w:rsidRDefault="003424F1" w:rsidP="004548F9">
            <w:pPr>
              <w:pStyle w:val="QuestionStyle"/>
              <w:jc w:val="left"/>
            </w:pPr>
          </w:p>
          <w:p w:rsidR="00EF53D1" w:rsidRDefault="003424F1" w:rsidP="004548F9">
            <w:pPr>
              <w:pStyle w:val="QuestionStyle"/>
              <w:jc w:val="left"/>
            </w:pPr>
            <w:r>
              <w:t xml:space="preserve">     A.    9 pieces</w:t>
            </w:r>
            <w:r w:rsidR="00EF53D1">
              <w:t xml:space="preserve">          </w:t>
            </w:r>
            <w:r>
              <w:t xml:space="preserve">  </w:t>
            </w:r>
            <w:r w:rsidR="00EF53D1">
              <w:t xml:space="preserve"> B.     </w:t>
            </w:r>
            <w:r>
              <w:t>18 pieces</w:t>
            </w:r>
            <w:r w:rsidR="00EF53D1">
              <w:t xml:space="preserve">                 C.     </w:t>
            </w:r>
            <w:r>
              <w:t>27 pieces</w:t>
            </w:r>
            <w:r w:rsidR="00EF53D1">
              <w:t xml:space="preserve">               </w:t>
            </w:r>
            <w:r>
              <w:t>D</w:t>
            </w:r>
            <w:r w:rsidR="00EF53D1">
              <w:t xml:space="preserve">.      </w:t>
            </w:r>
            <w:r>
              <w:t>36 pieces</w:t>
            </w:r>
            <w:r w:rsidR="00EF53D1"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4520B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183BE3F9" wp14:editId="4CA58067">
                      <wp:simplePos x="0" y="0"/>
                      <wp:positionH relativeFrom="column">
                        <wp:posOffset>3366577</wp:posOffset>
                      </wp:positionH>
                      <wp:positionV relativeFrom="paragraph">
                        <wp:posOffset>2153</wp:posOffset>
                      </wp:positionV>
                      <wp:extent cx="939165" cy="652007"/>
                      <wp:effectExtent l="0" t="0" r="0" b="0"/>
                      <wp:wrapNone/>
                      <wp:docPr id="1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165" cy="6520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E6EC9" w:rsidRDefault="00AE6EC9" w:rsidP="00E4520B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AD0565">
                                    <w:rPr>
                                      <w:rFonts w:ascii="Times New Roman" w:hAnsi="Times New Roman"/>
                                    </w:rPr>
                                    <w:t>NOT</w:t>
                                  </w:r>
                                </w:p>
                                <w:p w:rsidR="00AE6EC9" w:rsidRDefault="00AE6EC9" w:rsidP="00E4520B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TO</w:t>
                                  </w:r>
                                </w:p>
                                <w:p w:rsidR="00AE6EC9" w:rsidRPr="00AD0565" w:rsidRDefault="00AE6EC9" w:rsidP="00E4520B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SCALE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3BE3F9" id="_x0000_s1031" type="#_x0000_t202" style="position:absolute;margin-left:265.1pt;margin-top:.15pt;width:73.95pt;height:51.3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" stroked="f">
                      <v:textbox>
                        <w:txbxContent>
                          <w:p w:rsidR="00AE6EC9" w:rsidRDefault="00AE6EC9" w:rsidP="00E4520B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D0565">
                              <w:rPr>
                                <w:rFonts w:ascii="Times New Roman" w:hAnsi="Times New Roman"/>
                              </w:rPr>
                              <w:t>NOT</w:t>
                            </w:r>
                          </w:p>
                          <w:p w:rsidR="00AE6EC9" w:rsidRDefault="00AE6EC9" w:rsidP="00E4520B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TO</w:t>
                            </w:r>
                          </w:p>
                          <w:p w:rsidR="00AE6EC9" w:rsidRPr="00AD0565" w:rsidRDefault="00AE6EC9" w:rsidP="00E4520B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SCALE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E6EC9">
              <w:rPr>
                <w:noProof/>
                <w:lang w:eastAsia="en-AU"/>
              </w:rPr>
              <w:object w:dxaOrig="1440" w:dyaOrig="1440">
                <v:shape id="_x0000_s1122" type="#_x0000_t75" style="position:absolute;margin-left:285pt;margin-top:2.55pt;width:172.35pt;height:108.15pt;z-index:252010496;mso-position-horizontal-relative:text;mso-position-vertical-relative:text">
                  <v:imagedata r:id="rId210" o:title=""/>
                </v:shape>
                <o:OLEObject Type="Embed" ProgID="FXDraw.Graphic" ShapeID="_x0000_s1122" DrawAspect="Content" ObjectID="_1494060409" r:id="rId211"/>
              </w:object>
            </w:r>
            <w:r w:rsidR="00F1133B">
              <w:t xml:space="preserve">Find the value of </w:t>
            </w:r>
            <w:r w:rsidR="00F1133B" w:rsidRPr="00F1133B">
              <w:rPr>
                <w:i/>
              </w:rPr>
              <w:t>q</w:t>
            </w:r>
            <w:r w:rsidR="00F1133B">
              <w:t>.</w:t>
            </w:r>
            <w:r>
              <w:rPr>
                <w:noProof/>
              </w:rP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F1133B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F1133B" w:rsidRPr="00F1133B">
              <w:rPr>
                <w:i/>
              </w:rPr>
              <w:t>q</w:t>
            </w:r>
            <w:r w:rsidR="00F1133B">
              <w:t xml:space="preserve"> = </w:t>
            </w:r>
            <w:r w:rsidR="00E4520B">
              <w:t>13</w:t>
            </w:r>
            <w:r>
              <w:t xml:space="preserve">                    </w:t>
            </w:r>
            <w:r w:rsidR="00F1133B">
              <w:t xml:space="preserve">       </w:t>
            </w:r>
            <w:r>
              <w:t xml:space="preserve">B.     </w:t>
            </w:r>
            <w:r w:rsidR="00F1133B" w:rsidRPr="00F1133B">
              <w:rPr>
                <w:i/>
              </w:rPr>
              <w:t>q</w:t>
            </w:r>
            <w:r w:rsidR="00F1133B">
              <w:t xml:space="preserve"> = </w:t>
            </w:r>
            <w:r w:rsidR="00E4520B">
              <w:t>48</w:t>
            </w:r>
            <w:r>
              <w:t xml:space="preserve">          </w:t>
            </w:r>
          </w:p>
          <w:p w:rsidR="00F1133B" w:rsidRDefault="00F1133B" w:rsidP="004548F9">
            <w:pPr>
              <w:pStyle w:val="QuestionStyle"/>
              <w:jc w:val="left"/>
            </w:pPr>
          </w:p>
          <w:p w:rsidR="00EF53D1" w:rsidRDefault="00F1133B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C.    </w:t>
            </w:r>
            <w:r w:rsidRPr="00F1133B">
              <w:rPr>
                <w:i/>
              </w:rPr>
              <w:t>q</w:t>
            </w:r>
            <w:r>
              <w:t xml:space="preserve"> = </w:t>
            </w:r>
            <w:r w:rsidR="00E4520B">
              <w:t>77</w:t>
            </w:r>
            <w:r w:rsidR="00EF53D1">
              <w:t xml:space="preserve">          </w:t>
            </w:r>
            <w:r>
              <w:t xml:space="preserve">    </w:t>
            </w:r>
            <w:r w:rsidR="00EF53D1">
              <w:t xml:space="preserve">            D.     </w:t>
            </w:r>
            <w:r w:rsidRPr="00F1133B">
              <w:rPr>
                <w:i/>
              </w:rPr>
              <w:t>q</w:t>
            </w:r>
            <w:r>
              <w:t xml:space="preserve"> = </w:t>
            </w:r>
            <w:r w:rsidR="00E4520B">
              <w:t>103</w:t>
            </w:r>
            <w:r w:rsidR="00EF53D1">
              <w:t xml:space="preserve">      </w:t>
            </w:r>
          </w:p>
          <w:p w:rsidR="00F1133B" w:rsidRDefault="00F1133B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25" type="#_x0000_t75" style="position:absolute;margin-left:269.6pt;margin-top:15.3pt;width:179.45pt;height:100.7pt;z-index:252024832;mso-position-horizontal-relative:text;mso-position-vertical-relative:text">
                  <v:imagedata r:id="rId212" o:title=""/>
                </v:shape>
                <o:OLEObject Type="Embed" ProgID="FXDraw.Graphic" ShapeID="_x0000_s1125" DrawAspect="Content" ObjectID="_1494060410" r:id="rId213"/>
              </w:object>
            </w:r>
            <w:r w:rsidR="004272B9">
              <w:t xml:space="preserve">In the diagram which pair of triangles are </w:t>
            </w:r>
            <w:r w:rsidR="004272B9" w:rsidRPr="004272B9">
              <w:rPr>
                <w:b/>
              </w:rPr>
              <w:t>not</w:t>
            </w:r>
            <w:r w:rsidR="004272B9">
              <w:t xml:space="preserve"> congruent?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4272B9" w:rsidRDefault="00EF53D1" w:rsidP="004548F9">
            <w:pPr>
              <w:pStyle w:val="QuestionStyle"/>
              <w:jc w:val="left"/>
            </w:pPr>
            <w:r>
              <w:t xml:space="preserve">     A.   </w:t>
            </w:r>
            <w:r w:rsidR="004272B9">
              <w:t xml:space="preserve"> </w:t>
            </w:r>
            <w:r w:rsidR="004272B9" w:rsidRPr="004272B9">
              <w:rPr>
                <w:position w:val="-2"/>
              </w:rPr>
              <w:object w:dxaOrig="1938" w:dyaOrig="198">
                <v:shape id="_x0000_i1088" type="#_x0000_t75" style="width:96.4pt;height:10pt" o:ole="">
                  <v:imagedata r:id="rId214" o:title=""/>
                </v:shape>
                <o:OLEObject Type="Embed" ProgID="FXEquation.Equation" ShapeID="_x0000_i1088" DrawAspect="Content" ObjectID="_1494060352" r:id="rId215"/>
              </w:object>
            </w:r>
            <w:r w:rsidR="004272B9">
              <w:t xml:space="preserve"> </w:t>
            </w:r>
            <w:r>
              <w:t xml:space="preserve">             </w:t>
            </w:r>
          </w:p>
          <w:p w:rsidR="004272B9" w:rsidRDefault="00EF53D1" w:rsidP="004548F9">
            <w:pPr>
              <w:pStyle w:val="QuestionStyle"/>
              <w:jc w:val="left"/>
            </w:pPr>
            <w:r>
              <w:t xml:space="preserve">     B</w:t>
            </w:r>
            <w:r w:rsidR="004272B9">
              <w:t xml:space="preserve">.    </w:t>
            </w:r>
            <w:r w:rsidR="004272B9" w:rsidRPr="004272B9">
              <w:object w:dxaOrig="1924" w:dyaOrig="198">
                <v:shape id="_x0000_i1089" type="#_x0000_t75" style="width:97.05pt;height:10pt" o:ole="">
                  <v:imagedata r:id="rId216" o:title=""/>
                </v:shape>
                <o:OLEObject Type="Embed" ProgID="FXEquation.Equation" ShapeID="_x0000_i1089" DrawAspect="Content" ObjectID="_1494060353" r:id="rId217"/>
              </w:object>
            </w:r>
          </w:p>
          <w:p w:rsidR="004272B9" w:rsidRDefault="00EF53D1" w:rsidP="004548F9">
            <w:pPr>
              <w:pStyle w:val="QuestionStyle"/>
              <w:jc w:val="left"/>
            </w:pPr>
            <w:r>
              <w:t xml:space="preserve">     C.    </w:t>
            </w:r>
            <w:r w:rsidR="004272B9" w:rsidRPr="004272B9">
              <w:rPr>
                <w:position w:val="-2"/>
              </w:rPr>
              <w:object w:dxaOrig="1968" w:dyaOrig="198">
                <v:shape id="_x0000_i1090" type="#_x0000_t75" style="width:98.3pt;height:10pt" o:ole="">
                  <v:imagedata r:id="rId218" o:title=""/>
                </v:shape>
                <o:OLEObject Type="Embed" ProgID="FXEquation.Equation" ShapeID="_x0000_i1090" DrawAspect="Content" ObjectID="_1494060354" r:id="rId219"/>
              </w:object>
            </w:r>
            <w:r>
              <w:t xml:space="preserve">                  </w:t>
            </w:r>
          </w:p>
          <w:p w:rsidR="00EF53D1" w:rsidRDefault="004272B9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D.</w:t>
            </w:r>
            <w:r>
              <w:t xml:space="preserve">   </w:t>
            </w:r>
            <w:r w:rsidRPr="004272B9">
              <w:rPr>
                <w:position w:val="-2"/>
              </w:rPr>
              <w:object w:dxaOrig="1938" w:dyaOrig="198">
                <v:shape id="_x0000_i1091" type="#_x0000_t75" style="width:96.4pt;height:10pt" o:ole="">
                  <v:imagedata r:id="rId220" o:title=""/>
                </v:shape>
                <o:OLEObject Type="Embed" ProgID="FXEquation.Equation" ShapeID="_x0000_i1091" DrawAspect="Content" ObjectID="_1494060355" r:id="rId221"/>
              </w:object>
            </w:r>
            <w:r w:rsidR="00EF53D1">
              <w:t xml:space="preserve">    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C7E78" w:rsidRDefault="000C7E78" w:rsidP="004548F9">
            <w:pPr>
              <w:pStyle w:val="QuestionStyle"/>
              <w:jc w:val="left"/>
            </w:pPr>
            <w:r>
              <w:t xml:space="preserve">In the diagram </w:t>
            </w:r>
            <w:r w:rsidR="007479DD" w:rsidRPr="00644288">
              <w:rPr>
                <w:position w:val="-6"/>
              </w:rPr>
              <w:object w:dxaOrig="6124" w:dyaOrig="238">
                <v:shape id="_x0000_i1132" type="#_x0000_t75" style="width:306.15pt;height:11.9pt" o:ole="">
                  <v:imagedata r:id="rId222" o:title=""/>
                </v:shape>
                <o:OLEObject Type="Embed" ProgID="FXEquation.Equation" ShapeID="_x0000_i1132" DrawAspect="Content" ObjectID="_1494060356" r:id="rId223"/>
              </w:object>
            </w:r>
            <w:r w:rsidRPr="004F0055">
              <w:t xml:space="preserve"> </w:t>
            </w:r>
          </w:p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181" type="#_x0000_t75" style="position:absolute;margin-left:10pt;margin-top:19.35pt;width:433.55pt;height:151.75pt;z-index:252025856">
                  <v:imagedata r:id="rId224" o:title=""/>
                </v:shape>
                <o:OLEObject Type="Embed" ProgID="FXDraw.Graphic" ShapeID="_x0000_s1181" DrawAspect="Content" ObjectID="_1494060411" r:id="rId225"/>
              </w:object>
            </w:r>
            <w:r w:rsidR="000C7E78">
              <w:t xml:space="preserve">A proof that </w:t>
            </w:r>
            <w:r w:rsidR="000C7E78" w:rsidRPr="000C7E78">
              <w:rPr>
                <w:i/>
              </w:rPr>
              <w:t>x</w:t>
            </w:r>
            <w:r w:rsidR="000C7E78">
              <w:t xml:space="preserve"> = 65 has been completed with no reasons provided.</w:t>
            </w:r>
          </w:p>
          <w:p w:rsidR="000C7E78" w:rsidRDefault="000C7E78" w:rsidP="004548F9">
            <w:pPr>
              <w:pStyle w:val="QuestionStyle"/>
              <w:jc w:val="left"/>
            </w:pPr>
          </w:p>
          <w:p w:rsidR="000C7E78" w:rsidRDefault="000C7E78" w:rsidP="004548F9">
            <w:pPr>
              <w:pStyle w:val="QuestionStyle"/>
              <w:jc w:val="left"/>
            </w:pPr>
          </w:p>
          <w:p w:rsidR="000C7E78" w:rsidRDefault="000C7E78" w:rsidP="004548F9">
            <w:pPr>
              <w:pStyle w:val="QuestionStyle"/>
              <w:jc w:val="left"/>
            </w:pPr>
          </w:p>
          <w:p w:rsidR="000C7E78" w:rsidRDefault="000C7E78" w:rsidP="004548F9">
            <w:pPr>
              <w:pStyle w:val="QuestionStyle"/>
              <w:jc w:val="left"/>
            </w:pPr>
          </w:p>
          <w:p w:rsidR="00E574F5" w:rsidRDefault="00E574F5" w:rsidP="004548F9">
            <w:pPr>
              <w:pStyle w:val="QuestionStyle"/>
              <w:jc w:val="left"/>
            </w:pPr>
          </w:p>
          <w:p w:rsidR="00E574F5" w:rsidRDefault="00E574F5" w:rsidP="004548F9">
            <w:pPr>
              <w:pStyle w:val="QuestionStyle"/>
              <w:jc w:val="left"/>
            </w:pPr>
          </w:p>
          <w:p w:rsidR="00E574F5" w:rsidRDefault="00E574F5" w:rsidP="004548F9">
            <w:pPr>
              <w:pStyle w:val="QuestionStyle"/>
              <w:jc w:val="left"/>
            </w:pPr>
          </w:p>
          <w:p w:rsidR="000C7E78" w:rsidRDefault="000C7E78" w:rsidP="004548F9">
            <w:pPr>
              <w:pStyle w:val="QuestionStyle"/>
              <w:jc w:val="left"/>
            </w:pPr>
          </w:p>
          <w:p w:rsidR="000C7E78" w:rsidRDefault="000C7E78" w:rsidP="004548F9">
            <w:pPr>
              <w:pStyle w:val="QuestionStyle"/>
              <w:jc w:val="left"/>
            </w:pPr>
          </w:p>
          <w:p w:rsidR="00EF53D1" w:rsidRDefault="000C7E78" w:rsidP="004548F9">
            <w:pPr>
              <w:pStyle w:val="QuestionStyle"/>
              <w:jc w:val="left"/>
            </w:pPr>
            <w:r>
              <w:t>Which of these reasons is not used in this proof?</w:t>
            </w:r>
          </w:p>
          <w:p w:rsidR="00E574F5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E574F5">
              <w:t xml:space="preserve">Angle sum of a triangle. </w:t>
            </w:r>
            <w:r>
              <w:t xml:space="preserve">            </w:t>
            </w:r>
          </w:p>
          <w:p w:rsidR="00E574F5" w:rsidRDefault="00EF53D1" w:rsidP="004548F9">
            <w:pPr>
              <w:pStyle w:val="QuestionStyle"/>
              <w:jc w:val="left"/>
            </w:pPr>
            <w:r>
              <w:t xml:space="preserve">    B.      </w:t>
            </w:r>
            <w:r w:rsidR="00E574F5">
              <w:t>Angle sum of a quadrilateral.</w:t>
            </w:r>
            <w:r>
              <w:t xml:space="preserve">              </w:t>
            </w:r>
          </w:p>
          <w:p w:rsidR="00E574F5" w:rsidRDefault="00EF53D1" w:rsidP="004548F9">
            <w:pPr>
              <w:pStyle w:val="QuestionStyle"/>
              <w:jc w:val="left"/>
            </w:pPr>
            <w:r>
              <w:t xml:space="preserve">    C.      </w:t>
            </w:r>
            <w:r w:rsidR="00E574F5">
              <w:t>Base angles of isosceles triangle are equal.</w:t>
            </w:r>
            <w: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D.</w:t>
            </w:r>
            <w:r w:rsidR="00E574F5">
              <w:t xml:space="preserve">      Sum of adjacent angles.</w:t>
            </w:r>
            <w:r>
              <w:t xml:space="preserve">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574F5" w:rsidP="004548F9">
            <w:pPr>
              <w:pStyle w:val="QuestionStyle"/>
              <w:jc w:val="left"/>
            </w:pPr>
            <w:r>
              <w:t>What is the sum of the interior angles of a heptagon (seven sided polygon)?</w:t>
            </w:r>
          </w:p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</w:rPr>
              <w:object w:dxaOrig="1440" w:dyaOrig="1440">
                <v:shape id="_x0000_s1182" type="#_x0000_t75" style="position:absolute;margin-left:269.6pt;margin-top:12.6pt;width:125.3pt;height:94.5pt;z-index:252026880">
                  <v:imagedata r:id="rId226" o:title=""/>
                </v:shape>
                <o:OLEObject Type="Embed" ProgID="FXDraw.Graphic" ShapeID="_x0000_s1182" DrawAspect="Content" ObjectID="_1494060412" r:id="rId227"/>
              </w:object>
            </w:r>
          </w:p>
          <w:p w:rsidR="00E574F5" w:rsidRDefault="00E574F5" w:rsidP="004548F9">
            <w:pPr>
              <w:pStyle w:val="QuestionStyle"/>
              <w:jc w:val="left"/>
            </w:pPr>
          </w:p>
          <w:p w:rsidR="00E574F5" w:rsidRDefault="00E574F5" w:rsidP="004548F9">
            <w:pPr>
              <w:pStyle w:val="QuestionStyle"/>
              <w:jc w:val="left"/>
            </w:pPr>
          </w:p>
          <w:p w:rsidR="00E574F5" w:rsidRDefault="00EF53D1" w:rsidP="004548F9">
            <w:pPr>
              <w:pStyle w:val="QuestionStyle"/>
              <w:jc w:val="left"/>
            </w:pPr>
            <w:r>
              <w:t xml:space="preserve">     A.</w:t>
            </w:r>
            <w:r w:rsidR="00DD2A68">
              <w:t xml:space="preserve">    540</w:t>
            </w:r>
            <w:r w:rsidR="00DD2A68" w:rsidRPr="00DD2A68">
              <w:rPr>
                <w:vertAlign w:val="superscript"/>
              </w:rPr>
              <w:t>o</w:t>
            </w:r>
            <w:r>
              <w:t xml:space="preserve">                B. </w:t>
            </w:r>
            <w:r w:rsidR="00DD2A68">
              <w:t xml:space="preserve">  720</w:t>
            </w:r>
            <w:r w:rsidR="00DD2A68" w:rsidRPr="00DD2A68">
              <w:rPr>
                <w:vertAlign w:val="superscript"/>
              </w:rPr>
              <w:t>o</w:t>
            </w:r>
            <w:r w:rsidR="00DD2A68">
              <w:t xml:space="preserve"> </w:t>
            </w:r>
            <w:r>
              <w:t xml:space="preserve">              </w:t>
            </w:r>
          </w:p>
          <w:p w:rsidR="00E574F5" w:rsidRDefault="00E574F5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C.    </w:t>
            </w:r>
            <w:r w:rsidR="00DD2A68">
              <w:t>900</w:t>
            </w:r>
            <w:r w:rsidR="00DD2A68" w:rsidRPr="00DD2A68">
              <w:rPr>
                <w:vertAlign w:val="superscript"/>
              </w:rPr>
              <w:t>o</w:t>
            </w:r>
            <w:r>
              <w:t xml:space="preserve">                D.</w:t>
            </w:r>
            <w:r w:rsidR="00DD2A68">
              <w:t xml:space="preserve">  1 080</w:t>
            </w:r>
            <w:r w:rsidR="00DD2A68" w:rsidRPr="00DD2A68">
              <w:rPr>
                <w:vertAlign w:val="superscript"/>
              </w:rPr>
              <w:t>o</w:t>
            </w:r>
            <w:r>
              <w:t xml:space="preserve">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E7D72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8" type="#_x0000_t75" style="position:absolute;margin-left:287.6pt;margin-top:2pt;width:156.9pt;height:152.2pt;z-index:252034048;mso-position-horizontal-relative:text;mso-position-vertical-relative:text">
                  <v:imagedata r:id="rId228" o:title=""/>
                </v:shape>
                <o:OLEObject Type="Embed" ProgID="FXDraw.Graphic" ShapeID="_x0000_s1248" DrawAspect="Content" ObjectID="_1494060413" r:id="rId229"/>
              </w:object>
            </w:r>
            <w:r w:rsidR="008E7D72">
              <w:t xml:space="preserve">There is </w:t>
            </w:r>
            <w:r w:rsidR="001D0056">
              <w:t>11 3</w:t>
            </w:r>
            <w:r w:rsidR="008E7D72">
              <w:t>00 cm</w:t>
            </w:r>
            <w:r w:rsidR="008E7D72" w:rsidRPr="008E7D72">
              <w:rPr>
                <w:vertAlign w:val="superscript"/>
              </w:rPr>
              <w:t>3</w:t>
            </w:r>
            <w:r w:rsidR="008E7D72">
              <w:t xml:space="preserve"> of liquid in this cylindrical tank.</w:t>
            </w:r>
          </w:p>
          <w:p w:rsidR="00EF53D1" w:rsidRDefault="008E7D72" w:rsidP="004548F9">
            <w:pPr>
              <w:pStyle w:val="QuestionStyle"/>
              <w:jc w:val="left"/>
            </w:pPr>
            <w:r>
              <w:t xml:space="preserve"> What is the depth of the liquid?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8E7D72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1D0056">
              <w:t>4</w:t>
            </w:r>
            <w:r w:rsidR="008E7D72">
              <w:t xml:space="preserve"> cm</w:t>
            </w:r>
            <w:r>
              <w:t xml:space="preserve">            </w:t>
            </w:r>
          </w:p>
          <w:p w:rsidR="008E7D72" w:rsidRDefault="00EF53D1" w:rsidP="004548F9">
            <w:pPr>
              <w:pStyle w:val="QuestionStyle"/>
              <w:jc w:val="left"/>
            </w:pPr>
            <w:r>
              <w:t xml:space="preserve">     B.     </w:t>
            </w:r>
            <w:r w:rsidR="001D0056">
              <w:t>12</w:t>
            </w:r>
            <w:r w:rsidR="008E7D72">
              <w:t xml:space="preserve"> cm</w:t>
            </w:r>
            <w:r>
              <w:t xml:space="preserve">                  </w:t>
            </w:r>
          </w:p>
          <w:p w:rsidR="008E7D72" w:rsidRDefault="00EF53D1" w:rsidP="004548F9">
            <w:pPr>
              <w:pStyle w:val="QuestionStyle"/>
              <w:jc w:val="left"/>
            </w:pPr>
            <w:r>
              <w:t xml:space="preserve">  </w:t>
            </w:r>
            <w:r w:rsidR="008E7D72">
              <w:t xml:space="preserve"> </w:t>
            </w:r>
            <w:r>
              <w:t xml:space="preserve">  C.     </w:t>
            </w:r>
            <w:r w:rsidR="001D0056">
              <w:t>16</w:t>
            </w:r>
            <w:r w:rsidR="008E7D72">
              <w:t xml:space="preserve"> cm</w:t>
            </w:r>
            <w:r>
              <w:t xml:space="preserve">                  </w:t>
            </w:r>
          </w:p>
          <w:p w:rsidR="00EF53D1" w:rsidRDefault="008E7D72" w:rsidP="004548F9">
            <w:pPr>
              <w:pStyle w:val="QuestionStyle"/>
              <w:jc w:val="left"/>
            </w:pPr>
            <w:r>
              <w:t xml:space="preserve">  </w:t>
            </w:r>
            <w:r w:rsidR="00EF53D1">
              <w:t xml:space="preserve">   D.     </w:t>
            </w:r>
            <w:r>
              <w:t>25 cm</w:t>
            </w:r>
            <w:r w:rsidR="00EF53D1">
              <w:t xml:space="preserve">      </w:t>
            </w:r>
          </w:p>
          <w:p w:rsidR="001D0056" w:rsidRDefault="001D0056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49" type="#_x0000_t75" style="position:absolute;margin-left:247.35pt;margin-top:.15pt;width:205.45pt;height:142.85pt;z-index:252035072;mso-position-horizontal-relative:text;mso-position-vertical-relative:text">
                  <v:imagedata r:id="rId230" o:title=""/>
                </v:shape>
                <o:OLEObject Type="Embed" ProgID="FXDraw.Graphic" ShapeID="_x0000_s1249" DrawAspect="Content" ObjectID="_1494060414" r:id="rId231"/>
              </w:object>
            </w:r>
            <w:r w:rsidR="00D92027">
              <w:t xml:space="preserve">What is the surface area of the solid shown?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1B6692" w:rsidRDefault="001B6692" w:rsidP="004548F9">
            <w:pPr>
              <w:pStyle w:val="QuestionStyle"/>
              <w:jc w:val="left"/>
            </w:pPr>
          </w:p>
          <w:p w:rsidR="00D92027" w:rsidRDefault="00D92027" w:rsidP="004548F9">
            <w:pPr>
              <w:pStyle w:val="QuestionStyle"/>
              <w:jc w:val="left"/>
            </w:pPr>
            <w:r>
              <w:t xml:space="preserve">     A.     </w:t>
            </w:r>
            <w:r w:rsidR="00296318">
              <w:t>580 cm</w:t>
            </w:r>
            <w:r w:rsidR="00296318" w:rsidRPr="00296318">
              <w:rPr>
                <w:vertAlign w:val="superscript"/>
              </w:rPr>
              <w:t>2</w:t>
            </w:r>
            <w:r>
              <w:t xml:space="preserve">            </w:t>
            </w:r>
          </w:p>
          <w:p w:rsidR="00D92027" w:rsidRDefault="00D92027" w:rsidP="004548F9">
            <w:pPr>
              <w:pStyle w:val="QuestionStyle"/>
              <w:jc w:val="left"/>
            </w:pPr>
            <w:r>
              <w:t xml:space="preserve">     B.     </w:t>
            </w:r>
            <w:r w:rsidR="00296318">
              <w:t>860 cm</w:t>
            </w:r>
            <w:r w:rsidR="00296318" w:rsidRPr="00296318">
              <w:rPr>
                <w:vertAlign w:val="superscript"/>
              </w:rPr>
              <w:t>2</w:t>
            </w:r>
            <w:r>
              <w:t xml:space="preserve">                  </w:t>
            </w:r>
          </w:p>
          <w:p w:rsidR="00D92027" w:rsidRDefault="00D92027" w:rsidP="004548F9">
            <w:pPr>
              <w:pStyle w:val="QuestionStyle"/>
              <w:jc w:val="left"/>
            </w:pPr>
            <w:r>
              <w:t xml:space="preserve">     C.     </w:t>
            </w:r>
            <w:r w:rsidR="00296318">
              <w:t>880 cm</w:t>
            </w:r>
            <w:r w:rsidR="00296318" w:rsidRPr="00296318">
              <w:rPr>
                <w:vertAlign w:val="superscript"/>
              </w:rPr>
              <w:t>2</w:t>
            </w:r>
            <w:r>
              <w:t xml:space="preserve">                  </w:t>
            </w:r>
          </w:p>
          <w:p w:rsidR="00D92027" w:rsidRDefault="00D92027" w:rsidP="004548F9">
            <w:pPr>
              <w:pStyle w:val="QuestionStyle"/>
              <w:jc w:val="left"/>
            </w:pPr>
            <w:r>
              <w:t xml:space="preserve">     D.     </w:t>
            </w:r>
            <w:r w:rsidR="00296318">
              <w:t>920</w:t>
            </w:r>
            <w:r>
              <w:t xml:space="preserve"> cm</w:t>
            </w:r>
            <w:r w:rsidR="00296318" w:rsidRPr="00296318">
              <w:rPr>
                <w:vertAlign w:val="superscript"/>
              </w:rPr>
              <w:t>2</w:t>
            </w:r>
            <w:r>
              <w:t xml:space="preserve">     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296318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51" type="#_x0000_t75" style="position:absolute;margin-left:276.1pt;margin-top:-1.1pt;width:162.8pt;height:149pt;z-index:252036096;mso-position-horizontal-relative:text;mso-position-vertical-relative:text">
                  <v:imagedata r:id="rId232" o:title=""/>
                </v:shape>
                <o:OLEObject Type="Embed" ProgID="FXDraw.Graphic" ShapeID="_x0000_s1251" DrawAspect="Content" ObjectID="_1494060415" r:id="rId233"/>
              </w:object>
            </w:r>
            <w:r w:rsidR="00296318">
              <w:t xml:space="preserve">What is the volume of the solid shown? </w:t>
            </w:r>
          </w:p>
          <w:p w:rsidR="00296318" w:rsidRDefault="00296318" w:rsidP="004548F9">
            <w:pPr>
              <w:pStyle w:val="QuestionStyle"/>
              <w:jc w:val="left"/>
            </w:pPr>
          </w:p>
          <w:p w:rsidR="001B6692" w:rsidRDefault="001B6692" w:rsidP="004548F9">
            <w:pPr>
              <w:pStyle w:val="QuestionStyle"/>
              <w:jc w:val="left"/>
            </w:pPr>
          </w:p>
          <w:p w:rsidR="00296318" w:rsidRDefault="00296318" w:rsidP="004548F9">
            <w:pPr>
              <w:pStyle w:val="QuestionStyle"/>
              <w:jc w:val="left"/>
            </w:pPr>
            <w:r>
              <w:t xml:space="preserve">     A.     </w:t>
            </w:r>
            <w:r w:rsidR="001B6692">
              <w:t xml:space="preserve">7.2 </w:t>
            </w:r>
            <w:r>
              <w:t>m</w:t>
            </w:r>
            <w:r>
              <w:rPr>
                <w:vertAlign w:val="superscript"/>
              </w:rPr>
              <w:t>3</w:t>
            </w:r>
            <w:r>
              <w:t xml:space="preserve">            </w:t>
            </w:r>
          </w:p>
          <w:p w:rsidR="00296318" w:rsidRDefault="00296318" w:rsidP="004548F9">
            <w:pPr>
              <w:pStyle w:val="QuestionStyle"/>
              <w:jc w:val="left"/>
            </w:pPr>
            <w:r>
              <w:t xml:space="preserve">     B.     </w:t>
            </w:r>
            <w:r w:rsidR="001B6692">
              <w:t xml:space="preserve">12.0 </w:t>
            </w:r>
            <w:r>
              <w:t>m</w:t>
            </w:r>
            <w:r>
              <w:rPr>
                <w:vertAlign w:val="superscript"/>
              </w:rPr>
              <w:t>3</w:t>
            </w:r>
            <w:r>
              <w:t xml:space="preserve">                  </w:t>
            </w:r>
          </w:p>
          <w:p w:rsidR="00296318" w:rsidRDefault="00296318" w:rsidP="004548F9">
            <w:pPr>
              <w:pStyle w:val="QuestionStyle"/>
              <w:jc w:val="left"/>
            </w:pPr>
            <w:r>
              <w:t xml:space="preserve">     C.     </w:t>
            </w:r>
            <w:r w:rsidR="001B6692">
              <w:t xml:space="preserve">14.4 </w:t>
            </w:r>
            <w:r>
              <w:t>m</w:t>
            </w:r>
            <w:r>
              <w:rPr>
                <w:vertAlign w:val="superscript"/>
              </w:rPr>
              <w:t>3</w:t>
            </w:r>
            <w:r>
              <w:t xml:space="preserve">                  </w:t>
            </w:r>
          </w:p>
          <w:p w:rsidR="00296318" w:rsidRDefault="00296318" w:rsidP="004548F9">
            <w:pPr>
              <w:pStyle w:val="QuestionStyle"/>
              <w:jc w:val="left"/>
            </w:pPr>
            <w:r>
              <w:t xml:space="preserve">     D.     </w:t>
            </w:r>
            <w:r w:rsidR="001B6692">
              <w:t xml:space="preserve">16.8 </w:t>
            </w:r>
            <w:r>
              <w:t>m</w:t>
            </w:r>
            <w:r>
              <w:rPr>
                <w:vertAlign w:val="superscript"/>
              </w:rPr>
              <w:t>3</w:t>
            </w:r>
            <w:r>
              <w:t xml:space="preserve">      </w:t>
            </w:r>
          </w:p>
          <w:p w:rsidR="00EF53D1" w:rsidRDefault="00296318" w:rsidP="004548F9">
            <w:pPr>
              <w:pStyle w:val="QuestionStyle"/>
              <w:jc w:val="left"/>
            </w:pP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779B5" w:rsidP="004548F9">
            <w:pPr>
              <w:pStyle w:val="QuestionStyle"/>
              <w:jc w:val="left"/>
            </w:pPr>
            <w:r>
              <w:t xml:space="preserve">What is the size of angle </w:t>
            </w:r>
            <w:r w:rsidR="00024551">
              <w:rPr>
                <w:i/>
              </w:rPr>
              <w:t>B</w:t>
            </w:r>
            <w:r>
              <w:t>, to the nearest degree?</w:t>
            </w:r>
          </w:p>
          <w:p w:rsidR="00E779B5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52" type="#_x0000_t75" style="position:absolute;margin-left:213.2pt;margin-top:1.5pt;width:225.7pt;height:102.55pt;z-index:252037120">
                  <v:imagedata r:id="rId234" o:title=""/>
                </v:shape>
                <o:OLEObject Type="Embed" ProgID="FXDraw.Graphic" ShapeID="_x0000_s1252" DrawAspect="Content" ObjectID="_1494060416" r:id="rId235"/>
              </w:object>
            </w:r>
            <w:r w:rsidR="00EF53D1">
              <w:t xml:space="preserve">  </w:t>
            </w:r>
          </w:p>
          <w:p w:rsidR="00E779B5" w:rsidRDefault="00E779B5" w:rsidP="004548F9">
            <w:pPr>
              <w:pStyle w:val="QuestionStyle"/>
              <w:jc w:val="left"/>
            </w:pPr>
            <w:r>
              <w:t xml:space="preserve">     A.     37</w:t>
            </w:r>
            <w:r w:rsidRPr="00E779B5">
              <w:rPr>
                <w:vertAlign w:val="superscript"/>
              </w:rPr>
              <w:t>o</w:t>
            </w:r>
            <w:r>
              <w:t xml:space="preserve">            </w:t>
            </w:r>
          </w:p>
          <w:p w:rsidR="00E779B5" w:rsidRDefault="00E779B5" w:rsidP="004548F9">
            <w:pPr>
              <w:pStyle w:val="QuestionStyle"/>
              <w:jc w:val="left"/>
            </w:pPr>
            <w:r>
              <w:t xml:space="preserve">     B.     40</w:t>
            </w:r>
            <w:r w:rsidRPr="00E779B5"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E779B5" w:rsidRDefault="00E779B5" w:rsidP="004548F9">
            <w:pPr>
              <w:pStyle w:val="QuestionStyle"/>
              <w:jc w:val="left"/>
            </w:pPr>
            <w:r>
              <w:t xml:space="preserve">     C.     50</w:t>
            </w:r>
            <w:r w:rsidRPr="00E779B5"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E779B5" w:rsidRDefault="00E779B5" w:rsidP="004548F9">
            <w:pPr>
              <w:pStyle w:val="QuestionStyle"/>
              <w:jc w:val="left"/>
            </w:pPr>
            <w:r>
              <w:t xml:space="preserve">     D.     53</w:t>
            </w:r>
            <w:r w:rsidRPr="00E779B5">
              <w:rPr>
                <w:vertAlign w:val="superscript"/>
              </w:rPr>
              <w:t>o</w:t>
            </w:r>
            <w:r>
              <w:t xml:space="preserve">    </w:t>
            </w:r>
          </w:p>
          <w:p w:rsidR="00EF53D1" w:rsidRDefault="00EF53D1" w:rsidP="004548F9">
            <w:pPr>
              <w:pStyle w:val="QuestionStyle"/>
              <w:jc w:val="left"/>
            </w:pPr>
          </w:p>
        </w:tc>
      </w:tr>
      <w:tr w:rsidR="00024551" w:rsidRPr="00C25037" w:rsidTr="004548F9">
        <w:trPr>
          <w:cantSplit/>
        </w:trPr>
        <w:tc>
          <w:tcPr>
            <w:tcW w:w="817" w:type="dxa"/>
          </w:tcPr>
          <w:p w:rsidR="00024551" w:rsidRPr="00B15693" w:rsidRDefault="0002455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024551" w:rsidRDefault="00024551" w:rsidP="004548F9">
            <w:pPr>
              <w:pStyle w:val="QuestionStyle"/>
              <w:jc w:val="left"/>
            </w:pPr>
            <w:r>
              <w:t xml:space="preserve">What is the value of </w:t>
            </w:r>
            <w:r w:rsidRPr="00024551">
              <w:rPr>
                <w:i/>
              </w:rPr>
              <w:t>g</w:t>
            </w:r>
            <w:r>
              <w:t>, correct to 1 decimal place?</w:t>
            </w:r>
          </w:p>
          <w:p w:rsidR="0002455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 w14:anchorId="7D87956A">
                <v:shape id="_x0000_s1253" type="#_x0000_t75" style="position:absolute;margin-left:268.9pt;margin-top:3.4pt;width:164.6pt;height:96.75pt;z-index:252039168">
                  <v:imagedata r:id="rId236" o:title=""/>
                </v:shape>
                <o:OLEObject Type="Embed" ProgID="FXDraw.Graphic" ShapeID="_x0000_s1253" DrawAspect="Content" ObjectID="_1494060417" r:id="rId237"/>
              </w:object>
            </w:r>
            <w:r w:rsidR="00024551">
              <w:t xml:space="preserve">  </w:t>
            </w:r>
          </w:p>
          <w:p w:rsidR="00024551" w:rsidRDefault="00024551" w:rsidP="004548F9">
            <w:pPr>
              <w:pStyle w:val="QuestionStyle"/>
              <w:jc w:val="left"/>
            </w:pPr>
            <w:r>
              <w:t xml:space="preserve">     A.     </w:t>
            </w:r>
            <w:r w:rsidR="00F735A8">
              <w:t>8.4</w:t>
            </w:r>
            <w:r>
              <w:t xml:space="preserve"> m            </w:t>
            </w:r>
          </w:p>
          <w:p w:rsidR="00024551" w:rsidRDefault="00024551" w:rsidP="004548F9">
            <w:pPr>
              <w:pStyle w:val="QuestionStyle"/>
              <w:jc w:val="left"/>
            </w:pPr>
            <w:r>
              <w:t xml:space="preserve">     B.     </w:t>
            </w:r>
            <w:r w:rsidR="00F735A8">
              <w:t>9.3</w:t>
            </w:r>
            <w:r>
              <w:t xml:space="preserve"> m                  </w:t>
            </w:r>
          </w:p>
          <w:p w:rsidR="00024551" w:rsidRDefault="00024551" w:rsidP="004548F9">
            <w:pPr>
              <w:pStyle w:val="QuestionStyle"/>
              <w:jc w:val="left"/>
            </w:pPr>
            <w:r>
              <w:t xml:space="preserve">     C.     </w:t>
            </w:r>
            <w:r w:rsidR="00F735A8">
              <w:t>10.3</w:t>
            </w:r>
            <w:r>
              <w:t xml:space="preserve"> m                  </w:t>
            </w:r>
          </w:p>
          <w:p w:rsidR="00024551" w:rsidRDefault="00024551" w:rsidP="004548F9">
            <w:pPr>
              <w:pStyle w:val="QuestionStyle"/>
              <w:jc w:val="left"/>
            </w:pPr>
            <w:r>
              <w:t xml:space="preserve">     D.     </w:t>
            </w:r>
            <w:r w:rsidR="00F735A8">
              <w:t>11.3</w:t>
            </w:r>
            <w:r>
              <w:t xml:space="preserve"> m      </w:t>
            </w:r>
          </w:p>
          <w:p w:rsidR="00024551" w:rsidRDefault="00024551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4F0055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54" type="#_x0000_t75" style="position:absolute;margin-left:303.65pt;margin-top:.7pt;width:105.95pt;height:127.75pt;z-index:252040192;mso-position-horizontal-relative:text;mso-position-vertical-relative:text">
                  <v:imagedata r:id="rId238" o:title=""/>
                </v:shape>
                <o:OLEObject Type="Embed" ProgID="FXDraw.Graphic" ShapeID="_x0000_s1254" DrawAspect="Content" ObjectID="_1494060418" r:id="rId239"/>
              </w:object>
            </w:r>
            <w:r w:rsidR="007678FC">
              <w:t xml:space="preserve">What is the bearing of </w:t>
            </w:r>
            <w:r w:rsidR="007678FC">
              <w:rPr>
                <w:i/>
              </w:rPr>
              <w:t>P</w:t>
            </w:r>
            <w:r w:rsidR="007678FC">
              <w:t xml:space="preserve"> from </w:t>
            </w:r>
            <w:r w:rsidR="007678FC">
              <w:rPr>
                <w:i/>
              </w:rPr>
              <w:t xml:space="preserve">Q </w:t>
            </w:r>
            <w:r w:rsidR="007678FC">
              <w:t>in the diagram?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7678FC" w:rsidRDefault="007678FC" w:rsidP="004548F9">
            <w:pPr>
              <w:pStyle w:val="QuestionStyle"/>
              <w:jc w:val="left"/>
            </w:pPr>
            <w:r>
              <w:t xml:space="preserve">     A.     </w:t>
            </w:r>
            <w:r w:rsidR="00B96A96">
              <w:t>133</w:t>
            </w:r>
            <w:r w:rsidRPr="00E779B5">
              <w:rPr>
                <w:vertAlign w:val="superscript"/>
              </w:rPr>
              <w:t>o</w:t>
            </w:r>
            <w:r>
              <w:t xml:space="preserve">             </w:t>
            </w:r>
          </w:p>
          <w:p w:rsidR="007678FC" w:rsidRDefault="007678FC" w:rsidP="004548F9">
            <w:pPr>
              <w:pStyle w:val="QuestionStyle"/>
              <w:jc w:val="left"/>
            </w:pPr>
            <w:r>
              <w:t xml:space="preserve">     B.     </w:t>
            </w:r>
            <w:r w:rsidR="00B96A96">
              <w:t>137</w:t>
            </w:r>
            <w:r w:rsidRPr="00E779B5"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7678FC" w:rsidRDefault="007678FC" w:rsidP="004548F9">
            <w:pPr>
              <w:pStyle w:val="QuestionStyle"/>
              <w:jc w:val="left"/>
            </w:pPr>
            <w:r>
              <w:t xml:space="preserve">     C.     </w:t>
            </w:r>
            <w:r w:rsidR="00B96A96">
              <w:t>227</w:t>
            </w:r>
            <w:r w:rsidRPr="00E779B5">
              <w:rPr>
                <w:vertAlign w:val="superscript"/>
              </w:rPr>
              <w:t>o</w:t>
            </w:r>
            <w:r>
              <w:t xml:space="preserve">                  </w:t>
            </w:r>
          </w:p>
          <w:p w:rsidR="007678FC" w:rsidRDefault="007678FC" w:rsidP="004548F9">
            <w:pPr>
              <w:pStyle w:val="QuestionStyle"/>
              <w:jc w:val="left"/>
            </w:pPr>
            <w:r>
              <w:t xml:space="preserve">     D.     </w:t>
            </w:r>
            <w:r w:rsidR="00B96A96">
              <w:t>313</w:t>
            </w:r>
            <w:r w:rsidRPr="00E779B5">
              <w:rPr>
                <w:vertAlign w:val="superscript"/>
              </w:rPr>
              <w:t>o</w:t>
            </w:r>
            <w:r>
              <w:t xml:space="preserve">    </w:t>
            </w:r>
          </w:p>
          <w:p w:rsidR="00EF53D1" w:rsidRDefault="00EF53D1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A07F8F">
            <w:pPr>
              <w:pStyle w:val="ListParagraph"/>
              <w:numPr>
                <w:ilvl w:val="0"/>
                <w:numId w:val="12"/>
              </w:numPr>
              <w:spacing w:before="10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07F8F" w:rsidP="004548F9">
            <w:pPr>
              <w:pStyle w:val="QuestionStyle"/>
              <w:jc w:val="left"/>
            </w:pPr>
            <w:r>
              <w:t xml:space="preserve">Fully factorise </w:t>
            </w:r>
            <w:r w:rsidRPr="00644288">
              <w:rPr>
                <w:position w:val="-6"/>
              </w:rPr>
              <w:t xml:space="preserve"> </w:t>
            </w:r>
            <w:r w:rsidRPr="00644288">
              <w:rPr>
                <w:position w:val="-6"/>
              </w:rPr>
              <w:object w:dxaOrig="1518" w:dyaOrig="354">
                <v:shape id="_x0000_i1092" type="#_x0000_t75" style="width:75.75pt;height:18.15pt" o:ole="">
                  <v:imagedata r:id="rId240" o:title=""/>
                </v:shape>
                <o:OLEObject Type="Embed" ProgID="FXEquation.Equation" ShapeID="_x0000_i1092" DrawAspect="Content" ObjectID="_1494060357" r:id="rId241"/>
              </w:object>
            </w:r>
            <w:r w:rsidRPr="00644288">
              <w:rPr>
                <w:position w:val="-6"/>
              </w:rPr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A07F8F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0B554E" w:rsidRPr="000B554E">
              <w:rPr>
                <w:position w:val="-8"/>
              </w:rPr>
              <w:object w:dxaOrig="1414" w:dyaOrig="354">
                <v:shape id="_x0000_i1093" type="#_x0000_t75" style="width:70.75pt;height:18.15pt" o:ole="">
                  <v:imagedata r:id="rId242" o:title=""/>
                </v:shape>
                <o:OLEObject Type="Embed" ProgID="FXEquation.Equation" ShapeID="_x0000_i1093" DrawAspect="Content" ObjectID="_1494060358" r:id="rId243"/>
              </w:object>
            </w:r>
            <w:r w:rsidR="00A07F8F">
              <w:t xml:space="preserve"> </w:t>
            </w:r>
            <w:r>
              <w:t xml:space="preserve">            </w:t>
            </w:r>
          </w:p>
          <w:p w:rsidR="00A07F8F" w:rsidRDefault="00A07F8F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B.    </w:t>
            </w:r>
            <w:r>
              <w:t xml:space="preserve"> </w:t>
            </w:r>
            <w:r w:rsidR="000B554E" w:rsidRPr="000B554E">
              <w:rPr>
                <w:color w:val="FF0000"/>
                <w:position w:val="-8"/>
              </w:rPr>
              <w:object w:dxaOrig="1354" w:dyaOrig="354">
                <v:shape id="_x0000_i1094" type="#_x0000_t75" style="width:67.6pt;height:18.15pt" o:ole="">
                  <v:imagedata r:id="rId244" o:title=""/>
                </v:shape>
                <o:OLEObject Type="Embed" ProgID="FXEquation.Equation" ShapeID="_x0000_i1094" DrawAspect="Content" ObjectID="_1494060359" r:id="rId245"/>
              </w:object>
            </w:r>
            <w:r w:rsidR="00EF53D1">
              <w:t xml:space="preserve">                    </w:t>
            </w:r>
          </w:p>
          <w:p w:rsidR="00A07F8F" w:rsidRDefault="00A07F8F" w:rsidP="004548F9">
            <w:pPr>
              <w:pStyle w:val="QuestionStyle"/>
              <w:jc w:val="left"/>
            </w:pPr>
            <w:r>
              <w:t xml:space="preserve">  </w:t>
            </w:r>
            <w:r w:rsidR="00EF53D1">
              <w:t xml:space="preserve">   C.     </w:t>
            </w:r>
            <w:r w:rsidR="00F04993" w:rsidRPr="000B554E">
              <w:rPr>
                <w:position w:val="-8"/>
              </w:rPr>
              <w:object w:dxaOrig="1394" w:dyaOrig="354">
                <v:shape id="_x0000_i1095" type="#_x0000_t75" style="width:69.5pt;height:18.15pt" o:ole="">
                  <v:imagedata r:id="rId246" o:title=""/>
                </v:shape>
                <o:OLEObject Type="Embed" ProgID="FXEquation.Equation" ShapeID="_x0000_i1095" DrawAspect="Content" ObjectID="_1494060360" r:id="rId247"/>
              </w:object>
            </w:r>
            <w:r w:rsidR="00EF53D1">
              <w:t xml:space="preserve">                 </w:t>
            </w:r>
          </w:p>
          <w:p w:rsidR="00A07F8F" w:rsidRDefault="00A07F8F" w:rsidP="004548F9">
            <w:pPr>
              <w:pStyle w:val="QuestionStyle"/>
              <w:jc w:val="left"/>
            </w:pPr>
            <w:r>
              <w:t xml:space="preserve">  </w:t>
            </w:r>
            <w:r w:rsidR="00EF53D1">
              <w:t xml:space="preserve">   D.</w:t>
            </w:r>
            <w:r>
              <w:t xml:space="preserve">   </w:t>
            </w:r>
            <w:r w:rsidR="00EF53D1">
              <w:t xml:space="preserve">  </w:t>
            </w:r>
            <w:r w:rsidR="00F04993" w:rsidRPr="000B554E">
              <w:object w:dxaOrig="1414" w:dyaOrig="354">
                <v:shape id="_x0000_i1096" type="#_x0000_t75" style="width:70.75pt;height:18.15pt" o:ole="">
                  <v:imagedata r:id="rId248" o:title=""/>
                </v:shape>
                <o:OLEObject Type="Embed" ProgID="FXEquation.Equation" ShapeID="_x0000_i1096" DrawAspect="Content" ObjectID="_1494060361" r:id="rId249"/>
              </w:objec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1408B2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AE6EC9" w:rsidP="004548F9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object w:dxaOrig="1440" w:dyaOrig="1440">
                <v:shape id="_x0000_s1258" type="#_x0000_t75" style="position:absolute;margin-left:269.95pt;margin-top:3.1pt;width:165.35pt;height:169.15pt;z-index:252044288;mso-position-horizontal-relative:text;mso-position-vertical-relative:text">
                  <v:imagedata r:id="rId250" o:title=""/>
                </v:shape>
                <o:OLEObject Type="Embed" ProgID="FXDraw.Graphic" ShapeID="_x0000_s1258" DrawAspect="Content" ObjectID="_1494060419" r:id="rId251"/>
              </w:object>
            </w:r>
            <w:r w:rsidR="001408B2">
              <w:t>What is the equation of the line shown?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1408B2" w:rsidRDefault="001408B2" w:rsidP="004548F9">
            <w:pPr>
              <w:pStyle w:val="QuestionStyle"/>
              <w:jc w:val="left"/>
            </w:pPr>
          </w:p>
          <w:p w:rsidR="001408B2" w:rsidRDefault="001408B2" w:rsidP="004548F9">
            <w:pPr>
              <w:pStyle w:val="QuestionStyle"/>
              <w:jc w:val="left"/>
            </w:pPr>
          </w:p>
          <w:p w:rsidR="001408B2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1408B2">
              <w:t xml:space="preserve"> </w:t>
            </w:r>
            <w:r w:rsidR="001408B2" w:rsidRPr="001408B2">
              <w:rPr>
                <w:position w:val="-6"/>
              </w:rPr>
              <w:object w:dxaOrig="1164" w:dyaOrig="234">
                <v:shape id="_x0000_i1097" type="#_x0000_t75" style="width:58.25pt;height:11.9pt" o:ole="">
                  <v:imagedata r:id="rId252" o:title=""/>
                </v:shape>
                <o:OLEObject Type="Embed" ProgID="FXEquation.Equation" ShapeID="_x0000_i1097" DrawAspect="Content" ObjectID="_1494060362" r:id="rId253"/>
              </w:object>
            </w:r>
            <w:r w:rsidR="001408B2">
              <w:t xml:space="preserve"> </w:t>
            </w:r>
            <w:r>
              <w:t xml:space="preserve">            </w:t>
            </w:r>
          </w:p>
          <w:p w:rsidR="001408B2" w:rsidRDefault="00EF53D1" w:rsidP="004548F9">
            <w:pPr>
              <w:pStyle w:val="QuestionStyle"/>
              <w:jc w:val="left"/>
            </w:pPr>
            <w:r>
              <w:t xml:space="preserve">     B.      </w:t>
            </w:r>
            <w:r w:rsidR="001408B2" w:rsidRPr="001408B2">
              <w:rPr>
                <w:color w:val="FF0000"/>
                <w:position w:val="-6"/>
              </w:rPr>
              <w:object w:dxaOrig="1164" w:dyaOrig="234">
                <v:shape id="_x0000_i1098" type="#_x0000_t75" style="width:58.25pt;height:11.9pt" o:ole="">
                  <v:imagedata r:id="rId254" o:title=""/>
                </v:shape>
                <o:OLEObject Type="Embed" ProgID="FXEquation.Equation" ShapeID="_x0000_i1098" DrawAspect="Content" ObjectID="_1494060363" r:id="rId255"/>
              </w:object>
            </w:r>
            <w:r w:rsidR="001408B2">
              <w:t xml:space="preserve"> </w:t>
            </w:r>
            <w:r>
              <w:t xml:space="preserve">                </w:t>
            </w:r>
          </w:p>
          <w:p w:rsidR="001408B2" w:rsidRDefault="00EF53D1" w:rsidP="004548F9">
            <w:pPr>
              <w:pStyle w:val="QuestionStyle"/>
              <w:jc w:val="left"/>
            </w:pPr>
            <w:r>
              <w:t xml:space="preserve">     C.      </w:t>
            </w:r>
            <w:r w:rsidR="007F3353" w:rsidRPr="007F3353">
              <w:rPr>
                <w:color w:val="FF0000"/>
                <w:position w:val="-6"/>
              </w:rPr>
              <w:object w:dxaOrig="1014" w:dyaOrig="234">
                <v:shape id="_x0000_i1099" type="#_x0000_t75" style="width:50.7pt;height:11.9pt" o:ole="">
                  <v:imagedata r:id="rId256" o:title=""/>
                </v:shape>
                <o:OLEObject Type="Embed" ProgID="FXEquation.Equation" ShapeID="_x0000_i1099" DrawAspect="Content" ObjectID="_1494060364" r:id="rId257"/>
              </w:object>
            </w:r>
            <w:r w:rsidR="007F3353">
              <w:t xml:space="preserve"> </w:t>
            </w:r>
            <w:r>
              <w:t xml:space="preserve">                </w:t>
            </w:r>
          </w:p>
          <w:p w:rsidR="00EF53D1" w:rsidRDefault="001408B2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D.      </w:t>
            </w:r>
            <w:r w:rsidR="007F3353" w:rsidRPr="007F3353">
              <w:object w:dxaOrig="1044" w:dyaOrig="234">
                <v:shape id="_x0000_i1100" type="#_x0000_t75" style="width:52.6pt;height:11.9pt" o:ole="">
                  <v:imagedata r:id="rId258" o:title=""/>
                </v:shape>
                <o:OLEObject Type="Embed" ProgID="FXEquation.Equation" ShapeID="_x0000_i1100" DrawAspect="Content" ObjectID="_1494060365" r:id="rId259"/>
              </w:object>
            </w:r>
            <w:r w:rsidR="007F3353">
              <w:t xml:space="preserve"> </w:t>
            </w:r>
            <w:r w:rsidR="00EF53D1">
              <w:t xml:space="preserve">    </w:t>
            </w:r>
          </w:p>
          <w:p w:rsidR="001408B2" w:rsidRDefault="001408B2" w:rsidP="004548F9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7F3353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0B554E" w:rsidP="004548F9">
            <w:pPr>
              <w:pStyle w:val="QuestionStyle"/>
              <w:jc w:val="left"/>
            </w:pPr>
            <w:r>
              <w:t xml:space="preserve">Which point does not lie on the line  </w:t>
            </w:r>
            <w:r w:rsidR="00374824" w:rsidRPr="00374824">
              <w:rPr>
                <w:color w:val="FF0000"/>
                <w:position w:val="-6"/>
              </w:rPr>
              <w:object w:dxaOrig="1503" w:dyaOrig="234">
                <v:shape id="_x0000_i1101" type="#_x0000_t75" style="width:75.15pt;height:11.9pt" o:ole="">
                  <v:imagedata r:id="rId260" o:title=""/>
                </v:shape>
                <o:OLEObject Type="Embed" ProgID="FXEquation.Equation" ShapeID="_x0000_i1101" DrawAspect="Content" ObjectID="_1494060366" r:id="rId261"/>
              </w:object>
            </w:r>
            <w:r>
              <w:t xml:space="preserve"> 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</w:t>
            </w:r>
            <w:r w:rsidR="00374824">
              <w:t>(-2</w:t>
            </w:r>
            <w:r w:rsidR="000B554E">
              <w:t>,</w:t>
            </w:r>
            <w:r w:rsidR="00374824">
              <w:t xml:space="preserve"> 0</w:t>
            </w:r>
            <w:r w:rsidR="000B554E">
              <w:t xml:space="preserve">) </w:t>
            </w:r>
            <w:r>
              <w:t xml:space="preserve">                  B.     </w:t>
            </w:r>
            <w:r w:rsidR="00374824">
              <w:t>(1</w:t>
            </w:r>
            <w:r w:rsidR="000B554E">
              <w:t xml:space="preserve">, </w:t>
            </w:r>
            <w:r w:rsidR="00374824">
              <w:t xml:space="preserve">2)                  </w:t>
            </w:r>
            <w:r>
              <w:t xml:space="preserve">C.    </w:t>
            </w:r>
            <w:r w:rsidR="00374824">
              <w:t>(2, 3)</w:t>
            </w:r>
            <w:r>
              <w:t xml:space="preserve">                 D. </w:t>
            </w:r>
            <w:r w:rsidR="00374824">
              <w:t xml:space="preserve">  (4, 4)</w:t>
            </w:r>
            <w:r>
              <w:t xml:space="preserve">     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644288">
            <w:pPr>
              <w:pStyle w:val="ListParagraph"/>
              <w:numPr>
                <w:ilvl w:val="0"/>
                <w:numId w:val="12"/>
              </w:numPr>
              <w:spacing w:before="1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63114F" w:rsidRDefault="0063114F" w:rsidP="004548F9">
            <w:pPr>
              <w:pStyle w:val="QuestionStyle"/>
              <w:jc w:val="left"/>
            </w:pPr>
            <w:r>
              <w:t xml:space="preserve"> </w:t>
            </w:r>
            <w:r w:rsidRPr="0063114F">
              <w:object w:dxaOrig="1422" w:dyaOrig="680">
                <v:shape id="_x0000_i1102" type="#_x0000_t75" style="width:71.35pt;height:33.8pt" o:ole="">
                  <v:imagedata r:id="rId262" o:title=""/>
                </v:shape>
                <o:OLEObject Type="Embed" ProgID="FXEquation.Equation" ShapeID="_x0000_i1102" DrawAspect="Content" ObjectID="_1494060367" r:id="rId263"/>
              </w:object>
            </w:r>
            <w:r w:rsidRPr="0063114F"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  </w:t>
            </w:r>
            <w:r w:rsidR="0063114F">
              <w:t xml:space="preserve"> </w:t>
            </w:r>
            <w:r w:rsidR="0063114F" w:rsidRPr="0063114F">
              <w:rPr>
                <w:position w:val="-20"/>
              </w:rPr>
              <w:object w:dxaOrig="274" w:dyaOrig="537">
                <v:shape id="_x0000_i1103" type="#_x0000_t75" style="width:13.75pt;height:26.9pt" o:ole="">
                  <v:imagedata r:id="rId264" o:title=""/>
                </v:shape>
                <o:OLEObject Type="Embed" ProgID="FXEquation.Equation" ShapeID="_x0000_i1103" DrawAspect="Content" ObjectID="_1494060368" r:id="rId265"/>
              </w:object>
            </w:r>
            <w:r w:rsidR="0063114F">
              <w:t xml:space="preserve"> </w:t>
            </w:r>
            <w:r>
              <w:t xml:space="preserve">                 B.      </w:t>
            </w:r>
            <w:r w:rsidR="0063114F">
              <w:t xml:space="preserve"> </w:t>
            </w:r>
            <w:r w:rsidR="0063114F" w:rsidRPr="0063114F">
              <w:rPr>
                <w:position w:val="-20"/>
              </w:rPr>
              <w:object w:dxaOrig="274" w:dyaOrig="537">
                <v:shape id="_x0000_i1104" type="#_x0000_t75" style="width:13.75pt;height:26.9pt" o:ole="">
                  <v:imagedata r:id="rId266" o:title=""/>
                </v:shape>
                <o:OLEObject Type="Embed" ProgID="FXEquation.Equation" ShapeID="_x0000_i1104" DrawAspect="Content" ObjectID="_1494060369" r:id="rId267"/>
              </w:object>
            </w:r>
            <w:r w:rsidR="0063114F">
              <w:t xml:space="preserve"> </w:t>
            </w:r>
            <w:r>
              <w:t xml:space="preserve">                     C.     </w:t>
            </w:r>
            <w:r w:rsidR="0063114F">
              <w:t xml:space="preserve"> </w:t>
            </w:r>
            <w:r w:rsidR="0063114F" w:rsidRPr="0063114F">
              <w:rPr>
                <w:position w:val="-26"/>
              </w:rPr>
              <w:object w:dxaOrig="380" w:dyaOrig="598">
                <v:shape id="_x0000_i1105" type="#_x0000_t75" style="width:18.8pt;height:30.05pt" o:ole="">
                  <v:imagedata r:id="rId268" o:title=""/>
                </v:shape>
                <o:OLEObject Type="Embed" ProgID="FXEquation.Equation" ShapeID="_x0000_i1105" DrawAspect="Content" ObjectID="_1494060370" r:id="rId269"/>
              </w:object>
            </w:r>
            <w:r w:rsidR="0063114F">
              <w:t xml:space="preserve"> </w:t>
            </w:r>
            <w:r>
              <w:t xml:space="preserve">                     D.      </w:t>
            </w:r>
            <w:r w:rsidR="0063114F">
              <w:t xml:space="preserve"> </w:t>
            </w:r>
            <w:r w:rsidR="0063114F" w:rsidRPr="0063114F">
              <w:rPr>
                <w:position w:val="-26"/>
              </w:rPr>
              <w:object w:dxaOrig="380" w:dyaOrig="598">
                <v:shape id="_x0000_i1106" type="#_x0000_t75" style="width:18.8pt;height:30.05pt" o:ole="">
                  <v:imagedata r:id="rId270" o:title=""/>
                </v:shape>
                <o:OLEObject Type="Embed" ProgID="FXEquation.Equation" ShapeID="_x0000_i1106" DrawAspect="Content" ObjectID="_1494060371" r:id="rId271"/>
              </w:object>
            </w:r>
            <w:r w:rsidR="0063114F">
              <w:t xml:space="preserve"> </w:t>
            </w:r>
            <w:r>
              <w:t xml:space="preserve">   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644288">
            <w:pPr>
              <w:pStyle w:val="ListParagraph"/>
              <w:numPr>
                <w:ilvl w:val="0"/>
                <w:numId w:val="12"/>
              </w:numPr>
              <w:spacing w:before="1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Pr="0063114F" w:rsidRDefault="0063114F" w:rsidP="004548F9">
            <w:pPr>
              <w:pStyle w:val="QuestionStyle"/>
              <w:jc w:val="left"/>
            </w:pPr>
            <w:r>
              <w:t xml:space="preserve"> </w:t>
            </w:r>
            <w:r w:rsidRPr="0063114F">
              <w:object w:dxaOrig="2494" w:dyaOrig="537">
                <v:shape id="_x0000_i1107" type="#_x0000_t75" style="width:124.6pt;height:26.9pt" o:ole="">
                  <v:imagedata r:id="rId272" o:title=""/>
                </v:shape>
                <o:OLEObject Type="Embed" ProgID="FXEquation.Equation" ShapeID="_x0000_i1107" DrawAspect="Content" ObjectID="_1494060372" r:id="rId273"/>
              </w:object>
            </w:r>
            <w:r w:rsidRPr="0063114F">
              <w:t xml:space="preserve"> 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A.    </w:t>
            </w:r>
            <w:r w:rsidR="00F04993">
              <w:t xml:space="preserve"> </w:t>
            </w:r>
            <w:r w:rsidR="00F04993" w:rsidRPr="00F04993">
              <w:rPr>
                <w:position w:val="-2"/>
              </w:rPr>
              <w:object w:dxaOrig="658" w:dyaOrig="194">
                <v:shape id="_x0000_i1108" type="#_x0000_t75" style="width:33.2pt;height:10pt" o:ole="">
                  <v:imagedata r:id="rId274" o:title=""/>
                </v:shape>
                <o:OLEObject Type="Embed" ProgID="FXEquation.Equation" ShapeID="_x0000_i1108" DrawAspect="Content" ObjectID="_1494060373" r:id="rId275"/>
              </w:object>
            </w:r>
            <w:r w:rsidR="00F04993">
              <w:t xml:space="preserve">              </w:t>
            </w:r>
            <w:r>
              <w:t xml:space="preserve">B.      </w:t>
            </w:r>
            <w:r w:rsidR="00F04993">
              <w:t xml:space="preserve"> </w:t>
            </w:r>
            <w:r w:rsidR="00F04993" w:rsidRPr="00F04993">
              <w:rPr>
                <w:position w:val="-2"/>
              </w:rPr>
              <w:object w:dxaOrig="658" w:dyaOrig="194">
                <v:shape id="_x0000_i1109" type="#_x0000_t75" style="width:33.2pt;height:10pt" o:ole="">
                  <v:imagedata r:id="rId276" o:title=""/>
                </v:shape>
                <o:OLEObject Type="Embed" ProgID="FXEquation.Equation" ShapeID="_x0000_i1109" DrawAspect="Content" ObjectID="_1494060374" r:id="rId277"/>
              </w:object>
            </w:r>
            <w:r w:rsidR="00F04993">
              <w:t xml:space="preserve">                </w:t>
            </w:r>
            <w:r>
              <w:t xml:space="preserve">C.     </w:t>
            </w:r>
            <w:r w:rsidR="00F04993">
              <w:t xml:space="preserve"> </w:t>
            </w:r>
            <w:r w:rsidR="00F04993" w:rsidRPr="00F04993">
              <w:rPr>
                <w:position w:val="-2"/>
              </w:rPr>
              <w:object w:dxaOrig="598" w:dyaOrig="194">
                <v:shape id="_x0000_i1110" type="#_x0000_t75" style="width:30.05pt;height:10pt" o:ole="">
                  <v:imagedata r:id="rId278" o:title=""/>
                </v:shape>
                <o:OLEObject Type="Embed" ProgID="FXEquation.Equation" ShapeID="_x0000_i1110" DrawAspect="Content" ObjectID="_1494060375" r:id="rId279"/>
              </w:object>
            </w:r>
            <w:r w:rsidR="00F04993">
              <w:t xml:space="preserve">                   </w:t>
            </w:r>
            <w:r>
              <w:t xml:space="preserve">D.     </w:t>
            </w:r>
            <w:r w:rsidR="00F04993">
              <w:t xml:space="preserve"> </w:t>
            </w:r>
            <w:r w:rsidR="00F04993" w:rsidRPr="00F04993">
              <w:rPr>
                <w:position w:val="-2"/>
              </w:rPr>
              <w:object w:dxaOrig="778" w:dyaOrig="194">
                <v:shape id="_x0000_i1111" type="#_x0000_t75" style="width:38.8pt;height:10pt" o:ole="">
                  <v:imagedata r:id="rId280" o:title=""/>
                </v:shape>
                <o:OLEObject Type="Embed" ProgID="FXEquation.Equation" ShapeID="_x0000_i1111" DrawAspect="Content" ObjectID="_1494060376" r:id="rId281"/>
              </w:object>
            </w:r>
            <w:r w:rsidR="00F04993">
              <w:t xml:space="preserve"> </w:t>
            </w:r>
            <w:r>
              <w:t xml:space="preserve">      </w:t>
            </w:r>
          </w:p>
        </w:tc>
      </w:tr>
      <w:tr w:rsidR="0086434F" w:rsidRPr="00C25037" w:rsidTr="004548F9">
        <w:trPr>
          <w:cantSplit/>
        </w:trPr>
        <w:tc>
          <w:tcPr>
            <w:tcW w:w="817" w:type="dxa"/>
          </w:tcPr>
          <w:p w:rsidR="0086434F" w:rsidRPr="0086434F" w:rsidRDefault="0086434F" w:rsidP="0086434F">
            <w:pPr>
              <w:spacing w:before="60"/>
              <w:ind w:left="360"/>
            </w:pPr>
          </w:p>
        </w:tc>
        <w:tc>
          <w:tcPr>
            <w:tcW w:w="9865" w:type="dxa"/>
          </w:tcPr>
          <w:p w:rsidR="0086434F" w:rsidRDefault="0086434F" w:rsidP="0086434F">
            <w:pPr>
              <w:pStyle w:val="QuestionStyle"/>
              <w:jc w:val="left"/>
            </w:pPr>
            <w:r>
              <w:t xml:space="preserve">Questions 71 – 73  refer to the stem and leaf plot below.      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single" w:sz="4" w:space="0" w:color="auto"/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bottom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</w:tr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nil"/>
                    <w:right w:val="single" w:sz="4" w:space="0" w:color="auto"/>
                  </w:tcBorders>
                  <w:vAlign w:val="center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1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1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4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6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</w:tr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nil"/>
                    <w:right w:val="single" w:sz="4" w:space="0" w:color="auto"/>
                  </w:tcBorders>
                  <w:vAlign w:val="center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2</w:t>
                  </w:r>
                </w:p>
              </w:tc>
              <w:tc>
                <w:tcPr>
                  <w:tcW w:w="454" w:type="dxa"/>
                  <w:tcBorders>
                    <w:lef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2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5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6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7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8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</w:tr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nil"/>
                    <w:right w:val="single" w:sz="4" w:space="0" w:color="auto"/>
                  </w:tcBorders>
                  <w:vAlign w:val="center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3</w:t>
                  </w:r>
                </w:p>
              </w:tc>
              <w:tc>
                <w:tcPr>
                  <w:tcW w:w="454" w:type="dxa"/>
                  <w:tcBorders>
                    <w:lef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0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2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3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5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6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6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9</w:t>
                  </w:r>
                </w:p>
              </w:tc>
            </w:tr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nil"/>
                    <w:right w:val="single" w:sz="4" w:space="0" w:color="auto"/>
                  </w:tcBorders>
                  <w:vAlign w:val="center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4</w:t>
                  </w:r>
                </w:p>
              </w:tc>
              <w:tc>
                <w:tcPr>
                  <w:tcW w:w="454" w:type="dxa"/>
                  <w:tcBorders>
                    <w:lef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2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4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7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9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</w:tr>
            <w:tr w:rsidR="0086434F" w:rsidTr="0086434F"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  <w:tcBorders>
                    <w:left w:val="nil"/>
                    <w:right w:val="single" w:sz="4" w:space="0" w:color="auto"/>
                  </w:tcBorders>
                  <w:vAlign w:val="center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5</w:t>
                  </w:r>
                </w:p>
              </w:tc>
              <w:tc>
                <w:tcPr>
                  <w:tcW w:w="454" w:type="dxa"/>
                  <w:tcBorders>
                    <w:left w:val="single" w:sz="4" w:space="0" w:color="auto"/>
                  </w:tcBorders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3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  <w:r>
                    <w:t>5</w:t>
                  </w: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  <w:tc>
                <w:tcPr>
                  <w:tcW w:w="454" w:type="dxa"/>
                </w:tcPr>
                <w:p w:rsidR="0086434F" w:rsidRDefault="0086434F" w:rsidP="0086434F">
                  <w:pPr>
                    <w:pStyle w:val="QuestionStyle"/>
                    <w:jc w:val="left"/>
                  </w:pPr>
                </w:p>
              </w:tc>
            </w:tr>
          </w:tbl>
          <w:p w:rsidR="0086434F" w:rsidRDefault="0086434F" w:rsidP="0086434F">
            <w:pPr>
              <w:pStyle w:val="QuestionStyle"/>
              <w:jc w:val="left"/>
            </w:pPr>
            <w:r>
              <w:t>The sum of all the scores in the plot is 700.</w:t>
            </w:r>
          </w:p>
        </w:tc>
      </w:tr>
      <w:tr w:rsidR="0086434F" w:rsidRPr="00C25037" w:rsidTr="004548F9">
        <w:trPr>
          <w:cantSplit/>
        </w:trPr>
        <w:tc>
          <w:tcPr>
            <w:tcW w:w="817" w:type="dxa"/>
          </w:tcPr>
          <w:p w:rsidR="0086434F" w:rsidRPr="00B15693" w:rsidRDefault="0086434F" w:rsidP="0086434F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6434F" w:rsidRDefault="0086434F" w:rsidP="0086434F">
            <w:pPr>
              <w:pStyle w:val="QuestionStyle"/>
              <w:jc w:val="left"/>
            </w:pPr>
            <w:r>
              <w:t>What is the mean of the scores?</w:t>
            </w:r>
          </w:p>
          <w:p w:rsidR="0086434F" w:rsidRDefault="0086434F" w:rsidP="0086434F">
            <w:pPr>
              <w:pStyle w:val="QuestionStyle"/>
              <w:jc w:val="left"/>
            </w:pPr>
          </w:p>
          <w:p w:rsidR="0086434F" w:rsidRDefault="0086434F" w:rsidP="0086434F">
            <w:pPr>
              <w:pStyle w:val="QuestionStyle"/>
              <w:jc w:val="left"/>
            </w:pPr>
            <w:r>
              <w:t xml:space="preserve">     A.      32½                  B.      33⅓                      C.     36                     D.    140       </w:t>
            </w:r>
          </w:p>
        </w:tc>
      </w:tr>
      <w:tr w:rsidR="0086434F" w:rsidRPr="00C25037" w:rsidTr="004548F9">
        <w:trPr>
          <w:cantSplit/>
        </w:trPr>
        <w:tc>
          <w:tcPr>
            <w:tcW w:w="817" w:type="dxa"/>
          </w:tcPr>
          <w:p w:rsidR="0086434F" w:rsidRPr="00B15693" w:rsidRDefault="0086434F" w:rsidP="0086434F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6434F" w:rsidRDefault="0086434F" w:rsidP="0086434F">
            <w:pPr>
              <w:pStyle w:val="QuestionStyle"/>
              <w:jc w:val="left"/>
            </w:pPr>
            <w:r>
              <w:t>What is the median of the scores in the plot?</w:t>
            </w:r>
          </w:p>
          <w:p w:rsidR="0086434F" w:rsidRDefault="0086434F" w:rsidP="0086434F">
            <w:pPr>
              <w:pStyle w:val="QuestionStyle"/>
              <w:jc w:val="left"/>
            </w:pPr>
          </w:p>
          <w:p w:rsidR="0086434F" w:rsidRDefault="0086434F" w:rsidP="0086434F">
            <w:pPr>
              <w:pStyle w:val="QuestionStyle"/>
              <w:jc w:val="left"/>
            </w:pPr>
            <w:r>
              <w:t xml:space="preserve">     A.       33                B.        35                   C.     36                     D.      44     </w:t>
            </w:r>
          </w:p>
        </w:tc>
      </w:tr>
      <w:tr w:rsidR="0086434F" w:rsidRPr="00C25037" w:rsidTr="004548F9">
        <w:trPr>
          <w:cantSplit/>
        </w:trPr>
        <w:tc>
          <w:tcPr>
            <w:tcW w:w="817" w:type="dxa"/>
          </w:tcPr>
          <w:p w:rsidR="0086434F" w:rsidRPr="00B15693" w:rsidRDefault="0086434F" w:rsidP="0086434F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86434F" w:rsidRDefault="0086434F" w:rsidP="0086434F">
            <w:pPr>
              <w:pStyle w:val="QuestionStyle"/>
              <w:jc w:val="left"/>
            </w:pPr>
            <w:r>
              <w:t>What is the interquartile range of the scores?</w:t>
            </w:r>
          </w:p>
          <w:p w:rsidR="0086434F" w:rsidRDefault="0086434F" w:rsidP="0086434F">
            <w:pPr>
              <w:pStyle w:val="QuestionStyle"/>
              <w:jc w:val="left"/>
            </w:pPr>
          </w:p>
          <w:p w:rsidR="0086434F" w:rsidRDefault="0086434F" w:rsidP="0086434F">
            <w:pPr>
              <w:pStyle w:val="QuestionStyle"/>
              <w:jc w:val="left"/>
            </w:pPr>
            <w:r>
              <w:t xml:space="preserve">     A.       17.5             B.       25.5                 C.      43                    D.     44      </w:t>
            </w:r>
          </w:p>
        </w:tc>
      </w:tr>
      <w:tr w:rsidR="00BF20AC" w:rsidRPr="00C25037" w:rsidTr="00E4687B">
        <w:trPr>
          <w:cantSplit/>
        </w:trPr>
        <w:tc>
          <w:tcPr>
            <w:tcW w:w="817" w:type="dxa"/>
          </w:tcPr>
          <w:p w:rsidR="00BF20AC" w:rsidRPr="00BF20AC" w:rsidRDefault="00BF20AC" w:rsidP="00BF20AC">
            <w:pPr>
              <w:spacing w:before="60"/>
              <w:ind w:left="360"/>
            </w:pPr>
          </w:p>
        </w:tc>
        <w:tc>
          <w:tcPr>
            <w:tcW w:w="9865" w:type="dxa"/>
          </w:tcPr>
          <w:p w:rsidR="00BF20AC" w:rsidRDefault="00BF20AC" w:rsidP="004548F9">
            <w:pPr>
              <w:pStyle w:val="QuestionStyle"/>
              <w:jc w:val="left"/>
            </w:pPr>
            <w:r>
              <w:t>Questions 74 and 7</w:t>
            </w:r>
            <w:r w:rsidR="00294CD1">
              <w:t>5 refer to the frequency histogram</w:t>
            </w:r>
            <w:r>
              <w:t xml:space="preserve"> below.</w:t>
            </w:r>
          </w:p>
          <w:p w:rsidR="00BF20AC" w:rsidRDefault="00E4687B" w:rsidP="00E4687B">
            <w:pPr>
              <w:pStyle w:val="QuestionStyle"/>
              <w:jc w:val="left"/>
            </w:pPr>
            <w:r>
              <w:rPr>
                <w:noProof/>
                <w:lang w:eastAsia="en-AU"/>
              </w:rPr>
              <w:drawing>
                <wp:inline distT="0" distB="0" distL="0" distR="0" wp14:anchorId="78D3F447">
                  <wp:extent cx="4584700" cy="2755900"/>
                  <wp:effectExtent l="0" t="0" r="6350" b="635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75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4687B" w:rsidRDefault="00E4687B" w:rsidP="00E4687B">
            <w:pPr>
              <w:pStyle w:val="QuestionStyle"/>
              <w:jc w:val="left"/>
            </w:pP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86434F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4687B" w:rsidP="004548F9">
            <w:pPr>
              <w:pStyle w:val="QuestionStyle"/>
              <w:jc w:val="left"/>
            </w:pPr>
            <w:r>
              <w:t>Which term could be used to describe the shape of the distribution?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4687B" w:rsidRDefault="00EF53D1" w:rsidP="00E4687B">
            <w:pPr>
              <w:pStyle w:val="QuestionStyle"/>
              <w:jc w:val="left"/>
            </w:pPr>
            <w:r>
              <w:t xml:space="preserve">     A.   </w:t>
            </w:r>
            <w:r w:rsidR="00E4687B">
              <w:t xml:space="preserve">Bimodal                     </w:t>
            </w:r>
            <w:r>
              <w:t xml:space="preserve">      B.   </w:t>
            </w:r>
            <w:r w:rsidR="00E4687B">
              <w:t>Negatively skewed</w:t>
            </w:r>
            <w:r>
              <w:t xml:space="preserve"> </w:t>
            </w:r>
            <w:r w:rsidR="00E4687B">
              <w:t xml:space="preserve">  </w:t>
            </w:r>
          </w:p>
          <w:p w:rsidR="002942F9" w:rsidRDefault="00E4687B" w:rsidP="00E4687B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C.    </w:t>
            </w:r>
            <w:r>
              <w:t>Positively Skewed</w:t>
            </w:r>
            <w:r w:rsidR="00EF53D1">
              <w:t xml:space="preserve">           D. </w:t>
            </w:r>
            <w:r>
              <w:t xml:space="preserve">  Unimodal</w:t>
            </w:r>
            <w:r w:rsidR="00EF53D1">
              <w:t xml:space="preserve">     </w:t>
            </w:r>
          </w:p>
          <w:p w:rsidR="00EF53D1" w:rsidRDefault="00EF53D1" w:rsidP="00E4687B">
            <w:pPr>
              <w:pStyle w:val="QuestionStyle"/>
              <w:jc w:val="left"/>
            </w:pPr>
            <w:r>
              <w:t xml:space="preserve">  </w:t>
            </w:r>
          </w:p>
        </w:tc>
      </w:tr>
      <w:tr w:rsidR="00EF53D1" w:rsidRPr="00C25037" w:rsidTr="004548F9">
        <w:trPr>
          <w:cantSplit/>
        </w:trPr>
        <w:tc>
          <w:tcPr>
            <w:tcW w:w="817" w:type="dxa"/>
          </w:tcPr>
          <w:p w:rsidR="00EF53D1" w:rsidRPr="00B15693" w:rsidRDefault="00EF53D1" w:rsidP="0086434F">
            <w:pPr>
              <w:pStyle w:val="ListParagraph"/>
              <w:numPr>
                <w:ilvl w:val="0"/>
                <w:numId w:val="12"/>
              </w:numPr>
              <w:spacing w:before="6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F53D1" w:rsidRDefault="00E4687B" w:rsidP="004548F9">
            <w:pPr>
              <w:pStyle w:val="QuestionStyle"/>
              <w:jc w:val="left"/>
            </w:pPr>
            <w:r>
              <w:t>Which measures would be equal?</w:t>
            </w:r>
          </w:p>
          <w:p w:rsidR="00EF53D1" w:rsidRDefault="00EF53D1" w:rsidP="004548F9">
            <w:pPr>
              <w:pStyle w:val="QuestionStyle"/>
              <w:jc w:val="left"/>
            </w:pPr>
          </w:p>
          <w:p w:rsidR="00E4687B" w:rsidRDefault="00EF53D1" w:rsidP="004548F9">
            <w:pPr>
              <w:pStyle w:val="QuestionStyle"/>
              <w:jc w:val="left"/>
            </w:pPr>
            <w:r>
              <w:t xml:space="preserve">     A.    </w:t>
            </w:r>
            <w:r w:rsidR="00E4687B">
              <w:t>The mean and the mode.</w:t>
            </w:r>
            <w:r>
              <w:t xml:space="preserve">            </w:t>
            </w:r>
          </w:p>
          <w:p w:rsidR="00E4687B" w:rsidRDefault="00EF53D1" w:rsidP="004548F9">
            <w:pPr>
              <w:pStyle w:val="QuestionStyle"/>
              <w:jc w:val="left"/>
            </w:pPr>
            <w:r>
              <w:t xml:space="preserve">     B.     </w:t>
            </w:r>
            <w:r w:rsidR="00E4687B">
              <w:t>The mean and the range.</w:t>
            </w:r>
          </w:p>
          <w:p w:rsidR="00E4687B" w:rsidRDefault="00E4687B" w:rsidP="004548F9">
            <w:pPr>
              <w:pStyle w:val="QuestionStyle"/>
              <w:jc w:val="left"/>
            </w:pPr>
            <w:r>
              <w:t xml:space="preserve"> </w:t>
            </w:r>
            <w:r w:rsidR="00EF53D1">
              <w:t xml:space="preserve">    C.      </w:t>
            </w:r>
            <w:r>
              <w:t xml:space="preserve">The mode and the median. </w:t>
            </w:r>
            <w:r w:rsidR="00EF53D1">
              <w:t xml:space="preserve">  </w:t>
            </w:r>
          </w:p>
          <w:p w:rsidR="00EF53D1" w:rsidRDefault="00EF53D1" w:rsidP="004548F9">
            <w:pPr>
              <w:pStyle w:val="QuestionStyle"/>
              <w:jc w:val="left"/>
            </w:pPr>
            <w:r>
              <w:t xml:space="preserve">     D.      </w:t>
            </w:r>
            <w:r w:rsidR="00E4687B">
              <w:t>The median and the mean.</w:t>
            </w:r>
            <w:r>
              <w:t xml:space="preserve">     </w:t>
            </w:r>
          </w:p>
          <w:p w:rsidR="002942F9" w:rsidRDefault="002942F9" w:rsidP="004548F9">
            <w:pPr>
              <w:pStyle w:val="QuestionStyle"/>
              <w:jc w:val="left"/>
            </w:pPr>
          </w:p>
        </w:tc>
      </w:tr>
      <w:tr w:rsidR="00585D47" w:rsidRPr="00C25037" w:rsidTr="00EF53D1">
        <w:trPr>
          <w:cantSplit/>
        </w:trPr>
        <w:tc>
          <w:tcPr>
            <w:tcW w:w="817" w:type="dxa"/>
          </w:tcPr>
          <w:p w:rsidR="00585D47" w:rsidRPr="00B15693" w:rsidRDefault="00585D47" w:rsidP="00585D47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585D47" w:rsidRDefault="00585D47" w:rsidP="00585D47">
            <w:pPr>
              <w:pStyle w:val="MCSectionStyle"/>
              <w:jc w:val="center"/>
              <w:rPr>
                <w:b/>
                <w:sz w:val="28"/>
                <w:szCs w:val="28"/>
              </w:rPr>
            </w:pPr>
          </w:p>
          <w:p w:rsidR="00EF53D1" w:rsidRDefault="00585D47" w:rsidP="00585D47">
            <w:pPr>
              <w:pStyle w:val="MCSectionStyle"/>
              <w:jc w:val="center"/>
              <w:rPr>
                <w:b/>
                <w:sz w:val="28"/>
                <w:szCs w:val="28"/>
              </w:rPr>
            </w:pPr>
            <w:r w:rsidRPr="00585D47">
              <w:rPr>
                <w:b/>
                <w:sz w:val="28"/>
                <w:szCs w:val="28"/>
              </w:rPr>
              <w:t xml:space="preserve">End of Section </w:t>
            </w:r>
            <w:r>
              <w:rPr>
                <w:b/>
                <w:sz w:val="28"/>
                <w:szCs w:val="28"/>
              </w:rPr>
              <w:t>2</w:t>
            </w:r>
          </w:p>
          <w:p w:rsidR="00585D47" w:rsidRPr="00B15693" w:rsidRDefault="00585D47" w:rsidP="00585D47">
            <w:pPr>
              <w:pStyle w:val="MCSectionStyle"/>
              <w:jc w:val="center"/>
            </w:pPr>
            <w:r>
              <w:rPr>
                <w:b/>
                <w:sz w:val="28"/>
                <w:szCs w:val="28"/>
              </w:rPr>
              <w:t xml:space="preserve"> Part A</w:t>
            </w:r>
          </w:p>
        </w:tc>
      </w:tr>
    </w:tbl>
    <w:p w:rsidR="004E1F9D" w:rsidRDefault="004E1F9D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1F2230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9D2C92">
            <w:pPr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1F223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CF361C">
        <w:trPr>
          <w:cantSplit/>
          <w:trHeight w:hRule="exact" w:val="794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  <w:vAlign w:val="center"/>
          </w:tcPr>
          <w:p w:rsidR="00FF1257" w:rsidRPr="001F2230" w:rsidRDefault="00FF1257" w:rsidP="00CF361C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 xml:space="preserve">Write all working and answers in </w:t>
            </w:r>
            <w:r w:rsidR="00066CC3">
              <w:rPr>
                <w:rFonts w:ascii="Times New Roman" w:hAnsi="Times New Roman"/>
              </w:rPr>
              <w:t>the spaces provided on this examination</w:t>
            </w:r>
            <w:r w:rsidRPr="001F2230">
              <w:rPr>
                <w:rFonts w:ascii="Times New Roman" w:hAnsi="Times New Roman"/>
              </w:rPr>
              <w:t xml:space="preserve"> paper.</w:t>
            </w:r>
          </w:p>
          <w:p w:rsidR="00FF1257" w:rsidRPr="001F2230" w:rsidRDefault="00FF1257" w:rsidP="00CF361C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>Calculators are allowed for this section.</w:t>
            </w:r>
          </w:p>
          <w:p w:rsidR="00FF1257" w:rsidRPr="001F2230" w:rsidRDefault="00FF1257" w:rsidP="00CF361C">
            <w:pPr>
              <w:jc w:val="center"/>
              <w:rPr>
                <w:rFonts w:ascii="Times New Roman" w:hAnsi="Times New Roman"/>
              </w:rPr>
            </w:pPr>
          </w:p>
        </w:tc>
      </w:tr>
    </w:tbl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3A09E1" w:rsidRPr="003A09E1" w:rsidTr="00CF361C">
        <w:trPr>
          <w:cantSplit/>
          <w:trHeight w:val="297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3A09E1">
              <w:rPr>
                <w:rFonts w:ascii="Times New Roman" w:eastAsia="Calibri" w:hAnsi="Times New Roman" w:cs="Times New Roman"/>
                <w:b/>
              </w:rPr>
              <w:t>Marks</w:t>
            </w:r>
          </w:p>
        </w:tc>
      </w:tr>
      <w:tr w:rsidR="003A09E1" w:rsidRPr="003A09E1" w:rsidTr="00EF53D1">
        <w:trPr>
          <w:cantSplit/>
          <w:trHeight w:val="851"/>
        </w:trPr>
        <w:tc>
          <w:tcPr>
            <w:tcW w:w="567" w:type="dxa"/>
          </w:tcPr>
          <w:p w:rsidR="003A09E1" w:rsidRPr="003A09E1" w:rsidRDefault="00F47CED" w:rsidP="00EA2723">
            <w:pPr>
              <w:ind w:right="-149"/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76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051E4D" w:rsidRDefault="00051E4D" w:rsidP="00051E4D">
            <w:pPr>
              <w:pStyle w:val="Section3Style"/>
              <w:numPr>
                <w:ilvl w:val="0"/>
                <w:numId w:val="0"/>
              </w:numPr>
              <w:spacing w:after="120"/>
              <w:ind w:left="720" w:hanging="720"/>
              <w:contextualSpacing w:val="0"/>
            </w:pPr>
            <w:r>
              <w:t>Dom is comparing prices on packs of his dog Sampson’s favourite dried pet food.</w:t>
            </w:r>
          </w:p>
          <w:p w:rsidR="00051E4D" w:rsidRDefault="00051E4D" w:rsidP="00F301B1">
            <w:pPr>
              <w:pStyle w:val="Section3Style"/>
              <w:numPr>
                <w:ilvl w:val="0"/>
                <w:numId w:val="35"/>
              </w:numPr>
              <w:spacing w:after="120"/>
              <w:contextualSpacing w:val="0"/>
            </w:pPr>
            <w:r>
              <w:t xml:space="preserve">The 1.5 kg pack </w:t>
            </w:r>
            <w:r w:rsidR="00F301B1">
              <w:t xml:space="preserve">normally </w:t>
            </w:r>
            <w:r w:rsidR="005565DB">
              <w:t>costs $2.85</w:t>
            </w:r>
            <w:r>
              <w:t>.</w:t>
            </w:r>
          </w:p>
          <w:p w:rsidR="00051E4D" w:rsidRDefault="00051E4D" w:rsidP="00F301B1">
            <w:pPr>
              <w:pStyle w:val="Section3Style"/>
              <w:numPr>
                <w:ilvl w:val="0"/>
                <w:numId w:val="35"/>
              </w:numPr>
              <w:spacing w:after="120"/>
              <w:contextualSpacing w:val="0"/>
            </w:pPr>
            <w:r>
              <w:t xml:space="preserve">The 4 kg pack </w:t>
            </w:r>
            <w:r w:rsidR="00F301B1">
              <w:t xml:space="preserve">normally </w:t>
            </w:r>
            <w:r>
              <w:t>costs $6.20.</w:t>
            </w:r>
          </w:p>
          <w:p w:rsidR="00051E4D" w:rsidRDefault="00051E4D" w:rsidP="00F301B1">
            <w:pPr>
              <w:pStyle w:val="Section3Style"/>
              <w:numPr>
                <w:ilvl w:val="0"/>
                <w:numId w:val="35"/>
              </w:numPr>
              <w:spacing w:after="120"/>
              <w:contextualSpacing w:val="0"/>
            </w:pPr>
            <w:r>
              <w:t xml:space="preserve">The 6 kg pack </w:t>
            </w:r>
            <w:r w:rsidR="00F301B1">
              <w:t xml:space="preserve">normally </w:t>
            </w:r>
            <w:r>
              <w:t xml:space="preserve">costs $8.50. </w:t>
            </w:r>
          </w:p>
          <w:p w:rsidR="00F301B1" w:rsidRPr="00D73A65" w:rsidRDefault="00051E4D" w:rsidP="005565DB">
            <w:pPr>
              <w:pStyle w:val="Section3Style"/>
              <w:numPr>
                <w:ilvl w:val="0"/>
                <w:numId w:val="0"/>
              </w:numPr>
              <w:spacing w:after="120"/>
              <w:ind w:left="720" w:hanging="720"/>
              <w:contextualSpacing w:val="0"/>
            </w:pPr>
            <w:r>
              <w:t xml:space="preserve">At the time he is comparing, the </w:t>
            </w:r>
            <w:r w:rsidR="005565DB">
              <w:t>1.5 kg pack is on sale at a 2</w:t>
            </w:r>
            <w:r>
              <w:t>0% discount.</w:t>
            </w:r>
          </w:p>
        </w:tc>
        <w:tc>
          <w:tcPr>
            <w:tcW w:w="1166" w:type="dxa"/>
          </w:tcPr>
          <w:p w:rsidR="003A09E1" w:rsidRPr="003A09E1" w:rsidRDefault="003A09E1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3A09E1" w:rsidRPr="003A09E1" w:rsidTr="00EF53D1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34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5565DB" w:rsidRDefault="005565DB" w:rsidP="005565DB">
            <w:pPr>
              <w:pStyle w:val="Section3Style"/>
            </w:pPr>
            <w:r>
              <w:t xml:space="preserve">  What is the cost of the 1.5 pack after the discount?</w:t>
            </w:r>
          </w:p>
          <w:p w:rsidR="005565DB" w:rsidRDefault="005565DB" w:rsidP="005565DB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 xml:space="preserve"> </w:t>
            </w:r>
          </w:p>
          <w:p w:rsidR="005565DB" w:rsidRDefault="005565DB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5565DB" w:rsidRDefault="005565DB" w:rsidP="00145959">
            <w:pPr>
              <w:pStyle w:val="LongerQuestions"/>
            </w:pPr>
          </w:p>
          <w:p w:rsidR="005565DB" w:rsidRPr="00D73A65" w:rsidRDefault="005565DB" w:rsidP="005565DB">
            <w:pPr>
              <w:pStyle w:val="Section3Style"/>
              <w:numPr>
                <w:ilvl w:val="0"/>
                <w:numId w:val="0"/>
              </w:numPr>
              <w:ind w:left="720" w:hanging="720"/>
              <w:contextualSpacing w:val="0"/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3A09E1" w:rsidRPr="003A09E1" w:rsidRDefault="005565DB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3A09E1" w:rsidRPr="003A09E1" w:rsidTr="00EF53D1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F301B1" w:rsidRDefault="00F301B1" w:rsidP="00F301B1">
            <w:pPr>
              <w:pStyle w:val="Section3Style"/>
            </w:pPr>
            <w:r>
              <w:t xml:space="preserve"> Which pack offers the best value for money at the time he is comparing?</w:t>
            </w:r>
          </w:p>
          <w:p w:rsidR="005565DB" w:rsidRDefault="005565DB" w:rsidP="005565DB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(Justify your answer with mathematical calculations.)</w:t>
            </w:r>
          </w:p>
          <w:p w:rsidR="00F301B1" w:rsidRDefault="00F301B1" w:rsidP="00145959">
            <w:pPr>
              <w:pStyle w:val="LongerQuestions"/>
            </w:pPr>
          </w:p>
          <w:p w:rsidR="00F301B1" w:rsidRDefault="00F301B1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F301B1" w:rsidRDefault="00F301B1" w:rsidP="00145959">
            <w:pPr>
              <w:pStyle w:val="LongerQuestions"/>
            </w:pPr>
          </w:p>
          <w:p w:rsidR="00F301B1" w:rsidRDefault="00F301B1" w:rsidP="00F301B1">
            <w:pPr>
              <w:pStyle w:val="Section3Style"/>
              <w:numPr>
                <w:ilvl w:val="0"/>
                <w:numId w:val="0"/>
              </w:numPr>
              <w:ind w:left="720" w:hanging="720"/>
              <w:contextualSpacing w:val="0"/>
            </w:pPr>
            <w:r>
              <w:t>……………………………………………………………………………..………………..</w:t>
            </w:r>
          </w:p>
          <w:p w:rsidR="00F301B1" w:rsidRDefault="00F301B1" w:rsidP="00F301B1">
            <w:pPr>
              <w:pStyle w:val="Section3Style"/>
              <w:numPr>
                <w:ilvl w:val="0"/>
                <w:numId w:val="0"/>
              </w:numPr>
              <w:ind w:left="720" w:hanging="720"/>
              <w:contextualSpacing w:val="0"/>
            </w:pPr>
          </w:p>
          <w:p w:rsidR="00F301B1" w:rsidRDefault="00F301B1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F301B1" w:rsidRDefault="00F301B1" w:rsidP="00145959">
            <w:pPr>
              <w:pStyle w:val="LongerQuestions"/>
            </w:pPr>
          </w:p>
          <w:p w:rsidR="00F301B1" w:rsidRPr="00D73A65" w:rsidRDefault="00F301B1" w:rsidP="00F301B1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3A09E1" w:rsidRPr="003A09E1" w:rsidRDefault="005565DB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</w:tbl>
    <w:p w:rsidR="00CF361C" w:rsidRDefault="00CF361C">
      <w:r>
        <w:br w:type="page"/>
      </w:r>
    </w:p>
    <w:p w:rsidR="00CF361C" w:rsidRDefault="00CF361C"/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F47CED" w:rsidP="00EA2723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77</w:t>
            </w:r>
            <w:r w:rsidR="00EA2723">
              <w:rPr>
                <w:rFonts w:ascii="Times New Roman" w:eastAsia="Calibri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Pr="00440B65" w:rsidRDefault="00AE6EC9" w:rsidP="00CF361C">
            <w:pPr>
              <w:pStyle w:val="Section3Style"/>
              <w:numPr>
                <w:ilvl w:val="0"/>
                <w:numId w:val="0"/>
              </w:numPr>
              <w:spacing w:before="60"/>
              <w:rPr>
                <w:position w:val="-6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183" type="#_x0000_t75" style="position:absolute;margin-left:164.8pt;margin-top:22.15pt;width:270.15pt;height:136.6pt;z-index:252027904;mso-position-horizontal-relative:text;mso-position-vertical-relative:text">
                  <v:imagedata r:id="rId283" o:title=""/>
                </v:shape>
                <o:OLEObject Type="Embed" ProgID="FXDraw.Graphic" ShapeID="_x0000_s1183" DrawAspect="Content" ObjectID="_1494060420" r:id="rId284"/>
              </w:object>
            </w:r>
            <w:r w:rsidR="00440B65">
              <w:t xml:space="preserve"> </w:t>
            </w:r>
            <w:r w:rsidR="00440B65" w:rsidRPr="00440B65">
              <w:rPr>
                <w:color w:val="FF0000"/>
                <w:position w:val="-64"/>
              </w:rPr>
              <w:object w:dxaOrig="3822" w:dyaOrig="818">
                <v:shape id="_x0000_i1112" type="#_x0000_t75" style="width:191.6pt;height:41.3pt" o:ole="">
                  <v:imagedata r:id="rId285" o:title=""/>
                </v:shape>
                <o:OLEObject Type="Embed" ProgID="FXEquation.Equation" ShapeID="_x0000_i1112" DrawAspect="Content" ObjectID="_1494060377" r:id="rId286"/>
              </w:object>
            </w:r>
            <w:r w:rsidR="00440B65" w:rsidRPr="00440B65">
              <w:rPr>
                <w:position w:val="-64"/>
              </w:rPr>
              <w:t xml:space="preserve"> </w:t>
            </w:r>
          </w:p>
          <w:p w:rsidR="00FD2F04" w:rsidRDefault="00FD2F04" w:rsidP="00FD2F04">
            <w:pPr>
              <w:pStyle w:val="Section3Style"/>
              <w:numPr>
                <w:ilvl w:val="0"/>
                <w:numId w:val="0"/>
              </w:numPr>
            </w:pPr>
          </w:p>
          <w:p w:rsidR="00FD2F04" w:rsidRDefault="00FD2F04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</w:pPr>
          </w:p>
          <w:p w:rsidR="00FD2F04" w:rsidRPr="00D73A65" w:rsidRDefault="00FD2F04" w:rsidP="00FD2F04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A417C8" w:rsidRPr="003A09E1" w:rsidRDefault="00A417C8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A417C8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440B65" w:rsidRDefault="00FD2F04" w:rsidP="00FD2F04">
            <w:pPr>
              <w:pStyle w:val="Section3Style"/>
              <w:numPr>
                <w:ilvl w:val="0"/>
                <w:numId w:val="0"/>
              </w:numPr>
              <w:ind w:left="510"/>
            </w:pPr>
            <w:r>
              <w:t xml:space="preserve">(a)    </w:t>
            </w:r>
            <w:r w:rsidR="00440B65">
              <w:t xml:space="preserve">Explain why  </w:t>
            </w:r>
            <w:r w:rsidR="00440B65" w:rsidRPr="00440B65">
              <w:rPr>
                <w:color w:val="FF0000"/>
                <w:position w:val="-2"/>
              </w:rPr>
              <w:object w:dxaOrig="1594" w:dyaOrig="194">
                <v:shape id="_x0000_i1113" type="#_x0000_t75" style="width:79.5pt;height:10pt" o:ole="">
                  <v:imagedata r:id="rId287" o:title=""/>
                </v:shape>
                <o:OLEObject Type="Embed" ProgID="FXEquation.Equation" ShapeID="_x0000_i1113" DrawAspect="Content" ObjectID="_1494060378" r:id="rId288"/>
              </w:object>
            </w:r>
            <w:r w:rsidR="00440B65">
              <w:t xml:space="preserve"> </w:t>
            </w: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  <w:ind w:left="510"/>
            </w:pPr>
          </w:p>
          <w:p w:rsidR="00440B65" w:rsidRDefault="00440B65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40B65" w:rsidRDefault="00440B65" w:rsidP="00145959">
            <w:pPr>
              <w:pStyle w:val="LongerQuestions"/>
            </w:pPr>
          </w:p>
          <w:p w:rsidR="00440B65" w:rsidRPr="00D73A65" w:rsidRDefault="00440B65" w:rsidP="00440B65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A417C8" w:rsidRPr="003A09E1" w:rsidRDefault="00CF2674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A417C8" w:rsidRPr="003A09E1" w:rsidTr="00EF53D1">
        <w:trPr>
          <w:cantSplit/>
          <w:trHeight w:val="851"/>
        </w:trPr>
        <w:tc>
          <w:tcPr>
            <w:tcW w:w="567" w:type="dxa"/>
          </w:tcPr>
          <w:p w:rsidR="00A417C8" w:rsidRPr="003A09E1" w:rsidRDefault="00A417C8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7" w:type="dxa"/>
          </w:tcPr>
          <w:p w:rsidR="00A417C8" w:rsidRDefault="00FD2F04" w:rsidP="00FD2F04">
            <w:pPr>
              <w:pStyle w:val="Section3Style"/>
              <w:numPr>
                <w:ilvl w:val="0"/>
                <w:numId w:val="0"/>
              </w:numPr>
              <w:ind w:left="510"/>
            </w:pPr>
            <w:r>
              <w:t>(b)</w:t>
            </w:r>
            <w:r w:rsidR="00440B65">
              <w:t xml:space="preserve">    Find the size of  </w:t>
            </w:r>
            <w:r w:rsidR="00440B65" w:rsidRPr="00440B65">
              <w:rPr>
                <w:color w:val="FF0000"/>
                <w:position w:val="-6"/>
              </w:rPr>
              <w:object w:dxaOrig="2193" w:dyaOrig="238">
                <v:shape id="_x0000_i1114" type="#_x0000_t75" style="width:109.55pt;height:11.9pt" o:ole="">
                  <v:imagedata r:id="rId289" o:title=""/>
                </v:shape>
                <o:OLEObject Type="Embed" ProgID="FXEquation.Equation" ShapeID="_x0000_i1114" DrawAspect="Content" ObjectID="_1494060379" r:id="rId290"/>
              </w:object>
            </w:r>
            <w:r w:rsidR="00440B65">
              <w:t xml:space="preserve"> </w:t>
            </w:r>
          </w:p>
          <w:p w:rsidR="00440B65" w:rsidRDefault="00440B65" w:rsidP="00FD2F04">
            <w:pPr>
              <w:pStyle w:val="Section3Style"/>
              <w:numPr>
                <w:ilvl w:val="0"/>
                <w:numId w:val="0"/>
              </w:numPr>
              <w:ind w:left="510"/>
            </w:pPr>
          </w:p>
          <w:p w:rsidR="00440B65" w:rsidRDefault="00440B65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440B65" w:rsidRDefault="00440B65" w:rsidP="00145959">
            <w:pPr>
              <w:pStyle w:val="LongerQuestions"/>
            </w:pPr>
          </w:p>
          <w:p w:rsidR="00440B65" w:rsidRPr="00D73A65" w:rsidRDefault="00440B65" w:rsidP="00440B65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A417C8" w:rsidRPr="003A09E1" w:rsidRDefault="00CF2674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A417C8" w:rsidRPr="00A417C8" w:rsidTr="00EF53D1">
        <w:trPr>
          <w:cantSplit/>
          <w:trHeight w:val="851"/>
        </w:trPr>
        <w:tc>
          <w:tcPr>
            <w:tcW w:w="567" w:type="dxa"/>
          </w:tcPr>
          <w:p w:rsidR="00A417C8" w:rsidRPr="00A417C8" w:rsidRDefault="00F47CED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</w:t>
            </w:r>
            <w:r w:rsidR="00A417C8"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A417C8" w:rsidRDefault="00263B8E" w:rsidP="00263B8E">
            <w:pPr>
              <w:pStyle w:val="Section3Style"/>
              <w:numPr>
                <w:ilvl w:val="0"/>
                <w:numId w:val="0"/>
              </w:numPr>
            </w:pPr>
            <w:r>
              <w:t>A storage shed has a cross section which is a semi-circle with diameter 10 m.</w:t>
            </w:r>
          </w:p>
          <w:p w:rsidR="00263B8E" w:rsidRDefault="00AE6EC9" w:rsidP="00263B8E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255" type="#_x0000_t75" style="position:absolute;margin-left:118.95pt;margin-top:3.95pt;width:313.2pt;height:144.85pt;z-index:252041216">
                  <v:imagedata r:id="rId291" o:title=""/>
                </v:shape>
                <o:OLEObject Type="Embed" ProgID="FXDraw.Graphic" ShapeID="_x0000_s1255" DrawAspect="Content" ObjectID="_1494060421" r:id="rId292"/>
              </w:object>
            </w:r>
            <w:r w:rsidR="00263B8E">
              <w:t>The shed is 25 m long.</w:t>
            </w: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63B8E" w:rsidRDefault="00263B8E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63B8E" w:rsidRDefault="00263B8E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63B8E" w:rsidRPr="00D73A65" w:rsidRDefault="00263B8E" w:rsidP="00820451">
            <w:pPr>
              <w:pStyle w:val="Section3Style"/>
              <w:numPr>
                <w:ilvl w:val="0"/>
                <w:numId w:val="0"/>
              </w:numPr>
              <w:ind w:left="720"/>
            </w:pPr>
          </w:p>
        </w:tc>
        <w:tc>
          <w:tcPr>
            <w:tcW w:w="1166" w:type="dxa"/>
          </w:tcPr>
          <w:p w:rsidR="00A417C8" w:rsidRPr="00A417C8" w:rsidRDefault="00A417C8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820451" w:rsidRPr="00A417C8" w:rsidTr="00EF53D1">
        <w:trPr>
          <w:cantSplit/>
          <w:trHeight w:val="851"/>
        </w:trPr>
        <w:tc>
          <w:tcPr>
            <w:tcW w:w="567" w:type="dxa"/>
          </w:tcPr>
          <w:p w:rsidR="00820451" w:rsidRPr="00A417C8" w:rsidRDefault="00820451" w:rsidP="0082045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 xml:space="preserve">(a)   </w:t>
            </w:r>
            <w:r w:rsidR="00263B8E">
              <w:t>What is the volume of the interior of the shed</w:t>
            </w:r>
            <w:r>
              <w:t>?</w:t>
            </w:r>
          </w:p>
          <w:p w:rsidR="00820451" w:rsidRDefault="00820451" w:rsidP="00820451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 xml:space="preserve"> </w:t>
            </w:r>
          </w:p>
          <w:p w:rsidR="00820451" w:rsidRDefault="00820451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820451" w:rsidRDefault="00820451" w:rsidP="00145959">
            <w:pPr>
              <w:pStyle w:val="LongerQuestions"/>
            </w:pPr>
          </w:p>
          <w:p w:rsidR="00820451" w:rsidRPr="00D73A65" w:rsidRDefault="00820451" w:rsidP="00820451">
            <w:pPr>
              <w:pStyle w:val="Section3Style"/>
              <w:numPr>
                <w:ilvl w:val="0"/>
                <w:numId w:val="0"/>
              </w:numPr>
              <w:ind w:left="720" w:hanging="720"/>
              <w:contextualSpacing w:val="0"/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820451" w:rsidRPr="00A417C8" w:rsidRDefault="00263B8E" w:rsidP="0082045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263B8E" w:rsidRPr="00A417C8" w:rsidTr="00EF53D1">
        <w:trPr>
          <w:cantSplit/>
          <w:trHeight w:val="851"/>
        </w:trPr>
        <w:tc>
          <w:tcPr>
            <w:tcW w:w="567" w:type="dxa"/>
          </w:tcPr>
          <w:p w:rsidR="00263B8E" w:rsidRPr="00A417C8" w:rsidRDefault="00263B8E" w:rsidP="00263B8E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263B8E" w:rsidRDefault="00263B8E" w:rsidP="00263B8E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(b)   The exterior walls and roof of the shed are to be painted with a paint that has a coverage of 12 m</w:t>
            </w:r>
            <w:r w:rsidRPr="00263B8E">
              <w:rPr>
                <w:vertAlign w:val="superscript"/>
              </w:rPr>
              <w:t>2</w:t>
            </w:r>
            <w:r>
              <w:t xml:space="preserve"> per litre. The paint is to be bought in 4 litre tins.</w:t>
            </w:r>
          </w:p>
          <w:p w:rsidR="00263B8E" w:rsidRDefault="007C3247" w:rsidP="00263B8E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What is the area to be painted and h</w:t>
            </w:r>
            <w:r w:rsidR="00263B8E">
              <w:t>ow many tins of paint are needed?</w:t>
            </w:r>
          </w:p>
          <w:p w:rsidR="00263B8E" w:rsidRDefault="00263B8E" w:rsidP="00263B8E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 xml:space="preserve"> </w:t>
            </w:r>
          </w:p>
          <w:p w:rsidR="00263B8E" w:rsidRDefault="00263B8E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263B8E" w:rsidRDefault="00263B8E" w:rsidP="00145959">
            <w:pPr>
              <w:pStyle w:val="LongerQuestions"/>
            </w:pPr>
          </w:p>
          <w:p w:rsidR="00263B8E" w:rsidRPr="00D73A65" w:rsidRDefault="00263B8E" w:rsidP="00263B8E">
            <w:pPr>
              <w:pStyle w:val="Section3Style"/>
              <w:numPr>
                <w:ilvl w:val="0"/>
                <w:numId w:val="0"/>
              </w:numPr>
              <w:ind w:left="720" w:hanging="720"/>
              <w:contextualSpacing w:val="0"/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263B8E" w:rsidRPr="00A417C8" w:rsidRDefault="007C3247" w:rsidP="00263B8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820451" w:rsidRPr="00A417C8" w:rsidTr="00EF53D1">
        <w:trPr>
          <w:cantSplit/>
          <w:trHeight w:val="851"/>
        </w:trPr>
        <w:tc>
          <w:tcPr>
            <w:tcW w:w="567" w:type="dxa"/>
          </w:tcPr>
          <w:p w:rsidR="00820451" w:rsidRPr="00A417C8" w:rsidRDefault="00820451" w:rsidP="00820451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5569B6" w:rsidRDefault="007C3247" w:rsidP="00ED49CF">
            <w:pPr>
              <w:pStyle w:val="Section3Style"/>
              <w:numPr>
                <w:ilvl w:val="0"/>
                <w:numId w:val="0"/>
              </w:numPr>
            </w:pPr>
            <w:r>
              <w:t>A lifeguard</w:t>
            </w:r>
            <w:r w:rsidR="00D05657">
              <w:t>’</w:t>
            </w:r>
            <w:r>
              <w:t>s</w:t>
            </w:r>
            <w:r w:rsidR="00ED49CF">
              <w:t xml:space="preserve"> observation tower, AB, is 16 m high and stands on a section of a beach which is 4 m above sea level. The base of the tower, B, is 34 m back along the beach from the edge of the water, C. </w:t>
            </w:r>
          </w:p>
          <w:p w:rsidR="005569B6" w:rsidRDefault="00AE6EC9" w:rsidP="004E5B25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rPr>
                <w:noProof/>
                <w:lang w:eastAsia="en-AU"/>
              </w:rPr>
              <w:object w:dxaOrig="1440" w:dyaOrig="1440">
                <v:shape id="_x0000_s1259" type="#_x0000_t75" style="position:absolute;left:0;text-align:left;margin-left:2pt;margin-top:5.5pt;width:498.65pt;height:140.15pt;z-index:252045312">
                  <v:imagedata r:id="rId293" o:title=""/>
                </v:shape>
                <o:OLEObject Type="Embed" ProgID="FXDraw.Graphic" ShapeID="_x0000_s1259" DrawAspect="Content" ObjectID="_1494060422" r:id="rId294"/>
              </w:object>
            </w:r>
          </w:p>
          <w:p w:rsidR="00ED49CF" w:rsidRDefault="00ED49CF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5569B6" w:rsidRDefault="005569B6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820451" w:rsidRDefault="00820451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C7239D" w:rsidRPr="00D73A65" w:rsidRDefault="00C7239D" w:rsidP="004E5B25">
            <w:pPr>
              <w:pStyle w:val="Section3Style"/>
              <w:numPr>
                <w:ilvl w:val="0"/>
                <w:numId w:val="0"/>
              </w:numPr>
              <w:ind w:left="720"/>
            </w:pPr>
          </w:p>
        </w:tc>
        <w:tc>
          <w:tcPr>
            <w:tcW w:w="1166" w:type="dxa"/>
          </w:tcPr>
          <w:p w:rsidR="00820451" w:rsidRPr="00A417C8" w:rsidRDefault="00820451" w:rsidP="0082045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820451" w:rsidRPr="00A417C8" w:rsidTr="00EF53D1">
        <w:trPr>
          <w:cantSplit/>
          <w:trHeight w:val="851"/>
        </w:trPr>
        <w:tc>
          <w:tcPr>
            <w:tcW w:w="567" w:type="dxa"/>
          </w:tcPr>
          <w:p w:rsidR="00820451" w:rsidRPr="00A417C8" w:rsidRDefault="00820451" w:rsidP="00820451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FD1BB9" w:rsidRDefault="00C7239D" w:rsidP="00C7239D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(a)</w:t>
            </w:r>
            <w:r w:rsidR="00E17E7F">
              <w:t xml:space="preserve">     W</w:t>
            </w:r>
            <w:r w:rsidR="00ED49CF">
              <w:t>hat an</w:t>
            </w:r>
            <w:r w:rsidR="00E17E7F">
              <w:t>gle</w:t>
            </w:r>
            <w:r w:rsidR="00FD1BB9">
              <w:t xml:space="preserve"> (to the nearest degree)</w:t>
            </w:r>
            <w:r w:rsidR="00E17E7F">
              <w:t xml:space="preserve"> does the beach make with the horizontal</w:t>
            </w:r>
            <w:r w:rsidR="00FD1BB9">
              <w:t>?</w:t>
            </w:r>
          </w:p>
          <w:p w:rsidR="00820451" w:rsidRDefault="00FD1BB9" w:rsidP="00C7239D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 xml:space="preserve">         </w:t>
            </w:r>
            <w:r w:rsidR="00ED49CF">
              <w:t xml:space="preserve"> (</w:t>
            </w:r>
            <w:r>
              <w:t>T</w:t>
            </w:r>
            <w:r w:rsidR="00ED49CF">
              <w:t xml:space="preserve">he angle is marked </w:t>
            </w:r>
            <w:r w:rsidR="00ED49CF" w:rsidRPr="00ED49CF">
              <w:rPr>
                <w:i/>
              </w:rPr>
              <w:t>x</w:t>
            </w:r>
            <w:r w:rsidR="00ED49CF" w:rsidRPr="00ED49CF">
              <w:rPr>
                <w:vertAlign w:val="superscript"/>
              </w:rPr>
              <w:t>o</w:t>
            </w:r>
            <w:r w:rsidR="00ED49CF">
              <w:t>)</w:t>
            </w:r>
          </w:p>
          <w:p w:rsidR="00ED49CF" w:rsidRDefault="00ED49CF" w:rsidP="00ED49C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ED49CF" w:rsidRDefault="00ED49C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ED49CF" w:rsidRDefault="00ED49CF" w:rsidP="00145959">
            <w:pPr>
              <w:pStyle w:val="LongerQuestions"/>
            </w:pPr>
          </w:p>
          <w:p w:rsidR="00ED49CF" w:rsidRPr="00D73A65" w:rsidRDefault="00ED49CF" w:rsidP="00ED49C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820451" w:rsidRPr="00A417C8" w:rsidRDefault="00ED49CF" w:rsidP="00820451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C7239D" w:rsidRPr="00A417C8" w:rsidTr="00EF53D1">
        <w:trPr>
          <w:cantSplit/>
          <w:trHeight w:val="851"/>
        </w:trPr>
        <w:tc>
          <w:tcPr>
            <w:tcW w:w="567" w:type="dxa"/>
          </w:tcPr>
          <w:p w:rsidR="00C7239D" w:rsidRPr="00A417C8" w:rsidRDefault="00C7239D" w:rsidP="00C7239D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ED49CF" w:rsidRDefault="00C7239D" w:rsidP="00ED49CF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(b)</w:t>
            </w:r>
            <w:r w:rsidR="00ED49CF">
              <w:t xml:space="preserve">     What is the horizontal distance EC?</w:t>
            </w:r>
          </w:p>
          <w:p w:rsidR="00ED49CF" w:rsidRDefault="00ED49CF" w:rsidP="00ED49C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ED49CF" w:rsidRDefault="00ED49C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ED49CF" w:rsidRDefault="00ED49CF" w:rsidP="00145959">
            <w:pPr>
              <w:pStyle w:val="LongerQuestions"/>
            </w:pPr>
          </w:p>
          <w:p w:rsidR="00ED49CF" w:rsidRPr="00D73A65" w:rsidRDefault="00ED49CF" w:rsidP="00ED49C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C7239D" w:rsidRPr="00A417C8" w:rsidRDefault="00ED49CF" w:rsidP="00C7239D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C7239D" w:rsidRPr="00A417C8" w:rsidTr="00EF53D1">
        <w:trPr>
          <w:cantSplit/>
          <w:trHeight w:val="851"/>
        </w:trPr>
        <w:tc>
          <w:tcPr>
            <w:tcW w:w="567" w:type="dxa"/>
          </w:tcPr>
          <w:p w:rsidR="00C7239D" w:rsidRPr="00A417C8" w:rsidRDefault="00C7239D" w:rsidP="00C7239D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ED49CF" w:rsidRDefault="00C7239D" w:rsidP="00ED49CF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>(c)</w:t>
            </w:r>
            <w:r w:rsidR="00ED49CF">
              <w:t xml:space="preserve">     The angle of depression from the top of the tower, to a swimmer out to sea is 10</w:t>
            </w:r>
            <w:r w:rsidR="00ED49CF" w:rsidRPr="00ED49CF">
              <w:rPr>
                <w:vertAlign w:val="superscript"/>
              </w:rPr>
              <w:t>o</w:t>
            </w:r>
            <w:r w:rsidR="00ED49CF">
              <w:t>.</w:t>
            </w:r>
          </w:p>
          <w:p w:rsidR="00C7239D" w:rsidRDefault="00ED49CF" w:rsidP="00ED49CF">
            <w:pPr>
              <w:pStyle w:val="Section3Style"/>
              <w:numPr>
                <w:ilvl w:val="0"/>
                <w:numId w:val="0"/>
              </w:numPr>
              <w:ind w:left="360"/>
            </w:pPr>
            <w:r>
              <w:t xml:space="preserve">   </w:t>
            </w:r>
            <w:bookmarkStart w:id="0" w:name="_GoBack"/>
            <w:bookmarkEnd w:id="0"/>
            <w:r>
              <w:t xml:space="preserve">       How far is the swimmer from the shore?</w:t>
            </w:r>
          </w:p>
          <w:p w:rsidR="00ED49CF" w:rsidRDefault="00ED49CF" w:rsidP="00ED49C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ED49CF" w:rsidRDefault="00ED49C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ED49CF" w:rsidRDefault="00ED49CF" w:rsidP="00145959">
            <w:pPr>
              <w:pStyle w:val="LongerQuestions"/>
            </w:pPr>
          </w:p>
          <w:p w:rsidR="00ED49CF" w:rsidRDefault="00ED49C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ED49CF" w:rsidRDefault="00ED49CF" w:rsidP="00145959">
            <w:pPr>
              <w:pStyle w:val="LongerQuestions"/>
            </w:pPr>
          </w:p>
          <w:p w:rsidR="00ED49CF" w:rsidRDefault="00ED49CF" w:rsidP="00ED49C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  <w:p w:rsidR="00E17E7F" w:rsidRDefault="00E17E7F" w:rsidP="00E17E7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E17E7F" w:rsidRDefault="00E17E7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</w:tc>
        <w:tc>
          <w:tcPr>
            <w:tcW w:w="1166" w:type="dxa"/>
          </w:tcPr>
          <w:p w:rsidR="00C7239D" w:rsidRPr="00A417C8" w:rsidRDefault="00ED49CF" w:rsidP="00C7239D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</w:tbl>
    <w:p w:rsidR="006F5EEF" w:rsidRDefault="006F5EEF">
      <w:r>
        <w:br w:type="page"/>
      </w:r>
    </w:p>
    <w:p w:rsidR="006F5EEF" w:rsidRDefault="006F5EEF"/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820451" w:rsidRPr="00A417C8" w:rsidTr="00EF53D1">
        <w:trPr>
          <w:cantSplit/>
          <w:trHeight w:val="851"/>
        </w:trPr>
        <w:tc>
          <w:tcPr>
            <w:tcW w:w="567" w:type="dxa"/>
          </w:tcPr>
          <w:p w:rsidR="00820451" w:rsidRPr="00A417C8" w:rsidRDefault="00820451" w:rsidP="00820451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145959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A</w:t>
            </w:r>
            <w:r w:rsidR="00145959">
              <w:t xml:space="preserve">aron has a collection of 120 movies. </w:t>
            </w:r>
          </w:p>
          <w:p w:rsidR="00820451" w:rsidRPr="00D73A65" w:rsidRDefault="00145959" w:rsidP="0076688F">
            <w:pPr>
              <w:pStyle w:val="Section3Style"/>
              <w:numPr>
                <w:ilvl w:val="0"/>
                <w:numId w:val="0"/>
              </w:numPr>
            </w:pPr>
            <w:r>
              <w:t>There are 35 horror movies, 15 comedies, 40 thrillers and the rest are romances.</w:t>
            </w:r>
          </w:p>
        </w:tc>
        <w:tc>
          <w:tcPr>
            <w:tcW w:w="1166" w:type="dxa"/>
          </w:tcPr>
          <w:p w:rsidR="00820451" w:rsidRPr="00A417C8" w:rsidRDefault="00820451" w:rsidP="0082045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820451" w:rsidRPr="00A417C8" w:rsidTr="00EF53D1">
        <w:trPr>
          <w:cantSplit/>
          <w:trHeight w:val="851"/>
        </w:trPr>
        <w:tc>
          <w:tcPr>
            <w:tcW w:w="567" w:type="dxa"/>
          </w:tcPr>
          <w:p w:rsidR="00820451" w:rsidRPr="00A417C8" w:rsidRDefault="00820451" w:rsidP="0082045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820451" w:rsidRDefault="0076688F" w:rsidP="00145959">
            <w:pPr>
              <w:pStyle w:val="Section3Style"/>
              <w:numPr>
                <w:ilvl w:val="0"/>
                <w:numId w:val="0"/>
              </w:numPr>
              <w:ind w:left="907" w:hanging="510"/>
            </w:pPr>
            <w:r>
              <w:t>(a)</w:t>
            </w:r>
            <w:r w:rsidR="00145959">
              <w:t xml:space="preserve">    If one movie is chosen at random from the collection, what is the probability that it is a comedy or a romance?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820451" w:rsidRPr="00A417C8" w:rsidRDefault="00560497" w:rsidP="0082045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145959" w:rsidRPr="00A417C8" w:rsidTr="00EF53D1">
        <w:trPr>
          <w:cantSplit/>
          <w:trHeight w:val="851"/>
        </w:trPr>
        <w:tc>
          <w:tcPr>
            <w:tcW w:w="567" w:type="dxa"/>
          </w:tcPr>
          <w:p w:rsidR="00145959" w:rsidRPr="00A417C8" w:rsidRDefault="00145959" w:rsidP="00145959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145959" w:rsidRDefault="00145959" w:rsidP="00145959">
            <w:pPr>
              <w:pStyle w:val="Section3Style"/>
              <w:numPr>
                <w:ilvl w:val="0"/>
                <w:numId w:val="0"/>
              </w:numPr>
              <w:ind w:left="907" w:hanging="510"/>
            </w:pPr>
            <w:r>
              <w:t xml:space="preserve">(b)    If one movie is chosen at random from the collection, what is the probability that it is </w:t>
            </w:r>
            <w:r w:rsidR="007778A0">
              <w:t xml:space="preserve">not </w:t>
            </w:r>
            <w:r>
              <w:t xml:space="preserve">a </w:t>
            </w:r>
            <w:r w:rsidR="007778A0">
              <w:t>thriller</w:t>
            </w:r>
            <w:r>
              <w:t>?</w:t>
            </w:r>
          </w:p>
          <w:p w:rsidR="00145959" w:rsidRDefault="00145959" w:rsidP="00145959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145959" w:rsidRDefault="00145959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145959" w:rsidRDefault="00145959" w:rsidP="00145959">
            <w:pPr>
              <w:pStyle w:val="LongerQuestions"/>
            </w:pPr>
          </w:p>
          <w:p w:rsidR="00145959" w:rsidRPr="00D73A65" w:rsidRDefault="00145959" w:rsidP="00145959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145959" w:rsidRPr="00A417C8" w:rsidRDefault="00560497" w:rsidP="001459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81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FA1EE8" w:rsidRDefault="00294CD1" w:rsidP="0076688F">
            <w:pPr>
              <w:pStyle w:val="Section3Style"/>
              <w:numPr>
                <w:ilvl w:val="0"/>
                <w:numId w:val="0"/>
              </w:numPr>
            </w:pPr>
            <w:r>
              <w:t xml:space="preserve">The frequency distribution table gives the </w:t>
            </w:r>
            <w:r w:rsidR="00FA1EE8">
              <w:t>number of calls on a home phone on a random selection of days.</w:t>
            </w:r>
          </w:p>
          <w:p w:rsidR="0076688F" w:rsidRDefault="00FA1EE8" w:rsidP="0076688F">
            <w:pPr>
              <w:pStyle w:val="Section3Style"/>
              <w:numPr>
                <w:ilvl w:val="0"/>
                <w:numId w:val="0"/>
              </w:numPr>
            </w:pPr>
            <w: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850"/>
              <w:gridCol w:w="1304"/>
              <w:gridCol w:w="1304"/>
              <w:gridCol w:w="1504"/>
              <w:gridCol w:w="1263"/>
            </w:tblGrid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FA1EE8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Number of Calls</w:t>
                  </w:r>
                </w:p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(</w:t>
                  </w:r>
                  <w:r w:rsidRPr="00294CD1">
                    <w:rPr>
                      <w:i/>
                    </w:rPr>
                    <w:t>x</w:t>
                  </w:r>
                  <w:r>
                    <w:t>)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Frequency</w:t>
                  </w:r>
                </w:p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(</w:t>
                  </w:r>
                  <w:r w:rsidRPr="00294CD1">
                    <w:rPr>
                      <w:i/>
                    </w:rPr>
                    <w:t>f</w:t>
                  </w:r>
                  <w:r>
                    <w:t>)</w:t>
                  </w:r>
                </w:p>
              </w:tc>
              <w:tc>
                <w:tcPr>
                  <w:tcW w:w="1504" w:type="dxa"/>
                  <w:vAlign w:val="center"/>
                </w:tcPr>
                <w:p w:rsidR="00294CD1" w:rsidRPr="00294CD1" w:rsidRDefault="00FA1EE8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i/>
                    </w:rPr>
                  </w:pPr>
                  <w:r w:rsidRPr="00294CD1">
                    <w:rPr>
                      <w:i/>
                    </w:rPr>
                    <w:t>F</w:t>
                  </w:r>
                  <w:r w:rsidR="00294CD1" w:rsidRPr="00294CD1">
                    <w:rPr>
                      <w:i/>
                    </w:rPr>
                    <w:t>x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Cumulative Frequency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 xml:space="preserve"> 3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15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 xml:space="preserve"> 7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42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10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11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77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21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15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120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36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9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16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144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52</w:t>
                  </w:r>
                </w:p>
              </w:tc>
            </w:tr>
            <w:tr w:rsidR="00294CD1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</w:tcBorders>
                </w:tcPr>
                <w:p w:rsidR="00294CD1" w:rsidRDefault="00294CD1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10</w:t>
                  </w:r>
                </w:p>
              </w:tc>
              <w:tc>
                <w:tcPr>
                  <w:tcW w:w="13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</w:t>
                  </w:r>
                </w:p>
              </w:tc>
              <w:tc>
                <w:tcPr>
                  <w:tcW w:w="1504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120</w:t>
                  </w:r>
                </w:p>
              </w:tc>
              <w:tc>
                <w:tcPr>
                  <w:tcW w:w="1263" w:type="dxa"/>
                </w:tcPr>
                <w:p w:rsidR="00294CD1" w:rsidRDefault="00294CD1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64</w:t>
                  </w:r>
                </w:p>
              </w:tc>
            </w:tr>
            <w:tr w:rsidR="00FA1EE8" w:rsidTr="00FA1EE8"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A1EE8" w:rsidRDefault="00FA1EE8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A1EE8" w:rsidRDefault="00FA1EE8" w:rsidP="0076688F">
                  <w:pPr>
                    <w:pStyle w:val="Section3Style"/>
                    <w:numPr>
                      <w:ilvl w:val="0"/>
                      <w:numId w:val="0"/>
                    </w:numPr>
                  </w:pPr>
                </w:p>
              </w:tc>
              <w:tc>
                <w:tcPr>
                  <w:tcW w:w="1304" w:type="dxa"/>
                  <w:tcBorders>
                    <w:left w:val="nil"/>
                    <w:bottom w:val="nil"/>
                    <w:right w:val="nil"/>
                  </w:tcBorders>
                </w:tcPr>
                <w:p w:rsidR="00FA1EE8" w:rsidRDefault="00FA1EE8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130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FA1EE8" w:rsidRPr="00FA1EE8" w:rsidRDefault="00FA1EE8" w:rsidP="00FA1EE8">
                  <w:pPr>
                    <w:pStyle w:val="Section3Style"/>
                    <w:numPr>
                      <w:ilvl w:val="0"/>
                      <w:numId w:val="0"/>
                    </w:numPr>
                    <w:rPr>
                      <w:position w:val="-6"/>
                    </w:rPr>
                  </w:pPr>
                  <w:r w:rsidRPr="00FA1EE8">
                    <w:rPr>
                      <w:color w:val="FF0000"/>
                      <w:position w:val="-6"/>
                    </w:rPr>
                    <w:object w:dxaOrig="498" w:dyaOrig="238">
                      <v:shape id="_x0000_i1115" type="#_x0000_t75" style="width:25.05pt;height:11.9pt" o:ole="">
                        <v:imagedata r:id="rId295" o:title=""/>
                      </v:shape>
                      <o:OLEObject Type="Embed" ProgID="FXEquation.Equation" ShapeID="_x0000_i1115" DrawAspect="Content" ObjectID="_1494060380" r:id="rId296"/>
                    </w:object>
                  </w:r>
                  <w:r w:rsidRPr="00FA1EE8">
                    <w:rPr>
                      <w:position w:val="-6"/>
                    </w:rPr>
                    <w:t xml:space="preserve"> </w:t>
                  </w:r>
                </w:p>
              </w:tc>
              <w:tc>
                <w:tcPr>
                  <w:tcW w:w="150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FA1EE8" w:rsidRPr="00FA1EE8" w:rsidRDefault="00FA1EE8" w:rsidP="00FA1EE8">
                  <w:pPr>
                    <w:pStyle w:val="Section3Style"/>
                    <w:numPr>
                      <w:ilvl w:val="0"/>
                      <w:numId w:val="0"/>
                    </w:numPr>
                    <w:rPr>
                      <w:position w:val="-6"/>
                    </w:rPr>
                  </w:pPr>
                  <w:r w:rsidRPr="00FA1EE8">
                    <w:rPr>
                      <w:color w:val="FF0000"/>
                      <w:position w:val="-6"/>
                    </w:rPr>
                    <w:object w:dxaOrig="738" w:dyaOrig="238">
                      <v:shape id="_x0000_i1116" type="#_x0000_t75" style="width:36.95pt;height:11.9pt" o:ole="">
                        <v:imagedata r:id="rId297" o:title=""/>
                      </v:shape>
                      <o:OLEObject Type="Embed" ProgID="FXEquation.Equation" ShapeID="_x0000_i1116" DrawAspect="Content" ObjectID="_1494060381" r:id="rId298"/>
                    </w:object>
                  </w:r>
                </w:p>
              </w:tc>
              <w:tc>
                <w:tcPr>
                  <w:tcW w:w="1263" w:type="dxa"/>
                  <w:tcBorders>
                    <w:left w:val="nil"/>
                    <w:bottom w:val="nil"/>
                    <w:right w:val="nil"/>
                  </w:tcBorders>
                </w:tcPr>
                <w:p w:rsidR="00FA1EE8" w:rsidRDefault="00FA1EE8" w:rsidP="00294CD1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</w:tbl>
          <w:p w:rsidR="00294CD1" w:rsidRPr="00D73A65" w:rsidRDefault="00294CD1" w:rsidP="0076688F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76688F" w:rsidRPr="00A417C8" w:rsidRDefault="0076688F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(a)</w:t>
            </w:r>
            <w:r w:rsidR="00FA1EE8">
              <w:t xml:space="preserve">          What is the mean number of calls?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76688F" w:rsidRPr="00A417C8" w:rsidRDefault="00FA1EE8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(b)</w:t>
            </w:r>
            <w:r w:rsidR="00FA1EE8">
              <w:t xml:space="preserve">       What is the median number of calls?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FA1EE8">
            <w:pPr>
              <w:pStyle w:val="LongerQuestions"/>
            </w:pPr>
            <w:r>
              <w:t>…………………</w:t>
            </w:r>
            <w:r w:rsidR="00FA1EE8">
              <w:t>………………………………………………….………………………..</w:t>
            </w:r>
          </w:p>
        </w:tc>
        <w:tc>
          <w:tcPr>
            <w:tcW w:w="1166" w:type="dxa"/>
          </w:tcPr>
          <w:p w:rsidR="0076688F" w:rsidRPr="00A417C8" w:rsidRDefault="00FA1EE8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FA1EE8" w:rsidRPr="00A417C8" w:rsidTr="00EF53D1">
        <w:trPr>
          <w:cantSplit/>
          <w:trHeight w:val="851"/>
        </w:trPr>
        <w:tc>
          <w:tcPr>
            <w:tcW w:w="567" w:type="dxa"/>
          </w:tcPr>
          <w:p w:rsidR="00FA1EE8" w:rsidRPr="00A417C8" w:rsidRDefault="00FA1EE8" w:rsidP="00FA1EE8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FA1EE8" w:rsidRDefault="00FA1EE8" w:rsidP="00FA1EE8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(c)       Describe the shape of the distribution.</w:t>
            </w:r>
          </w:p>
          <w:p w:rsidR="00FA1EE8" w:rsidRDefault="00FA1EE8" w:rsidP="00FA1EE8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FA1EE8" w:rsidRDefault="00FA1EE8" w:rsidP="00FA1EE8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FA1EE8" w:rsidRDefault="00FA1EE8" w:rsidP="00FA1EE8">
            <w:pPr>
              <w:pStyle w:val="LongerQuestions"/>
            </w:pPr>
          </w:p>
          <w:p w:rsidR="00FA1EE8" w:rsidRPr="00D73A65" w:rsidRDefault="00FA1EE8" w:rsidP="00FA1EE8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</w:tc>
        <w:tc>
          <w:tcPr>
            <w:tcW w:w="1166" w:type="dxa"/>
          </w:tcPr>
          <w:p w:rsidR="00FA1EE8" w:rsidRPr="00A417C8" w:rsidRDefault="00FA1EE8" w:rsidP="00FA1EE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</w:tbl>
    <w:p w:rsidR="006F5EEF" w:rsidRDefault="006F5EEF">
      <w:r>
        <w:br w:type="page"/>
      </w:r>
    </w:p>
    <w:p w:rsidR="006F5EEF" w:rsidRDefault="006F5EEF"/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76688F" w:rsidRPr="00A417C8" w:rsidTr="003B39B9">
        <w:trPr>
          <w:cantSplit/>
          <w:trHeight w:val="383"/>
        </w:trPr>
        <w:tc>
          <w:tcPr>
            <w:tcW w:w="567" w:type="dxa"/>
          </w:tcPr>
          <w:p w:rsidR="0076688F" w:rsidRPr="00A417C8" w:rsidRDefault="0076688F" w:rsidP="0076688F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82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7" w:type="dxa"/>
          </w:tcPr>
          <w:p w:rsidR="0076688F" w:rsidRPr="00D73A65" w:rsidRDefault="003B39B9" w:rsidP="0076688F">
            <w:pPr>
              <w:pStyle w:val="Section3Style"/>
              <w:numPr>
                <w:ilvl w:val="0"/>
                <w:numId w:val="0"/>
              </w:numPr>
            </w:pPr>
            <w:r>
              <w:t>Fully factorise the following expressions.</w:t>
            </w:r>
          </w:p>
        </w:tc>
        <w:tc>
          <w:tcPr>
            <w:tcW w:w="1166" w:type="dxa"/>
          </w:tcPr>
          <w:p w:rsidR="0076688F" w:rsidRPr="00A417C8" w:rsidRDefault="0076688F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(a)</w:t>
            </w:r>
            <w:r w:rsidR="003B39B9">
              <w:t xml:space="preserve">        </w:t>
            </w:r>
            <w:r w:rsidR="003B39B9" w:rsidRPr="003B39B9">
              <w:rPr>
                <w:color w:val="FF0000"/>
                <w:position w:val="-2"/>
              </w:rPr>
              <w:object w:dxaOrig="948" w:dyaOrig="294">
                <v:shape id="_x0000_i1117" type="#_x0000_t75" style="width:47.6pt;height:14.4pt" o:ole="">
                  <v:imagedata r:id="rId299" o:title=""/>
                </v:shape>
                <o:OLEObject Type="Embed" ProgID="FXEquation.Equation" ShapeID="_x0000_i1117" DrawAspect="Content" ObjectID="_1494060382" r:id="rId300"/>
              </w:object>
            </w:r>
            <w:r w:rsidR="003B39B9">
              <w:t xml:space="preserve"> 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76688F" w:rsidRPr="00A417C8" w:rsidRDefault="003B39B9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(b)</w:t>
            </w:r>
            <w:r w:rsidR="003B39B9">
              <w:t xml:space="preserve">        </w:t>
            </w:r>
            <w:r w:rsidR="007778A0" w:rsidRPr="007778A0">
              <w:rPr>
                <w:color w:val="FF0000"/>
                <w:position w:val="-2"/>
              </w:rPr>
              <w:object w:dxaOrig="1608" w:dyaOrig="294">
                <v:shape id="_x0000_i1118" type="#_x0000_t75" style="width:80.15pt;height:14.4pt" o:ole="">
                  <v:imagedata r:id="rId301" o:title=""/>
                </v:shape>
                <o:OLEObject Type="Embed" ProgID="FXEquation.Equation" ShapeID="_x0000_i1118" DrawAspect="Content" ObjectID="_1494060383" r:id="rId302"/>
              </w:object>
            </w:r>
            <w:r w:rsidR="003B39B9">
              <w:t xml:space="preserve"> 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3B39B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</w:tc>
        <w:tc>
          <w:tcPr>
            <w:tcW w:w="1166" w:type="dxa"/>
          </w:tcPr>
          <w:p w:rsidR="0076688F" w:rsidRPr="00A417C8" w:rsidRDefault="003B39B9" w:rsidP="0076688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76688F" w:rsidRPr="00A417C8" w:rsidTr="003B39B9">
        <w:trPr>
          <w:cantSplit/>
          <w:trHeight w:val="523"/>
        </w:trPr>
        <w:tc>
          <w:tcPr>
            <w:tcW w:w="567" w:type="dxa"/>
          </w:tcPr>
          <w:p w:rsidR="0076688F" w:rsidRPr="00A417C8" w:rsidRDefault="0076688F" w:rsidP="0076688F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83.</w:t>
            </w:r>
          </w:p>
        </w:tc>
        <w:tc>
          <w:tcPr>
            <w:tcW w:w="9007" w:type="dxa"/>
          </w:tcPr>
          <w:p w:rsidR="0076688F" w:rsidRDefault="003B39B9" w:rsidP="0076688F">
            <w:pPr>
              <w:pStyle w:val="Section3Style"/>
              <w:numPr>
                <w:ilvl w:val="0"/>
                <w:numId w:val="0"/>
              </w:numPr>
            </w:pPr>
            <w:r>
              <w:t>Solve the following equation, showing all relevant working.</w:t>
            </w:r>
          </w:p>
          <w:p w:rsidR="003B39B9" w:rsidRDefault="003B39B9" w:rsidP="0076688F">
            <w:pPr>
              <w:pStyle w:val="Section3Style"/>
              <w:numPr>
                <w:ilvl w:val="0"/>
                <w:numId w:val="0"/>
              </w:numPr>
            </w:pPr>
          </w:p>
          <w:p w:rsidR="003B39B9" w:rsidRDefault="003B39B9" w:rsidP="0076688F">
            <w:pPr>
              <w:pStyle w:val="Section3Style"/>
              <w:numPr>
                <w:ilvl w:val="0"/>
                <w:numId w:val="0"/>
              </w:numPr>
              <w:rPr>
                <w:position w:val="-6"/>
              </w:rPr>
            </w:pPr>
            <w:r>
              <w:t xml:space="preserve">       </w:t>
            </w:r>
            <w:r w:rsidRPr="003B39B9">
              <w:rPr>
                <w:color w:val="FF0000"/>
                <w:position w:val="-6"/>
              </w:rPr>
              <w:object w:dxaOrig="2014" w:dyaOrig="238">
                <v:shape id="_x0000_i1119" type="#_x0000_t75" style="width:100.8pt;height:11.9pt" o:ole="">
                  <v:imagedata r:id="rId303" o:title=""/>
                </v:shape>
                <o:OLEObject Type="Embed" ProgID="FXEquation.Equation" ShapeID="_x0000_i1119" DrawAspect="Content" ObjectID="_1494060384" r:id="rId304"/>
              </w:object>
            </w:r>
            <w:r w:rsidRPr="003B39B9">
              <w:rPr>
                <w:position w:val="-6"/>
              </w:rPr>
              <w:t xml:space="preserve"> </w:t>
            </w:r>
          </w:p>
          <w:p w:rsidR="007778A0" w:rsidRDefault="007778A0" w:rsidP="0076688F">
            <w:pPr>
              <w:pStyle w:val="Section3Style"/>
              <w:numPr>
                <w:ilvl w:val="0"/>
                <w:numId w:val="0"/>
              </w:numPr>
              <w:rPr>
                <w:position w:val="-6"/>
              </w:rPr>
            </w:pPr>
          </w:p>
          <w:p w:rsidR="003B39B9" w:rsidRDefault="003B39B9" w:rsidP="003B39B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3B39B9" w:rsidRDefault="003B39B9" w:rsidP="003B39B9">
            <w:pPr>
              <w:pStyle w:val="LongerQuestions"/>
            </w:pPr>
          </w:p>
          <w:p w:rsidR="003B39B9" w:rsidRDefault="003B39B9" w:rsidP="003B39B9">
            <w:pPr>
              <w:pStyle w:val="LongerQuestions"/>
            </w:pPr>
            <w:r>
              <w:t>……………………………………………………………………………..………………..</w:t>
            </w:r>
          </w:p>
          <w:p w:rsidR="003B39B9" w:rsidRDefault="003B39B9" w:rsidP="003B39B9">
            <w:pPr>
              <w:pStyle w:val="LongerQuestions"/>
            </w:pPr>
          </w:p>
          <w:p w:rsidR="003B39B9" w:rsidRDefault="003B39B9" w:rsidP="003B39B9">
            <w:pPr>
              <w:pStyle w:val="LongerQuestions"/>
            </w:pPr>
            <w:r>
              <w:t>……………………………………………………………………………..………………..</w:t>
            </w:r>
          </w:p>
          <w:p w:rsidR="003B39B9" w:rsidRDefault="003B39B9" w:rsidP="003B39B9">
            <w:pPr>
              <w:pStyle w:val="LongerQuestions"/>
            </w:pPr>
          </w:p>
          <w:p w:rsidR="003B39B9" w:rsidRDefault="003B39B9" w:rsidP="003B39B9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  <w:p w:rsidR="003B39B9" w:rsidRDefault="003B39B9" w:rsidP="003B39B9">
            <w:pPr>
              <w:pStyle w:val="Section3Style"/>
              <w:numPr>
                <w:ilvl w:val="0"/>
                <w:numId w:val="0"/>
              </w:numPr>
            </w:pPr>
          </w:p>
          <w:p w:rsidR="003B39B9" w:rsidRPr="0062618F" w:rsidRDefault="003B39B9" w:rsidP="0062618F">
            <w:pPr>
              <w:pStyle w:val="LongerQuestions"/>
            </w:pPr>
            <w:r>
              <w:t>…………………</w:t>
            </w:r>
            <w:r w:rsidR="0062618F">
              <w:t>………………………………………………….………………………..</w:t>
            </w:r>
          </w:p>
        </w:tc>
        <w:tc>
          <w:tcPr>
            <w:tcW w:w="1166" w:type="dxa"/>
          </w:tcPr>
          <w:p w:rsidR="0076688F" w:rsidRPr="00A417C8" w:rsidRDefault="0062618F" w:rsidP="0076688F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84.</w:t>
            </w:r>
          </w:p>
        </w:tc>
        <w:tc>
          <w:tcPr>
            <w:tcW w:w="9007" w:type="dxa"/>
          </w:tcPr>
          <w:p w:rsidR="0076688F" w:rsidRDefault="00562495" w:rsidP="0076688F">
            <w:pPr>
              <w:pStyle w:val="Section3Style"/>
              <w:numPr>
                <w:ilvl w:val="0"/>
                <w:numId w:val="0"/>
              </w:numPr>
            </w:pPr>
            <w:r>
              <w:t xml:space="preserve">A number plane is shown with the points </w:t>
            </w:r>
            <w:r w:rsidRPr="00D03003">
              <w:rPr>
                <w:i/>
              </w:rPr>
              <w:t>A</w:t>
            </w:r>
            <w:r w:rsidR="00D03003">
              <w:t xml:space="preserve"> </w:t>
            </w:r>
            <w:r>
              <w:t xml:space="preserve">(6, 7) and </w:t>
            </w:r>
            <w:r w:rsidR="00D03003">
              <w:t xml:space="preserve">C </w:t>
            </w:r>
            <w:r>
              <w:t xml:space="preserve">(–3, –5) marked. </w:t>
            </w:r>
          </w:p>
          <w:p w:rsidR="00562495" w:rsidRDefault="00AE6EC9" w:rsidP="0076688F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363" type="#_x0000_t75" style="position:absolute;margin-left:15.05pt;margin-top:5.95pt;width:407.1pt;height:320.6pt;z-index:252046336;mso-position-horizontal-relative:text;mso-position-vertical-relative:text">
                  <v:imagedata r:id="rId305" o:title=""/>
                </v:shape>
                <o:OLEObject Type="Embed" ProgID="FXDraw.Graphic" ShapeID="_x0000_s1363" DrawAspect="Content" ObjectID="_1494060423" r:id="rId306"/>
              </w:object>
            </w: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562495" w:rsidRDefault="00562495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  <w:p w:rsidR="00D03003" w:rsidRPr="00D73A65" w:rsidRDefault="00D03003" w:rsidP="0076688F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76688F" w:rsidRPr="00A417C8" w:rsidRDefault="0076688F" w:rsidP="0076688F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(a)</w:t>
            </w:r>
            <w:r w:rsidR="00D03003">
              <w:t xml:space="preserve">      Mark the points </w:t>
            </w:r>
            <w:r w:rsidR="00D03003">
              <w:rPr>
                <w:i/>
              </w:rPr>
              <w:t>B</w:t>
            </w:r>
            <w:r w:rsidR="00D03003">
              <w:t xml:space="preserve"> (–3, 7) and </w:t>
            </w:r>
            <w:r w:rsidR="00D03003">
              <w:rPr>
                <w:i/>
              </w:rPr>
              <w:t>D</w:t>
            </w:r>
            <w:r w:rsidR="00D03003">
              <w:t xml:space="preserve"> (8, –5) on the number plane.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76688F" w:rsidRPr="00A417C8" w:rsidRDefault="00D03003" w:rsidP="0076688F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76688F" w:rsidRPr="00A417C8" w:rsidTr="00EF53D1">
        <w:trPr>
          <w:cantSplit/>
          <w:trHeight w:val="851"/>
        </w:trPr>
        <w:tc>
          <w:tcPr>
            <w:tcW w:w="567" w:type="dxa"/>
          </w:tcPr>
          <w:p w:rsidR="0076688F" w:rsidRPr="00A417C8" w:rsidRDefault="0076688F" w:rsidP="0076688F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>(b)</w:t>
            </w:r>
            <w:r w:rsidR="00D03003">
              <w:t xml:space="preserve">     Join the quadrilateral </w:t>
            </w:r>
            <w:r w:rsidR="00D03003" w:rsidRPr="00D03003">
              <w:rPr>
                <w:i/>
              </w:rPr>
              <w:t>ABCD</w:t>
            </w:r>
            <w:r w:rsidR="00D03003">
              <w:t xml:space="preserve"> and find its area. </w:t>
            </w:r>
          </w:p>
          <w:p w:rsidR="0076688F" w:rsidRDefault="0076688F" w:rsidP="0076688F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Default="0076688F" w:rsidP="00145959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76688F" w:rsidRDefault="0076688F" w:rsidP="00145959">
            <w:pPr>
              <w:pStyle w:val="LongerQuestions"/>
            </w:pPr>
          </w:p>
          <w:p w:rsidR="0076688F" w:rsidRPr="00D73A65" w:rsidRDefault="0076688F" w:rsidP="0076688F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76688F" w:rsidRPr="00A417C8" w:rsidRDefault="00D03003" w:rsidP="0076688F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D03003" w:rsidRPr="00A417C8" w:rsidTr="00EF53D1">
        <w:trPr>
          <w:cantSplit/>
          <w:trHeight w:val="851"/>
        </w:trPr>
        <w:tc>
          <w:tcPr>
            <w:tcW w:w="567" w:type="dxa"/>
          </w:tcPr>
          <w:p w:rsidR="00D03003" w:rsidRPr="00A417C8" w:rsidRDefault="00D03003" w:rsidP="00D03003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D03003" w:rsidRDefault="00D03003" w:rsidP="00D03003">
            <w:pPr>
              <w:pStyle w:val="Section3Style"/>
              <w:numPr>
                <w:ilvl w:val="0"/>
                <w:numId w:val="0"/>
              </w:numPr>
              <w:ind w:left="397"/>
            </w:pPr>
            <w:r>
              <w:t xml:space="preserve">(c)     Find the length of the diagonal </w:t>
            </w:r>
            <w:r w:rsidRPr="00D03003">
              <w:rPr>
                <w:i/>
              </w:rPr>
              <w:t>AC</w:t>
            </w:r>
            <w:r>
              <w:t xml:space="preserve">. </w:t>
            </w:r>
          </w:p>
          <w:p w:rsidR="00D03003" w:rsidRDefault="00D03003" w:rsidP="00D03003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D03003" w:rsidRDefault="00D03003" w:rsidP="00D03003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D03003" w:rsidRDefault="00D03003" w:rsidP="00D03003">
            <w:pPr>
              <w:pStyle w:val="LongerQuestions"/>
            </w:pPr>
          </w:p>
          <w:p w:rsidR="00D03003" w:rsidRDefault="00D03003" w:rsidP="00D03003">
            <w:pPr>
              <w:pStyle w:val="LongerQuestions"/>
            </w:pPr>
            <w:r>
              <w:t>…………………………………………………………………….………………………..</w:t>
            </w:r>
          </w:p>
          <w:p w:rsidR="00D03003" w:rsidRDefault="00D03003" w:rsidP="00D03003">
            <w:pPr>
              <w:pStyle w:val="LongerQuestions"/>
            </w:pPr>
          </w:p>
          <w:p w:rsidR="00D03003" w:rsidRPr="00D73A65" w:rsidRDefault="00D03003" w:rsidP="00D03003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……………………………………………………………………………..………………..</w:t>
            </w:r>
          </w:p>
        </w:tc>
        <w:tc>
          <w:tcPr>
            <w:tcW w:w="1166" w:type="dxa"/>
          </w:tcPr>
          <w:p w:rsidR="00D03003" w:rsidRPr="00A417C8" w:rsidRDefault="00D03003" w:rsidP="00D03003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D03003" w:rsidRPr="00A417C8" w:rsidTr="00EF53D1">
        <w:trPr>
          <w:cantSplit/>
          <w:trHeight w:val="851"/>
        </w:trPr>
        <w:tc>
          <w:tcPr>
            <w:tcW w:w="567" w:type="dxa"/>
          </w:tcPr>
          <w:p w:rsidR="00D03003" w:rsidRPr="00A417C8" w:rsidRDefault="00D03003" w:rsidP="00D03003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D03003" w:rsidRPr="00D73A65" w:rsidRDefault="00D03003" w:rsidP="00D03003">
            <w:pPr>
              <w:pStyle w:val="Section3Style"/>
              <w:numPr>
                <w:ilvl w:val="0"/>
                <w:numId w:val="0"/>
              </w:numPr>
              <w:ind w:left="720"/>
              <w:jc w:val="center"/>
            </w:pPr>
            <w:r>
              <w:rPr>
                <w:b/>
                <w:sz w:val="28"/>
                <w:szCs w:val="28"/>
              </w:rPr>
              <w:t>End of Examination</w:t>
            </w:r>
          </w:p>
        </w:tc>
        <w:tc>
          <w:tcPr>
            <w:tcW w:w="1166" w:type="dxa"/>
          </w:tcPr>
          <w:p w:rsidR="00D03003" w:rsidRPr="00A417C8" w:rsidRDefault="00D03003" w:rsidP="00D03003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DB5487" w:rsidRPr="003A09E1" w:rsidRDefault="003A09E1" w:rsidP="003A09E1">
      <w:pPr>
        <w:rPr>
          <w:rFonts w:ascii="Times New Roman" w:hAnsi="Times New Roman"/>
        </w:rPr>
        <w:sectPr w:rsidR="00DB5487" w:rsidRPr="003A09E1" w:rsidSect="00C360A7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 w:type="page"/>
      </w:r>
    </w:p>
    <w:p w:rsidR="009D2C92" w:rsidRPr="004E1F9D" w:rsidRDefault="005E182C" w:rsidP="009D2C92">
      <w:pPr>
        <w:tabs>
          <w:tab w:val="left" w:pos="2040"/>
        </w:tabs>
        <w:ind w:left="720"/>
        <w:jc w:val="center"/>
        <w:rPr>
          <w:rFonts w:cstheme="minorHAnsi"/>
          <w:sz w:val="40"/>
          <w:szCs w:val="40"/>
        </w:rPr>
      </w:pPr>
      <w:r w:rsidRPr="004E1F9D">
        <w:rPr>
          <w:rFonts w:cstheme="minorHAnsi"/>
        </w:rPr>
        <w:t xml:space="preserve">             </w:t>
      </w:r>
      <w:r w:rsidRPr="004E1F9D">
        <w:rPr>
          <w:rFonts w:cstheme="minorHAnsi"/>
          <w:sz w:val="40"/>
          <w:szCs w:val="40"/>
        </w:rPr>
        <w:t xml:space="preserve"> </w:t>
      </w:r>
      <w:r w:rsidR="009D2C92" w:rsidRPr="004E1F9D">
        <w:rPr>
          <w:rFonts w:cstheme="minorHAnsi"/>
        </w:rPr>
        <w:t xml:space="preserve">             </w:t>
      </w:r>
      <w:r w:rsidR="009D2C92" w:rsidRPr="004E1F9D">
        <w:rPr>
          <w:rFonts w:cstheme="minorHAnsi"/>
          <w:sz w:val="40"/>
          <w:szCs w:val="40"/>
        </w:rPr>
        <w:t xml:space="preserve"> High School</w:t>
      </w:r>
      <w:r w:rsidR="009D2C92" w:rsidRPr="004E1F9D">
        <w:rPr>
          <w:rFonts w:cstheme="minorHAnsi"/>
          <w:sz w:val="40"/>
          <w:szCs w:val="40"/>
        </w:rPr>
        <w:tab/>
      </w:r>
    </w:p>
    <w:p w:rsidR="009D2C92" w:rsidRPr="004E1F9D" w:rsidRDefault="009F7E71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Half </w:t>
      </w:r>
      <w:r w:rsidR="009D2C92" w:rsidRPr="004E1F9D">
        <w:rPr>
          <w:rFonts w:cstheme="minorHAnsi"/>
          <w:sz w:val="28"/>
        </w:rPr>
        <w:t xml:space="preserve">Yearly Exam </w:t>
      </w:r>
    </w:p>
    <w:p w:rsidR="009D2C92" w:rsidRPr="004E1F9D" w:rsidRDefault="00237AC9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Mathematics </w:t>
      </w:r>
      <w:r w:rsidR="009D2C92" w:rsidRPr="004E1F9D">
        <w:rPr>
          <w:rFonts w:cstheme="minorHAnsi"/>
          <w:sz w:val="28"/>
        </w:rPr>
        <w:t xml:space="preserve">Course </w:t>
      </w:r>
    </w:p>
    <w:p w:rsidR="009D2C92" w:rsidRPr="004E1F9D" w:rsidRDefault="009D2C92" w:rsidP="009D2C92">
      <w:pPr>
        <w:ind w:firstLine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>Multiple Choice Section Answer Sheet</w:t>
      </w:r>
    </w:p>
    <w:p w:rsidR="009D2C92" w:rsidRPr="004E1F9D" w:rsidRDefault="009D2C92" w:rsidP="009D2C92">
      <w:pPr>
        <w:rPr>
          <w:rFonts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jc w:val="center"/>
        <w:rPr>
          <w:rFonts w:cstheme="minorHAnsi"/>
        </w:rPr>
      </w:pPr>
    </w:p>
    <w:p w:rsidR="009D2C92" w:rsidRPr="004E1F9D" w:rsidRDefault="009D2C92" w:rsidP="009D2C92">
      <w:pPr>
        <w:jc w:val="center"/>
        <w:rPr>
          <w:rFonts w:cstheme="minorHAnsi"/>
        </w:rPr>
      </w:pPr>
      <w:r w:rsidRPr="004E1F9D">
        <w:rPr>
          <w:rFonts w:cstheme="minorHAnsi"/>
        </w:rPr>
        <w:t>Completely fill the response oval representing the most correct answer.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6530EF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30AF4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645F75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9FFB01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="00237AC9">
        <w:rPr>
          <w:rFonts w:cstheme="minorHAnsi"/>
        </w:rPr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74D620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C12C7B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0246E1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FCF9F1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 w:rsidR="00237AC9">
        <w:rPr>
          <w:rFonts w:cstheme="minorHAnsi"/>
        </w:rPr>
        <w:t>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1273F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976DC3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B5F217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E926E3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C433B9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150DBC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E9F97D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325E66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32B8D4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5C582D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FA8ECF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9E1BC4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CD401B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FE61D3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6E424B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94AB7A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AD7F7A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5A230D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F0EF6E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24A62E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32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836D1C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8F2FF6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6923C0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DFC37C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33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CA50D7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3B512A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2763F7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2DF375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249EE5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915090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1A582C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E3CD36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D7D668" id="Oval 45" o:spid="_x0000_s1026" style="position:absolute;margin-left:230.85pt;margin-top:1.85pt;width:13.5pt;height: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22B45D" id="Oval 44" o:spid="_x0000_s1026" style="position:absolute;margin-left:182.4pt;margin-top:1.85pt;width:13.5pt;height: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4A07F8" id="Oval 43" o:spid="_x0000_s1026" style="position:absolute;margin-left:133.9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EBE8AA" id="Oval 42" o:spid="_x0000_s1026" style="position:absolute;margin-left:88.35pt;margin-top:1.85pt;width:13.5pt;height: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7B58A" id="Oval 49" o:spid="_x0000_s1026" style="position:absolute;margin-left:230.85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E70DE0" id="Oval 48" o:spid="_x0000_s1026" style="position:absolute;margin-left:182.4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9DA3BB" id="Oval 47" o:spid="_x0000_s1026" style="position:absolute;margin-left:133.9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FCF397" id="Oval 46" o:spid="_x0000_s1026" style="position:absolute;margin-left:88.35pt;margin-top:1.85pt;width:13.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3DB7BE" id="Oval 53" o:spid="_x0000_s1026" style="position:absolute;margin-left:230.85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C7B28B" id="Oval 52" o:spid="_x0000_s1026" style="position:absolute;margin-left:182.4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767AB7" id="Oval 51" o:spid="_x0000_s1026" style="position:absolute;margin-left:133.95pt;margin-top:1.85pt;width:13.5pt;height: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468E9" id="Oval 50" o:spid="_x0000_s1026" style="position:absolute;margin-left:88.35pt;margin-top:1.85pt;width:13.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 w:rsidR="003A09E1">
        <w:rPr>
          <w:rFonts w:cstheme="minorHAnsi"/>
        </w:rPr>
        <w:tab/>
      </w:r>
      <w:r w:rsidR="00237AC9">
        <w:rPr>
          <w:rFonts w:cstheme="minorHAnsi"/>
        </w:rPr>
        <w:t xml:space="preserve"> 38.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B4EB4A" id="Oval 57" o:spid="_x0000_s1026" style="position:absolute;margin-left:230.85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7C92E" id="Oval 56" o:spid="_x0000_s1026" style="position:absolute;margin-left:182.4pt;margin-top:1.85pt;width:13.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2F280E" id="Oval 55" o:spid="_x0000_s1026" style="position:absolute;margin-left:133.95pt;margin-top:1.85pt;width:13.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1A8557" id="Oval 54" o:spid="_x0000_s1026" style="position:absolute;margin-left:88.3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DCF04B" id="Oval 61" o:spid="_x0000_s1026" style="position:absolute;margin-left:230.85pt;margin-top:1.85pt;width:13.5pt;height: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64C328" id="Oval 60" o:spid="_x0000_s1026" style="position:absolute;margin-left:182.4pt;margin-top:1.85pt;width:13.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462139" id="Oval 59" o:spid="_x0000_s1026" style="position:absolute;margin-left:133.95pt;margin-top:1.85pt;width:13.5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468D9E" id="Oval 58" o:spid="_x0000_s1026" style="position:absolute;margin-left:88.3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F55492" id="Oval 65" o:spid="_x0000_s1026" style="position:absolute;margin-left:230.85pt;margin-top:1.85pt;width:13.5pt;height: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D6DB14" id="Oval 64" o:spid="_x0000_s1026" style="position:absolute;margin-left:182.4pt;margin-top:1.85pt;width:13.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026FA4" id="Oval 63" o:spid="_x0000_s1026" style="position:absolute;margin-left:133.95pt;margin-top:1.85pt;width:13.5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1EE4BC" id="Oval 62" o:spid="_x0000_s1026" style="position:absolute;margin-left:88.35pt;margin-top:1.85pt;width:13.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3D56B8" id="Oval 69" o:spid="_x0000_s1026" style="position:absolute;margin-left:230.85pt;margin-top:1.85pt;width:13.5pt;height: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AA77C3" id="Oval 68" o:spid="_x0000_s1026" style="position:absolute;margin-left:182.4pt;margin-top:1.85pt;width:13.5pt;height: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1AC289" id="Oval 67" o:spid="_x0000_s1026" style="position:absolute;margin-left:133.9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29FE17" id="Oval 66" o:spid="_x0000_s1026" style="position:absolute;margin-left:88.35pt;margin-top:1.85pt;width:13.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DB2B26" id="Oval 73" o:spid="_x0000_s1026" style="position:absolute;margin-left:230.85pt;margin-top:1.85pt;width:13.5pt;height: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ABF78C" id="Oval 72" o:spid="_x0000_s1026" style="position:absolute;margin-left:182.4pt;margin-top:1.85pt;width:13.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7DF81D" id="Oval 71" o:spid="_x0000_s1026" style="position:absolute;margin-left:133.95pt;margin-top:1.85pt;width:13.5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2A34F4" id="Oval 70" o:spid="_x0000_s1026" style="position:absolute;margin-left:88.35pt;margin-top:1.85pt;width:13.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44B560" id="Oval 77" o:spid="_x0000_s1026" style="position:absolute;margin-left:230.85pt;margin-top:1.85pt;width:13.5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0B4500" id="Oval 76" o:spid="_x0000_s1026" style="position:absolute;margin-left:182.4pt;margin-top:1.85pt;width:13.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0340E0" id="Oval 75" o:spid="_x0000_s1026" style="position:absolute;margin-left:133.95pt;margin-top:1.85pt;width:13.5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2D4758" id="Oval 74" o:spid="_x0000_s1026" style="position:absolute;margin-left:88.3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237AC9"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01ABC7" id="Oval 81" o:spid="_x0000_s1026" style="position:absolute;margin-left:230.85pt;margin-top:1.85pt;width:13.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852323" id="Oval 80" o:spid="_x0000_s1026" style="position:absolute;margin-left:182.4pt;margin-top:1.85pt;width:13.5pt;height: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DC70B4" id="Oval 79" o:spid="_x0000_s1026" style="position:absolute;margin-left:133.95pt;margin-top:1.85pt;width:13.5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B05C83" id="Oval 78" o:spid="_x0000_s1026" style="position:absolute;margin-left:88.35pt;margin-top:1.85pt;width:13.5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B81F71" id="Oval 85" o:spid="_x0000_s1026" style="position:absolute;margin-left:230.85pt;margin-top:1.85pt;width:13.5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7CF641" id="Oval 84" o:spid="_x0000_s1026" style="position:absolute;margin-left:182.4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1FC81D" id="Oval 83" o:spid="_x0000_s1026" style="position:absolute;margin-left:133.9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8A7422" id="Oval 82" o:spid="_x0000_s1026" style="position:absolute;margin-left:88.35pt;margin-top:1.85pt;width:13.5pt;height: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237AC9">
        <w:rPr>
          <w:rFonts w:cstheme="minorHAnsi"/>
        </w:rPr>
        <w:tab/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82614C" id="Oval 89" o:spid="_x0000_s1026" style="position:absolute;margin-left:230.85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4B1BA" id="Oval 88" o:spid="_x0000_s1026" style="position:absolute;margin-left:182.4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BC3AF1" id="Oval 87" o:spid="_x0000_s1026" style="position:absolute;margin-left:133.95pt;margin-top:1.85pt;width:13.5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040195" id="Oval 86" o:spid="_x0000_s1026" style="position:absolute;margin-left:88.35pt;margin-top:1.85pt;width:13.5pt;height: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CD3E8D" id="Oval 93" o:spid="_x0000_s1026" style="position:absolute;margin-left:230.85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31D146" id="Oval 92" o:spid="_x0000_s1026" style="position:absolute;margin-left:182.4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B92DCB" id="Oval 91" o:spid="_x0000_s1026" style="position:absolute;margin-left:133.95pt;margin-top:1.85pt;width:13.5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9808D1" id="Oval 90" o:spid="_x0000_s1026" style="position:absolute;margin-left:88.3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237AC9"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7C6BC" id="Oval 97" o:spid="_x0000_s1026" style="position:absolute;margin-left:230.85pt;margin-top:1.85pt;width:13.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B3938E" id="Oval 96" o:spid="_x0000_s1026" style="position:absolute;margin-left:182.4pt;margin-top:1.85pt;width:13.5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AD4306" id="Oval 95" o:spid="_x0000_s1026" style="position:absolute;margin-left:133.95pt;margin-top:1.85pt;width:13.5pt;height: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3A649D" id="Oval 94" o:spid="_x0000_s1026" style="position:absolute;margin-left:88.3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04A9B0" id="Oval 101" o:spid="_x0000_s1026" style="position:absolute;margin-left:230.85pt;margin-top:1.85pt;width:13.5pt;height: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A0D007" id="Oval 100" o:spid="_x0000_s1026" style="position:absolute;margin-left:182.4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D5843E" id="Oval 99" o:spid="_x0000_s1026" style="position:absolute;margin-left:133.9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F2D3E2" id="Oval 98" o:spid="_x0000_s1026" style="position:absolute;margin-left:88.35pt;margin-top:1.85pt;width:13.5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736F4F"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28F1D4"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148271"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61DA9F"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="00237AC9">
        <w:rPr>
          <w:rFonts w:cstheme="minorHAnsi"/>
        </w:rPr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5496AB"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7743DB"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B22A8E"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6B9BEE"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F4346C"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A12763"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FDD0C5"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0B6A3C"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5D7BF9"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48B566"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F16FD4"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E65B8D"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09B20D"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E821FA"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50EF61"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38AE65"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E3EB94"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C12F7F"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E463F"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0CF457"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615503"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FF7E00"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C319CC"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A216D"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08B850"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B55C9"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D89BB1"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04522A"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834483"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D98BA3"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C8BF39"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A35137"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D56ECE"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922996"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0249CD"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E9FFE8"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D117CA"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DFD58A"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3E204A"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73DFB3"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61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38C4A4"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5FDA45"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EC72DE"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1B0DCF"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62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28919A"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49F4E2"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618933"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7422EA"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63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CC3D91"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63173E"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FF5B6C"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33243C"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237AC9">
        <w:rPr>
          <w:rFonts w:cstheme="minorHAnsi"/>
        </w:rPr>
        <w:tab/>
        <w:t xml:space="preserve"> 64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641892"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4BACD4"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7A944F"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E0F110"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E720F" wp14:editId="0D0A756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B3C960" id="Oval 65" o:spid="_x0000_s1026" style="position:absolute;margin-left:230.85pt;margin-top:1.85pt;width:13.5pt;height: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47B77A" wp14:editId="0B56BE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7B024D" id="Oval 64" o:spid="_x0000_s1026" style="position:absolute;margin-left:182.4pt;margin-top:1.85pt;width:13.5pt;height: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CBA689" wp14:editId="34C0A0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20BF5C" id="Oval 63" o:spid="_x0000_s1026" style="position:absolute;margin-left:133.95pt;margin-top:1.85pt;width:13.5pt;height: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E77ED2" wp14:editId="37F91DE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1DA7CF" id="Oval 62" o:spid="_x0000_s1026" style="position:absolute;margin-left:88.35pt;margin-top:1.85pt;width:13.5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66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FCD1B3" wp14:editId="0005B55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52CEEF" id="Oval 69" o:spid="_x0000_s1026" style="position:absolute;margin-left:230.85pt;margin-top:1.85pt;width:13.5pt;height: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0B9BDB" wp14:editId="366710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9960DE" id="Oval 68" o:spid="_x0000_s1026" style="position:absolute;margin-left:182.4pt;margin-top:1.85pt;width:13.5pt;height: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DFB524" wp14:editId="6334E79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888E6F" id="Oval 67" o:spid="_x0000_s1026" style="position:absolute;margin-left:133.95pt;margin-top:1.85pt;width:13.5pt;height: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A47612" wp14:editId="63528CE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0F4D1B" id="Oval 66" o:spid="_x0000_s1026" style="position:absolute;margin-left:88.35pt;margin-top:1.85pt;width:13.5pt;height: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67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F5014A" wp14:editId="023F5F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47B727" id="Oval 73" o:spid="_x0000_s1026" style="position:absolute;margin-left:230.85pt;margin-top:1.85pt;width:13.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4484F8" wp14:editId="63AE03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28F4AE" id="Oval 72" o:spid="_x0000_s1026" style="position:absolute;margin-left:182.4pt;margin-top:1.85pt;width:13.5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5DC3FAE" wp14:editId="0D83BB3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3B0B52" id="Oval 71" o:spid="_x0000_s1026" style="position:absolute;margin-left:133.95pt;margin-top:1.85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2385A" wp14:editId="7D2882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B3758B" id="Oval 70" o:spid="_x0000_s1026" style="position:absolute;margin-left:88.35pt;margin-top:1.85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237AC9">
        <w:rPr>
          <w:rFonts w:cstheme="minorHAnsi"/>
        </w:rPr>
        <w:tab/>
        <w:t xml:space="preserve"> 68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225B7D" wp14:editId="3F1C83B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CE525F" id="Oval 77" o:spid="_x0000_s1026" style="position:absolute;margin-left:230.85pt;margin-top:1.85pt;width:13.5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750D" wp14:editId="60F53E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DA3FC6" id="Oval 76" o:spid="_x0000_s1026" style="position:absolute;margin-left:182.4pt;margin-top:1.85pt;width:13.5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6E78DA" wp14:editId="181F08C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CD1AE2" id="Oval 75" o:spid="_x0000_s1026" style="position:absolute;margin-left:133.95pt;margin-top:1.85pt;width:13.5pt;height: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A196DB" wp14:editId="47254F7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08A1A1" id="Oval 74" o:spid="_x0000_s1026" style="position:absolute;margin-left:88.35pt;margin-top:1.85pt;width:13.5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69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D663E1A" wp14:editId="56695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BF2F5B" id="Oval 81" o:spid="_x0000_s1026" style="position:absolute;margin-left:230.85pt;margin-top:1.85pt;width:13.5pt;height: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064B7E" wp14:editId="438AD4A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C5706B" id="Oval 80" o:spid="_x0000_s1026" style="position:absolute;margin-left:182.4pt;margin-top:1.85pt;width:13.5pt;height: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0BCC47" wp14:editId="1FA884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A21069" id="Oval 79" o:spid="_x0000_s1026" style="position:absolute;margin-left:133.95pt;margin-top:1.85pt;width:13.5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EF2F1DE" wp14:editId="69358B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D47AC" id="Oval 78" o:spid="_x0000_s1026" style="position:absolute;margin-left:88.35pt;margin-top:1.85pt;width:13.5pt;height: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70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40C2C9" wp14:editId="3D7D83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FE7150" id="Oval 85" o:spid="_x0000_s1026" style="position:absolute;margin-left:230.85pt;margin-top:1.85pt;width:13.5pt;height: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21B746" wp14:editId="0F80BDA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E7BD7D" id="Oval 84" o:spid="_x0000_s1026" style="position:absolute;margin-left:182.4pt;margin-top:1.85pt;width:13.5pt;height: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8F8F64D" wp14:editId="620DD6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E5489B" id="Oval 83" o:spid="_x0000_s1026" style="position:absolute;margin-left:133.95pt;margin-top:1.85pt;width:13.5pt;height: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DC1730" wp14:editId="6172618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717D19" id="Oval 82" o:spid="_x0000_s1026" style="position:absolute;margin-left:88.35pt;margin-top:1.85pt;width:13.5pt;height: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237AC9">
        <w:rPr>
          <w:rFonts w:cstheme="minorHAnsi"/>
        </w:rPr>
        <w:tab/>
        <w:t xml:space="preserve"> 71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156B9C" wp14:editId="5CCE36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101B2E" id="Oval 89" o:spid="_x0000_s1026" style="position:absolute;margin-left:230.85pt;margin-top:1.85pt;width:13.5pt;height: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0DF636" wp14:editId="28AB5F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F274A2" id="Oval 88" o:spid="_x0000_s1026" style="position:absolute;margin-left:182.4pt;margin-top:1.85pt;width:13.5pt;height: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17851A1" wp14:editId="0FE0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6D742" id="Oval 87" o:spid="_x0000_s1026" style="position:absolute;margin-left:133.95pt;margin-top:1.85pt;width:13.5pt;height: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86EC13" wp14:editId="661B71D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A6CF5F" id="Oval 86" o:spid="_x0000_s1026" style="position:absolute;margin-left:88.35pt;margin-top:1.85pt;width:13.5pt;height: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 w:rsidR="00237AC9">
        <w:rPr>
          <w:rFonts w:cstheme="minorHAnsi"/>
        </w:rPr>
        <w:tab/>
        <w:t xml:space="preserve"> 72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EA1B65" wp14:editId="4129BB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58EC09" id="Oval 93" o:spid="_x0000_s1026" style="position:absolute;margin-left:230.85pt;margin-top:1.85pt;width:13.5pt;height: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90DAD9F" wp14:editId="1CCAA7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E05786" id="Oval 92" o:spid="_x0000_s1026" style="position:absolute;margin-left:182.4pt;margin-top:1.85pt;width:13.5pt;height: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99BA12" wp14:editId="1583FF2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C8BA44" id="Oval 91" o:spid="_x0000_s1026" style="position:absolute;margin-left:133.95pt;margin-top:1.85pt;width:13.5pt;height: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DF96D8" wp14:editId="33AA8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1306BA" id="Oval 90" o:spid="_x0000_s1026" style="position:absolute;margin-left:88.35pt;margin-top:1.85pt;width:13.5pt;height: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237AC9">
        <w:rPr>
          <w:rFonts w:cstheme="minorHAnsi"/>
        </w:rPr>
        <w:tab/>
        <w:t xml:space="preserve"> 73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21F6F1" wp14:editId="220B520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407614" id="Oval 97" o:spid="_x0000_s1026" style="position:absolute;margin-left:230.85pt;margin-top:1.85pt;width:13.5pt;height: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75654D2" wp14:editId="3600CF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BDCD07" id="Oval 96" o:spid="_x0000_s1026" style="position:absolute;margin-left:182.4pt;margin-top:1.85pt;width:13.5pt;height: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1DED6D" wp14:editId="0F2A65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87662F" id="Oval 95" o:spid="_x0000_s1026" style="position:absolute;margin-left:133.95pt;margin-top:1.85pt;width:13.5pt;height: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8DAFCA" wp14:editId="1E9DD81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A0A084" id="Oval 94" o:spid="_x0000_s1026" style="position:absolute;margin-left:88.35pt;margin-top:1.85pt;width:13.5pt;height: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237AC9">
        <w:rPr>
          <w:rFonts w:cstheme="minorHAnsi"/>
        </w:rPr>
        <w:tab/>
        <w:t xml:space="preserve"> 74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76A512" wp14:editId="6AA7736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7B8371" id="Oval 101" o:spid="_x0000_s1026" style="position:absolute;margin-left:230.85pt;margin-top:1.85pt;width:13.5pt;height: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03751D" wp14:editId="60B097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B9BEFC" id="Oval 100" o:spid="_x0000_s1026" style="position:absolute;margin-left:182.4pt;margin-top:1.85pt;width:13.5pt;height: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3CB86" wp14:editId="1993CD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E0ED75" id="Oval 99" o:spid="_x0000_s1026" style="position:absolute;margin-left:133.95pt;margin-top:1.85pt;width:13.5pt;height: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4B813F" wp14:editId="29AA42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C86A7D" id="Oval 98" o:spid="_x0000_s1026" style="position:absolute;margin-left:88.35pt;margin-top:1.85pt;width:13.5pt;height:9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cstheme="minorHAnsi"/>
        </w:rPr>
        <w:tab/>
      </w:r>
      <w:r w:rsidR="00237AC9">
        <w:rPr>
          <w:rFonts w:cstheme="minorHAnsi"/>
        </w:rPr>
        <w:t xml:space="preserve"> 75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CDA" w:rsidRDefault="00702CDA" w:rsidP="00E24335">
      <w:r>
        <w:separator/>
      </w:r>
    </w:p>
  </w:endnote>
  <w:endnote w:type="continuationSeparator" w:id="0">
    <w:p w:rsidR="00702CDA" w:rsidRDefault="00702CDA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altName w:val="Arabic Typesetting"/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AE6EC9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AE6EC9" w:rsidRPr="001F2230" w:rsidRDefault="00AE6EC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E6EC9" w:rsidRPr="001F2230" w:rsidRDefault="00AE6EC9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5E784B" w:rsidRPr="005E784B">
            <w:rPr>
              <w:rFonts w:ascii="Cambria" w:hAnsi="Cambria"/>
              <w:b/>
              <w:noProof/>
            </w:rPr>
            <w:t>25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AE6EC9" w:rsidRPr="001F2230" w:rsidRDefault="00AE6EC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AE6EC9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AE6EC9" w:rsidRPr="001F2230" w:rsidRDefault="00AE6EC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AE6EC9" w:rsidRPr="001F2230" w:rsidRDefault="00AE6EC9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AE6EC9" w:rsidRPr="001F2230" w:rsidRDefault="00AE6EC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AE6EC9" w:rsidRDefault="00AE6E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CDA" w:rsidRDefault="00702CDA" w:rsidP="00E24335">
      <w:r>
        <w:separator/>
      </w:r>
    </w:p>
  </w:footnote>
  <w:footnote w:type="continuationSeparator" w:id="0">
    <w:p w:rsidR="00702CDA" w:rsidRDefault="00702CDA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EC9" w:rsidRPr="00DD3062" w:rsidRDefault="00AE6EC9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r>
      <w:rPr>
        <w:u w:val="single"/>
      </w:rPr>
      <w:t xml:space="preserve"> Mathematics  - Half </w:t>
    </w:r>
    <w:r w:rsidRPr="00DD3062">
      <w:rPr>
        <w:u w:val="single"/>
      </w:rPr>
      <w:t>Yearly Examination</w:t>
    </w:r>
    <w:r>
      <w:rPr>
        <w:u w:val="single"/>
      </w:rPr>
      <w:tab/>
      <w:t xml:space="preserve"> </w:t>
    </w:r>
    <w:r>
      <w:rPr>
        <w:u w:val="single"/>
      </w:rPr>
      <w:tab/>
      <w:t>2015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EC9" w:rsidRPr="000D4274" w:rsidRDefault="00AE6EC9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E0E2003E"/>
    <w:lvl w:ilvl="0" w:tplc="782A7F7A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93EAF"/>
    <w:multiLevelType w:val="hybridMultilevel"/>
    <w:tmpl w:val="EBB2C2C4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9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844FF"/>
    <w:multiLevelType w:val="hybridMultilevel"/>
    <w:tmpl w:val="6B02CB90"/>
    <w:lvl w:ilvl="0" w:tplc="CD72251E">
      <w:start w:val="26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A5434F"/>
    <w:multiLevelType w:val="hybridMultilevel"/>
    <w:tmpl w:val="61DA6788"/>
    <w:lvl w:ilvl="0" w:tplc="1722BF4C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12"/>
  </w:num>
  <w:num w:numId="6">
    <w:abstractNumId w:val="11"/>
  </w:num>
  <w:num w:numId="7">
    <w:abstractNumId w:val="8"/>
  </w:num>
  <w:num w:numId="8">
    <w:abstractNumId w:val="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14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</w:num>
  <w:num w:numId="16">
    <w:abstractNumId w:val="10"/>
  </w:num>
  <w:num w:numId="17">
    <w:abstractNumId w:val="17"/>
  </w:num>
  <w:num w:numId="18">
    <w:abstractNumId w:val="7"/>
  </w:num>
  <w:num w:numId="19">
    <w:abstractNumId w:val="15"/>
  </w:num>
  <w:num w:numId="20">
    <w:abstractNumId w:val="19"/>
  </w:num>
  <w:num w:numId="21">
    <w:abstractNumId w:val="20"/>
    <w:lvlOverride w:ilvl="0">
      <w:startOverride w:val="1"/>
    </w:lvlOverride>
  </w:num>
  <w:num w:numId="22">
    <w:abstractNumId w:val="20"/>
    <w:lvlOverride w:ilvl="0">
      <w:startOverride w:val="1"/>
    </w:lvlOverride>
  </w:num>
  <w:num w:numId="23">
    <w:abstractNumId w:val="20"/>
    <w:lvlOverride w:ilvl="0">
      <w:startOverride w:val="1"/>
    </w:lvlOverride>
  </w:num>
  <w:num w:numId="24">
    <w:abstractNumId w:val="20"/>
    <w:lvlOverride w:ilvl="0">
      <w:startOverride w:val="1"/>
    </w:lvlOverride>
  </w:num>
  <w:num w:numId="25">
    <w:abstractNumId w:val="20"/>
  </w:num>
  <w:num w:numId="26">
    <w:abstractNumId w:val="13"/>
  </w:num>
  <w:num w:numId="27">
    <w:abstractNumId w:val="20"/>
    <w:lvlOverride w:ilvl="0">
      <w:startOverride w:val="1"/>
    </w:lvlOverride>
  </w:num>
  <w:num w:numId="28">
    <w:abstractNumId w:val="20"/>
    <w:lvlOverride w:ilvl="0">
      <w:startOverride w:val="1"/>
    </w:lvlOverride>
  </w:num>
  <w:num w:numId="29">
    <w:abstractNumId w:val="20"/>
    <w:lvlOverride w:ilvl="0">
      <w:startOverride w:val="1"/>
    </w:lvlOverride>
  </w:num>
  <w:num w:numId="30">
    <w:abstractNumId w:val="20"/>
    <w:lvlOverride w:ilvl="0">
      <w:startOverride w:val="1"/>
    </w:lvlOverride>
  </w:num>
  <w:num w:numId="31">
    <w:abstractNumId w:val="20"/>
    <w:lvlOverride w:ilvl="0">
      <w:startOverride w:val="1"/>
    </w:lvlOverride>
  </w:num>
  <w:num w:numId="32">
    <w:abstractNumId w:val="20"/>
    <w:lvlOverride w:ilvl="0">
      <w:startOverride w:val="1"/>
    </w:lvlOverride>
  </w:num>
  <w:num w:numId="33">
    <w:abstractNumId w:val="20"/>
    <w:lvlOverride w:ilvl="0">
      <w:startOverride w:val="1"/>
    </w:lvlOverride>
  </w:num>
  <w:num w:numId="34">
    <w:abstractNumId w:val="3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D47"/>
    <w:rsid w:val="00007AE4"/>
    <w:rsid w:val="00007B50"/>
    <w:rsid w:val="00010603"/>
    <w:rsid w:val="00024551"/>
    <w:rsid w:val="00030733"/>
    <w:rsid w:val="00031826"/>
    <w:rsid w:val="00034138"/>
    <w:rsid w:val="00037BB8"/>
    <w:rsid w:val="00051E4D"/>
    <w:rsid w:val="00054524"/>
    <w:rsid w:val="0006151D"/>
    <w:rsid w:val="00061BFC"/>
    <w:rsid w:val="00066CC3"/>
    <w:rsid w:val="00070ECB"/>
    <w:rsid w:val="000770C2"/>
    <w:rsid w:val="00095FA8"/>
    <w:rsid w:val="000B554E"/>
    <w:rsid w:val="000B5E4B"/>
    <w:rsid w:val="000C7E78"/>
    <w:rsid w:val="000D4274"/>
    <w:rsid w:val="000D51E1"/>
    <w:rsid w:val="000D7762"/>
    <w:rsid w:val="000E0DF6"/>
    <w:rsid w:val="000F02B2"/>
    <w:rsid w:val="000F41E0"/>
    <w:rsid w:val="001408B2"/>
    <w:rsid w:val="00145959"/>
    <w:rsid w:val="001617F0"/>
    <w:rsid w:val="0018418B"/>
    <w:rsid w:val="0019427A"/>
    <w:rsid w:val="001A4E12"/>
    <w:rsid w:val="001A6938"/>
    <w:rsid w:val="001B6692"/>
    <w:rsid w:val="001B7E02"/>
    <w:rsid w:val="001D0056"/>
    <w:rsid w:val="001F2230"/>
    <w:rsid w:val="001F4F43"/>
    <w:rsid w:val="002059E3"/>
    <w:rsid w:val="002105CB"/>
    <w:rsid w:val="00237AC9"/>
    <w:rsid w:val="0024676A"/>
    <w:rsid w:val="0025568D"/>
    <w:rsid w:val="00263B8E"/>
    <w:rsid w:val="00284B9C"/>
    <w:rsid w:val="002942F9"/>
    <w:rsid w:val="00294CD1"/>
    <w:rsid w:val="00296318"/>
    <w:rsid w:val="002A2EA7"/>
    <w:rsid w:val="002A3D0B"/>
    <w:rsid w:val="002F08A0"/>
    <w:rsid w:val="002F1260"/>
    <w:rsid w:val="003070C8"/>
    <w:rsid w:val="003157FF"/>
    <w:rsid w:val="00327C7D"/>
    <w:rsid w:val="00335B15"/>
    <w:rsid w:val="00335ECF"/>
    <w:rsid w:val="00336031"/>
    <w:rsid w:val="00340DFC"/>
    <w:rsid w:val="003424F1"/>
    <w:rsid w:val="00343768"/>
    <w:rsid w:val="0036695E"/>
    <w:rsid w:val="00374824"/>
    <w:rsid w:val="00395C30"/>
    <w:rsid w:val="003A0336"/>
    <w:rsid w:val="003A0590"/>
    <w:rsid w:val="003A09E1"/>
    <w:rsid w:val="003A5079"/>
    <w:rsid w:val="003B39B9"/>
    <w:rsid w:val="003D17EB"/>
    <w:rsid w:val="003F5B14"/>
    <w:rsid w:val="00406F1B"/>
    <w:rsid w:val="004272B9"/>
    <w:rsid w:val="00440B65"/>
    <w:rsid w:val="004548F9"/>
    <w:rsid w:val="004647CC"/>
    <w:rsid w:val="00473D83"/>
    <w:rsid w:val="0047646A"/>
    <w:rsid w:val="004A7FD9"/>
    <w:rsid w:val="004D5DF6"/>
    <w:rsid w:val="004E1905"/>
    <w:rsid w:val="004E1F9D"/>
    <w:rsid w:val="004E4FE7"/>
    <w:rsid w:val="004E5B25"/>
    <w:rsid w:val="004F0055"/>
    <w:rsid w:val="0050446D"/>
    <w:rsid w:val="005125D2"/>
    <w:rsid w:val="00541B24"/>
    <w:rsid w:val="0054459B"/>
    <w:rsid w:val="005565DB"/>
    <w:rsid w:val="005569B6"/>
    <w:rsid w:val="00560497"/>
    <w:rsid w:val="00562495"/>
    <w:rsid w:val="0056773D"/>
    <w:rsid w:val="00585D47"/>
    <w:rsid w:val="00591ABA"/>
    <w:rsid w:val="005A67D2"/>
    <w:rsid w:val="005C31AA"/>
    <w:rsid w:val="005D7584"/>
    <w:rsid w:val="005E028C"/>
    <w:rsid w:val="005E182C"/>
    <w:rsid w:val="005E3D07"/>
    <w:rsid w:val="005E784B"/>
    <w:rsid w:val="00605251"/>
    <w:rsid w:val="00612927"/>
    <w:rsid w:val="00620828"/>
    <w:rsid w:val="0062618F"/>
    <w:rsid w:val="0063114F"/>
    <w:rsid w:val="00640856"/>
    <w:rsid w:val="00644288"/>
    <w:rsid w:val="0066005A"/>
    <w:rsid w:val="00674A0B"/>
    <w:rsid w:val="00674EF9"/>
    <w:rsid w:val="00676A45"/>
    <w:rsid w:val="00685408"/>
    <w:rsid w:val="00693ADF"/>
    <w:rsid w:val="006A135F"/>
    <w:rsid w:val="006C1E46"/>
    <w:rsid w:val="006C5AAA"/>
    <w:rsid w:val="006D4A82"/>
    <w:rsid w:val="006E4528"/>
    <w:rsid w:val="006E4DAC"/>
    <w:rsid w:val="006E7BA7"/>
    <w:rsid w:val="006F5EEF"/>
    <w:rsid w:val="00702CDA"/>
    <w:rsid w:val="00704C1D"/>
    <w:rsid w:val="0070532A"/>
    <w:rsid w:val="007123B8"/>
    <w:rsid w:val="00715B98"/>
    <w:rsid w:val="00721B63"/>
    <w:rsid w:val="007222B1"/>
    <w:rsid w:val="007452A3"/>
    <w:rsid w:val="007479DD"/>
    <w:rsid w:val="00762CBC"/>
    <w:rsid w:val="0076688F"/>
    <w:rsid w:val="007678FC"/>
    <w:rsid w:val="007778A0"/>
    <w:rsid w:val="007814F4"/>
    <w:rsid w:val="00784959"/>
    <w:rsid w:val="007A5EA3"/>
    <w:rsid w:val="007B297D"/>
    <w:rsid w:val="007C1930"/>
    <w:rsid w:val="007C3247"/>
    <w:rsid w:val="007C4BB6"/>
    <w:rsid w:val="007E2850"/>
    <w:rsid w:val="007E34C7"/>
    <w:rsid w:val="007F3353"/>
    <w:rsid w:val="00820451"/>
    <w:rsid w:val="00830B05"/>
    <w:rsid w:val="00854CD2"/>
    <w:rsid w:val="00860ADE"/>
    <w:rsid w:val="00862B10"/>
    <w:rsid w:val="0086434F"/>
    <w:rsid w:val="00870F07"/>
    <w:rsid w:val="008839FB"/>
    <w:rsid w:val="0089006F"/>
    <w:rsid w:val="008B06EB"/>
    <w:rsid w:val="008B071B"/>
    <w:rsid w:val="008C06BE"/>
    <w:rsid w:val="008C6D78"/>
    <w:rsid w:val="008D3E75"/>
    <w:rsid w:val="008E7D72"/>
    <w:rsid w:val="008F5915"/>
    <w:rsid w:val="00912299"/>
    <w:rsid w:val="00915C54"/>
    <w:rsid w:val="0092530F"/>
    <w:rsid w:val="00932B35"/>
    <w:rsid w:val="00955EE8"/>
    <w:rsid w:val="0097299A"/>
    <w:rsid w:val="00995DC9"/>
    <w:rsid w:val="009A3168"/>
    <w:rsid w:val="009A62E2"/>
    <w:rsid w:val="009D2C92"/>
    <w:rsid w:val="009F7E71"/>
    <w:rsid w:val="00A07F8F"/>
    <w:rsid w:val="00A12266"/>
    <w:rsid w:val="00A15E34"/>
    <w:rsid w:val="00A277D4"/>
    <w:rsid w:val="00A3116E"/>
    <w:rsid w:val="00A417C8"/>
    <w:rsid w:val="00A51578"/>
    <w:rsid w:val="00A66A0F"/>
    <w:rsid w:val="00A72114"/>
    <w:rsid w:val="00A73950"/>
    <w:rsid w:val="00AB5AB7"/>
    <w:rsid w:val="00AD0565"/>
    <w:rsid w:val="00AD17F4"/>
    <w:rsid w:val="00AE0B97"/>
    <w:rsid w:val="00AE6EC9"/>
    <w:rsid w:val="00B05196"/>
    <w:rsid w:val="00B12FB5"/>
    <w:rsid w:val="00B15693"/>
    <w:rsid w:val="00B265F3"/>
    <w:rsid w:val="00B26E3B"/>
    <w:rsid w:val="00B27019"/>
    <w:rsid w:val="00B478E2"/>
    <w:rsid w:val="00B56A89"/>
    <w:rsid w:val="00B67412"/>
    <w:rsid w:val="00B70928"/>
    <w:rsid w:val="00B76433"/>
    <w:rsid w:val="00B96A96"/>
    <w:rsid w:val="00BC45AC"/>
    <w:rsid w:val="00BC7F25"/>
    <w:rsid w:val="00BD6FF3"/>
    <w:rsid w:val="00BF2032"/>
    <w:rsid w:val="00BF20AC"/>
    <w:rsid w:val="00BF3332"/>
    <w:rsid w:val="00C204B9"/>
    <w:rsid w:val="00C25037"/>
    <w:rsid w:val="00C25FD6"/>
    <w:rsid w:val="00C360A7"/>
    <w:rsid w:val="00C40E8C"/>
    <w:rsid w:val="00C45C4C"/>
    <w:rsid w:val="00C67F16"/>
    <w:rsid w:val="00C7239D"/>
    <w:rsid w:val="00C81A83"/>
    <w:rsid w:val="00CB0814"/>
    <w:rsid w:val="00CB3F31"/>
    <w:rsid w:val="00CB5F53"/>
    <w:rsid w:val="00CF2674"/>
    <w:rsid w:val="00CF2F39"/>
    <w:rsid w:val="00CF361C"/>
    <w:rsid w:val="00D01508"/>
    <w:rsid w:val="00D03003"/>
    <w:rsid w:val="00D05657"/>
    <w:rsid w:val="00D12D88"/>
    <w:rsid w:val="00D43E1A"/>
    <w:rsid w:val="00D62739"/>
    <w:rsid w:val="00D73A65"/>
    <w:rsid w:val="00D92027"/>
    <w:rsid w:val="00DB11E8"/>
    <w:rsid w:val="00DB5487"/>
    <w:rsid w:val="00DB77AB"/>
    <w:rsid w:val="00DC272C"/>
    <w:rsid w:val="00DC5CBC"/>
    <w:rsid w:val="00DD2A68"/>
    <w:rsid w:val="00DD3062"/>
    <w:rsid w:val="00DE2F7B"/>
    <w:rsid w:val="00DE5110"/>
    <w:rsid w:val="00DF1EBB"/>
    <w:rsid w:val="00DF28EC"/>
    <w:rsid w:val="00DF37E8"/>
    <w:rsid w:val="00E14909"/>
    <w:rsid w:val="00E17E7F"/>
    <w:rsid w:val="00E24335"/>
    <w:rsid w:val="00E3398D"/>
    <w:rsid w:val="00E417C3"/>
    <w:rsid w:val="00E4520B"/>
    <w:rsid w:val="00E45492"/>
    <w:rsid w:val="00E4687B"/>
    <w:rsid w:val="00E56E5D"/>
    <w:rsid w:val="00E574F5"/>
    <w:rsid w:val="00E70C33"/>
    <w:rsid w:val="00E71ED7"/>
    <w:rsid w:val="00E779B5"/>
    <w:rsid w:val="00E96123"/>
    <w:rsid w:val="00E96947"/>
    <w:rsid w:val="00EA2723"/>
    <w:rsid w:val="00EB17DB"/>
    <w:rsid w:val="00ED46CA"/>
    <w:rsid w:val="00ED49CF"/>
    <w:rsid w:val="00EE6832"/>
    <w:rsid w:val="00EF409C"/>
    <w:rsid w:val="00EF53D1"/>
    <w:rsid w:val="00F02765"/>
    <w:rsid w:val="00F03C32"/>
    <w:rsid w:val="00F04993"/>
    <w:rsid w:val="00F1133B"/>
    <w:rsid w:val="00F11562"/>
    <w:rsid w:val="00F265C6"/>
    <w:rsid w:val="00F27D76"/>
    <w:rsid w:val="00F301B1"/>
    <w:rsid w:val="00F360E4"/>
    <w:rsid w:val="00F47CED"/>
    <w:rsid w:val="00F515F3"/>
    <w:rsid w:val="00F6428C"/>
    <w:rsid w:val="00F670BA"/>
    <w:rsid w:val="00F735A8"/>
    <w:rsid w:val="00FA1EE8"/>
    <w:rsid w:val="00FA6952"/>
    <w:rsid w:val="00FC70AD"/>
    <w:rsid w:val="00FD1BB9"/>
    <w:rsid w:val="00FD1BF5"/>
    <w:rsid w:val="00FD2F04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678ADB-2C2D-4BB4-9112-B4F83B85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2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145959"/>
    <w:pPr>
      <w:ind w:left="720" w:hanging="720"/>
    </w:pPr>
    <w:rPr>
      <w:rFonts w:ascii="Times New Roman" w:eastAsia="Calibri" w:hAnsi="Times New Roman"/>
      <w:lang w:eastAsia="en-US"/>
    </w:rPr>
  </w:style>
  <w:style w:type="character" w:customStyle="1" w:styleId="LongerQuestionsChar">
    <w:name w:val="Longer Questions Char"/>
    <w:basedOn w:val="DefaultParagraphFont"/>
    <w:link w:val="LongerQuestions"/>
    <w:rsid w:val="00145959"/>
    <w:rPr>
      <w:rFonts w:ascii="Times New Roman" w:eastAsia="Calibri" w:hAnsi="Times New Roman"/>
      <w:sz w:val="24"/>
      <w:szCs w:val="24"/>
      <w:lang w:eastAsia="en-US"/>
    </w:rPr>
  </w:style>
  <w:style w:type="paragraph" w:customStyle="1" w:styleId="QuestionStyle">
    <w:name w:val="Question Style"/>
    <w:basedOn w:val="Normal"/>
    <w:link w:val="QuestionStyleChar"/>
    <w:autoRedefine/>
    <w:qFormat/>
    <w:rsid w:val="004548F9"/>
    <w:pPr>
      <w:spacing w:before="60" w:after="120"/>
      <w:jc w:val="center"/>
    </w:pPr>
    <w:rPr>
      <w:rFonts w:ascii="Times New Roman" w:eastAsia="Calibri" w:hAnsi="Times New Roman"/>
      <w:lang w:eastAsia="en-US"/>
    </w:rPr>
  </w:style>
  <w:style w:type="character" w:customStyle="1" w:styleId="QuestionStyleChar">
    <w:name w:val="Question Style Char"/>
    <w:basedOn w:val="DefaultParagraphFont"/>
    <w:link w:val="QuestionStyle"/>
    <w:rsid w:val="004548F9"/>
    <w:rPr>
      <w:rFonts w:ascii="Times New Roman" w:eastAsia="Calibri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46.png"/><Relationship Id="rId303" Type="http://schemas.openxmlformats.org/officeDocument/2006/relationships/image" Target="media/image148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5.png"/><Relationship Id="rId159" Type="http://schemas.openxmlformats.org/officeDocument/2006/relationships/oleObject" Target="embeddings/oleObject74.bin"/><Relationship Id="rId170" Type="http://schemas.openxmlformats.org/officeDocument/2006/relationships/image" Target="media/image81.png"/><Relationship Id="rId191" Type="http://schemas.openxmlformats.org/officeDocument/2006/relationships/image" Target="media/image91.png"/><Relationship Id="rId205" Type="http://schemas.openxmlformats.org/officeDocument/2006/relationships/oleObject" Target="embeddings/oleObject97.bin"/><Relationship Id="rId226" Type="http://schemas.openxmlformats.org/officeDocument/2006/relationships/image" Target="media/image109.png"/><Relationship Id="rId247" Type="http://schemas.openxmlformats.org/officeDocument/2006/relationships/oleObject" Target="embeddings/oleObject118.bin"/><Relationship Id="rId107" Type="http://schemas.openxmlformats.org/officeDocument/2006/relationships/image" Target="media/image49.png"/><Relationship Id="rId268" Type="http://schemas.openxmlformats.org/officeDocument/2006/relationships/image" Target="media/image130.png"/><Relationship Id="rId289" Type="http://schemas.openxmlformats.org/officeDocument/2006/relationships/image" Target="media/image141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60.png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image" Target="media/image76.png"/><Relationship Id="rId181" Type="http://schemas.openxmlformats.org/officeDocument/2006/relationships/oleObject" Target="embeddings/oleObject85.bin"/><Relationship Id="rId216" Type="http://schemas.openxmlformats.org/officeDocument/2006/relationships/image" Target="media/image104.png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5.png"/><Relationship Id="rId279" Type="http://schemas.openxmlformats.org/officeDocument/2006/relationships/oleObject" Target="embeddings/oleObject134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image" Target="media/image55.png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85" Type="http://schemas.openxmlformats.org/officeDocument/2006/relationships/image" Target="media/image38.png"/><Relationship Id="rId150" Type="http://schemas.openxmlformats.org/officeDocument/2006/relationships/image" Target="media/image71.png"/><Relationship Id="rId171" Type="http://schemas.openxmlformats.org/officeDocument/2006/relationships/oleObject" Target="embeddings/oleObject80.bin"/><Relationship Id="rId192" Type="http://schemas.openxmlformats.org/officeDocument/2006/relationships/oleObject" Target="embeddings/oleObject91.bin"/><Relationship Id="rId206" Type="http://schemas.openxmlformats.org/officeDocument/2006/relationships/image" Target="media/image99.png"/><Relationship Id="rId227" Type="http://schemas.openxmlformats.org/officeDocument/2006/relationships/oleObject" Target="embeddings/oleObject108.bin"/><Relationship Id="rId248" Type="http://schemas.openxmlformats.org/officeDocument/2006/relationships/image" Target="media/image120.png"/><Relationship Id="rId269" Type="http://schemas.openxmlformats.org/officeDocument/2006/relationships/oleObject" Target="embeddings/oleObject129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0.png"/><Relationship Id="rId129" Type="http://schemas.openxmlformats.org/officeDocument/2006/relationships/oleObject" Target="embeddings/oleObject59.bin"/><Relationship Id="rId280" Type="http://schemas.openxmlformats.org/officeDocument/2006/relationships/image" Target="media/image136.png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oleObject" Target="embeddings/oleObject43.bin"/><Relationship Id="rId140" Type="http://schemas.openxmlformats.org/officeDocument/2006/relationships/image" Target="media/image66.png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86.bin"/><Relationship Id="rId217" Type="http://schemas.openxmlformats.org/officeDocument/2006/relationships/oleObject" Target="embeddings/oleObject103.bin"/><Relationship Id="rId6" Type="http://schemas.openxmlformats.org/officeDocument/2006/relationships/footnotes" Target="footnotes.xml"/><Relationship Id="rId238" Type="http://schemas.openxmlformats.org/officeDocument/2006/relationships/image" Target="media/image115.png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image" Target="media/image131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image" Target="media/image61.png"/><Relationship Id="rId151" Type="http://schemas.openxmlformats.org/officeDocument/2006/relationships/oleObject" Target="embeddings/oleObject70.bin"/><Relationship Id="rId172" Type="http://schemas.openxmlformats.org/officeDocument/2006/relationships/image" Target="media/image82.png"/><Relationship Id="rId193" Type="http://schemas.openxmlformats.org/officeDocument/2006/relationships/image" Target="media/image92.png"/><Relationship Id="rId207" Type="http://schemas.openxmlformats.org/officeDocument/2006/relationships/oleObject" Target="embeddings/oleObject98.bin"/><Relationship Id="rId228" Type="http://schemas.openxmlformats.org/officeDocument/2006/relationships/image" Target="media/image110.png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6.png"/><Relationship Id="rId281" Type="http://schemas.openxmlformats.org/officeDocument/2006/relationships/oleObject" Target="embeddings/oleObject135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20" Type="http://schemas.openxmlformats.org/officeDocument/2006/relationships/image" Target="media/image56.png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62" Type="http://schemas.openxmlformats.org/officeDocument/2006/relationships/image" Target="media/image77.png"/><Relationship Id="rId183" Type="http://schemas.openxmlformats.org/officeDocument/2006/relationships/image" Target="media/image87.png"/><Relationship Id="rId218" Type="http://schemas.openxmlformats.org/officeDocument/2006/relationships/image" Target="media/image105.png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1.png"/><Relationship Id="rId271" Type="http://schemas.openxmlformats.org/officeDocument/2006/relationships/oleObject" Target="embeddings/oleObject130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png"/><Relationship Id="rId110" Type="http://schemas.openxmlformats.org/officeDocument/2006/relationships/image" Target="media/image51.png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4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5.png"/><Relationship Id="rId301" Type="http://schemas.openxmlformats.org/officeDocument/2006/relationships/image" Target="media/image147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2.png"/><Relationship Id="rId173" Type="http://schemas.openxmlformats.org/officeDocument/2006/relationships/oleObject" Target="embeddings/oleObject81.bin"/><Relationship Id="rId194" Type="http://schemas.openxmlformats.org/officeDocument/2006/relationships/oleObject" Target="embeddings/oleObject92.bin"/><Relationship Id="rId199" Type="http://schemas.openxmlformats.org/officeDocument/2006/relationships/image" Target="media/image95.png"/><Relationship Id="rId203" Type="http://schemas.openxmlformats.org/officeDocument/2006/relationships/oleObject" Target="embeddings/oleObject96.bin"/><Relationship Id="rId208" Type="http://schemas.openxmlformats.org/officeDocument/2006/relationships/image" Target="media/image100.png"/><Relationship Id="rId229" Type="http://schemas.openxmlformats.org/officeDocument/2006/relationships/oleObject" Target="embeddings/oleObject10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png"/><Relationship Id="rId240" Type="http://schemas.openxmlformats.org/officeDocument/2006/relationships/image" Target="media/image116.png"/><Relationship Id="rId245" Type="http://schemas.openxmlformats.org/officeDocument/2006/relationships/oleObject" Target="embeddings/oleObject117.bin"/><Relationship Id="rId261" Type="http://schemas.openxmlformats.org/officeDocument/2006/relationships/oleObject" Target="embeddings/oleObject125.bin"/><Relationship Id="rId266" Type="http://schemas.openxmlformats.org/officeDocument/2006/relationships/image" Target="media/image129.png"/><Relationship Id="rId287" Type="http://schemas.openxmlformats.org/officeDocument/2006/relationships/image" Target="media/image140.png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png"/><Relationship Id="rId126" Type="http://schemas.openxmlformats.org/officeDocument/2006/relationships/image" Target="media/image59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80.png"/><Relationship Id="rId282" Type="http://schemas.openxmlformats.org/officeDocument/2006/relationships/image" Target="media/image137.png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7.png"/><Relationship Id="rId163" Type="http://schemas.openxmlformats.org/officeDocument/2006/relationships/oleObject" Target="embeddings/oleObject76.bin"/><Relationship Id="rId184" Type="http://schemas.openxmlformats.org/officeDocument/2006/relationships/oleObject" Target="embeddings/oleObject87.bin"/><Relationship Id="rId189" Type="http://schemas.openxmlformats.org/officeDocument/2006/relationships/image" Target="media/image90.png"/><Relationship Id="rId219" Type="http://schemas.openxmlformats.org/officeDocument/2006/relationships/oleObject" Target="embeddings/oleObject104.bin"/><Relationship Id="rId3" Type="http://schemas.openxmlformats.org/officeDocument/2006/relationships/styles" Target="styles.xml"/><Relationship Id="rId214" Type="http://schemas.openxmlformats.org/officeDocument/2006/relationships/image" Target="media/image103.png"/><Relationship Id="rId230" Type="http://schemas.openxmlformats.org/officeDocument/2006/relationships/image" Target="media/image111.png"/><Relationship Id="rId235" Type="http://schemas.openxmlformats.org/officeDocument/2006/relationships/oleObject" Target="embeddings/oleObject112.bin"/><Relationship Id="rId251" Type="http://schemas.openxmlformats.org/officeDocument/2006/relationships/oleObject" Target="embeddings/oleObject120.bin"/><Relationship Id="rId256" Type="http://schemas.openxmlformats.org/officeDocument/2006/relationships/image" Target="media/image124.png"/><Relationship Id="rId277" Type="http://schemas.openxmlformats.org/officeDocument/2006/relationships/oleObject" Target="embeddings/oleObject133.bin"/><Relationship Id="rId298" Type="http://schemas.openxmlformats.org/officeDocument/2006/relationships/oleObject" Target="embeddings/oleObject143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png"/><Relationship Id="rId116" Type="http://schemas.openxmlformats.org/officeDocument/2006/relationships/image" Target="media/image54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5.png"/><Relationship Id="rId272" Type="http://schemas.openxmlformats.org/officeDocument/2006/relationships/image" Target="media/image132.png"/><Relationship Id="rId293" Type="http://schemas.openxmlformats.org/officeDocument/2006/relationships/image" Target="media/image143.png"/><Relationship Id="rId302" Type="http://schemas.openxmlformats.org/officeDocument/2006/relationships/oleObject" Target="embeddings/oleObject145.bin"/><Relationship Id="rId307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2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3.png"/><Relationship Id="rId179" Type="http://schemas.openxmlformats.org/officeDocument/2006/relationships/oleObject" Target="embeddings/oleObject84.bin"/><Relationship Id="rId195" Type="http://schemas.openxmlformats.org/officeDocument/2006/relationships/image" Target="media/image93.png"/><Relationship Id="rId209" Type="http://schemas.openxmlformats.org/officeDocument/2006/relationships/oleObject" Target="embeddings/oleObject99.bin"/><Relationship Id="rId190" Type="http://schemas.openxmlformats.org/officeDocument/2006/relationships/oleObject" Target="embeddings/oleObject90.bin"/><Relationship Id="rId204" Type="http://schemas.openxmlformats.org/officeDocument/2006/relationships/image" Target="media/image98.png"/><Relationship Id="rId220" Type="http://schemas.openxmlformats.org/officeDocument/2006/relationships/image" Target="media/image106.png"/><Relationship Id="rId225" Type="http://schemas.openxmlformats.org/officeDocument/2006/relationships/oleObject" Target="embeddings/oleObject107.bin"/><Relationship Id="rId241" Type="http://schemas.openxmlformats.org/officeDocument/2006/relationships/oleObject" Target="embeddings/oleObject115.bin"/><Relationship Id="rId246" Type="http://schemas.openxmlformats.org/officeDocument/2006/relationships/image" Target="media/image119.png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8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8.bin"/><Relationship Id="rId262" Type="http://schemas.openxmlformats.org/officeDocument/2006/relationships/image" Target="media/image127.png"/><Relationship Id="rId283" Type="http://schemas.openxmlformats.org/officeDocument/2006/relationships/image" Target="media/image138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7.png"/><Relationship Id="rId143" Type="http://schemas.openxmlformats.org/officeDocument/2006/relationships/oleObject" Target="embeddings/oleObject66.bin"/><Relationship Id="rId148" Type="http://schemas.openxmlformats.org/officeDocument/2006/relationships/image" Target="media/image70.png"/><Relationship Id="rId164" Type="http://schemas.openxmlformats.org/officeDocument/2006/relationships/image" Target="media/image78.png"/><Relationship Id="rId169" Type="http://schemas.openxmlformats.org/officeDocument/2006/relationships/oleObject" Target="embeddings/oleObject79.bin"/><Relationship Id="rId185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png"/><Relationship Id="rId210" Type="http://schemas.openxmlformats.org/officeDocument/2006/relationships/image" Target="media/image101.png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4.png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5.png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2.png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1.bin"/><Relationship Id="rId308" Type="http://schemas.openxmlformats.org/officeDocument/2006/relationships/theme" Target="theme/theme1.xml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image" Target="media/image52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3.png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7.png"/><Relationship Id="rId263" Type="http://schemas.openxmlformats.org/officeDocument/2006/relationships/oleObject" Target="embeddings/oleObject126.bin"/><Relationship Id="rId284" Type="http://schemas.openxmlformats.org/officeDocument/2006/relationships/oleObject" Target="embeddings/oleObject13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png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6.bin"/><Relationship Id="rId144" Type="http://schemas.openxmlformats.org/officeDocument/2006/relationships/image" Target="media/image68.png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7.bin"/><Relationship Id="rId186" Type="http://schemas.openxmlformats.org/officeDocument/2006/relationships/oleObject" Target="embeddings/oleObject88.bin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2.png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3.png"/><Relationship Id="rId295" Type="http://schemas.openxmlformats.org/officeDocument/2006/relationships/image" Target="media/image144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png"/><Relationship Id="rId113" Type="http://schemas.openxmlformats.org/officeDocument/2006/relationships/oleObject" Target="embeddings/oleObject51.bin"/><Relationship Id="rId134" Type="http://schemas.openxmlformats.org/officeDocument/2006/relationships/image" Target="media/image63.png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4.png"/><Relationship Id="rId197" Type="http://schemas.openxmlformats.org/officeDocument/2006/relationships/image" Target="media/image94.png"/><Relationship Id="rId201" Type="http://schemas.openxmlformats.org/officeDocument/2006/relationships/image" Target="media/image96.png"/><Relationship Id="rId222" Type="http://schemas.openxmlformats.org/officeDocument/2006/relationships/image" Target="media/image107.png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8.png"/><Relationship Id="rId285" Type="http://schemas.openxmlformats.org/officeDocument/2006/relationships/image" Target="media/image139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image" Target="media/image58.png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oleObject" Target="embeddings/oleObject67.bin"/><Relationship Id="rId166" Type="http://schemas.openxmlformats.org/officeDocument/2006/relationships/image" Target="media/image79.png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212" Type="http://schemas.openxmlformats.org/officeDocument/2006/relationships/image" Target="media/image102.png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3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png"/><Relationship Id="rId275" Type="http://schemas.openxmlformats.org/officeDocument/2006/relationships/oleObject" Target="embeddings/oleObject132.bin"/><Relationship Id="rId296" Type="http://schemas.openxmlformats.org/officeDocument/2006/relationships/oleObject" Target="embeddings/oleObject142.bin"/><Relationship Id="rId300" Type="http://schemas.openxmlformats.org/officeDocument/2006/relationships/oleObject" Target="embeddings/oleObject144.bin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oleObject" Target="embeddings/oleObject62.bin"/><Relationship Id="rId156" Type="http://schemas.openxmlformats.org/officeDocument/2006/relationships/image" Target="media/image74.png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4.bin"/><Relationship Id="rId202" Type="http://schemas.openxmlformats.org/officeDocument/2006/relationships/image" Target="media/image97.png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8.png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oleObject" Target="embeddings/oleObject137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oleObject" Target="embeddings/oleObject57.bin"/><Relationship Id="rId146" Type="http://schemas.openxmlformats.org/officeDocument/2006/relationships/image" Target="media/image69.png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9.bin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4.png"/><Relationship Id="rId297" Type="http://schemas.openxmlformats.org/officeDocument/2006/relationships/image" Target="media/image1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2014%20WME%20Mathematics%20Assessment%20Bank\Templates\Current%20Templates\Year%209%2010%20Maths%20Exam%20Template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10464-9268-4961-9A0F-AA02F2E0A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9 10 Maths Exam Template 2014.dotx</Template>
  <TotalTime>4050</TotalTime>
  <Pages>29</Pages>
  <Words>4250</Words>
  <Characters>24226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Yearly Exam 2013</vt:lpstr>
    </vt:vector>
  </TitlesOfParts>
  <Company>Western Trials</Company>
  <LinksUpToDate>false</LinksUpToDate>
  <CharactersWithSpaces>28420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Yearly Exam 2013</dc:title>
  <dc:subject/>
  <dc:creator>Garry</dc:creator>
  <cp:keywords/>
  <dc:description/>
  <cp:lastModifiedBy>Garry Thorn</cp:lastModifiedBy>
  <cp:revision>10</cp:revision>
  <dcterms:created xsi:type="dcterms:W3CDTF">2015-04-02T03:35:00Z</dcterms:created>
  <dcterms:modified xsi:type="dcterms:W3CDTF">2015-05-25T01:55:00Z</dcterms:modified>
</cp:coreProperties>
</file>