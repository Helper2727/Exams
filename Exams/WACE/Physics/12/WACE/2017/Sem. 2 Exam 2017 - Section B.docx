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58412D" w14:textId="77777777" w:rsidR="005872A5" w:rsidRPr="001D652A" w:rsidRDefault="002C03C0" w:rsidP="002C03C0">
      <w:pPr>
        <w:jc w:val="center"/>
        <w:rPr>
          <w:rFonts w:ascii="Arial" w:hAnsi="Arial"/>
        </w:rPr>
      </w:pPr>
      <w:r w:rsidRPr="001D652A">
        <w:rPr>
          <w:rFonts w:ascii="Arial" w:hAnsi="Arial"/>
        </w:rPr>
        <w:t>12 ATAR Physics</w:t>
      </w:r>
    </w:p>
    <w:p w14:paraId="23C92E12" w14:textId="00AA23CF" w:rsidR="002C03C0" w:rsidRPr="001D652A" w:rsidRDefault="000916A6" w:rsidP="002C03C0">
      <w:pPr>
        <w:jc w:val="center"/>
        <w:rPr>
          <w:rFonts w:ascii="Arial" w:hAnsi="Arial"/>
        </w:rPr>
      </w:pPr>
      <w:r>
        <w:rPr>
          <w:rFonts w:ascii="Arial" w:hAnsi="Arial"/>
        </w:rPr>
        <w:t>Section B Questions 2017</w:t>
      </w:r>
    </w:p>
    <w:p w14:paraId="77F93BE5" w14:textId="77777777" w:rsidR="002C03C0" w:rsidRPr="001D652A" w:rsidRDefault="002C03C0" w:rsidP="00222BC9">
      <w:pPr>
        <w:rPr>
          <w:rFonts w:ascii="Arial" w:hAnsi="Arial"/>
        </w:rPr>
      </w:pPr>
    </w:p>
    <w:p w14:paraId="2F7BB019" w14:textId="77777777" w:rsidR="00897A74" w:rsidRPr="001D652A" w:rsidRDefault="00897A74" w:rsidP="00897A74">
      <w:pPr>
        <w:rPr>
          <w:rFonts w:ascii="Arial" w:hAnsi="Arial"/>
          <w:b/>
        </w:rPr>
      </w:pPr>
      <w:r w:rsidRPr="001D652A">
        <w:rPr>
          <w:rFonts w:ascii="Arial" w:hAnsi="Arial"/>
          <w:b/>
        </w:rPr>
        <w:t>SECTION B:</w:t>
      </w:r>
      <w:r w:rsidRPr="001D652A">
        <w:rPr>
          <w:rFonts w:ascii="Arial" w:hAnsi="Arial"/>
          <w:b/>
        </w:rPr>
        <w:tab/>
        <w:t>Problem Solving</w:t>
      </w:r>
    </w:p>
    <w:p w14:paraId="371F8088" w14:textId="77777777" w:rsidR="00897A74" w:rsidRPr="001D652A" w:rsidRDefault="00897A74" w:rsidP="00897A74">
      <w:pPr>
        <w:rPr>
          <w:rFonts w:ascii="Arial" w:hAnsi="Arial"/>
          <w:b/>
        </w:rPr>
      </w:pPr>
    </w:p>
    <w:p w14:paraId="4E92A5E4" w14:textId="0FD50DF5" w:rsidR="00897A74" w:rsidRPr="001D652A" w:rsidRDefault="00B33DDA" w:rsidP="00897A74">
      <w:pPr>
        <w:rPr>
          <w:rFonts w:ascii="Arial" w:hAnsi="Arial"/>
          <w:b/>
        </w:rPr>
      </w:pPr>
      <w:r>
        <w:rPr>
          <w:rFonts w:ascii="Arial" w:hAnsi="Arial"/>
          <w:b/>
        </w:rPr>
        <w:t>Marks Allotted:</w:t>
      </w:r>
      <w:r>
        <w:rPr>
          <w:rFonts w:ascii="Arial" w:hAnsi="Arial"/>
          <w:b/>
        </w:rPr>
        <w:tab/>
        <w:t>91</w:t>
      </w:r>
      <w:bookmarkStart w:id="0" w:name="_GoBack"/>
      <w:bookmarkEnd w:id="0"/>
      <w:r w:rsidR="00897A74" w:rsidRPr="001D652A">
        <w:rPr>
          <w:rFonts w:ascii="Arial" w:hAnsi="Arial"/>
          <w:b/>
        </w:rPr>
        <w:t xml:space="preserve"> marks out of total of 180 marks (52%)</w:t>
      </w:r>
    </w:p>
    <w:p w14:paraId="6AF2F66A" w14:textId="77777777" w:rsidR="00897A74" w:rsidRPr="001D652A" w:rsidRDefault="00897A74" w:rsidP="00897A74">
      <w:pPr>
        <w:rPr>
          <w:rFonts w:ascii="Arial" w:hAnsi="Arial"/>
          <w:b/>
        </w:rPr>
      </w:pPr>
    </w:p>
    <w:p w14:paraId="05E43181" w14:textId="77777777" w:rsidR="00897A74" w:rsidRPr="001D652A" w:rsidRDefault="00897A74" w:rsidP="00897A74">
      <w:pPr>
        <w:rPr>
          <w:rFonts w:ascii="Arial" w:hAnsi="Arial"/>
        </w:rPr>
      </w:pPr>
      <w:r w:rsidRPr="001D652A">
        <w:rPr>
          <w:rFonts w:ascii="Arial" w:hAnsi="Arial"/>
        </w:rPr>
        <w:t xml:space="preserve">This section contains 7 questions.  You should answer </w:t>
      </w:r>
      <w:r w:rsidRPr="001D652A">
        <w:rPr>
          <w:rFonts w:ascii="Arial" w:hAnsi="Arial"/>
          <w:b/>
        </w:rPr>
        <w:t>ALL</w:t>
      </w:r>
      <w:r w:rsidRPr="001D652A">
        <w:rPr>
          <w:rFonts w:ascii="Arial" w:hAnsi="Arial"/>
        </w:rPr>
        <w:t xml:space="preserve"> of the questions.</w:t>
      </w:r>
    </w:p>
    <w:p w14:paraId="1E4BD20B" w14:textId="77777777" w:rsidR="00897A74" w:rsidRPr="001D652A" w:rsidRDefault="00897A74" w:rsidP="00897A74">
      <w:pPr>
        <w:rPr>
          <w:rFonts w:ascii="Arial" w:hAnsi="Arial"/>
          <w:b/>
        </w:rPr>
      </w:pPr>
      <w:r w:rsidRPr="001D652A">
        <w:rPr>
          <w:rFonts w:ascii="Arial" w:hAnsi="Arial"/>
        </w:rPr>
        <w:t>Answer all questions in the spaces provided.</w:t>
      </w:r>
      <w:r w:rsidRPr="001D652A">
        <w:rPr>
          <w:rFonts w:ascii="Arial" w:hAnsi="Arial"/>
          <w:b/>
        </w:rPr>
        <w:t xml:space="preserve"> </w:t>
      </w:r>
    </w:p>
    <w:p w14:paraId="5DC5C1F7" w14:textId="77777777" w:rsidR="00897A74" w:rsidRPr="001D652A" w:rsidRDefault="00897A74" w:rsidP="00897A74">
      <w:pPr>
        <w:rPr>
          <w:rFonts w:ascii="Arial" w:hAnsi="Arial"/>
          <w:b/>
        </w:rPr>
      </w:pPr>
      <w:r w:rsidRPr="001D652A">
        <w:rPr>
          <w:rFonts w:ascii="Arial" w:hAnsi="Arial"/>
          <w:b/>
          <w:noProof/>
          <w:lang w:val="en-GB" w:eastAsia="en-GB"/>
        </w:rPr>
        <mc:AlternateContent>
          <mc:Choice Requires="wps">
            <w:drawing>
              <wp:anchor distT="0" distB="0" distL="114300" distR="114300" simplePos="0" relativeHeight="251659264" behindDoc="0" locked="0" layoutInCell="0" allowOverlap="1" wp14:anchorId="1F78F958" wp14:editId="7F02737D">
                <wp:simplePos x="0" y="0"/>
                <wp:positionH relativeFrom="column">
                  <wp:posOffset>13970</wp:posOffset>
                </wp:positionH>
                <wp:positionV relativeFrom="paragraph">
                  <wp:posOffset>93345</wp:posOffset>
                </wp:positionV>
                <wp:extent cx="6217920" cy="0"/>
                <wp:effectExtent l="13970" t="17145" r="29210" b="20955"/>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7920" cy="0"/>
                        </a:xfrm>
                        <a:prstGeom prst="line">
                          <a:avLst/>
                        </a:prstGeom>
                        <a:noFill/>
                        <a:ln w="12700">
                          <a:solidFill>
                            <a:srgbClr val="000000"/>
                          </a:solidFill>
                          <a:round/>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7.35pt" to="490.7pt,7.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" o:allowincell="f" strokeweight="1pt">
                <v:shadow opacity="49150f"/>
              </v:line>
            </w:pict>
          </mc:Fallback>
        </mc:AlternateContent>
      </w:r>
    </w:p>
    <w:p w14:paraId="06AF15FF" w14:textId="77777777" w:rsidR="00897A74" w:rsidRPr="001D652A" w:rsidRDefault="00897A74" w:rsidP="00897A74">
      <w:pPr>
        <w:rPr>
          <w:rFonts w:ascii="Arial" w:hAnsi="Arial"/>
        </w:rPr>
      </w:pPr>
    </w:p>
    <w:p w14:paraId="05EB9562" w14:textId="40C7638E" w:rsidR="00897A74" w:rsidRPr="001D652A" w:rsidRDefault="00897A74" w:rsidP="00897A74">
      <w:pPr>
        <w:rPr>
          <w:rFonts w:ascii="Arial" w:hAnsi="Arial"/>
          <w:b/>
        </w:rPr>
      </w:pPr>
      <w:r w:rsidRPr="001D652A">
        <w:rPr>
          <w:rFonts w:ascii="Arial" w:hAnsi="Arial"/>
        </w:rPr>
        <w:t>15.</w:t>
      </w:r>
      <w:r w:rsidRPr="001D652A">
        <w:rPr>
          <w:rFonts w:ascii="Arial" w:hAnsi="Arial"/>
        </w:rPr>
        <w:tab/>
        <w:t>[</w:t>
      </w:r>
      <w:r w:rsidR="00F07201" w:rsidRPr="001D652A">
        <w:rPr>
          <w:rFonts w:ascii="Arial" w:hAnsi="Arial"/>
        </w:rPr>
        <w:t>7</w:t>
      </w:r>
      <w:r w:rsidRPr="001D652A">
        <w:rPr>
          <w:rFonts w:ascii="Arial" w:hAnsi="Arial"/>
        </w:rPr>
        <w:t xml:space="preserve"> marks]</w:t>
      </w:r>
    </w:p>
    <w:p w14:paraId="39CE777D" w14:textId="77777777" w:rsidR="00897A74" w:rsidRPr="001D652A" w:rsidRDefault="00897A74" w:rsidP="00897A74">
      <w:pPr>
        <w:rPr>
          <w:rFonts w:ascii="Arial" w:hAnsi="Arial"/>
          <w:b/>
        </w:rPr>
      </w:pPr>
    </w:p>
    <w:p w14:paraId="53800DBD" w14:textId="09CE1FE0" w:rsidR="00F07201" w:rsidRPr="001D652A" w:rsidRDefault="00F07201" w:rsidP="00F07201">
      <w:pPr>
        <w:rPr>
          <w:rFonts w:ascii="Arial" w:hAnsi="Arial"/>
        </w:rPr>
      </w:pPr>
      <w:r w:rsidRPr="001D652A">
        <w:rPr>
          <w:rFonts w:ascii="Arial" w:hAnsi="Arial"/>
        </w:rPr>
        <w:t>A car of mass 2.20</w:t>
      </w:r>
      <w:r w:rsidR="001110CD">
        <w:rPr>
          <w:rFonts w:ascii="Arial" w:hAnsi="Arial"/>
        </w:rPr>
        <w:t xml:space="preserve"> </w:t>
      </w:r>
      <w:r w:rsidRPr="001D652A">
        <w:rPr>
          <w:rFonts w:ascii="Arial" w:hAnsi="Arial"/>
        </w:rPr>
        <w:t>x 10</w:t>
      </w:r>
      <w:r w:rsidRPr="001D652A">
        <w:rPr>
          <w:rFonts w:ascii="Arial" w:hAnsi="Arial"/>
          <w:vertAlign w:val="superscript"/>
        </w:rPr>
        <w:t>3</w:t>
      </w:r>
      <w:r w:rsidRPr="001D652A">
        <w:rPr>
          <w:rFonts w:ascii="Arial" w:hAnsi="Arial"/>
        </w:rPr>
        <w:t xml:space="preserve"> kg is in horizontal circular motion on a banked track. The car has a speed of 14.0 ms</w:t>
      </w:r>
      <w:r w:rsidRPr="001D652A">
        <w:rPr>
          <w:rFonts w:ascii="Arial" w:hAnsi="Arial"/>
          <w:vertAlign w:val="superscript"/>
        </w:rPr>
        <w:t>-1</w:t>
      </w:r>
      <w:r w:rsidRPr="001D652A">
        <w:rPr>
          <w:rFonts w:ascii="Arial" w:hAnsi="Arial"/>
        </w:rPr>
        <w:t xml:space="preserve"> and is relying on friction to stay at a fixed height on the banked track. The radius of the circle is 32.0 m. The track is banked at an angle of 20.0</w:t>
      </w:r>
      <w:r w:rsidR="007423CF">
        <w:rPr>
          <w:rFonts w:ascii="Arial" w:hAnsi="Arial"/>
        </w:rPr>
        <w:t>°</w:t>
      </w:r>
      <w:r w:rsidRPr="001D652A">
        <w:rPr>
          <w:rFonts w:ascii="Arial" w:hAnsi="Arial"/>
        </w:rPr>
        <w:t xml:space="preserve"> to the horizontal. Friction acts from the track onto the car parallel to the track as shown.</w:t>
      </w:r>
    </w:p>
    <w:p w14:paraId="729C00C5" w14:textId="77777777" w:rsidR="00F07201" w:rsidRPr="001D652A" w:rsidRDefault="00F07201" w:rsidP="00F07201">
      <w:pPr>
        <w:rPr>
          <w:rFonts w:ascii="Arial" w:hAnsi="Arial"/>
        </w:rPr>
      </w:pPr>
      <w:r w:rsidRPr="001D652A">
        <w:rPr>
          <w:rFonts w:ascii="Arial" w:hAnsi="Arial"/>
          <w:noProof/>
          <w:lang w:val="en-GB" w:eastAsia="en-GB"/>
        </w:rPr>
        <mc:AlternateContent>
          <mc:Choice Requires="wpc">
            <w:drawing>
              <wp:inline distT="0" distB="0" distL="0" distR="0" wp14:anchorId="52882384" wp14:editId="3CCF65FF">
                <wp:extent cx="6419850" cy="1762125"/>
                <wp:effectExtent l="0" t="0" r="31750" b="15875"/>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7" name="Group 27"/>
                        <wpg:cNvGrpSpPr/>
                        <wpg:grpSpPr>
                          <a:xfrm>
                            <a:off x="244475" y="304800"/>
                            <a:ext cx="4143375" cy="1324951"/>
                            <a:chOff x="561975" y="199050"/>
                            <a:chExt cx="4143375" cy="1324951"/>
                          </a:xfrm>
                        </wpg:grpSpPr>
                        <wps:wsp>
                          <wps:cNvPr id="28" name="Right Triangle 28"/>
                          <wps:cNvSpPr/>
                          <wps:spPr>
                            <a:xfrm>
                              <a:off x="561975" y="304801"/>
                              <a:ext cx="4143375" cy="1133475"/>
                            </a:xfrm>
                            <a:prstGeom prst="r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3371850" y="1143001"/>
                              <a:ext cx="885825" cy="381000"/>
                            </a:xfrm>
                            <a:prstGeom prst="rect">
                              <a:avLst/>
                            </a:prstGeom>
                            <a:noFill/>
                            <a:ln w="6350">
                              <a:noFill/>
                            </a:ln>
                          </wps:spPr>
                          <wps:txbx>
                            <w:txbxContent>
                              <w:p w14:paraId="5B3AB642" w14:textId="77777777" w:rsidR="00F07201" w:rsidRPr="00186722" w:rsidRDefault="00F07201" w:rsidP="00F07201">
                                <w:pPr>
                                  <w:rPr>
                                    <w:lang w:val="en-US"/>
                                  </w:rPr>
                                </w:pPr>
                                <w:r>
                                  <w:rPr>
                                    <w:lang w:val="en-US"/>
                                  </w:rPr>
                                  <w:t>20</w:t>
                                </w:r>
                                <w:r>
                                  <w:rPr>
                                    <w:rFonts w:ascii="Calibri" w:hAnsi="Calibri"/>
                                    <w:lang w:val="en-US"/>
                                  </w:rPr>
                                  <w:t>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0" name="Picture 30" descr="C:\Users\Peter\Downloads\Gerald-G-Dodge-Neon-Car-1-300px.png"/>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954445">
                              <a:off x="2027850" y="199050"/>
                              <a:ext cx="845820" cy="624205"/>
                            </a:xfrm>
                            <a:prstGeom prst="rect">
                              <a:avLst/>
                            </a:prstGeom>
                            <a:noFill/>
                            <a:ln>
                              <a:noFill/>
                            </a:ln>
                          </pic:spPr>
                        </pic:pic>
                        <wps:wsp>
                          <wps:cNvPr id="31" name="Text Box 31"/>
                          <wps:cNvSpPr txBox="1"/>
                          <wps:spPr>
                            <a:xfrm>
                              <a:off x="3200400" y="589573"/>
                              <a:ext cx="885825" cy="257175"/>
                            </a:xfrm>
                            <a:prstGeom prst="rect">
                              <a:avLst/>
                            </a:prstGeom>
                            <a:noFill/>
                            <a:ln w="6350">
                              <a:noFill/>
                            </a:ln>
                          </wps:spPr>
                          <wps:txbx>
                            <w:txbxContent>
                              <w:p w14:paraId="1985C97A" w14:textId="77777777" w:rsidR="00F07201" w:rsidRPr="00186722" w:rsidRDefault="00F07201" w:rsidP="00F07201">
                                <w:pPr>
                                  <w:rPr>
                                    <w:lang w:val="en-US"/>
                                  </w:rPr>
                                </w:pPr>
                                <w:r>
                                  <w:rPr>
                                    <w:lang w:val="en-US"/>
                                  </w:rPr>
                                  <w:t>Friction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2" name="Straight Arrow Connector 32"/>
                        <wps:cNvCnPr/>
                        <wps:spPr>
                          <a:xfrm>
                            <a:off x="2562225" y="866775"/>
                            <a:ext cx="685800" cy="1905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33"/>
                        <wps:cNvSpPr txBox="1"/>
                        <wps:spPr>
                          <a:xfrm>
                            <a:off x="4429125" y="47626"/>
                            <a:ext cx="1990725" cy="1695450"/>
                          </a:xfrm>
                          <a:prstGeom prst="rect">
                            <a:avLst/>
                          </a:prstGeom>
                          <a:solidFill>
                            <a:schemeClr val="lt1"/>
                          </a:solidFill>
                          <a:ln w="6350">
                            <a:solidFill>
                              <a:prstClr val="black"/>
                            </a:solidFill>
                            <a:prstDash val="dash"/>
                          </a:ln>
                        </wps:spPr>
                        <wps:txbx>
                          <w:txbxContent>
                            <w:p w14:paraId="54216F29" w14:textId="77777777" w:rsidR="00F07201" w:rsidRPr="0062613F" w:rsidRDefault="00F07201" w:rsidP="00F07201">
                              <w:pPr>
                                <w:rPr>
                                  <w:lang w:val="en-US"/>
                                </w:rPr>
                              </w:pPr>
                              <w:r>
                                <w:rPr>
                                  <w:lang w:val="en-US"/>
                                </w:rPr>
                                <w:t>Vector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882384" id="Canvas 34" o:spid="_x0000_s1026" style="width:505.5pt;height:138.75pt;mso-position-horizontal-relative:char;mso-position-vertical-relative:line" coordsize="6419850,17621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9850;height:1762125;visibility:visible;mso-wrap-style:square">
                  <v:fill o:detectmouseclick="t"/>
                  <v:path o:connecttype="none"/>
                </v:shape>
                <v:group id="Group 27" o:spid="_x0000_s1028" style="position:absolute;left:244475;top:304800;width:4143375;height:1324951" coordorigin="561975,199050" coordsize="4143375,132495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uJDTxAAAANsAAAAPAAAAZHJzL2Rvd25yZXYueG1sRI9Bi8IwFITvwv6H8Ba8&#10;aVoXXalGEdkVDyKoC+Lt0TzbYvNSmmxb/70RBI/DzHzDzJedKUVDtSssK4iHEQji1OqCMwV/p9/B&#10;FITzyBpLy6TgTg6Wi4/eHBNtWz5Qc/SZCBB2CSrIva8SKV2ak0E3tBVx8K62NuiDrDOpa2wD3JRy&#10;FEUTabDgsJBjReuc0tvx3yjYtNiuvuKfZne7ru+X03h/3sWkVP+zW81AeOr8O/xqb7WC0Tc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suJDTxAAAANsAAAAP&#10;AAAAAAAAAAAAAAAAAKkCAABkcnMvZG93bnJldi54bWxQSwUGAAAAAAQABAD6AAAAmgMAAAAA&#10;">
                  <v:shapetype id="_x0000_t6" coordsize="21600,21600" o:spt="6" path="m0,0l0,21600,21600,21600xe">
                    <v:stroke joinstyle="miter"/>
                    <v:path gradientshapeok="t" o:connecttype="custom" o:connectlocs="0,0;0,10800;0,21600;10800,21600;21600,21600;10800,10800" textboxrect="1800,12600,12600,19800"/>
                  </v:shapetype>
                  <v:shape id="Right Triangle 28" o:spid="_x0000_s1029" type="#_x0000_t6" style="position:absolute;left:561975;top:304801;width:4143375;height:1133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uuVwQAA&#10;ANsAAAAPAAAAZHJzL2Rvd25yZXYueG1sRE/LisIwFN0P+A/hCrMZNNXFUKpp8YFQl6Mz1eWlubbF&#10;5qY0Ga1/bxaCy8N5L7PBtOJGvWssK5hNIxDEpdUNVwp+j7tJDMJ5ZI2tZVLwIAdZOvpYYqLtnX/o&#10;dvCVCCHsElRQe98lUrqyJoNuajviwF1sb9AH2FdS93gP4aaV8yj6lgYbDg01drSpqbwe/o2CfO92&#10;p6KL/84rEx+L9aPMv7ZOqc/xsFqA8DT4t/jlzrWCeRgbvoQfINM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8n7rlcEAAADbAAAADwAAAAAAAAAAAAAAAACXAgAAZHJzL2Rvd25y&#10;ZXYueG1sUEsFBgAAAAAEAAQA9QAAAIUDAAAAAA==&#10;" fillcolor="white [3201]" strokecolor="black [3200]" strokeweight="2pt"/>
                  <v:shapetype id="_x0000_t202" coordsize="21600,21600" o:spt="202" path="m0,0l0,21600,21600,21600,21600,0xe">
                    <v:stroke joinstyle="miter"/>
                    <v:path gradientshapeok="t" o:connecttype="rect"/>
                  </v:shapetype>
                  <v:shape id="Text Box 29" o:spid="_x0000_s1030" type="#_x0000_t202" style="position:absolute;left:3371850;top:1143001;width:88582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QXmvxgAA&#10;ANsAAAAPAAAAZHJzL2Rvd25yZXYueG1sRI9Ba8JAFITvBf/D8oTemo2BikZXCYHQUtqDmktvr9ln&#10;Esy+jdmtpv76bqHgcZiZb5j1djSduNDgWssKZlEMgriyuuVaQXkonhYgnEfW2FkmBT/kYLuZPKwx&#10;1fbKO7rsfS0ChF2KChrv+1RKVzVk0EW2Jw7e0Q4GfZBDLfWA1wA3nUzieC4NthwWGuwpb6g67b+N&#10;gre8+MDdV2IWty5/eT9m/bn8fFbqcTpmKxCeRn8P/7dftYJkCX9fwg+Qm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LQXmvxgAAANsAAAAPAAAAAAAAAAAAAAAAAJcCAABkcnMv&#10;ZG93bnJldi54bWxQSwUGAAAAAAQABAD1AAAAigMAAAAA&#10;" filled="f" stroked="f" strokeweight=".5pt">
                    <v:textbox>
                      <w:txbxContent>
                        <w:p w14:paraId="5B3AB642" w14:textId="77777777" w:rsidR="00F07201" w:rsidRPr="00186722" w:rsidRDefault="00F07201" w:rsidP="00F07201">
                          <w:pPr>
                            <w:rPr>
                              <w:lang w:val="en-US"/>
                            </w:rPr>
                          </w:pPr>
                          <w:r>
                            <w:rPr>
                              <w:lang w:val="en-US"/>
                            </w:rPr>
                            <w:t>20</w:t>
                          </w:r>
                          <w:r>
                            <w:rPr>
                              <w:rFonts w:ascii="Calibri" w:hAnsi="Calibri"/>
                              <w:lang w:val="en-US"/>
                            </w:rPr>
                            <w:t>⁰</w:t>
                          </w:r>
                        </w:p>
                      </w:txbxContent>
                    </v:textbox>
                  </v:shape>
                  <v:shape id="Picture 30" o:spid="_x0000_s1031" type="#_x0000_t75" alt="C:\Users\Peter\Downloads\Gerald-G-Dodge-Neon-Car-1-300px.png" style="position:absolute;left:2027850;top:199050;width:845820;height:624205;rotation:1042508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07&#10;r6vBAAAA2wAAAA8AAABkcnMvZG93bnJldi54bWxET11rwjAUfR/sP4Q72MvQVIUxqrGUDaFDhK0q&#10;vl6au6asuSlNrPXfmwfBx8P5XmWjbcVAvW8cK5hNExDEldMN1woO+83kA4QPyBpbx6TgSh6y9fPT&#10;ClPtLvxLQxlqEUPYp6jAhNClUvrKkEU/dR1x5P5cbzFE2NdS93iJ4baV8yR5lxYbjg0GO/o0VP2X&#10;Z6tgLE7O/uyKYL6/5tshv9Kx3Lwp9foy5ksQgcbwEN/dhVawiOvjl/gD5PoG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07r6vBAAAA2wAAAA8AAAAAAAAAAAAAAAAAnAIAAGRy&#10;cy9kb3ducmV2LnhtbFBLBQYAAAAABAAEAPcAAACKAwAAAAA=&#10;">
                    <v:imagedata r:id="rId6" o:title="Gerald-G-Dodge-Neon-Car-1-300px.png"/>
                  </v:shape>
                  <v:shape id="Text Box 31" o:spid="_x0000_s1032" type="#_x0000_t202" style="position:absolute;left:3200400;top:589573;width:885825;height:2571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7uN0xQAA&#10;ANsAAAAPAAAAZHJzL2Rvd25yZXYueG1sRI9Ba8JAFITvgv9heUJvuonFItFVQkBaih60Xrw9s88k&#10;mH2bZrdJ2l/fFQo9DjPzDbPeDqYWHbWusqwgnkUgiHOrKy4UnD920yUI55E11pZJwTc52G7GozUm&#10;2vZ8pO7kCxEg7BJUUHrfJFK6vCSDbmYb4uDdbGvQB9kWUrfYB7ip5TyKXqTBisNCiQ1lJeX305dR&#10;8J7tDni8zs3yp85e97e0+TxfFko9TYZ0BcLT4P/Df+03reA5hseX8APk5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Du43TFAAAA2wAAAA8AAAAAAAAAAAAAAAAAlwIAAGRycy9k&#10;b3ducmV2LnhtbFBLBQYAAAAABAAEAPUAAACJAwAAAAA=&#10;" filled="f" stroked="f" strokeweight=".5pt">
                    <v:textbox>
                      <w:txbxContent>
                        <w:p w14:paraId="1985C97A" w14:textId="77777777" w:rsidR="00F07201" w:rsidRPr="00186722" w:rsidRDefault="00F07201" w:rsidP="00F07201">
                          <w:pPr>
                            <w:rPr>
                              <w:lang w:val="en-US"/>
                            </w:rPr>
                          </w:pPr>
                          <w:r>
                            <w:rPr>
                              <w:lang w:val="en-US"/>
                            </w:rPr>
                            <w:t>Friction</w:t>
                          </w:r>
                        </w:p>
                      </w:txbxContent>
                    </v:textbox>
                  </v:shape>
                </v:group>
                <v:shapetype id="_x0000_t32" coordsize="21600,21600" o:spt="32" o:oned="t" path="m0,0l21600,21600e" filled="f">
                  <v:path arrowok="t" fillok="f" o:connecttype="none"/>
                  <o:lock v:ext="edit" shapetype="t"/>
                </v:shapetype>
                <v:shape id="Straight Arrow Connector 32" o:spid="_x0000_s1033" type="#_x0000_t32" style="position:absolute;left:2562225;top:866775;width:685800;height:190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MTOcIAAADbAAAADwAAAGRycy9kb3ducmV2LnhtbESPQWsCMRSE74X+h/AKvRTNqlDqapRW&#10;KXgq1er9kTw3i5uXZfNct/++KRR6HGbmG2a5HkKjeupSHdnAZFyAIrbR1VwZOH69j15AJUF22EQm&#10;A9+UYL26v1ti6eKN99QfpFIZwqlEA16kLbVO1lPANI4tcfbOsQsoWXaVdh3eMjw0eloUzzpgzXnB&#10;Y0sbT/ZyuAYD0Z621Zs+2jSZX6X3nx/pSciYx4fhdQFKaJD/8F975wzMpvD7Jf8Avfo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SMTOcIAAADbAAAADwAAAAAAAAAAAAAA&#10;AAChAgAAZHJzL2Rvd25yZXYueG1sUEsFBgAAAAAEAAQA+QAAAJADAAAAAA==&#10;" strokecolor="black [3213]" strokeweight="3pt">
                  <v:stroke endarrow="block"/>
                </v:shape>
                <v:shape id="Text Box 33" o:spid="_x0000_s1034" type="#_x0000_t202" style="position:absolute;left:4429125;top:47626;width:1990725;height:1695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Sw7ZxAAA&#10;ANsAAAAPAAAAZHJzL2Rvd25yZXYueG1sRI9Ba8JAFITvBf/D8oTe6kZTgqRuggq1hZ6MxfMj+0yi&#10;2bchu03S/vpuoeBxmJlvmE0+mVYM1LvGsoLlIgJBXFrdcKXg8/T6tAbhPLLG1jIp+CYHeTZ72GCq&#10;7chHGgpfiQBhl6KC2vsuldKVNRl0C9sRB+9ie4M+yL6SuscxwE0rV1GUSIMNh4UaO9rXVN6KL6Pg&#10;im/ufEl+imT/wTs+P5vjYTgo9Tifti8gPE3+Hv5vv2sFcQx/X8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UsO2cQAAADbAAAADwAAAAAAAAAAAAAAAACXAgAAZHJzL2Rv&#10;d25yZXYueG1sUEsFBgAAAAAEAAQA9QAAAIgDAAAAAA==&#10;" fillcolor="white [3201]" strokeweight=".5pt">
                  <v:stroke dashstyle="dash"/>
                  <v:textbox>
                    <w:txbxContent>
                      <w:p w14:paraId="54216F29" w14:textId="77777777" w:rsidR="00F07201" w:rsidRPr="0062613F" w:rsidRDefault="00F07201" w:rsidP="00F07201">
                        <w:pPr>
                          <w:rPr>
                            <w:lang w:val="en-US"/>
                          </w:rPr>
                        </w:pPr>
                        <w:r>
                          <w:rPr>
                            <w:lang w:val="en-US"/>
                          </w:rPr>
                          <w:t>Vector diagram</w:t>
                        </w:r>
                      </w:p>
                    </w:txbxContent>
                  </v:textbox>
                </v:shape>
                <w10:anchorlock/>
              </v:group>
            </w:pict>
          </mc:Fallback>
        </mc:AlternateContent>
      </w:r>
    </w:p>
    <w:p w14:paraId="65D68218" w14:textId="77777777" w:rsidR="00F07201" w:rsidRPr="001D652A" w:rsidRDefault="00F07201" w:rsidP="00F07201">
      <w:pPr>
        <w:rPr>
          <w:rFonts w:ascii="Arial" w:hAnsi="Arial"/>
        </w:rPr>
      </w:pPr>
    </w:p>
    <w:p w14:paraId="378C80A6" w14:textId="423215F4" w:rsidR="00F07201" w:rsidRPr="001D652A" w:rsidRDefault="00F07201" w:rsidP="00F07201">
      <w:pPr>
        <w:ind w:left="57"/>
        <w:rPr>
          <w:rFonts w:ascii="Arial" w:hAnsi="Arial"/>
        </w:rPr>
      </w:pPr>
      <w:r w:rsidRPr="001D652A">
        <w:rPr>
          <w:rFonts w:ascii="Arial" w:hAnsi="Arial"/>
        </w:rPr>
        <w:t>(a)</w:t>
      </w:r>
      <w:r w:rsidRPr="001D652A">
        <w:rPr>
          <w:rFonts w:ascii="Arial" w:hAnsi="Arial"/>
        </w:rPr>
        <w:tab/>
        <w:t xml:space="preserve">Construct a vector diagram to the right of the diagram above. Show the forces acting </w:t>
      </w:r>
      <w:r w:rsidRPr="001D652A">
        <w:rPr>
          <w:rFonts w:ascii="Arial" w:hAnsi="Arial"/>
        </w:rPr>
        <w:tab/>
        <w:t>on the car and the net</w:t>
      </w:r>
      <w:r w:rsidR="001B42F4">
        <w:rPr>
          <w:rFonts w:ascii="Arial" w:hAnsi="Arial"/>
        </w:rPr>
        <w:t>t</w:t>
      </w:r>
      <w:r w:rsidRPr="001D652A">
        <w:rPr>
          <w:rFonts w:ascii="Arial" w:hAnsi="Arial"/>
        </w:rPr>
        <w:t xml:space="preserve"> force.</w:t>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t>(2 marks)</w:t>
      </w:r>
    </w:p>
    <w:p w14:paraId="693EEE98" w14:textId="77777777" w:rsidR="00F07201" w:rsidRPr="001D652A" w:rsidRDefault="00F07201" w:rsidP="00F07201">
      <w:pPr>
        <w:rPr>
          <w:rFonts w:ascii="Arial" w:hAnsi="Arial"/>
        </w:rPr>
      </w:pPr>
    </w:p>
    <w:p w14:paraId="2E542C7D" w14:textId="77777777" w:rsidR="00F07201" w:rsidRPr="001D652A" w:rsidRDefault="00F07201" w:rsidP="00F07201">
      <w:pPr>
        <w:rPr>
          <w:rFonts w:ascii="Arial" w:hAnsi="Arial"/>
        </w:rPr>
      </w:pPr>
    </w:p>
    <w:p w14:paraId="6E3B8722" w14:textId="6CF8CF9B" w:rsidR="00F07201" w:rsidRPr="001D652A" w:rsidRDefault="00F07201" w:rsidP="00F07201">
      <w:pPr>
        <w:ind w:left="57"/>
        <w:rPr>
          <w:rFonts w:ascii="Arial" w:hAnsi="Arial"/>
        </w:rPr>
      </w:pPr>
      <w:r w:rsidRPr="001D652A">
        <w:rPr>
          <w:rFonts w:ascii="Arial" w:hAnsi="Arial"/>
        </w:rPr>
        <w:t>(b)</w:t>
      </w:r>
      <w:r w:rsidRPr="001D652A">
        <w:rPr>
          <w:rFonts w:ascii="Arial" w:hAnsi="Arial"/>
        </w:rPr>
        <w:tab/>
        <w:t>Calculate the magnitude of friction acting on the car from the banked track.</w:t>
      </w:r>
    </w:p>
    <w:p w14:paraId="7CBC0761" w14:textId="068C4984" w:rsidR="00F07201" w:rsidRPr="001D652A" w:rsidRDefault="00F07201" w:rsidP="00F07201">
      <w:pPr>
        <w:rPr>
          <w:rFonts w:ascii="Arial" w:hAnsi="Arial"/>
        </w:rPr>
      </w:pPr>
      <w:r w:rsidRPr="001D652A">
        <w:rPr>
          <w:rFonts w:ascii="Arial" w:hAnsi="Arial"/>
        </w:rPr>
        <w:t xml:space="preserve"> </w:t>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t>(5 marks)</w:t>
      </w:r>
    </w:p>
    <w:p w14:paraId="547400F5" w14:textId="77777777" w:rsidR="00F07201" w:rsidRPr="001D652A" w:rsidRDefault="00F07201" w:rsidP="00F07201">
      <w:pPr>
        <w:rPr>
          <w:rFonts w:ascii="Arial" w:hAnsi="Arial"/>
        </w:rPr>
      </w:pPr>
    </w:p>
    <w:p w14:paraId="0155A66D" w14:textId="77777777" w:rsidR="00F07201" w:rsidRPr="001D652A" w:rsidRDefault="00F07201" w:rsidP="00F07201">
      <w:pPr>
        <w:rPr>
          <w:rFonts w:ascii="Arial" w:hAnsi="Arial"/>
        </w:rPr>
      </w:pPr>
    </w:p>
    <w:p w14:paraId="4DDE5AE5" w14:textId="77777777" w:rsidR="00F07201" w:rsidRPr="001D652A" w:rsidRDefault="00F07201" w:rsidP="00F07201">
      <w:pPr>
        <w:rPr>
          <w:rFonts w:ascii="Arial" w:hAnsi="Arial"/>
        </w:rPr>
      </w:pPr>
    </w:p>
    <w:p w14:paraId="6651DEFA" w14:textId="77777777" w:rsidR="00F07201" w:rsidRPr="001D652A" w:rsidRDefault="00F07201" w:rsidP="00F07201">
      <w:pPr>
        <w:rPr>
          <w:rFonts w:ascii="Arial" w:hAnsi="Arial"/>
          <w:b/>
        </w:rPr>
      </w:pPr>
    </w:p>
    <w:p w14:paraId="6DE415AD" w14:textId="77777777" w:rsidR="00F07201" w:rsidRPr="001D652A" w:rsidRDefault="00F07201" w:rsidP="00F07201">
      <w:pPr>
        <w:rPr>
          <w:rFonts w:ascii="Arial" w:hAnsi="Arial"/>
          <w:b/>
        </w:rPr>
      </w:pPr>
    </w:p>
    <w:p w14:paraId="62208D86" w14:textId="77777777" w:rsidR="00F07201" w:rsidRPr="001D652A" w:rsidRDefault="00F07201" w:rsidP="00F07201">
      <w:pPr>
        <w:rPr>
          <w:rFonts w:ascii="Arial" w:hAnsi="Arial"/>
          <w:b/>
        </w:rPr>
      </w:pPr>
    </w:p>
    <w:p w14:paraId="15E23B4D" w14:textId="77777777" w:rsidR="00F07201" w:rsidRPr="001D652A" w:rsidRDefault="00F07201" w:rsidP="00F07201">
      <w:pPr>
        <w:rPr>
          <w:rFonts w:ascii="Arial" w:hAnsi="Arial"/>
          <w:b/>
        </w:rPr>
      </w:pPr>
    </w:p>
    <w:p w14:paraId="2309C8D9" w14:textId="77777777" w:rsidR="00F07201" w:rsidRPr="001D652A" w:rsidRDefault="00F07201" w:rsidP="00F07201">
      <w:pPr>
        <w:rPr>
          <w:rFonts w:ascii="Arial" w:hAnsi="Arial"/>
          <w:b/>
        </w:rPr>
      </w:pPr>
    </w:p>
    <w:p w14:paraId="496AF86F" w14:textId="77777777" w:rsidR="00F07201" w:rsidRPr="001D652A" w:rsidRDefault="00F07201" w:rsidP="00F07201">
      <w:pPr>
        <w:rPr>
          <w:rFonts w:ascii="Arial" w:hAnsi="Arial"/>
          <w:b/>
        </w:rPr>
      </w:pPr>
    </w:p>
    <w:p w14:paraId="27C99EBB" w14:textId="77777777" w:rsidR="00F07201" w:rsidRPr="001D652A" w:rsidRDefault="00F07201" w:rsidP="00F07201">
      <w:pPr>
        <w:rPr>
          <w:rFonts w:ascii="Arial" w:hAnsi="Arial"/>
          <w:b/>
        </w:rPr>
      </w:pPr>
    </w:p>
    <w:p w14:paraId="7CDB2EB1" w14:textId="77777777" w:rsidR="00F07201" w:rsidRPr="001D652A" w:rsidRDefault="00F07201" w:rsidP="00F07201">
      <w:pPr>
        <w:rPr>
          <w:rFonts w:ascii="Arial" w:hAnsi="Arial"/>
          <w:b/>
        </w:rPr>
      </w:pPr>
    </w:p>
    <w:p w14:paraId="7F9B366E" w14:textId="77777777" w:rsidR="00F07201" w:rsidRPr="001D652A" w:rsidRDefault="00F07201" w:rsidP="00F07201">
      <w:pPr>
        <w:rPr>
          <w:rFonts w:ascii="Arial" w:hAnsi="Arial"/>
          <w:b/>
        </w:rPr>
      </w:pPr>
    </w:p>
    <w:p w14:paraId="00841D2A" w14:textId="77777777" w:rsidR="00F07201" w:rsidRPr="001D652A" w:rsidRDefault="00F07201" w:rsidP="00F07201">
      <w:pPr>
        <w:rPr>
          <w:rFonts w:ascii="Arial" w:hAnsi="Arial"/>
          <w:b/>
        </w:rPr>
      </w:pPr>
    </w:p>
    <w:p w14:paraId="675F89D4" w14:textId="77777777" w:rsidR="00F07201" w:rsidRPr="001D652A" w:rsidRDefault="00F07201" w:rsidP="00F07201">
      <w:pPr>
        <w:rPr>
          <w:rFonts w:ascii="Arial" w:hAnsi="Arial"/>
          <w:b/>
        </w:rPr>
      </w:pPr>
    </w:p>
    <w:p w14:paraId="57378559" w14:textId="77777777" w:rsidR="00F07201" w:rsidRPr="001D652A" w:rsidRDefault="00F07201" w:rsidP="00F07201">
      <w:pPr>
        <w:rPr>
          <w:rFonts w:ascii="Arial" w:hAnsi="Arial"/>
          <w:b/>
        </w:rPr>
      </w:pPr>
    </w:p>
    <w:p w14:paraId="08038BE4" w14:textId="77777777" w:rsidR="00F07201" w:rsidRPr="001D652A" w:rsidRDefault="00F07201" w:rsidP="00F07201">
      <w:pPr>
        <w:rPr>
          <w:rFonts w:ascii="Arial" w:hAnsi="Arial"/>
          <w:b/>
        </w:rPr>
      </w:pPr>
    </w:p>
    <w:p w14:paraId="0B1A542B" w14:textId="77777777" w:rsidR="00F07201" w:rsidRPr="001D652A" w:rsidRDefault="00F07201" w:rsidP="00F07201">
      <w:pPr>
        <w:rPr>
          <w:rFonts w:ascii="Arial" w:hAnsi="Arial"/>
          <w:b/>
        </w:rPr>
      </w:pPr>
    </w:p>
    <w:p w14:paraId="43A9999C" w14:textId="77777777" w:rsidR="007423CF" w:rsidRDefault="007423CF" w:rsidP="00897A74">
      <w:pPr>
        <w:rPr>
          <w:rFonts w:ascii="Arial" w:hAnsi="Arial"/>
        </w:rPr>
      </w:pPr>
    </w:p>
    <w:p w14:paraId="00DDBE68" w14:textId="570F48E5" w:rsidR="00897A74" w:rsidRPr="001D652A" w:rsidRDefault="00F07201" w:rsidP="00897A74">
      <w:pPr>
        <w:rPr>
          <w:rFonts w:ascii="Arial" w:hAnsi="Arial"/>
        </w:rPr>
      </w:pPr>
      <w:r w:rsidRPr="001D652A">
        <w:rPr>
          <w:rFonts w:ascii="Arial" w:hAnsi="Arial"/>
        </w:rPr>
        <w:lastRenderedPageBreak/>
        <w:t>16.</w:t>
      </w:r>
      <w:r w:rsidRPr="001D652A">
        <w:rPr>
          <w:rFonts w:ascii="Arial" w:hAnsi="Arial"/>
        </w:rPr>
        <w:tab/>
        <w:t>[15</w:t>
      </w:r>
      <w:r w:rsidR="00897A74" w:rsidRPr="001D652A">
        <w:rPr>
          <w:rFonts w:ascii="Arial" w:hAnsi="Arial"/>
        </w:rPr>
        <w:t xml:space="preserve"> marks]</w:t>
      </w:r>
    </w:p>
    <w:p w14:paraId="55DE5819" w14:textId="77777777" w:rsidR="00897A74" w:rsidRPr="001D652A" w:rsidRDefault="00897A74" w:rsidP="00897A74">
      <w:pPr>
        <w:rPr>
          <w:rFonts w:ascii="Arial" w:hAnsi="Arial"/>
        </w:rPr>
      </w:pPr>
    </w:p>
    <w:p w14:paraId="047CD32E" w14:textId="77777777" w:rsidR="00F07201" w:rsidRPr="001D652A" w:rsidRDefault="00F07201" w:rsidP="00F07201">
      <w:pPr>
        <w:rPr>
          <w:rFonts w:ascii="Arial" w:hAnsi="Arial"/>
          <w:bCs/>
        </w:rPr>
      </w:pPr>
      <w:r w:rsidRPr="001D652A">
        <w:rPr>
          <w:rFonts w:ascii="Arial" w:hAnsi="Arial"/>
          <w:bCs/>
        </w:rPr>
        <w:t xml:space="preserve">Our Sun is a medium sized star that is part of a spiral galaxy called the Milky Way. Like all spiral galaxies, the stars in the Milky Way rotate around a galactic centre. </w:t>
      </w:r>
    </w:p>
    <w:p w14:paraId="006C4C71" w14:textId="77777777" w:rsidR="00F07201" w:rsidRPr="001D652A" w:rsidRDefault="00F07201" w:rsidP="00F07201">
      <w:pPr>
        <w:rPr>
          <w:rFonts w:ascii="Arial" w:hAnsi="Arial"/>
          <w:bCs/>
        </w:rPr>
      </w:pPr>
    </w:p>
    <w:p w14:paraId="43BE4482" w14:textId="31329136" w:rsidR="00F07201" w:rsidRPr="001D652A" w:rsidRDefault="00F07201" w:rsidP="00F07201">
      <w:pPr>
        <w:rPr>
          <w:rFonts w:ascii="Arial" w:hAnsi="Arial"/>
          <w:bCs/>
        </w:rPr>
      </w:pPr>
      <w:r w:rsidRPr="001D652A">
        <w:rPr>
          <w:rFonts w:ascii="Arial" w:hAnsi="Arial"/>
          <w:bCs/>
        </w:rPr>
        <w:t>Our Sun’s orbit is virtually circular with a radius of 2.50 x 10</w:t>
      </w:r>
      <w:r w:rsidRPr="001D652A">
        <w:rPr>
          <w:rFonts w:ascii="Arial" w:hAnsi="Arial"/>
          <w:bCs/>
          <w:vertAlign w:val="superscript"/>
        </w:rPr>
        <w:t>20</w:t>
      </w:r>
      <w:r w:rsidRPr="001D652A">
        <w:rPr>
          <w:rFonts w:ascii="Arial" w:hAnsi="Arial"/>
          <w:bCs/>
        </w:rPr>
        <w:t xml:space="preserve"> m (about 26 000 light years); its average orbital speed is about 2.20 x 10</w:t>
      </w:r>
      <w:r w:rsidRPr="001D652A">
        <w:rPr>
          <w:rFonts w:ascii="Arial" w:hAnsi="Arial"/>
          <w:bCs/>
          <w:vertAlign w:val="superscript"/>
        </w:rPr>
        <w:t>5</w:t>
      </w:r>
      <w:r w:rsidRPr="001D652A">
        <w:rPr>
          <w:rFonts w:ascii="Arial" w:hAnsi="Arial"/>
          <w:bCs/>
        </w:rPr>
        <w:t xml:space="preserve"> ms</w:t>
      </w:r>
      <w:r w:rsidRPr="001D652A">
        <w:rPr>
          <w:rFonts w:ascii="Arial" w:hAnsi="Arial"/>
          <w:bCs/>
          <w:vertAlign w:val="superscript"/>
        </w:rPr>
        <w:t>-1</w:t>
      </w:r>
      <w:r w:rsidRPr="001D652A">
        <w:rPr>
          <w:rFonts w:ascii="Arial" w:hAnsi="Arial"/>
          <w:bCs/>
        </w:rPr>
        <w:t xml:space="preserve">. </w:t>
      </w:r>
    </w:p>
    <w:p w14:paraId="6D9A13F8" w14:textId="77777777" w:rsidR="00F07201" w:rsidRPr="001D652A" w:rsidRDefault="00F07201" w:rsidP="00F07201">
      <w:pPr>
        <w:rPr>
          <w:rFonts w:ascii="Arial" w:hAnsi="Arial"/>
          <w:bCs/>
        </w:rPr>
      </w:pPr>
    </w:p>
    <w:p w14:paraId="59088E38" w14:textId="77777777" w:rsidR="00F07201" w:rsidRPr="001D652A" w:rsidRDefault="00F07201" w:rsidP="00F07201">
      <w:pPr>
        <w:rPr>
          <w:rFonts w:ascii="Arial" w:hAnsi="Arial"/>
          <w:bCs/>
        </w:rPr>
      </w:pPr>
      <w:r w:rsidRPr="001D652A">
        <w:rPr>
          <w:rFonts w:ascii="Arial" w:hAnsi="Arial"/>
          <w:bCs/>
        </w:rPr>
        <w:t>(a)</w:t>
      </w:r>
      <w:r w:rsidRPr="001D652A">
        <w:rPr>
          <w:rFonts w:ascii="Arial" w:hAnsi="Arial"/>
          <w:bCs/>
        </w:rPr>
        <w:tab/>
        <w:t xml:space="preserve">Calculate the orbital period of the Sun around the galactic centre of the Milky Way </w:t>
      </w:r>
    </w:p>
    <w:p w14:paraId="2531F7CD" w14:textId="186DC316" w:rsidR="00F07201" w:rsidRPr="001D652A" w:rsidRDefault="00F07201" w:rsidP="00F07201">
      <w:pPr>
        <w:rPr>
          <w:rFonts w:ascii="Arial" w:hAnsi="Arial"/>
          <w:bCs/>
        </w:rPr>
      </w:pPr>
      <w:r w:rsidRPr="001D652A">
        <w:rPr>
          <w:rFonts w:ascii="Arial" w:hAnsi="Arial"/>
          <w:bCs/>
        </w:rPr>
        <w:tab/>
        <w:t xml:space="preserve">(in years). </w:t>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t>(4 marks)</w:t>
      </w:r>
    </w:p>
    <w:p w14:paraId="08FC35F0" w14:textId="77777777" w:rsidR="00F07201" w:rsidRPr="001D652A" w:rsidRDefault="00F07201" w:rsidP="00F07201">
      <w:pPr>
        <w:rPr>
          <w:rFonts w:ascii="Arial" w:hAnsi="Arial"/>
          <w:bCs/>
        </w:rPr>
      </w:pPr>
    </w:p>
    <w:p w14:paraId="4EADF015" w14:textId="77777777" w:rsidR="00F07201" w:rsidRPr="001D652A" w:rsidRDefault="00F07201" w:rsidP="00F07201">
      <w:pPr>
        <w:rPr>
          <w:rFonts w:ascii="Arial" w:hAnsi="Arial"/>
          <w:bCs/>
        </w:rPr>
      </w:pPr>
    </w:p>
    <w:p w14:paraId="01E042CE" w14:textId="77777777" w:rsidR="00F07201" w:rsidRPr="001D652A" w:rsidRDefault="00F07201" w:rsidP="00F07201">
      <w:pPr>
        <w:rPr>
          <w:rFonts w:ascii="Arial" w:hAnsi="Arial"/>
          <w:bCs/>
        </w:rPr>
      </w:pPr>
    </w:p>
    <w:p w14:paraId="136F7EE7" w14:textId="77777777" w:rsidR="00F07201" w:rsidRPr="001D652A" w:rsidRDefault="00F07201" w:rsidP="00F07201">
      <w:pPr>
        <w:rPr>
          <w:rFonts w:ascii="Arial" w:hAnsi="Arial"/>
          <w:bCs/>
        </w:rPr>
      </w:pPr>
    </w:p>
    <w:p w14:paraId="376421E3" w14:textId="77777777" w:rsidR="00F07201" w:rsidRPr="001D652A" w:rsidRDefault="00F07201" w:rsidP="00F07201">
      <w:pPr>
        <w:rPr>
          <w:rFonts w:ascii="Arial" w:hAnsi="Arial"/>
          <w:bCs/>
        </w:rPr>
      </w:pPr>
    </w:p>
    <w:p w14:paraId="1774D443" w14:textId="77777777" w:rsidR="00F07201" w:rsidRPr="001D652A" w:rsidRDefault="00F07201" w:rsidP="00F07201">
      <w:pPr>
        <w:rPr>
          <w:rFonts w:ascii="Arial" w:hAnsi="Arial"/>
          <w:bCs/>
        </w:rPr>
      </w:pPr>
    </w:p>
    <w:p w14:paraId="77FFDD29" w14:textId="77777777" w:rsidR="00F07201" w:rsidRPr="001D652A" w:rsidRDefault="00F07201" w:rsidP="00F07201">
      <w:pPr>
        <w:rPr>
          <w:rFonts w:ascii="Arial" w:hAnsi="Arial"/>
          <w:bCs/>
        </w:rPr>
      </w:pPr>
    </w:p>
    <w:p w14:paraId="2DD47165" w14:textId="77777777" w:rsidR="00F07201" w:rsidRPr="001D652A" w:rsidRDefault="00F07201" w:rsidP="00F07201">
      <w:pPr>
        <w:rPr>
          <w:rFonts w:ascii="Arial" w:hAnsi="Arial"/>
          <w:bCs/>
        </w:rPr>
      </w:pPr>
    </w:p>
    <w:p w14:paraId="4A0F0123" w14:textId="77777777" w:rsidR="00F07201" w:rsidRPr="001D652A" w:rsidRDefault="00F07201" w:rsidP="00F07201">
      <w:pPr>
        <w:rPr>
          <w:rFonts w:ascii="Arial" w:hAnsi="Arial"/>
          <w:bCs/>
        </w:rPr>
      </w:pPr>
    </w:p>
    <w:p w14:paraId="3CAB8690" w14:textId="77777777" w:rsidR="00F07201" w:rsidRPr="001D652A" w:rsidRDefault="00F07201" w:rsidP="00F07201">
      <w:pPr>
        <w:rPr>
          <w:rFonts w:ascii="Arial" w:hAnsi="Arial"/>
          <w:bCs/>
        </w:rPr>
      </w:pPr>
    </w:p>
    <w:p w14:paraId="1B561CE7" w14:textId="77777777" w:rsidR="00F07201" w:rsidRPr="001D652A" w:rsidRDefault="00F07201" w:rsidP="00F07201">
      <w:pPr>
        <w:rPr>
          <w:rFonts w:ascii="Arial" w:hAnsi="Arial"/>
          <w:bCs/>
        </w:rPr>
      </w:pPr>
    </w:p>
    <w:p w14:paraId="519F948C" w14:textId="77777777" w:rsidR="00F07201" w:rsidRPr="001D652A" w:rsidRDefault="00F07201" w:rsidP="00F07201">
      <w:pPr>
        <w:rPr>
          <w:rFonts w:ascii="Arial" w:hAnsi="Arial"/>
          <w:bCs/>
        </w:rPr>
      </w:pPr>
    </w:p>
    <w:p w14:paraId="4DFA6264" w14:textId="30B52588" w:rsidR="00F07201" w:rsidRPr="001D652A" w:rsidRDefault="00F07201" w:rsidP="00F07201">
      <w:pPr>
        <w:rPr>
          <w:rFonts w:ascii="Arial" w:hAnsi="Arial"/>
          <w:bCs/>
        </w:rPr>
      </w:pPr>
      <w:r w:rsidRPr="001D652A">
        <w:rPr>
          <w:rFonts w:ascii="Arial" w:hAnsi="Arial"/>
          <w:bCs/>
        </w:rPr>
        <w:t>(b)</w:t>
      </w:r>
      <w:r w:rsidRPr="001D652A">
        <w:rPr>
          <w:rFonts w:ascii="Arial" w:hAnsi="Arial"/>
          <w:bCs/>
        </w:rPr>
        <w:tab/>
        <w:t xml:space="preserve">Calculate the gravitational field strength due to the Milky Way galaxy at the Sun’s </w:t>
      </w:r>
      <w:r w:rsidRPr="001D652A">
        <w:rPr>
          <w:rFonts w:ascii="Arial" w:hAnsi="Arial"/>
          <w:bCs/>
        </w:rPr>
        <w:tab/>
        <w:t xml:space="preserve">distance from the galactic centre. </w:t>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t>(3 marks)</w:t>
      </w:r>
    </w:p>
    <w:p w14:paraId="199D6561" w14:textId="77777777" w:rsidR="00F07201" w:rsidRPr="001D652A" w:rsidRDefault="00F07201" w:rsidP="00F07201">
      <w:pPr>
        <w:rPr>
          <w:rFonts w:ascii="Arial" w:hAnsi="Arial"/>
          <w:bCs/>
        </w:rPr>
      </w:pPr>
    </w:p>
    <w:p w14:paraId="464705EA" w14:textId="77777777" w:rsidR="00F07201" w:rsidRPr="001D652A" w:rsidRDefault="00F07201" w:rsidP="00F07201">
      <w:pPr>
        <w:rPr>
          <w:rFonts w:ascii="Arial" w:hAnsi="Arial"/>
          <w:bCs/>
        </w:rPr>
      </w:pPr>
    </w:p>
    <w:p w14:paraId="2DBACD62" w14:textId="77777777" w:rsidR="00F07201" w:rsidRPr="001D652A" w:rsidRDefault="00F07201" w:rsidP="00F07201">
      <w:pPr>
        <w:rPr>
          <w:rFonts w:ascii="Arial" w:hAnsi="Arial"/>
          <w:bCs/>
        </w:rPr>
      </w:pPr>
    </w:p>
    <w:p w14:paraId="7265E73D" w14:textId="77777777" w:rsidR="00F07201" w:rsidRPr="001D652A" w:rsidRDefault="00F07201" w:rsidP="00F07201">
      <w:pPr>
        <w:rPr>
          <w:rFonts w:ascii="Arial" w:hAnsi="Arial"/>
          <w:bCs/>
        </w:rPr>
      </w:pPr>
    </w:p>
    <w:p w14:paraId="4A6509AB" w14:textId="77777777" w:rsidR="00F07201" w:rsidRPr="001D652A" w:rsidRDefault="00F07201" w:rsidP="00F07201">
      <w:pPr>
        <w:rPr>
          <w:rFonts w:ascii="Arial" w:hAnsi="Arial"/>
          <w:bCs/>
        </w:rPr>
      </w:pPr>
    </w:p>
    <w:p w14:paraId="2130BE5D" w14:textId="77777777" w:rsidR="00F07201" w:rsidRPr="001D652A" w:rsidRDefault="00F07201" w:rsidP="00F07201">
      <w:pPr>
        <w:rPr>
          <w:rFonts w:ascii="Arial" w:hAnsi="Arial"/>
          <w:bCs/>
        </w:rPr>
      </w:pPr>
    </w:p>
    <w:p w14:paraId="6603B612" w14:textId="77777777" w:rsidR="00F07201" w:rsidRPr="001D652A" w:rsidRDefault="00F07201" w:rsidP="00F07201">
      <w:pPr>
        <w:rPr>
          <w:rFonts w:ascii="Arial" w:hAnsi="Arial"/>
          <w:bCs/>
        </w:rPr>
      </w:pPr>
    </w:p>
    <w:p w14:paraId="376CCAE6" w14:textId="77777777" w:rsidR="00F07201" w:rsidRPr="001D652A" w:rsidRDefault="00F07201" w:rsidP="00F07201">
      <w:pPr>
        <w:rPr>
          <w:rFonts w:ascii="Arial" w:hAnsi="Arial"/>
          <w:bCs/>
        </w:rPr>
      </w:pPr>
    </w:p>
    <w:p w14:paraId="63B0A4C8" w14:textId="77777777" w:rsidR="00F07201" w:rsidRPr="001D652A" w:rsidRDefault="00F07201" w:rsidP="00F07201">
      <w:pPr>
        <w:rPr>
          <w:rFonts w:ascii="Arial" w:hAnsi="Arial"/>
          <w:bCs/>
        </w:rPr>
      </w:pPr>
    </w:p>
    <w:p w14:paraId="0AAE7496" w14:textId="045B45A9" w:rsidR="00F07201" w:rsidRPr="001D652A" w:rsidRDefault="00090CD1" w:rsidP="00090CD1">
      <w:pPr>
        <w:rPr>
          <w:rFonts w:ascii="Arial" w:hAnsi="Arial"/>
          <w:bCs/>
        </w:rPr>
      </w:pPr>
      <w:r w:rsidRPr="001D652A">
        <w:rPr>
          <w:rFonts w:ascii="Arial" w:hAnsi="Arial"/>
          <w:bCs/>
        </w:rPr>
        <w:t>(c)</w:t>
      </w:r>
      <w:r w:rsidRPr="001D652A">
        <w:rPr>
          <w:rFonts w:ascii="Arial" w:hAnsi="Arial"/>
          <w:bCs/>
        </w:rPr>
        <w:tab/>
      </w:r>
      <w:r w:rsidR="00F07201" w:rsidRPr="001D652A">
        <w:rPr>
          <w:rFonts w:ascii="Arial" w:hAnsi="Arial"/>
          <w:bCs/>
        </w:rPr>
        <w:t xml:space="preserve">The circular orbit of the Sun around the galactic centre of the Milky Way is due to the </w:t>
      </w:r>
      <w:r w:rsidRPr="001D652A">
        <w:rPr>
          <w:rFonts w:ascii="Arial" w:hAnsi="Arial"/>
          <w:bCs/>
        </w:rPr>
        <w:tab/>
      </w:r>
      <w:r w:rsidR="00F07201" w:rsidRPr="001D652A">
        <w:rPr>
          <w:rFonts w:ascii="Arial" w:hAnsi="Arial"/>
          <w:bCs/>
        </w:rPr>
        <w:t xml:space="preserve">gravitational force of attraction between the Sun’s and Milky Way’s centres of mass. </w:t>
      </w:r>
    </w:p>
    <w:p w14:paraId="3C8C2894" w14:textId="77777777" w:rsidR="00090CD1" w:rsidRPr="001D652A" w:rsidRDefault="00090CD1" w:rsidP="00090CD1">
      <w:pPr>
        <w:rPr>
          <w:rFonts w:ascii="Arial" w:hAnsi="Arial"/>
          <w:bCs/>
        </w:rPr>
      </w:pPr>
    </w:p>
    <w:p w14:paraId="61BB4F7E" w14:textId="77D6C82B" w:rsidR="00F07201" w:rsidRPr="001D652A" w:rsidRDefault="00090CD1" w:rsidP="00090CD1">
      <w:pPr>
        <w:rPr>
          <w:rFonts w:ascii="Arial" w:hAnsi="Arial"/>
          <w:bCs/>
        </w:rPr>
      </w:pPr>
      <w:r w:rsidRPr="001D652A">
        <w:rPr>
          <w:rFonts w:ascii="Arial" w:hAnsi="Arial"/>
          <w:bCs/>
        </w:rPr>
        <w:tab/>
      </w:r>
      <w:r w:rsidR="00F07201" w:rsidRPr="001D652A">
        <w:rPr>
          <w:rFonts w:ascii="Arial" w:hAnsi="Arial"/>
          <w:bCs/>
        </w:rPr>
        <w:t xml:space="preserve">Use the data provided and answers calculated thus far to show that the mass of our </w:t>
      </w:r>
      <w:r w:rsidRPr="001D652A">
        <w:rPr>
          <w:rFonts w:ascii="Arial" w:hAnsi="Arial"/>
          <w:bCs/>
        </w:rPr>
        <w:tab/>
      </w:r>
      <w:r w:rsidR="00F07201" w:rsidRPr="001D652A">
        <w:rPr>
          <w:rFonts w:ascii="Arial" w:hAnsi="Arial"/>
          <w:bCs/>
        </w:rPr>
        <w:t>galaxy inside our Sun’s orbit must be about 1.8</w:t>
      </w:r>
      <w:r w:rsidRPr="001D652A">
        <w:rPr>
          <w:rFonts w:ascii="Arial" w:hAnsi="Arial"/>
          <w:bCs/>
        </w:rPr>
        <w:t>0</w:t>
      </w:r>
      <w:r w:rsidR="00F07201" w:rsidRPr="001D652A">
        <w:rPr>
          <w:rFonts w:ascii="Arial" w:hAnsi="Arial"/>
          <w:bCs/>
        </w:rPr>
        <w:t xml:space="preserve"> x 10</w:t>
      </w:r>
      <w:r w:rsidR="00F07201" w:rsidRPr="001D652A">
        <w:rPr>
          <w:rFonts w:ascii="Arial" w:hAnsi="Arial"/>
          <w:bCs/>
          <w:vertAlign w:val="superscript"/>
        </w:rPr>
        <w:t>41</w:t>
      </w:r>
      <w:r w:rsidR="00F07201" w:rsidRPr="001D652A">
        <w:rPr>
          <w:rFonts w:ascii="Arial" w:hAnsi="Arial"/>
          <w:bCs/>
        </w:rPr>
        <w:t xml:space="preserve"> kg. </w:t>
      </w:r>
    </w:p>
    <w:p w14:paraId="05CA200C" w14:textId="77777777" w:rsidR="00090CD1" w:rsidRPr="001D652A" w:rsidRDefault="00090CD1" w:rsidP="00090CD1">
      <w:pPr>
        <w:rPr>
          <w:rFonts w:ascii="Arial" w:hAnsi="Arial"/>
          <w:bCs/>
        </w:rPr>
      </w:pPr>
    </w:p>
    <w:p w14:paraId="69E58D08" w14:textId="29357531" w:rsidR="00F07201" w:rsidRPr="00094034" w:rsidRDefault="00090CD1" w:rsidP="00090CD1">
      <w:pPr>
        <w:rPr>
          <w:rFonts w:ascii="Arial" w:hAnsi="Arial"/>
          <w:b/>
          <w:bCs/>
        </w:rPr>
      </w:pPr>
      <w:r w:rsidRPr="001D652A">
        <w:rPr>
          <w:rFonts w:ascii="Arial" w:hAnsi="Arial"/>
          <w:bCs/>
        </w:rPr>
        <w:tab/>
      </w:r>
      <w:r w:rsidR="00F07201" w:rsidRPr="00094034">
        <w:rPr>
          <w:rFonts w:ascii="Arial" w:hAnsi="Arial"/>
          <w:b/>
          <w:bCs/>
        </w:rPr>
        <w:t xml:space="preserve">[If you could not calculate an answer to part </w:t>
      </w:r>
      <w:r w:rsidRPr="00094034">
        <w:rPr>
          <w:rFonts w:ascii="Arial" w:hAnsi="Arial"/>
          <w:b/>
          <w:bCs/>
        </w:rPr>
        <w:t>(</w:t>
      </w:r>
      <w:r w:rsidR="00F07201" w:rsidRPr="00094034">
        <w:rPr>
          <w:rFonts w:ascii="Arial" w:hAnsi="Arial"/>
          <w:b/>
          <w:bCs/>
        </w:rPr>
        <w:t>a), use 7</w:t>
      </w:r>
      <w:r w:rsidRPr="00094034">
        <w:rPr>
          <w:rFonts w:ascii="Arial" w:hAnsi="Arial"/>
          <w:b/>
          <w:bCs/>
        </w:rPr>
        <w:t>.00</w:t>
      </w:r>
      <w:r w:rsidR="00F07201" w:rsidRPr="00094034">
        <w:rPr>
          <w:rFonts w:ascii="Arial" w:hAnsi="Arial"/>
          <w:b/>
          <w:bCs/>
        </w:rPr>
        <w:t xml:space="preserve"> x 10</w:t>
      </w:r>
      <w:r w:rsidR="00F07201" w:rsidRPr="00094034">
        <w:rPr>
          <w:rFonts w:ascii="Arial" w:hAnsi="Arial"/>
          <w:b/>
          <w:bCs/>
          <w:vertAlign w:val="superscript"/>
        </w:rPr>
        <w:t>15</w:t>
      </w:r>
      <w:r w:rsidR="00F07201" w:rsidRPr="00094034">
        <w:rPr>
          <w:rFonts w:ascii="Arial" w:hAnsi="Arial"/>
          <w:b/>
          <w:bCs/>
        </w:rPr>
        <w:t xml:space="preserve"> s; if you could </w:t>
      </w:r>
      <w:r w:rsidR="00094034">
        <w:rPr>
          <w:rFonts w:ascii="Arial" w:hAnsi="Arial"/>
          <w:b/>
          <w:bCs/>
        </w:rPr>
        <w:tab/>
      </w:r>
      <w:r w:rsidR="00F07201" w:rsidRPr="00094034">
        <w:rPr>
          <w:rFonts w:ascii="Arial" w:hAnsi="Arial"/>
          <w:b/>
          <w:bCs/>
        </w:rPr>
        <w:t xml:space="preserve">not calculate an answer to part </w:t>
      </w:r>
      <w:r w:rsidRPr="00094034">
        <w:rPr>
          <w:rFonts w:ascii="Arial" w:hAnsi="Arial"/>
          <w:b/>
          <w:bCs/>
        </w:rPr>
        <w:t>(</w:t>
      </w:r>
      <w:r w:rsidR="00F07201" w:rsidRPr="00094034">
        <w:rPr>
          <w:rFonts w:ascii="Arial" w:hAnsi="Arial"/>
          <w:b/>
          <w:bCs/>
        </w:rPr>
        <w:t>b), use 1.9</w:t>
      </w:r>
      <w:r w:rsidRPr="00094034">
        <w:rPr>
          <w:rFonts w:ascii="Arial" w:hAnsi="Arial"/>
          <w:b/>
          <w:bCs/>
        </w:rPr>
        <w:t>0</w:t>
      </w:r>
      <w:r w:rsidR="00F07201" w:rsidRPr="00094034">
        <w:rPr>
          <w:rFonts w:ascii="Arial" w:hAnsi="Arial"/>
          <w:b/>
          <w:bCs/>
        </w:rPr>
        <w:t xml:space="preserve"> x 10</w:t>
      </w:r>
      <w:r w:rsidR="00F07201" w:rsidRPr="00094034">
        <w:rPr>
          <w:rFonts w:ascii="Arial" w:hAnsi="Arial"/>
          <w:b/>
          <w:bCs/>
          <w:vertAlign w:val="superscript"/>
        </w:rPr>
        <w:t>-10</w:t>
      </w:r>
      <w:r w:rsidR="00F07201" w:rsidRPr="00094034">
        <w:rPr>
          <w:rFonts w:ascii="Arial" w:hAnsi="Arial"/>
          <w:b/>
          <w:bCs/>
        </w:rPr>
        <w:t xml:space="preserve"> Nkg</w:t>
      </w:r>
      <w:r w:rsidR="00F07201" w:rsidRPr="00094034">
        <w:rPr>
          <w:rFonts w:ascii="Arial" w:hAnsi="Arial"/>
          <w:b/>
          <w:bCs/>
          <w:vertAlign w:val="superscript"/>
        </w:rPr>
        <w:t>-1</w:t>
      </w:r>
      <w:r w:rsidR="00F07201" w:rsidRPr="00094034">
        <w:rPr>
          <w:rFonts w:ascii="Arial" w:hAnsi="Arial"/>
          <w:b/>
          <w:bCs/>
        </w:rPr>
        <w:t>]</w:t>
      </w:r>
    </w:p>
    <w:p w14:paraId="26605A34" w14:textId="323AF9A4" w:rsidR="00F07201" w:rsidRPr="001D652A" w:rsidRDefault="00090CD1" w:rsidP="00090CD1">
      <w:pPr>
        <w:rPr>
          <w:rFonts w:ascii="Arial" w:hAnsi="Arial"/>
          <w:bCs/>
        </w:rPr>
      </w:pP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00F07201" w:rsidRPr="001D652A">
        <w:rPr>
          <w:rFonts w:ascii="Arial" w:hAnsi="Arial"/>
          <w:bCs/>
        </w:rPr>
        <w:t>(3 marks)</w:t>
      </w:r>
    </w:p>
    <w:p w14:paraId="59713EC0" w14:textId="77777777" w:rsidR="00F07201" w:rsidRPr="001D652A" w:rsidRDefault="00F07201" w:rsidP="00F07201">
      <w:pPr>
        <w:rPr>
          <w:rFonts w:ascii="Arial" w:hAnsi="Arial"/>
          <w:bCs/>
        </w:rPr>
      </w:pPr>
    </w:p>
    <w:p w14:paraId="68813EFD" w14:textId="77777777" w:rsidR="00F07201" w:rsidRPr="001D652A" w:rsidRDefault="00F07201" w:rsidP="00F07201">
      <w:pPr>
        <w:rPr>
          <w:rFonts w:ascii="Arial" w:hAnsi="Arial"/>
          <w:bCs/>
        </w:rPr>
      </w:pPr>
    </w:p>
    <w:p w14:paraId="415A57B0" w14:textId="77777777" w:rsidR="00F07201" w:rsidRPr="001D652A" w:rsidRDefault="00F07201" w:rsidP="00F07201">
      <w:pPr>
        <w:rPr>
          <w:rFonts w:ascii="Arial" w:hAnsi="Arial"/>
          <w:bCs/>
        </w:rPr>
      </w:pPr>
    </w:p>
    <w:p w14:paraId="41E2C45E" w14:textId="77777777" w:rsidR="00F07201" w:rsidRPr="001D652A" w:rsidRDefault="00F07201" w:rsidP="00F07201">
      <w:pPr>
        <w:rPr>
          <w:rFonts w:ascii="Arial" w:hAnsi="Arial"/>
          <w:bCs/>
        </w:rPr>
      </w:pPr>
    </w:p>
    <w:p w14:paraId="3394244A" w14:textId="77777777" w:rsidR="00F07201" w:rsidRPr="001D652A" w:rsidRDefault="00F07201" w:rsidP="00F07201">
      <w:pPr>
        <w:rPr>
          <w:rFonts w:ascii="Arial" w:hAnsi="Arial"/>
          <w:bCs/>
        </w:rPr>
      </w:pPr>
    </w:p>
    <w:p w14:paraId="5540F210" w14:textId="77777777" w:rsidR="00F07201" w:rsidRPr="001D652A" w:rsidRDefault="00F07201" w:rsidP="00F07201">
      <w:pPr>
        <w:rPr>
          <w:rFonts w:ascii="Arial" w:hAnsi="Arial"/>
          <w:bCs/>
        </w:rPr>
      </w:pPr>
    </w:p>
    <w:p w14:paraId="37933F15" w14:textId="77777777" w:rsidR="00F07201" w:rsidRPr="001D652A" w:rsidRDefault="00F07201" w:rsidP="00F07201">
      <w:pPr>
        <w:rPr>
          <w:rFonts w:ascii="Arial" w:hAnsi="Arial"/>
          <w:bCs/>
        </w:rPr>
      </w:pPr>
    </w:p>
    <w:p w14:paraId="26E7D85B" w14:textId="77777777" w:rsidR="00F07201" w:rsidRPr="001D652A" w:rsidRDefault="00F07201" w:rsidP="00F07201">
      <w:pPr>
        <w:rPr>
          <w:rFonts w:ascii="Arial" w:hAnsi="Arial"/>
          <w:bCs/>
        </w:rPr>
      </w:pPr>
    </w:p>
    <w:p w14:paraId="2763D8BA" w14:textId="77777777" w:rsidR="00F07201" w:rsidRPr="001D652A" w:rsidRDefault="00F07201" w:rsidP="00F07201">
      <w:pPr>
        <w:rPr>
          <w:rFonts w:ascii="Arial" w:hAnsi="Arial"/>
          <w:bCs/>
        </w:rPr>
      </w:pPr>
    </w:p>
    <w:p w14:paraId="3C7E1DDB" w14:textId="77777777" w:rsidR="00F07201" w:rsidRPr="001D652A" w:rsidRDefault="00F07201" w:rsidP="00F07201">
      <w:pPr>
        <w:rPr>
          <w:rFonts w:ascii="Arial" w:hAnsi="Arial"/>
          <w:bCs/>
        </w:rPr>
      </w:pPr>
    </w:p>
    <w:p w14:paraId="40E05130" w14:textId="07C87057" w:rsidR="00F07201" w:rsidRPr="001D652A" w:rsidRDefault="00090CD1" w:rsidP="00F07201">
      <w:pPr>
        <w:rPr>
          <w:rFonts w:ascii="Arial" w:hAnsi="Arial"/>
          <w:bCs/>
        </w:rPr>
      </w:pPr>
      <w:r w:rsidRPr="001D652A">
        <w:rPr>
          <w:rFonts w:ascii="Arial" w:hAnsi="Arial"/>
          <w:bCs/>
        </w:rPr>
        <w:t>(d)</w:t>
      </w:r>
      <w:r w:rsidRPr="001D652A">
        <w:rPr>
          <w:rFonts w:ascii="Arial" w:hAnsi="Arial"/>
          <w:bCs/>
        </w:rPr>
        <w:tab/>
      </w:r>
      <w:r w:rsidR="00F07201" w:rsidRPr="001D652A">
        <w:rPr>
          <w:rFonts w:ascii="Arial" w:hAnsi="Arial"/>
          <w:bCs/>
        </w:rPr>
        <w:t xml:space="preserve">If the mass of our Sun can be considered to be an average mass for the stars in our </w:t>
      </w:r>
      <w:r w:rsidRPr="001D652A">
        <w:rPr>
          <w:rFonts w:ascii="Arial" w:hAnsi="Arial"/>
          <w:bCs/>
        </w:rPr>
        <w:tab/>
      </w:r>
      <w:r w:rsidR="00F07201" w:rsidRPr="001D652A">
        <w:rPr>
          <w:rFonts w:ascii="Arial" w:hAnsi="Arial"/>
          <w:bCs/>
        </w:rPr>
        <w:t xml:space="preserve">galaxy, estimate how many stars there must be inside our Sun’s orbit in the Milky </w:t>
      </w:r>
      <w:r w:rsidRPr="001D652A">
        <w:rPr>
          <w:rFonts w:ascii="Arial" w:hAnsi="Arial"/>
          <w:bCs/>
        </w:rPr>
        <w:tab/>
      </w:r>
      <w:r w:rsidR="00F07201" w:rsidRPr="001D652A">
        <w:rPr>
          <w:rFonts w:ascii="Arial" w:hAnsi="Arial"/>
          <w:bCs/>
        </w:rPr>
        <w:t xml:space="preserve">Way. Show </w:t>
      </w:r>
      <w:r w:rsidRPr="001D652A">
        <w:rPr>
          <w:rFonts w:ascii="Arial" w:hAnsi="Arial"/>
          <w:bCs/>
        </w:rPr>
        <w:t xml:space="preserve">your </w:t>
      </w:r>
      <w:r w:rsidR="00F07201" w:rsidRPr="001D652A">
        <w:rPr>
          <w:rFonts w:ascii="Arial" w:hAnsi="Arial"/>
          <w:bCs/>
        </w:rPr>
        <w:t xml:space="preserve">working. </w:t>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00F07201" w:rsidRPr="001D652A">
        <w:rPr>
          <w:rFonts w:ascii="Arial" w:hAnsi="Arial"/>
          <w:bCs/>
        </w:rPr>
        <w:t>(2 marks)</w:t>
      </w:r>
    </w:p>
    <w:p w14:paraId="78977880" w14:textId="77777777" w:rsidR="00F07201" w:rsidRPr="001D652A" w:rsidRDefault="00F07201" w:rsidP="00F07201">
      <w:pPr>
        <w:rPr>
          <w:rFonts w:ascii="Arial" w:hAnsi="Arial"/>
          <w:bCs/>
        </w:rPr>
      </w:pPr>
    </w:p>
    <w:p w14:paraId="65F6AD13" w14:textId="77777777" w:rsidR="00F07201" w:rsidRPr="001D652A" w:rsidRDefault="00F07201" w:rsidP="00F07201">
      <w:pPr>
        <w:rPr>
          <w:rFonts w:ascii="Arial" w:hAnsi="Arial"/>
          <w:bCs/>
        </w:rPr>
      </w:pPr>
    </w:p>
    <w:p w14:paraId="435AA55E" w14:textId="77777777" w:rsidR="00F07201" w:rsidRPr="001D652A" w:rsidRDefault="00F07201" w:rsidP="00F07201">
      <w:pPr>
        <w:rPr>
          <w:rFonts w:ascii="Arial" w:hAnsi="Arial"/>
          <w:bCs/>
        </w:rPr>
      </w:pPr>
    </w:p>
    <w:p w14:paraId="0786DD78" w14:textId="77777777" w:rsidR="00F07201" w:rsidRPr="001D652A" w:rsidRDefault="00F07201" w:rsidP="00F07201">
      <w:pPr>
        <w:rPr>
          <w:rFonts w:ascii="Arial" w:hAnsi="Arial"/>
          <w:bCs/>
        </w:rPr>
      </w:pPr>
    </w:p>
    <w:p w14:paraId="5BEB01A9" w14:textId="77777777" w:rsidR="00F07201" w:rsidRPr="001D652A" w:rsidRDefault="00F07201" w:rsidP="00F07201">
      <w:pPr>
        <w:rPr>
          <w:rFonts w:ascii="Arial" w:hAnsi="Arial"/>
          <w:bCs/>
        </w:rPr>
      </w:pPr>
    </w:p>
    <w:p w14:paraId="61AB8BA8" w14:textId="77777777" w:rsidR="00F07201" w:rsidRPr="001D652A" w:rsidRDefault="00F07201" w:rsidP="00F07201">
      <w:pPr>
        <w:rPr>
          <w:rFonts w:ascii="Arial" w:hAnsi="Arial"/>
          <w:bCs/>
        </w:rPr>
      </w:pPr>
    </w:p>
    <w:p w14:paraId="0D198F04" w14:textId="77777777" w:rsidR="00F07201" w:rsidRPr="001D652A" w:rsidRDefault="00F07201" w:rsidP="00F07201">
      <w:pPr>
        <w:rPr>
          <w:rFonts w:ascii="Arial" w:hAnsi="Arial"/>
          <w:bCs/>
        </w:rPr>
      </w:pPr>
    </w:p>
    <w:p w14:paraId="5304AA0D" w14:textId="77777777" w:rsidR="00090CD1" w:rsidRPr="001D652A" w:rsidRDefault="00090CD1" w:rsidP="00090CD1">
      <w:pPr>
        <w:rPr>
          <w:rFonts w:ascii="Arial" w:hAnsi="Arial"/>
          <w:bCs/>
        </w:rPr>
      </w:pPr>
    </w:p>
    <w:p w14:paraId="74FC8784" w14:textId="77777777" w:rsidR="00090CD1" w:rsidRPr="001D652A" w:rsidRDefault="00090CD1" w:rsidP="00090CD1">
      <w:pPr>
        <w:ind w:left="284"/>
        <w:rPr>
          <w:rFonts w:ascii="Arial" w:hAnsi="Arial"/>
          <w:bCs/>
        </w:rPr>
      </w:pPr>
    </w:p>
    <w:p w14:paraId="16E7C825" w14:textId="77777777" w:rsidR="00090CD1" w:rsidRPr="001D652A" w:rsidRDefault="00090CD1" w:rsidP="00090CD1">
      <w:pPr>
        <w:rPr>
          <w:rFonts w:ascii="Arial" w:hAnsi="Arial"/>
          <w:bCs/>
        </w:rPr>
      </w:pPr>
    </w:p>
    <w:p w14:paraId="54F5EA37" w14:textId="77777777" w:rsidR="00090CD1" w:rsidRPr="001D652A" w:rsidRDefault="00090CD1" w:rsidP="00090CD1">
      <w:pPr>
        <w:rPr>
          <w:rFonts w:ascii="Arial" w:hAnsi="Arial"/>
          <w:bCs/>
        </w:rPr>
      </w:pPr>
    </w:p>
    <w:p w14:paraId="79271159" w14:textId="77777777" w:rsidR="00090CD1" w:rsidRPr="001D652A" w:rsidRDefault="00090CD1" w:rsidP="00090CD1">
      <w:pPr>
        <w:rPr>
          <w:rFonts w:ascii="Arial" w:hAnsi="Arial"/>
          <w:bCs/>
        </w:rPr>
      </w:pPr>
    </w:p>
    <w:p w14:paraId="6AD18D93" w14:textId="77777777" w:rsidR="00090CD1" w:rsidRPr="001D652A" w:rsidRDefault="00090CD1" w:rsidP="00090CD1">
      <w:pPr>
        <w:rPr>
          <w:rFonts w:ascii="Arial" w:hAnsi="Arial"/>
          <w:bCs/>
        </w:rPr>
      </w:pPr>
    </w:p>
    <w:p w14:paraId="04311F31" w14:textId="77777777" w:rsidR="00090CD1" w:rsidRPr="001D652A" w:rsidRDefault="00090CD1" w:rsidP="00090CD1">
      <w:pPr>
        <w:rPr>
          <w:rFonts w:ascii="Arial" w:hAnsi="Arial"/>
          <w:bCs/>
        </w:rPr>
      </w:pPr>
    </w:p>
    <w:p w14:paraId="6B8645BB" w14:textId="77777777" w:rsidR="00090CD1" w:rsidRPr="001D652A" w:rsidRDefault="00090CD1" w:rsidP="00090CD1">
      <w:pPr>
        <w:rPr>
          <w:rFonts w:ascii="Arial" w:hAnsi="Arial"/>
          <w:bCs/>
        </w:rPr>
      </w:pPr>
    </w:p>
    <w:p w14:paraId="192E1A36" w14:textId="77777777" w:rsidR="00090CD1" w:rsidRPr="001D652A" w:rsidRDefault="00090CD1" w:rsidP="00090CD1">
      <w:pPr>
        <w:rPr>
          <w:rFonts w:ascii="Arial" w:hAnsi="Arial"/>
          <w:bCs/>
        </w:rPr>
      </w:pPr>
    </w:p>
    <w:p w14:paraId="18B04616" w14:textId="77777777" w:rsidR="00090CD1" w:rsidRPr="001D652A" w:rsidRDefault="00090CD1" w:rsidP="00090CD1">
      <w:pPr>
        <w:rPr>
          <w:rFonts w:ascii="Arial" w:hAnsi="Arial"/>
          <w:bCs/>
        </w:rPr>
      </w:pPr>
    </w:p>
    <w:p w14:paraId="3D7D83DF" w14:textId="77777777" w:rsidR="00090CD1" w:rsidRPr="001D652A" w:rsidRDefault="00090CD1" w:rsidP="00090CD1">
      <w:pPr>
        <w:rPr>
          <w:rFonts w:ascii="Arial" w:hAnsi="Arial"/>
          <w:bCs/>
        </w:rPr>
      </w:pPr>
    </w:p>
    <w:p w14:paraId="1338DF9A" w14:textId="77777777" w:rsidR="00090CD1" w:rsidRPr="001D652A" w:rsidRDefault="00090CD1" w:rsidP="00090CD1">
      <w:pPr>
        <w:rPr>
          <w:rFonts w:ascii="Arial" w:hAnsi="Arial"/>
          <w:bCs/>
        </w:rPr>
      </w:pPr>
    </w:p>
    <w:p w14:paraId="07E6C568" w14:textId="77777777" w:rsidR="00090CD1" w:rsidRPr="001D652A" w:rsidRDefault="00090CD1" w:rsidP="00090CD1">
      <w:pPr>
        <w:rPr>
          <w:rFonts w:ascii="Arial" w:hAnsi="Arial"/>
          <w:bCs/>
        </w:rPr>
      </w:pPr>
    </w:p>
    <w:p w14:paraId="3B2FCB92" w14:textId="77777777" w:rsidR="00090CD1" w:rsidRPr="001D652A" w:rsidRDefault="00090CD1" w:rsidP="00090CD1">
      <w:pPr>
        <w:rPr>
          <w:rFonts w:ascii="Arial" w:hAnsi="Arial"/>
          <w:bCs/>
        </w:rPr>
      </w:pPr>
    </w:p>
    <w:p w14:paraId="28903DE8" w14:textId="3F1FA76E" w:rsidR="00F07201" w:rsidRPr="001D652A" w:rsidRDefault="00090CD1" w:rsidP="00090CD1">
      <w:pPr>
        <w:rPr>
          <w:rFonts w:ascii="Arial" w:hAnsi="Arial"/>
          <w:bCs/>
        </w:rPr>
      </w:pPr>
      <w:r w:rsidRPr="001D652A">
        <w:rPr>
          <w:rFonts w:ascii="Arial" w:hAnsi="Arial"/>
          <w:bCs/>
        </w:rPr>
        <w:t>(e)</w:t>
      </w:r>
      <w:r w:rsidRPr="001D652A">
        <w:rPr>
          <w:rFonts w:ascii="Arial" w:hAnsi="Arial"/>
          <w:bCs/>
        </w:rPr>
        <w:tab/>
      </w:r>
      <w:r w:rsidR="00F07201" w:rsidRPr="001D652A">
        <w:rPr>
          <w:rFonts w:ascii="Arial" w:hAnsi="Arial"/>
          <w:bCs/>
        </w:rPr>
        <w:t>The mass of the Milky Way inside our Sun’s orbit is about 1.8</w:t>
      </w:r>
      <w:r w:rsidRPr="001D652A">
        <w:rPr>
          <w:rFonts w:ascii="Arial" w:hAnsi="Arial"/>
          <w:bCs/>
        </w:rPr>
        <w:t>0</w:t>
      </w:r>
      <w:r w:rsidR="00F07201" w:rsidRPr="001D652A">
        <w:rPr>
          <w:rFonts w:ascii="Arial" w:hAnsi="Arial"/>
          <w:bCs/>
        </w:rPr>
        <w:t xml:space="preserve"> x 10</w:t>
      </w:r>
      <w:r w:rsidR="00F07201" w:rsidRPr="001D652A">
        <w:rPr>
          <w:rFonts w:ascii="Arial" w:hAnsi="Arial"/>
          <w:bCs/>
          <w:vertAlign w:val="superscript"/>
        </w:rPr>
        <w:t>41</w:t>
      </w:r>
      <w:r w:rsidR="00F07201" w:rsidRPr="001D652A">
        <w:rPr>
          <w:rFonts w:ascii="Arial" w:hAnsi="Arial"/>
          <w:bCs/>
        </w:rPr>
        <w:t xml:space="preserve"> kg</w:t>
      </w:r>
      <w:r w:rsidRPr="001D652A">
        <w:rPr>
          <w:rFonts w:ascii="Arial" w:hAnsi="Arial"/>
          <w:bCs/>
        </w:rPr>
        <w:t xml:space="preserve">, </w:t>
      </w:r>
      <w:r w:rsidR="00F07201" w:rsidRPr="001D652A">
        <w:rPr>
          <w:rFonts w:ascii="Arial" w:hAnsi="Arial"/>
          <w:bCs/>
        </w:rPr>
        <w:t xml:space="preserve">which is </w:t>
      </w:r>
      <w:r w:rsidRPr="001D652A">
        <w:rPr>
          <w:rFonts w:ascii="Arial" w:hAnsi="Arial"/>
          <w:bCs/>
        </w:rPr>
        <w:tab/>
      </w:r>
      <w:r w:rsidR="00F07201" w:rsidRPr="001D652A">
        <w:rPr>
          <w:rFonts w:ascii="Arial" w:hAnsi="Arial"/>
          <w:bCs/>
        </w:rPr>
        <w:t>about 10</w:t>
      </w:r>
      <w:r w:rsidR="00F07201" w:rsidRPr="001D652A">
        <w:rPr>
          <w:rFonts w:ascii="Arial" w:hAnsi="Arial"/>
          <w:bCs/>
          <w:vertAlign w:val="superscript"/>
        </w:rPr>
        <w:t>11</w:t>
      </w:r>
      <w:r w:rsidR="00F07201" w:rsidRPr="001D652A">
        <w:rPr>
          <w:rFonts w:ascii="Arial" w:hAnsi="Arial"/>
          <w:bCs/>
        </w:rPr>
        <w:t xml:space="preserve"> times the mass of our Sun. However, when scientists estimate the mass </w:t>
      </w:r>
      <w:r w:rsidRPr="001D652A">
        <w:rPr>
          <w:rFonts w:ascii="Arial" w:hAnsi="Arial"/>
          <w:bCs/>
        </w:rPr>
        <w:tab/>
      </w:r>
      <w:r w:rsidR="00F07201" w:rsidRPr="001D652A">
        <w:rPr>
          <w:rFonts w:ascii="Arial" w:hAnsi="Arial"/>
          <w:bCs/>
        </w:rPr>
        <w:t xml:space="preserve">of the </w:t>
      </w:r>
      <w:r w:rsidR="00F07201" w:rsidRPr="001D652A">
        <w:rPr>
          <w:rFonts w:ascii="Arial" w:hAnsi="Arial"/>
          <w:b/>
          <w:bCs/>
          <w:i/>
        </w:rPr>
        <w:t>visible matter</w:t>
      </w:r>
      <w:r w:rsidR="00F07201" w:rsidRPr="001D652A">
        <w:rPr>
          <w:rFonts w:ascii="Arial" w:hAnsi="Arial"/>
          <w:bCs/>
        </w:rPr>
        <w:t xml:space="preserve"> inside the Sun’s orbit</w:t>
      </w:r>
      <w:r w:rsidRPr="001D652A">
        <w:rPr>
          <w:rFonts w:ascii="Arial" w:hAnsi="Arial"/>
          <w:bCs/>
        </w:rPr>
        <w:t>,</w:t>
      </w:r>
      <w:r w:rsidR="00F07201" w:rsidRPr="001D652A">
        <w:rPr>
          <w:rFonts w:ascii="Arial" w:hAnsi="Arial"/>
          <w:bCs/>
        </w:rPr>
        <w:t xml:space="preserve"> it only comes to about 10</w:t>
      </w:r>
      <w:r w:rsidR="00F07201" w:rsidRPr="001D652A">
        <w:rPr>
          <w:rFonts w:ascii="Arial" w:hAnsi="Arial"/>
          <w:bCs/>
          <w:vertAlign w:val="superscript"/>
        </w:rPr>
        <w:t>10</w:t>
      </w:r>
      <w:r w:rsidR="00F07201" w:rsidRPr="001D652A">
        <w:rPr>
          <w:rFonts w:ascii="Arial" w:hAnsi="Arial"/>
          <w:bCs/>
        </w:rPr>
        <w:t xml:space="preserve"> times the </w:t>
      </w:r>
      <w:r w:rsidRPr="001D652A">
        <w:rPr>
          <w:rFonts w:ascii="Arial" w:hAnsi="Arial"/>
          <w:bCs/>
        </w:rPr>
        <w:tab/>
      </w:r>
      <w:r w:rsidR="00F07201" w:rsidRPr="001D652A">
        <w:rPr>
          <w:rFonts w:ascii="Arial" w:hAnsi="Arial"/>
          <w:bCs/>
        </w:rPr>
        <w:t xml:space="preserve">mass of our Sun. </w:t>
      </w:r>
    </w:p>
    <w:p w14:paraId="40A3C2A0" w14:textId="77777777" w:rsidR="00F07201" w:rsidRPr="001D652A" w:rsidRDefault="00F07201" w:rsidP="00090CD1">
      <w:pPr>
        <w:rPr>
          <w:rFonts w:ascii="Arial" w:hAnsi="Arial"/>
          <w:bCs/>
        </w:rPr>
      </w:pPr>
    </w:p>
    <w:p w14:paraId="656E49B1" w14:textId="549CA0E8" w:rsidR="00F07201" w:rsidRPr="001D652A" w:rsidRDefault="00090CD1" w:rsidP="00090CD1">
      <w:pPr>
        <w:rPr>
          <w:rFonts w:ascii="Arial" w:hAnsi="Arial"/>
          <w:bCs/>
        </w:rPr>
      </w:pPr>
      <w:r w:rsidRPr="001D652A">
        <w:rPr>
          <w:rFonts w:ascii="Arial" w:hAnsi="Arial"/>
          <w:bCs/>
        </w:rPr>
        <w:tab/>
        <w:t>(i)</w:t>
      </w:r>
      <w:r w:rsidRPr="001D652A">
        <w:rPr>
          <w:rFonts w:ascii="Arial" w:hAnsi="Arial"/>
          <w:bCs/>
        </w:rPr>
        <w:tab/>
      </w:r>
      <w:r w:rsidR="00F07201" w:rsidRPr="001D652A">
        <w:rPr>
          <w:rFonts w:ascii="Arial" w:hAnsi="Arial"/>
          <w:bCs/>
        </w:rPr>
        <w:t xml:space="preserve">What does this imply about the types of matter in our Galaxy? </w:t>
      </w:r>
      <w:r w:rsidR="00F07201" w:rsidRPr="001D652A">
        <w:rPr>
          <w:rFonts w:ascii="Arial" w:hAnsi="Arial"/>
          <w:bCs/>
        </w:rPr>
        <w:tab/>
      </w:r>
      <w:r w:rsidR="00F07201" w:rsidRPr="001D652A">
        <w:rPr>
          <w:rFonts w:ascii="Arial" w:hAnsi="Arial"/>
          <w:bCs/>
        </w:rPr>
        <w:tab/>
        <w:t>(2 marks)</w:t>
      </w:r>
    </w:p>
    <w:p w14:paraId="530DF5C6" w14:textId="77777777" w:rsidR="00F07201" w:rsidRPr="001D652A" w:rsidRDefault="00F07201" w:rsidP="00090CD1">
      <w:pPr>
        <w:rPr>
          <w:rFonts w:ascii="Arial" w:hAnsi="Arial"/>
          <w:bCs/>
        </w:rPr>
      </w:pPr>
    </w:p>
    <w:p w14:paraId="599A8B0A" w14:textId="77777777" w:rsidR="00F07201" w:rsidRPr="001D652A" w:rsidRDefault="00F07201" w:rsidP="00090CD1">
      <w:pPr>
        <w:rPr>
          <w:rFonts w:ascii="Arial" w:hAnsi="Arial"/>
          <w:bCs/>
        </w:rPr>
      </w:pPr>
    </w:p>
    <w:p w14:paraId="18D4DDDF" w14:textId="77777777" w:rsidR="00F07201" w:rsidRPr="001D652A" w:rsidRDefault="00F07201" w:rsidP="00090CD1">
      <w:pPr>
        <w:rPr>
          <w:rFonts w:ascii="Arial" w:hAnsi="Arial"/>
          <w:bCs/>
        </w:rPr>
      </w:pPr>
    </w:p>
    <w:p w14:paraId="39506251" w14:textId="77777777" w:rsidR="00F07201" w:rsidRPr="001D652A" w:rsidRDefault="00F07201" w:rsidP="00090CD1">
      <w:pPr>
        <w:rPr>
          <w:rFonts w:ascii="Arial" w:hAnsi="Arial"/>
          <w:bCs/>
        </w:rPr>
      </w:pPr>
    </w:p>
    <w:p w14:paraId="5BD8A101" w14:textId="77777777" w:rsidR="00F07201" w:rsidRPr="001D652A" w:rsidRDefault="00F07201" w:rsidP="00090CD1">
      <w:pPr>
        <w:rPr>
          <w:rFonts w:ascii="Arial" w:hAnsi="Arial"/>
          <w:bCs/>
        </w:rPr>
      </w:pPr>
    </w:p>
    <w:p w14:paraId="20A58C91" w14:textId="77777777" w:rsidR="00F07201" w:rsidRPr="001D652A" w:rsidRDefault="00F07201" w:rsidP="00090CD1">
      <w:pPr>
        <w:rPr>
          <w:rFonts w:ascii="Arial" w:hAnsi="Arial"/>
          <w:bCs/>
        </w:rPr>
      </w:pPr>
    </w:p>
    <w:p w14:paraId="0A0E4B0E" w14:textId="77777777" w:rsidR="00F07201" w:rsidRPr="001D652A" w:rsidRDefault="00F07201" w:rsidP="00090CD1">
      <w:pPr>
        <w:rPr>
          <w:rFonts w:ascii="Arial" w:hAnsi="Arial"/>
          <w:bCs/>
        </w:rPr>
      </w:pPr>
    </w:p>
    <w:p w14:paraId="17D5BA14" w14:textId="77777777" w:rsidR="00090CD1" w:rsidRPr="001D652A" w:rsidRDefault="00090CD1" w:rsidP="00090CD1">
      <w:pPr>
        <w:rPr>
          <w:rFonts w:ascii="Arial" w:hAnsi="Arial"/>
          <w:bCs/>
        </w:rPr>
      </w:pPr>
    </w:p>
    <w:p w14:paraId="7D5043EA" w14:textId="77777777" w:rsidR="00090CD1" w:rsidRPr="001D652A" w:rsidRDefault="00090CD1" w:rsidP="00090CD1">
      <w:pPr>
        <w:rPr>
          <w:rFonts w:ascii="Arial" w:hAnsi="Arial"/>
          <w:bCs/>
        </w:rPr>
      </w:pPr>
    </w:p>
    <w:p w14:paraId="09318730" w14:textId="26A208A6" w:rsidR="00F07201" w:rsidRPr="001D652A" w:rsidRDefault="00090CD1" w:rsidP="00090CD1">
      <w:pPr>
        <w:rPr>
          <w:rFonts w:ascii="Arial" w:hAnsi="Arial"/>
          <w:bCs/>
        </w:rPr>
      </w:pPr>
      <w:r w:rsidRPr="001D652A">
        <w:rPr>
          <w:rFonts w:ascii="Arial" w:hAnsi="Arial"/>
          <w:bCs/>
        </w:rPr>
        <w:tab/>
        <w:t>(ii)</w:t>
      </w:r>
      <w:r w:rsidRPr="001D652A">
        <w:rPr>
          <w:rFonts w:ascii="Arial" w:hAnsi="Arial"/>
          <w:bCs/>
        </w:rPr>
        <w:tab/>
      </w:r>
      <w:r w:rsidR="00F07201" w:rsidRPr="001D652A">
        <w:rPr>
          <w:rFonts w:ascii="Arial" w:hAnsi="Arial"/>
          <w:bCs/>
        </w:rPr>
        <w:t>If the mass of our galaxy was only 10</w:t>
      </w:r>
      <w:r w:rsidR="00F07201" w:rsidRPr="001D652A">
        <w:rPr>
          <w:rFonts w:ascii="Arial" w:hAnsi="Arial"/>
          <w:bCs/>
          <w:vertAlign w:val="superscript"/>
        </w:rPr>
        <w:t>10</w:t>
      </w:r>
      <w:r w:rsidR="00F07201" w:rsidRPr="001D652A">
        <w:rPr>
          <w:rFonts w:ascii="Arial" w:hAnsi="Arial"/>
          <w:bCs/>
        </w:rPr>
        <w:t xml:space="preserve"> times the mass of our Sun, describe one </w:t>
      </w:r>
      <w:r w:rsidRPr="001D652A">
        <w:rPr>
          <w:rFonts w:ascii="Arial" w:hAnsi="Arial"/>
          <w:bCs/>
        </w:rPr>
        <w:tab/>
      </w:r>
      <w:r w:rsidRPr="001D652A">
        <w:rPr>
          <w:rFonts w:ascii="Arial" w:hAnsi="Arial"/>
          <w:bCs/>
        </w:rPr>
        <w:tab/>
      </w:r>
      <w:r w:rsidR="00F07201" w:rsidRPr="001D652A">
        <w:rPr>
          <w:rFonts w:ascii="Arial" w:hAnsi="Arial"/>
          <w:bCs/>
        </w:rPr>
        <w:t>(1) effect this would have on our Sun’s motion.</w:t>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Pr="001D652A">
        <w:rPr>
          <w:rFonts w:ascii="Arial" w:hAnsi="Arial"/>
          <w:bCs/>
        </w:rPr>
        <w:tab/>
      </w:r>
      <w:r w:rsidR="00F07201" w:rsidRPr="001D652A">
        <w:rPr>
          <w:rFonts w:ascii="Arial" w:hAnsi="Arial"/>
          <w:bCs/>
        </w:rPr>
        <w:t>(1 mark)</w:t>
      </w:r>
    </w:p>
    <w:p w14:paraId="6CAA0EBF" w14:textId="77777777" w:rsidR="00090CD1" w:rsidRPr="001D652A" w:rsidRDefault="00090CD1">
      <w:pPr>
        <w:rPr>
          <w:rFonts w:ascii="Arial" w:hAnsi="Arial"/>
        </w:rPr>
      </w:pPr>
      <w:r w:rsidRPr="001D652A">
        <w:rPr>
          <w:rFonts w:ascii="Arial" w:hAnsi="Arial"/>
        </w:rPr>
        <w:br w:type="page"/>
      </w:r>
    </w:p>
    <w:p w14:paraId="2848D712" w14:textId="0A6188A5" w:rsidR="00897A74" w:rsidRPr="001D652A" w:rsidRDefault="00897A74" w:rsidP="00897A74">
      <w:pPr>
        <w:rPr>
          <w:rFonts w:ascii="Arial" w:hAnsi="Arial"/>
        </w:rPr>
      </w:pPr>
      <w:r w:rsidRPr="001D652A">
        <w:rPr>
          <w:rFonts w:ascii="Arial" w:hAnsi="Arial"/>
        </w:rPr>
        <w:t>1</w:t>
      </w:r>
      <w:r w:rsidR="00E17725" w:rsidRPr="001D652A">
        <w:rPr>
          <w:rFonts w:ascii="Arial" w:hAnsi="Arial"/>
        </w:rPr>
        <w:t>7.</w:t>
      </w:r>
      <w:r w:rsidR="00E17725" w:rsidRPr="001D652A">
        <w:rPr>
          <w:rFonts w:ascii="Arial" w:hAnsi="Arial"/>
        </w:rPr>
        <w:tab/>
        <w:t>[13</w:t>
      </w:r>
      <w:r w:rsidRPr="001D652A">
        <w:rPr>
          <w:rFonts w:ascii="Arial" w:hAnsi="Arial"/>
        </w:rPr>
        <w:t xml:space="preserve"> marks]</w:t>
      </w:r>
    </w:p>
    <w:p w14:paraId="0D6F9134" w14:textId="77777777" w:rsidR="00897A74" w:rsidRPr="001D652A" w:rsidRDefault="00897A74" w:rsidP="00897A74">
      <w:pPr>
        <w:rPr>
          <w:rFonts w:ascii="Arial" w:hAnsi="Arial"/>
        </w:rPr>
      </w:pPr>
    </w:p>
    <w:p w14:paraId="7AF5595A" w14:textId="091592BF" w:rsidR="00E17725" w:rsidRPr="001D652A" w:rsidRDefault="00E17725" w:rsidP="00E17725">
      <w:pPr>
        <w:rPr>
          <w:rFonts w:ascii="Arial" w:hAnsi="Arial"/>
        </w:rPr>
      </w:pPr>
      <w:r w:rsidRPr="001D652A">
        <w:rPr>
          <w:rFonts w:ascii="Arial" w:hAnsi="Arial"/>
        </w:rPr>
        <w:t>A stone of mass 52</w:t>
      </w:r>
      <w:r w:rsidR="004E73A1" w:rsidRPr="001D652A">
        <w:rPr>
          <w:rFonts w:ascii="Arial" w:hAnsi="Arial"/>
        </w:rPr>
        <w:t>.</w:t>
      </w:r>
      <w:r w:rsidRPr="001D652A">
        <w:rPr>
          <w:rFonts w:ascii="Arial" w:hAnsi="Arial"/>
        </w:rPr>
        <w:t>0 g is thrown from a building of height 30</w:t>
      </w:r>
      <w:r w:rsidR="004E73A1" w:rsidRPr="001D652A">
        <w:rPr>
          <w:rFonts w:ascii="Arial" w:hAnsi="Arial"/>
        </w:rPr>
        <w:t>.0</w:t>
      </w:r>
      <w:r w:rsidRPr="001D652A">
        <w:rPr>
          <w:rFonts w:ascii="Arial" w:hAnsi="Arial"/>
        </w:rPr>
        <w:t xml:space="preserve"> m. The stone is launched with an angle of elevation of 38.0⁰ above the horizontal. It takes a time of 3.15 s for the stone to reach ground level. You can ignore air resistance for this question.</w:t>
      </w:r>
    </w:p>
    <w:p w14:paraId="3171BD38" w14:textId="77777777" w:rsidR="00E17725" w:rsidRPr="001D652A" w:rsidRDefault="00E17725" w:rsidP="00E17725">
      <w:pPr>
        <w:rPr>
          <w:rFonts w:ascii="Arial" w:hAnsi="Arial"/>
        </w:rPr>
      </w:pPr>
    </w:p>
    <w:p w14:paraId="7374D9FE" w14:textId="77777777" w:rsidR="00E17725" w:rsidRPr="001D652A" w:rsidRDefault="00E17725" w:rsidP="00E17725">
      <w:pPr>
        <w:rPr>
          <w:rFonts w:ascii="Arial" w:hAnsi="Arial"/>
        </w:rPr>
      </w:pPr>
      <w:r w:rsidRPr="001D652A">
        <w:rPr>
          <w:rFonts w:ascii="Arial" w:hAnsi="Arial"/>
          <w:noProof/>
          <w:lang w:val="en-GB" w:eastAsia="en-GB"/>
        </w:rPr>
        <mc:AlternateContent>
          <mc:Choice Requires="wpc">
            <w:drawing>
              <wp:inline distT="0" distB="0" distL="0" distR="0" wp14:anchorId="5B482BE8" wp14:editId="7AC9468F">
                <wp:extent cx="5925312" cy="2172614"/>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4" name="Group 104"/>
                        <wpg:cNvGrpSpPr/>
                        <wpg:grpSpPr>
                          <a:xfrm>
                            <a:off x="14629" y="127565"/>
                            <a:ext cx="5281543" cy="2044770"/>
                            <a:chOff x="14629" y="127565"/>
                            <a:chExt cx="5281543" cy="2044770"/>
                          </a:xfrm>
                        </wpg:grpSpPr>
                        <wpg:grpSp>
                          <wpg:cNvPr id="105" name="Group 105"/>
                          <wpg:cNvGrpSpPr/>
                          <wpg:grpSpPr>
                            <a:xfrm>
                              <a:off x="295247" y="127565"/>
                              <a:ext cx="5000925" cy="2044770"/>
                              <a:chOff x="61193" y="127565"/>
                              <a:chExt cx="5000925" cy="2044770"/>
                            </a:xfrm>
                          </wpg:grpSpPr>
                          <wps:wsp>
                            <wps:cNvPr id="108" name="Snip Single Corner Rectangle 108"/>
                            <wps:cNvSpPr/>
                            <wps:spPr>
                              <a:xfrm>
                                <a:off x="270662" y="1737150"/>
                                <a:ext cx="4791456" cy="73152"/>
                              </a:xfrm>
                              <a:prstGeom prst="snip1Rect">
                                <a:avLst/>
                              </a:prstGeom>
                              <a:solidFill>
                                <a:srgbClr val="9BBB59"/>
                              </a:solidFill>
                              <a:ln w="6350" cap="flat" cmpd="sng" algn="ctr">
                                <a:solidFill>
                                  <a:srgbClr val="9BBB59">
                                    <a:lumMod val="7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Freeform 109"/>
                            <wps:cNvSpPr/>
                            <wps:spPr>
                              <a:xfrm>
                                <a:off x="1309420" y="127565"/>
                                <a:ext cx="3116277" cy="1580324"/>
                              </a:xfrm>
                              <a:custGeom>
                                <a:avLst/>
                                <a:gdLst>
                                  <a:gd name="connsiteX0" fmla="*/ 0 w 2933396"/>
                                  <a:gd name="connsiteY0" fmla="*/ 648737 h 1585083"/>
                                  <a:gd name="connsiteX1" fmla="*/ 526695 w 2933396"/>
                                  <a:gd name="connsiteY1" fmla="*/ 297608 h 1585083"/>
                                  <a:gd name="connsiteX2" fmla="*/ 1294791 w 2933396"/>
                                  <a:gd name="connsiteY2" fmla="*/ 5000 h 1585083"/>
                                  <a:gd name="connsiteX3" fmla="*/ 2362810 w 2933396"/>
                                  <a:gd name="connsiteY3" fmla="*/ 546325 h 1585083"/>
                                  <a:gd name="connsiteX4" fmla="*/ 2933396 w 2933396"/>
                                  <a:gd name="connsiteY4" fmla="*/ 1585083 h 1585083"/>
                                  <a:gd name="connsiteX0" fmla="*/ 0 w 2933396"/>
                                  <a:gd name="connsiteY0" fmla="*/ 653448 h 1589794"/>
                                  <a:gd name="connsiteX1" fmla="*/ 563271 w 2933396"/>
                                  <a:gd name="connsiteY1" fmla="*/ 236482 h 1589794"/>
                                  <a:gd name="connsiteX2" fmla="*/ 1294791 w 2933396"/>
                                  <a:gd name="connsiteY2" fmla="*/ 9711 h 1589794"/>
                                  <a:gd name="connsiteX3" fmla="*/ 2362810 w 2933396"/>
                                  <a:gd name="connsiteY3" fmla="*/ 551036 h 1589794"/>
                                  <a:gd name="connsiteX4" fmla="*/ 2933396 w 2933396"/>
                                  <a:gd name="connsiteY4" fmla="*/ 1589794 h 1589794"/>
                                  <a:gd name="connsiteX0" fmla="*/ 0 w 2933396"/>
                                  <a:gd name="connsiteY0" fmla="*/ 656532 h 1592878"/>
                                  <a:gd name="connsiteX1" fmla="*/ 607162 w 2933396"/>
                                  <a:gd name="connsiteY1" fmla="*/ 210305 h 1592878"/>
                                  <a:gd name="connsiteX2" fmla="*/ 1294791 w 2933396"/>
                                  <a:gd name="connsiteY2" fmla="*/ 12795 h 1592878"/>
                                  <a:gd name="connsiteX3" fmla="*/ 2362810 w 2933396"/>
                                  <a:gd name="connsiteY3" fmla="*/ 554120 h 1592878"/>
                                  <a:gd name="connsiteX4" fmla="*/ 2933396 w 2933396"/>
                                  <a:gd name="connsiteY4" fmla="*/ 1592878 h 1592878"/>
                                  <a:gd name="connsiteX0" fmla="*/ 0 w 2933396"/>
                                  <a:gd name="connsiteY0" fmla="*/ 643737 h 1580083"/>
                                  <a:gd name="connsiteX1" fmla="*/ 1294791 w 2933396"/>
                                  <a:gd name="connsiteY1" fmla="*/ 0 h 1580083"/>
                                  <a:gd name="connsiteX2" fmla="*/ 2362810 w 2933396"/>
                                  <a:gd name="connsiteY2" fmla="*/ 541325 h 1580083"/>
                                  <a:gd name="connsiteX3" fmla="*/ 2933396 w 2933396"/>
                                  <a:gd name="connsiteY3" fmla="*/ 1580083 h 1580083"/>
                                  <a:gd name="connsiteX0" fmla="*/ 0 w 2933396"/>
                                  <a:gd name="connsiteY0" fmla="*/ 644444 h 1580790"/>
                                  <a:gd name="connsiteX1" fmla="*/ 1294791 w 2933396"/>
                                  <a:gd name="connsiteY1" fmla="*/ 707 h 1580790"/>
                                  <a:gd name="connsiteX2" fmla="*/ 2362810 w 2933396"/>
                                  <a:gd name="connsiteY2" fmla="*/ 542032 h 1580790"/>
                                  <a:gd name="connsiteX3" fmla="*/ 2933396 w 2933396"/>
                                  <a:gd name="connsiteY3" fmla="*/ 1580790 h 1580790"/>
                                  <a:gd name="connsiteX0" fmla="*/ 0 w 2933396"/>
                                  <a:gd name="connsiteY0" fmla="*/ 643948 h 1580294"/>
                                  <a:gd name="connsiteX1" fmla="*/ 1294791 w 2933396"/>
                                  <a:gd name="connsiteY1" fmla="*/ 211 h 1580294"/>
                                  <a:gd name="connsiteX2" fmla="*/ 2384756 w 2933396"/>
                                  <a:gd name="connsiteY2" fmla="*/ 585428 h 1580294"/>
                                  <a:gd name="connsiteX3" fmla="*/ 2933396 w 2933396"/>
                                  <a:gd name="connsiteY3" fmla="*/ 1580294 h 1580294"/>
                                  <a:gd name="connsiteX0" fmla="*/ 0 w 2933396"/>
                                  <a:gd name="connsiteY0" fmla="*/ 643948 h 1580294"/>
                                  <a:gd name="connsiteX1" fmla="*/ 1294791 w 2933396"/>
                                  <a:gd name="connsiteY1" fmla="*/ 211 h 1580294"/>
                                  <a:gd name="connsiteX2" fmla="*/ 2384756 w 2933396"/>
                                  <a:gd name="connsiteY2" fmla="*/ 585428 h 1580294"/>
                                  <a:gd name="connsiteX3" fmla="*/ 2933396 w 2933396"/>
                                  <a:gd name="connsiteY3" fmla="*/ 1580294 h 1580294"/>
                                  <a:gd name="connsiteX0" fmla="*/ 0 w 2933396"/>
                                  <a:gd name="connsiteY0" fmla="*/ 643984 h 1580330"/>
                                  <a:gd name="connsiteX1" fmla="*/ 1294791 w 2933396"/>
                                  <a:gd name="connsiteY1" fmla="*/ 247 h 1580330"/>
                                  <a:gd name="connsiteX2" fmla="*/ 2384756 w 2933396"/>
                                  <a:gd name="connsiteY2" fmla="*/ 585464 h 1580330"/>
                                  <a:gd name="connsiteX3" fmla="*/ 2933396 w 2933396"/>
                                  <a:gd name="connsiteY3" fmla="*/ 1580330 h 1580330"/>
                                  <a:gd name="connsiteX0" fmla="*/ 0 w 2933396"/>
                                  <a:gd name="connsiteY0" fmla="*/ 643984 h 1580330"/>
                                  <a:gd name="connsiteX1" fmla="*/ 1294791 w 2933396"/>
                                  <a:gd name="connsiteY1" fmla="*/ 247 h 1580330"/>
                                  <a:gd name="connsiteX2" fmla="*/ 2384756 w 2933396"/>
                                  <a:gd name="connsiteY2" fmla="*/ 585464 h 1580330"/>
                                  <a:gd name="connsiteX3" fmla="*/ 2933396 w 2933396"/>
                                  <a:gd name="connsiteY3" fmla="*/ 1580330 h 1580330"/>
                                  <a:gd name="connsiteX0" fmla="*/ 0 w 2933396"/>
                                  <a:gd name="connsiteY0" fmla="*/ 643984 h 1580330"/>
                                  <a:gd name="connsiteX1" fmla="*/ 1294791 w 2933396"/>
                                  <a:gd name="connsiteY1" fmla="*/ 247 h 1580330"/>
                                  <a:gd name="connsiteX2" fmla="*/ 2545691 w 2933396"/>
                                  <a:gd name="connsiteY2" fmla="*/ 585464 h 1580330"/>
                                  <a:gd name="connsiteX3" fmla="*/ 2933396 w 2933396"/>
                                  <a:gd name="connsiteY3" fmla="*/ 1580330 h 1580330"/>
                                  <a:gd name="connsiteX0" fmla="*/ 0 w 3167483"/>
                                  <a:gd name="connsiteY0" fmla="*/ 643948 h 1580294"/>
                                  <a:gd name="connsiteX1" fmla="*/ 1294791 w 3167483"/>
                                  <a:gd name="connsiteY1" fmla="*/ 211 h 1580294"/>
                                  <a:gd name="connsiteX2" fmla="*/ 2545691 w 3167483"/>
                                  <a:gd name="connsiteY2" fmla="*/ 585428 h 1580294"/>
                                  <a:gd name="connsiteX3" fmla="*/ 3167483 w 3167483"/>
                                  <a:gd name="connsiteY3" fmla="*/ 1580294 h 1580294"/>
                                  <a:gd name="connsiteX0" fmla="*/ 0 w 3116277"/>
                                  <a:gd name="connsiteY0" fmla="*/ 643948 h 1580294"/>
                                  <a:gd name="connsiteX1" fmla="*/ 1294791 w 3116277"/>
                                  <a:gd name="connsiteY1" fmla="*/ 211 h 1580294"/>
                                  <a:gd name="connsiteX2" fmla="*/ 2545691 w 3116277"/>
                                  <a:gd name="connsiteY2" fmla="*/ 585428 h 1580294"/>
                                  <a:gd name="connsiteX3" fmla="*/ 3116277 w 3116277"/>
                                  <a:gd name="connsiteY3" fmla="*/ 1580294 h 1580294"/>
                                  <a:gd name="connsiteX0" fmla="*/ 0 w 3116277"/>
                                  <a:gd name="connsiteY0" fmla="*/ 643948 h 1580294"/>
                                  <a:gd name="connsiteX1" fmla="*/ 1294791 w 3116277"/>
                                  <a:gd name="connsiteY1" fmla="*/ 211 h 1580294"/>
                                  <a:gd name="connsiteX2" fmla="*/ 2545691 w 3116277"/>
                                  <a:gd name="connsiteY2" fmla="*/ 585428 h 1580294"/>
                                  <a:gd name="connsiteX3" fmla="*/ 3116277 w 3116277"/>
                                  <a:gd name="connsiteY3" fmla="*/ 1580294 h 158029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Lst>
                                <a:ahLst/>
                                <a:cxnLst>
                                  <a:cxn ang="0">
                                    <a:pos x="connsiteX0" y="connsiteY0"/>
                                  </a:cxn>
                                  <a:cxn ang="0">
                                    <a:pos x="connsiteX1" y="connsiteY1"/>
                                  </a:cxn>
                                  <a:cxn ang="0">
                                    <a:pos x="connsiteX2" y="connsiteY2"/>
                                  </a:cxn>
                                  <a:cxn ang="0">
                                    <a:pos x="connsiteX3" y="connsiteY3"/>
                                  </a:cxn>
                                </a:cxnLst>
                                <a:rect l="l" t="t" r="r" b="b"/>
                                <a:pathLst>
                                  <a:path w="3116277" h="1580324">
                                    <a:moveTo>
                                      <a:pt x="0" y="643978"/>
                                    </a:moveTo>
                                    <a:cubicBezTo>
                                      <a:pt x="452628" y="224573"/>
                                      <a:pt x="870509" y="9994"/>
                                      <a:pt x="1294791" y="241"/>
                                    </a:cubicBezTo>
                                    <a:cubicBezTo>
                                      <a:pt x="1719073" y="-9512"/>
                                      <a:pt x="2242110" y="278220"/>
                                      <a:pt x="2545691" y="585458"/>
                                    </a:cubicBezTo>
                                    <a:cubicBezTo>
                                      <a:pt x="2849272" y="892696"/>
                                      <a:pt x="3011425" y="1221878"/>
                                      <a:pt x="3116277" y="1580324"/>
                                    </a:cubicBezTo>
                                  </a:path>
                                </a:pathLst>
                              </a:custGeom>
                              <a:noFill/>
                              <a:ln w="25400" cap="flat" cmpd="sng" algn="ctr">
                                <a:solidFill>
                                  <a:srgbClr val="4F81BD">
                                    <a:shade val="50000"/>
                                  </a:srgbClr>
                                </a:solidFill>
                                <a:prstDash val="dash"/>
                                <a:tailEnd type="arrow"/>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wps:spPr>
                              <a:xfrm>
                                <a:off x="1616659" y="789939"/>
                                <a:ext cx="0" cy="946763"/>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111" name="Text Box 111"/>
                            <wps:cNvSpPr txBox="1"/>
                            <wps:spPr>
                              <a:xfrm>
                                <a:off x="1397203" y="1181195"/>
                                <a:ext cx="724205" cy="256032"/>
                              </a:xfrm>
                              <a:prstGeom prst="rect">
                                <a:avLst/>
                              </a:prstGeom>
                              <a:solidFill>
                                <a:sysClr val="window" lastClr="FFFFFF"/>
                              </a:solidFill>
                              <a:ln w="6350">
                                <a:noFill/>
                              </a:ln>
                              <a:effectLst/>
                            </wps:spPr>
                            <wps:txbx>
                              <w:txbxContent>
                                <w:p w14:paraId="66BD5481" w14:textId="77777777" w:rsidR="00E17725" w:rsidRDefault="00E17725" w:rsidP="00E17725">
                                  <w:r>
                                    <w:t>30.0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Straight Arrow Connector 112"/>
                            <wps:cNvCnPr/>
                            <wps:spPr>
                              <a:xfrm flipV="1">
                                <a:off x="1258214" y="1934660"/>
                                <a:ext cx="3167483" cy="731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113" name="Text Box 52"/>
                            <wps:cNvSpPr txBox="1"/>
                            <wps:spPr>
                              <a:xfrm>
                                <a:off x="2308614" y="1821583"/>
                                <a:ext cx="723900" cy="350752"/>
                              </a:xfrm>
                              <a:prstGeom prst="rect">
                                <a:avLst/>
                              </a:prstGeom>
                              <a:solidFill>
                                <a:sysClr val="window" lastClr="FFFFFF"/>
                              </a:solidFill>
                              <a:ln w="6350">
                                <a:noFill/>
                              </a:ln>
                              <a:effectLst/>
                            </wps:spPr>
                            <wps:txbx>
                              <w:txbxContent>
                                <w:p w14:paraId="5B5A296C" w14:textId="77777777" w:rsidR="00E17725" w:rsidRDefault="00E17725" w:rsidP="00E17725">
                                  <w:pPr>
                                    <w:pStyle w:val="NormalWeb"/>
                                  </w:pPr>
                                  <w:r>
                                    <w:rPr>
                                      <w:rFonts w:ascii="Arial" w:eastAsia="MS Mincho" w:hAnsi="Arial" w:cs="Goudy Old Style"/>
                                      <w:szCs w:val="22"/>
                                    </w:rPr>
                                    <w:t>range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Straight Connector 115"/>
                            <wps:cNvCnPr/>
                            <wps:spPr>
                              <a:xfrm flipV="1">
                                <a:off x="1309420" y="782726"/>
                                <a:ext cx="512064" cy="7315"/>
                              </a:xfrm>
                              <a:prstGeom prst="line">
                                <a:avLst/>
                              </a:prstGeom>
                              <a:noFill/>
                              <a:ln w="6350" cap="flat" cmpd="sng" algn="ctr">
                                <a:solidFill>
                                  <a:srgbClr val="5B9BD5"/>
                                </a:solidFill>
                                <a:prstDash val="solid"/>
                                <a:miter lim="800000"/>
                              </a:ln>
                              <a:effectLst/>
                            </wps:spPr>
                            <wps:bodyPr/>
                          </wps:wsp>
                          <wps:wsp>
                            <wps:cNvPr id="116" name="Text Box 116"/>
                            <wps:cNvSpPr txBox="1"/>
                            <wps:spPr>
                              <a:xfrm>
                                <a:off x="1528878" y="526685"/>
                                <a:ext cx="402336" cy="256032"/>
                              </a:xfrm>
                              <a:prstGeom prst="rect">
                                <a:avLst/>
                              </a:prstGeom>
                              <a:noFill/>
                              <a:ln w="6350">
                                <a:noFill/>
                              </a:ln>
                              <a:effectLst/>
                            </wps:spPr>
                            <wps:txbx>
                              <w:txbxContent>
                                <w:p w14:paraId="26D88B5E" w14:textId="77777777" w:rsidR="00E17725" w:rsidRDefault="00E17725" w:rsidP="00E17725">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endCxn id="118" idx="3"/>
                            </wps:cNvCnPr>
                            <wps:spPr>
                              <a:xfrm flipV="1">
                                <a:off x="1309420" y="507950"/>
                                <a:ext cx="263348" cy="281683"/>
                              </a:xfrm>
                              <a:prstGeom prst="straightConnector1">
                                <a:avLst/>
                              </a:prstGeom>
                              <a:noFill/>
                              <a:ln w="28575" cap="flat" cmpd="sng" algn="ctr">
                                <a:solidFill>
                                  <a:sysClr val="windowText" lastClr="000000"/>
                                </a:solidFill>
                                <a:prstDash val="solid"/>
                                <a:miter lim="800000"/>
                                <a:tailEnd type="arrow"/>
                              </a:ln>
                              <a:effectLst/>
                            </wps:spPr>
                            <wps:bodyPr/>
                          </wps:wsp>
                          <wps:wsp>
                            <wps:cNvPr id="114" name="Text Box 114"/>
                            <wps:cNvSpPr txBox="1"/>
                            <wps:spPr>
                              <a:xfrm>
                                <a:off x="61193" y="1100285"/>
                                <a:ext cx="742964" cy="336921"/>
                              </a:xfrm>
                              <a:prstGeom prst="rect">
                                <a:avLst/>
                              </a:prstGeom>
                              <a:solidFill>
                                <a:schemeClr val="bg1"/>
                              </a:solidFill>
                              <a:ln w="6350">
                                <a:noFill/>
                              </a:ln>
                              <a:effectLst/>
                            </wps:spPr>
                            <wps:txbx>
                              <w:txbxContent>
                                <w:p w14:paraId="037C1B3B" w14:textId="77777777" w:rsidR="00E17725" w:rsidRDefault="00E17725" w:rsidP="00E17725">
                                  <w:r>
                                    <w:t>Building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8" name="Text Box 118"/>
                          <wps:cNvSpPr txBox="1"/>
                          <wps:spPr>
                            <a:xfrm>
                              <a:off x="14629" y="379934"/>
                              <a:ext cx="1558139" cy="256032"/>
                            </a:xfrm>
                            <a:prstGeom prst="rect">
                              <a:avLst/>
                            </a:prstGeom>
                            <a:noFill/>
                            <a:ln w="6350">
                              <a:noFill/>
                            </a:ln>
                            <a:effectLst/>
                          </wps:spPr>
                          <wps:txbx>
                            <w:txbxContent>
                              <w:p w14:paraId="23722D41" w14:textId="77777777" w:rsidR="00E17725" w:rsidRDefault="00E17725" w:rsidP="00E17725">
                                <w:r>
                                  <w:t xml:space="preserve">Initial launch speed </w:t>
                                </w:r>
                                <w:r w:rsidRPr="005D37EC">
                                  <w:rPr>
                                    <w:b/>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pic:pic xmlns:pic="http://schemas.openxmlformats.org/drawingml/2006/picture">
                        <pic:nvPicPr>
                          <pic:cNvPr id="176" name="Picture 176" descr="C:\Users\Peter\Downloads\buggi-build-800px.pn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21758" y="724382"/>
                            <a:ext cx="669925" cy="1085850"/>
                          </a:xfrm>
                          <a:prstGeom prst="rect">
                            <a:avLst/>
                          </a:prstGeom>
                          <a:noFill/>
                          <a:ln>
                            <a:noFill/>
                          </a:ln>
                        </pic:spPr>
                      </pic:pic>
                    </wpc:wpc>
                  </a:graphicData>
                </a:graphic>
              </wp:inline>
            </w:drawing>
          </mc:Choice>
          <mc:Fallback>
            <w:pict>
              <v:group w14:anchorId="5B482BE8" id="Canvas 119" o:spid="_x0000_s1035" style="width:466.55pt;height:171.05pt;mso-position-horizontal-relative:char;mso-position-vertical-relative:line" coordsize="5925185,21723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">
                <v:shape id="_x0000_s1036" type="#_x0000_t75" style="position:absolute;width:5925185;height:2172335;visibility:visible;mso-wrap-style:square">
                  <v:fill o:detectmouseclick="t"/>
                  <v:path o:connecttype="none"/>
                </v:shape>
                <v:group id="Group 104" o:spid="_x0000_s1037" style="position:absolute;left:14629;top:127565;width:5281543;height:2044770" coordorigin="14629,127565" coordsize="5281543,2044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0/5xfxAAAANwAAAAPAAAAZHJzL2Rvd25yZXYueG1sRE9La8JAEL4X/A/LCL3V&#10;TbQtEl0lhFp6CIWqIN6G7JgEs7Mhu83j33cLhd7m43vOdj+aRvTUudqygngRgSAurK65VHA+HZ7W&#10;IJxH1thYJgUTOdjvZg9bTLQd+Iv6oy9FCGGXoILK+zaR0hUVGXQL2xIH7mY7gz7ArpS6wyGEm0Yu&#10;o+hVGqw5NFTYUlZRcT9+GwXvAw7pKn7r8/stm66nl89LHpNSj/Mx3YDwNPp/8Z/7Q4f50TP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0/5xfxAAAANwAAAAP&#10;AAAAAAAAAAAAAAAAAKkCAABkcnMvZG93bnJldi54bWxQSwUGAAAAAAQABAD6AAAAmgMAAAAA&#10;">
                  <v:group id="Group 105" o:spid="_x0000_s1038" style="position:absolute;left:295247;top:127565;width:5000925;height:2044770" coordorigin="61193,127565" coordsize="5000925,2044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FuzOcTDAAAA3AAAAA8A&#10;AAAAAAAAAAAAAAAAqQIAAGRycy9kb3ducmV2LnhtbFBLBQYAAAAABAAEAPoAAACZAwAAAAA=&#10;">
                    <v:shape id="Snip Single Corner Rectangle 108" o:spid="_x0000_s1039" style="position:absolute;left:270662;top:1737150;width:4791456;height:73152;visibility:visible;mso-wrap-style:square;v-text-anchor:middle" coordsize="4791456,731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3jRHwwAA&#10;ANwAAAAPAAAAZHJzL2Rvd25yZXYueG1sRI9BawIxEIXvgv8hjNCbZvVQZDWKCFIv1lal52Ez3V3c&#10;TEISdf33zqHQ2wzvzXvfLNe969SdYmo9G5hOClDElbct1wYu5914DiplZIudZzLwpATr1XCwxNL6&#10;B3/T/ZRrJSGcSjTQ5BxKrVPVkMM08YFYtF8fHWZZY61txIeEu07PiuJdO2xZGhoMtG2oup5uzsC8&#10;nu63n+3HMQd/PHwddj+3EGfGvI36zQJUpj7/m/+u91bwC6GVZ2QCvX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3jRHwwAAANwAAAAPAAAAAAAAAAAAAAAAAJcCAABkcnMvZG93&#10;bnJldi54bWxQSwUGAAAAAAQABAD1AAAAhwMAAAAA&#10;" path="m0,0l4779264,,4791456,12192,4791456,73152,,73152,,0xe" fillcolor="#9bbb59" strokecolor="#77933c" strokeweight=".5pt">
                      <v:path arrowok="t" o:connecttype="custom" o:connectlocs="0,0;4779264,0;4791456,12192;4791456,73152;0,73152;0,0" o:connectangles="0,0,0,0,0,0"/>
                    </v:shape>
                    <v:shape id="Freeform 109" o:spid="_x0000_s1040" style="position:absolute;left:1309420;top:127565;width:3116277;height:1580324;visibility:visible;mso-wrap-style:square;v-text-anchor:middle" coordsize="3116277,15803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tNfPwgAA&#10;ANwAAAAPAAAAZHJzL2Rvd25yZXYueG1sRE9Li8IwEL4L+x/CLHjTVAXdrUaRZQt6WZ/gdWjGtthM&#10;SpNq9debBcHbfHzPmS1aU4or1a6wrGDQj0AQp1YXnCk4HpLeFwjnkTWWlknBnRws5h+dGcba3nhH&#10;173PRAhhF6OC3PsqltKlORl0fVsRB+5sa4M+wDqTusZbCDelHEbRWBosODTkWNFPTull3xgFw7/m&#10;dz3Z7pLNo1mXiXOj02E5Uqr72S6nIDy1/i1+uVc6zI++4f+ZcIG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W018/CAAAA3AAAAA8AAAAAAAAAAAAAAAAAlwIAAGRycy9kb3du&#10;cmV2LnhtbFBLBQYAAAAABAAEAPUAAACGAwAAAAA=&#10;" path="m0,643978c452628,224573,870509,9994,1294791,241,1719073,-9512,2242110,278220,2545691,585458,2849272,892696,3011425,1221878,3116277,1580324e" filled="f" strokecolor="#385d8a" strokeweight="2pt">
                      <v:stroke dashstyle="dash" endarrow="open"/>
                      <v:path arrowok="t" o:connecttype="custom" o:connectlocs="0,643978;1294791,241;2545691,585458;3116277,1580324" o:connectangles="0,0,0,0"/>
                    </v:shape>
                    <v:shape id="Straight Arrow Connector 110" o:spid="_x0000_s1041" type="#_x0000_t32" style="position:absolute;left:1616659;top:789939;width:0;height:94676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ABicMAAADcAAAADwAAAGRycy9kb3ducmV2LnhtbESPzY7CMAyE70i8Q2SkvUHKHhAqBFSB&#10;kJa98XPhZhrTVjRO1WQhu0+/PiBxszXjmc/LdXKtelAfGs8GppMMFHHpbcOVgfNpN56DChHZYuuZ&#10;DPxSgPVqOFhibv2TD/Q4xkpJCIccDdQxdrnWoazJYZj4jli0m+8dRln7StsenxLuWv2ZZTPtsGFp&#10;qLGjTU3l/fjjDPg/2s+vbXFOZUj7Sypm2+vl25iPUSoWoCKl+Da/rr+s4E8FX56RCfTq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VQAYnDAAAA3AAAAA8AAAAAAAAAAAAA&#10;AAAAoQIAAGRycy9kb3ducmV2LnhtbFBLBQYAAAAABAAEAPkAAACRAwAAAAA=&#10;" strokecolor="#4a7ebb">
                      <v:stroke startarrow="open" endarrow="open"/>
                    </v:shape>
                    <v:shape id="Text Box 111" o:spid="_x0000_s1042" type="#_x0000_t202" style="position:absolute;left:1397203;top:1181195;width:724205;height:2560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KXPVxAAA&#10;ANwAAAAPAAAAZHJzL2Rvd25yZXYueG1sRE9Na8JAEL0X+h+WKXjTTXoQia5SSkWFBjUWeh2y0yRt&#10;djbsbk3qr3cFobd5vM9ZrAbTijM531hWkE4SEMSl1Q1XCj5O6/EMhA/IGlvLpOCPPKyWjw8LzLTt&#10;+UjnIlQihrDPUEEdQpdJ6cuaDPqJ7Ygj92WdwRChq6R22Mdw08rnJJlKgw3Hhho7eq2p/Cl+jYLP&#10;vti4/W73fei2+WV/KfJ3esuVGj0NL3MQgYbwL767tzrOT1O4PRMvkMsr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ylz1cQAAADcAAAADwAAAAAAAAAAAAAAAACXAgAAZHJzL2Rv&#10;d25yZXYueG1sUEsFBgAAAAAEAAQA9QAAAIgDAAAAAA==&#10;" fillcolor="window" stroked="f" strokeweight=".5pt">
                      <v:textbox>
                        <w:txbxContent>
                          <w:p w14:paraId="66BD5481" w14:textId="77777777" w:rsidR="00E17725" w:rsidRDefault="00E17725" w:rsidP="00E17725">
                            <w:r>
                              <w:t>30.0 m</w:t>
                            </w:r>
                          </w:p>
                        </w:txbxContent>
                      </v:textbox>
                    </v:shape>
                    <v:shape id="Straight Arrow Connector 112" o:spid="_x0000_s1043" type="#_x0000_t32" style="position:absolute;left:1258214;top:1934660;width:3167483;height:731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8bSdMEAAADcAAAADwAAAGRycy9kb3ducmV2LnhtbERPTYvCMBC9C/sfwix4EU2rIFKNsoji&#10;3kTtwePYjE2xmZQma7v/3iwseJvH+5zVpre1eFLrK8cK0kkCgrhwuuJSQX7ZjxcgfEDWWDsmBb/k&#10;YbP+GKww067jEz3PoRQxhH2GCkwITSalLwxZ9BPXEEfu7lqLIcK2lLrFLobbWk6TZC4tVhwbDDa0&#10;NVQ8zj9Wwek2My7NU+z63Xa/ux6OctQclRp+9l9LEIH68Bb/u791nJ9O4e+ZeIFc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DxtJ0wQAAANwAAAAPAAAAAAAAAAAAAAAA&#10;AKECAABkcnMvZG93bnJldi54bWxQSwUGAAAAAAQABAD5AAAAjwMAAAAA&#10;" strokecolor="#4a7ebb">
                      <v:stroke startarrow="open" endarrow="open"/>
                    </v:shape>
                    <v:shape id="Text Box 52" o:spid="_x0000_s1044" type="#_x0000_t202" style="position:absolute;left:2308614;top:1821583;width:723900;height:3507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t0g5xAAA&#10;ANwAAAAPAAAAZHJzL2Rvd25yZXYueG1sRE/fa8IwEH4f7H8IN9jbTN1gSDWKyMYUVtQq+Ho0Z1tt&#10;LiXJbOdfvwwE3+7j+3mTWW8acSHna8sKhoMEBHFhdc2lgv3u82UEwgdkjY1lUvBLHmbTx4cJptp2&#10;vKVLHkoRQ9inqKAKoU2l9EVFBv3AtsSRO1pnMEToSqkddjHcNPI1Sd6lwZpjQ4UtLSoqzvmPUXDo&#10;8i+3Xq1Om3aZXdfXPPumj0yp56d+PgYRqA938c291HH+8A3+n4kXyOk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LdIOcQAAADcAAAADwAAAAAAAAAAAAAAAACXAgAAZHJzL2Rv&#10;d25yZXYueG1sUEsFBgAAAAAEAAQA9QAAAIgDAAAAAA==&#10;" fillcolor="window" stroked="f" strokeweight=".5pt">
                      <v:textbox>
                        <w:txbxContent>
                          <w:p w14:paraId="5B5A296C" w14:textId="77777777" w:rsidR="00E17725" w:rsidRDefault="00E17725" w:rsidP="00E17725">
                            <w:pPr>
                              <w:pStyle w:val="NormalWeb"/>
                            </w:pPr>
                            <w:r>
                              <w:rPr>
                                <w:rFonts w:ascii="Arial" w:eastAsia="MS Mincho" w:hAnsi="Arial" w:cs="Goudy Old Style"/>
                                <w:szCs w:val="22"/>
                              </w:rPr>
                              <w:t>range</w:t>
                            </w:r>
                          </w:p>
                        </w:txbxContent>
                      </v:textbox>
                    </v:shape>
                    <v:line id="Straight Connector 115" o:spid="_x0000_s1045" style="position:absolute;flip:y;visibility:visible;mso-wrap-style:square" from="1309420,782726" to="1821484,7900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UG668AAAADcAAAADwAAAGRycy9kb3ducmV2LnhtbERPS2uDQBC+B/Iflgn0lqwWDMVmlWBS&#10;6LGm0l4Hd6oSd1bcrY9/3y0UepuP7zmnfDG9mGh0nWUF8SECQVxb3XGjoHp/2T+BcB5ZY2+ZFKzk&#10;IM+2mxOm2s5c0nTzjQgh7FJU0Ho/pFK6uiWD7mAH4sB92dGgD3BspB5xDuGml49RdJQGOw4NLQ5U&#10;tFTfb99GAb7hdLmWyXH+XGQ1r/KjKHqj1MNuOT+D8LT4f/Gf+1WH+XECv8+EC2T2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lBuuvAAAAA3AAAAA8AAAAAAAAAAAAAAAAA&#10;oQIAAGRycy9kb3ducmV2LnhtbFBLBQYAAAAABAAEAPkAAACOAwAAAAA=&#10;" strokecolor="#5b9bd5" strokeweight=".5pt">
                      <v:stroke joinstyle="miter"/>
                    </v:line>
                    <v:shape id="Text Box 116" o:spid="_x0000_s1046" type="#_x0000_t202" style="position:absolute;left:1528878;top:526685;width:402336;height:2560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6KExwgAA&#10;ANwAAAAPAAAAZHJzL2Rvd25yZXYueG1sRE/LqsIwEN0L9x/CXHCnqYIi1ShSEEV04WPjbm4ztuU2&#10;k9pErX69EQR3czjPmcwaU4ob1a6wrKDXjUAQp1YXnCk4HhadEQjnkTWWlknBgxzMpj+tCcba3nlH&#10;t73PRAhhF6OC3PsqltKlORl0XVsRB+5sa4M+wDqTusZ7CDel7EfRUBosODTkWFGSU/q/vxoF62Sx&#10;xd1f34yeZbLcnOfV5XgaKNX+beZjEJ4a/xV/3Csd5veG8H4mXCCn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zooTHCAAAA3AAAAA8AAAAAAAAAAAAAAAAAlwIAAGRycy9kb3du&#10;cmV2LnhtbFBLBQYAAAAABAAEAPUAAACGAwAAAAA=&#10;" filled="f" stroked="f" strokeweight=".5pt">
                      <v:textbox>
                        <w:txbxContent>
                          <w:p w14:paraId="26D88B5E" w14:textId="77777777" w:rsidR="00E17725" w:rsidRDefault="00E17725" w:rsidP="00E17725">
                            <w:r>
                              <w:t>38°</w:t>
                            </w:r>
                          </w:p>
                        </w:txbxContent>
                      </v:textbox>
                    </v:shape>
                    <v:shape id="Straight Arrow Connector 117" o:spid="_x0000_s1047" type="#_x0000_t32" style="position:absolute;left:1309420;top:507950;width:263348;height:281683;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99DOcMAAADcAAAADwAAAGRycy9kb3ducmV2LnhtbESPT4vCMBDF7wt+hzCCtzVVcZXaVMRF&#10;9CTrH/A6NGMbbCalyWr99kZY2NsM7837vcmWna3FnVpvHCsYDRMQxIXThksF59Pmcw7CB2SNtWNS&#10;8CQPy7z3kWGq3YMPdD+GUsQQ9ikqqEJoUil9UZFFP3QNcdSurrUY4tqWUrf4iOG2luMk+ZIWDUdC&#10;hQ2tKypux18buXu8JvXPt7ETczmsd8zT6ZaVGvS71QJEoC78m/+udzrWH83g/UycQOY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ffQznDAAAA3AAAAA8AAAAAAAAAAAAA&#10;AAAAoQIAAGRycy9kb3ducmV2LnhtbFBLBQYAAAAABAAEAPkAAACRAwAAAAA=&#10;" strokecolor="windowText" strokeweight="2.25pt">
                      <v:stroke endarrow="open" joinstyle="miter"/>
                    </v:shape>
                    <v:shape id="Text Box 114" o:spid="_x0000_s1048" type="#_x0000_t202" style="position:absolute;left:61193;top:1100285;width:742964;height:3369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Mnx0xQAA&#10;ANwAAAAPAAAAZHJzL2Rvd25yZXYueG1sRI9Ba4NAEIXvhfyHZQq91dXSlGCzCaY00FuI5pDj4E7V&#10;xp0Vd6vWX58NBHqb4b1535v1djKtGKh3jWUFSRSDIC6tbrhScCr2zysQziNrbC2Tgj9ysN0sHtaY&#10;ajvykYbcVyKEsEtRQe19l0rpypoMush2xEH7tr1BH9a+krrHMYSbVr7E8Zs02HAg1NjRR03lJf81&#10;gWuLz8uceVnsS8p3ejn/HM6zUk+PU/YOwtPk/8336y8d6ievcHsmTCA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MyfHTFAAAA3AAAAA8AAAAAAAAAAAAAAAAAlwIAAGRycy9k&#10;b3ducmV2LnhtbFBLBQYAAAAABAAEAPUAAACJAwAAAAA=&#10;" fillcolor="white [3212]" stroked="f" strokeweight=".5pt">
                      <v:textbox>
                        <w:txbxContent>
                          <w:p w14:paraId="037C1B3B" w14:textId="77777777" w:rsidR="00E17725" w:rsidRDefault="00E17725" w:rsidP="00E17725">
                            <w:r>
                              <w:t>Building</w:t>
                            </w:r>
                          </w:p>
                        </w:txbxContent>
                      </v:textbox>
                    </v:shape>
                  </v:group>
                  <v:shape id="Text Box 118" o:spid="_x0000_s1049" type="#_x0000_t202" style="position:absolute;left:14629;top:379934;width:1558139;height:2560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O5DYxgAA&#10;ANwAAAAPAAAAZHJzL2Rvd25yZXYueG1sRI9Pa8JAEMXvhX6HZYTe6kahRVI3IgFRpB60XnqbZid/&#10;MDubZldN/fSdg+Bthvfmvd/MF4Nr1YX60Hg2MBknoIgLbxuuDBy/Vq8zUCEiW2w9k4E/CrDInp/m&#10;mFp/5T1dDrFSEsIhRQN1jF2qdShqchjGviMWrfS9wyhrX2nb41XCXaunSfKuHTYsDTV2lNdUnA5n&#10;Z2Cbr3a4/5m62a3N15/lsvs9fr8Z8zIalh+gIg3xYb5fb6zgT4RWnpEJdPY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SO5DYxgAAANwAAAAPAAAAAAAAAAAAAAAAAJcCAABkcnMv&#10;ZG93bnJldi54bWxQSwUGAAAAAAQABAD1AAAAigMAAAAA&#10;" filled="f" stroked="f" strokeweight=".5pt">
                    <v:textbox>
                      <w:txbxContent>
                        <w:p w14:paraId="23722D41" w14:textId="77777777" w:rsidR="00E17725" w:rsidRDefault="00E17725" w:rsidP="00E17725">
                          <w:r>
                            <w:t xml:space="preserve">Initial launch speed </w:t>
                          </w:r>
                          <w:r w:rsidRPr="005D37EC">
                            <w:rPr>
                              <w:b/>
                            </w:rPr>
                            <w:t>u</w:t>
                          </w:r>
                        </w:p>
                      </w:txbxContent>
                    </v:textbox>
                  </v:shape>
                </v:group>
                <v:shape id="Picture 176" o:spid="_x0000_s1050" type="#_x0000_t75" alt="C:\Users\Peter\Downloads\buggi-build-800px.png" style="position:absolute;left:921758;top:724382;width:669925;height:10858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W&#10;87zEAAAA3AAAAA8AAABkcnMvZG93bnJldi54bWxET81qwkAQvhd8h2WEXoru2oOG6CpFEDy0prU+&#10;wJAdk9TsbMiuSdqnd4WCt/n4fme1GWwtOmp95VjDbKpAEOfOVFxoOH3vJgkIH5AN1o5Jwy952KxH&#10;TytMjev5i7pjKEQMYZ+ihjKEJpXS5yVZ9FPXEEfu7FqLIcK2kKbFPobbWr4qNZcWK44NJTa0LSm/&#10;HK9WQ/VxyezLT3H4+3xfqANekybLEq2fx8PbEkSgITzE/+69ifMXc7g/Ey+Q6x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W87zEAAAA3AAAAA8AAAAAAAAAAAAAAAAAnAIA&#10;AGRycy9kb3ducmV2LnhtbFBLBQYAAAAABAAEAPcAAACNAwAAAAA=&#10;">
                  <v:imagedata r:id="rId8" o:title="buggi-build-800px.png"/>
                </v:shape>
                <w10:anchorlock/>
              </v:group>
            </w:pict>
          </mc:Fallback>
        </mc:AlternateContent>
      </w:r>
    </w:p>
    <w:p w14:paraId="1BAB5E10" w14:textId="77777777" w:rsidR="004E73A1" w:rsidRPr="001D652A" w:rsidRDefault="004E73A1" w:rsidP="004E73A1">
      <w:pPr>
        <w:rPr>
          <w:rFonts w:ascii="Arial" w:hAnsi="Arial"/>
        </w:rPr>
      </w:pPr>
    </w:p>
    <w:p w14:paraId="61F3F72B" w14:textId="5BFEB729" w:rsidR="00E17725" w:rsidRPr="001D652A" w:rsidRDefault="004E73A1" w:rsidP="00E17725">
      <w:pPr>
        <w:rPr>
          <w:rFonts w:ascii="Arial" w:hAnsi="Arial"/>
        </w:rPr>
      </w:pPr>
      <w:r w:rsidRPr="001D652A">
        <w:rPr>
          <w:rFonts w:ascii="Arial" w:hAnsi="Arial"/>
        </w:rPr>
        <w:t>(a)</w:t>
      </w:r>
      <w:r w:rsidRPr="001D652A">
        <w:rPr>
          <w:rFonts w:ascii="Arial" w:hAnsi="Arial"/>
        </w:rPr>
        <w:tab/>
      </w:r>
      <w:r w:rsidR="00E17725" w:rsidRPr="001D652A">
        <w:rPr>
          <w:rFonts w:ascii="Arial" w:hAnsi="Arial"/>
        </w:rPr>
        <w:t xml:space="preserve">Calculate the initial launch speed </w:t>
      </w:r>
      <w:r w:rsidR="00E17725" w:rsidRPr="001D652A">
        <w:rPr>
          <w:rFonts w:ascii="Arial" w:hAnsi="Arial"/>
          <w:b/>
          <w:i/>
        </w:rPr>
        <w:t>u</w:t>
      </w:r>
      <w:r w:rsidR="00E17725" w:rsidRPr="001D652A">
        <w:rPr>
          <w:rFonts w:ascii="Arial" w:hAnsi="Arial"/>
        </w:rPr>
        <w:t xml:space="preserve"> of the stone.</w:t>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00E17725" w:rsidRPr="001D652A">
        <w:rPr>
          <w:rFonts w:ascii="Arial" w:hAnsi="Arial"/>
        </w:rPr>
        <w:t>(4 marks)</w:t>
      </w:r>
    </w:p>
    <w:p w14:paraId="675E1392" w14:textId="77777777" w:rsidR="00E17725" w:rsidRPr="001D652A" w:rsidRDefault="00E17725" w:rsidP="00E17725">
      <w:pPr>
        <w:rPr>
          <w:rFonts w:ascii="Arial" w:hAnsi="Arial"/>
        </w:rPr>
      </w:pPr>
    </w:p>
    <w:p w14:paraId="1F21B7E9" w14:textId="77777777" w:rsidR="00E17725" w:rsidRPr="001D652A" w:rsidRDefault="00E17725" w:rsidP="00E17725">
      <w:pPr>
        <w:rPr>
          <w:rFonts w:ascii="Arial" w:hAnsi="Arial"/>
        </w:rPr>
      </w:pPr>
    </w:p>
    <w:p w14:paraId="6B992063" w14:textId="77777777" w:rsidR="00E17725" w:rsidRPr="001D652A" w:rsidRDefault="00E17725" w:rsidP="00E17725">
      <w:pPr>
        <w:rPr>
          <w:rFonts w:ascii="Arial" w:hAnsi="Arial"/>
        </w:rPr>
      </w:pPr>
    </w:p>
    <w:p w14:paraId="6C7C5F63" w14:textId="77777777" w:rsidR="00E17725" w:rsidRPr="001D652A" w:rsidRDefault="00E17725" w:rsidP="00E17725">
      <w:pPr>
        <w:rPr>
          <w:rFonts w:ascii="Arial" w:hAnsi="Arial"/>
        </w:rPr>
      </w:pPr>
    </w:p>
    <w:p w14:paraId="7A6448AE" w14:textId="77777777" w:rsidR="00E17725" w:rsidRPr="001D652A" w:rsidRDefault="00E17725" w:rsidP="00E17725">
      <w:pPr>
        <w:rPr>
          <w:rFonts w:ascii="Arial" w:hAnsi="Arial"/>
        </w:rPr>
      </w:pPr>
    </w:p>
    <w:p w14:paraId="744534D1" w14:textId="77777777" w:rsidR="00E17725" w:rsidRPr="001D652A" w:rsidRDefault="00E17725" w:rsidP="00E17725">
      <w:pPr>
        <w:rPr>
          <w:rFonts w:ascii="Arial" w:hAnsi="Arial"/>
        </w:rPr>
      </w:pPr>
    </w:p>
    <w:p w14:paraId="1E082EA3" w14:textId="77777777" w:rsidR="00E17725" w:rsidRPr="001D652A" w:rsidRDefault="00E17725" w:rsidP="00E17725">
      <w:pPr>
        <w:rPr>
          <w:rFonts w:ascii="Arial" w:hAnsi="Arial"/>
        </w:rPr>
      </w:pPr>
    </w:p>
    <w:p w14:paraId="3AF1EEAB" w14:textId="77777777" w:rsidR="00E17725" w:rsidRPr="001D652A" w:rsidRDefault="00E17725" w:rsidP="00E17725">
      <w:pPr>
        <w:rPr>
          <w:rFonts w:ascii="Arial" w:hAnsi="Arial"/>
        </w:rPr>
      </w:pPr>
    </w:p>
    <w:p w14:paraId="6E5DEC96" w14:textId="77777777" w:rsidR="00E17725" w:rsidRPr="001D652A" w:rsidRDefault="00E17725" w:rsidP="00E17725">
      <w:pPr>
        <w:rPr>
          <w:rFonts w:ascii="Arial" w:hAnsi="Arial"/>
        </w:rPr>
      </w:pPr>
    </w:p>
    <w:p w14:paraId="244A27DC" w14:textId="77777777" w:rsidR="00E17725" w:rsidRPr="001D652A" w:rsidRDefault="00E17725" w:rsidP="00E17725">
      <w:pPr>
        <w:rPr>
          <w:rFonts w:ascii="Arial" w:hAnsi="Arial"/>
        </w:rPr>
      </w:pPr>
    </w:p>
    <w:p w14:paraId="4BE7F604" w14:textId="77777777" w:rsidR="00E17725" w:rsidRPr="001D652A" w:rsidRDefault="00E17725" w:rsidP="00E17725">
      <w:pPr>
        <w:rPr>
          <w:rFonts w:ascii="Arial" w:hAnsi="Arial"/>
        </w:rPr>
      </w:pPr>
    </w:p>
    <w:p w14:paraId="1CD5E227" w14:textId="77777777" w:rsidR="00E17725" w:rsidRPr="001D652A" w:rsidRDefault="00E17725" w:rsidP="00E17725">
      <w:pPr>
        <w:rPr>
          <w:rFonts w:ascii="Arial" w:hAnsi="Arial"/>
        </w:rPr>
      </w:pPr>
    </w:p>
    <w:p w14:paraId="5451BED2" w14:textId="77777777" w:rsidR="00E17725" w:rsidRPr="001D652A" w:rsidRDefault="00E17725" w:rsidP="00E17725">
      <w:pPr>
        <w:rPr>
          <w:rFonts w:ascii="Arial" w:hAnsi="Arial"/>
        </w:rPr>
      </w:pPr>
    </w:p>
    <w:p w14:paraId="5F125128" w14:textId="77777777" w:rsidR="00E17725" w:rsidRPr="001D652A" w:rsidRDefault="00E17725" w:rsidP="00E17725">
      <w:pPr>
        <w:rPr>
          <w:rFonts w:ascii="Arial" w:hAnsi="Arial"/>
        </w:rPr>
      </w:pPr>
    </w:p>
    <w:p w14:paraId="5CC067B0" w14:textId="77777777" w:rsidR="00E17725" w:rsidRPr="001D652A" w:rsidRDefault="00E17725" w:rsidP="00E17725">
      <w:pPr>
        <w:rPr>
          <w:rFonts w:ascii="Arial" w:hAnsi="Arial"/>
        </w:rPr>
      </w:pPr>
      <w:r w:rsidRPr="001D652A">
        <w:rPr>
          <w:rFonts w:ascii="Arial" w:hAnsi="Arial"/>
        </w:rPr>
        <w:br w:type="page"/>
      </w:r>
    </w:p>
    <w:p w14:paraId="5C56A3F3" w14:textId="08F3AA9D" w:rsidR="00E17725" w:rsidRPr="001D652A" w:rsidRDefault="004E73A1" w:rsidP="00E17725">
      <w:pPr>
        <w:rPr>
          <w:rFonts w:ascii="Arial" w:hAnsi="Arial"/>
          <w:b/>
          <w:i/>
        </w:rPr>
      </w:pPr>
      <w:r w:rsidRPr="001D652A">
        <w:rPr>
          <w:rFonts w:ascii="Arial" w:hAnsi="Arial"/>
          <w:b/>
          <w:i/>
        </w:rPr>
        <w:t>[</w:t>
      </w:r>
      <w:r w:rsidR="00E17725" w:rsidRPr="001D652A">
        <w:rPr>
          <w:rFonts w:ascii="Arial" w:hAnsi="Arial"/>
          <w:b/>
          <w:i/>
        </w:rPr>
        <w:t>For the following calculations</w:t>
      </w:r>
      <w:r w:rsidR="00214BAA" w:rsidRPr="001D652A">
        <w:rPr>
          <w:rFonts w:ascii="Arial" w:hAnsi="Arial"/>
          <w:b/>
          <w:i/>
        </w:rPr>
        <w:t>,</w:t>
      </w:r>
      <w:r w:rsidR="00E17725" w:rsidRPr="001D652A">
        <w:rPr>
          <w:rFonts w:ascii="Arial" w:hAnsi="Arial"/>
          <w:b/>
          <w:i/>
        </w:rPr>
        <w:t xml:space="preserve"> </w:t>
      </w:r>
      <w:r w:rsidR="00094034">
        <w:rPr>
          <w:rFonts w:ascii="Arial" w:hAnsi="Arial"/>
          <w:b/>
          <w:i/>
        </w:rPr>
        <w:t>use a numerical value of 9.5</w:t>
      </w:r>
      <w:r w:rsidRPr="001D652A">
        <w:rPr>
          <w:rFonts w:ascii="Arial" w:hAnsi="Arial"/>
          <w:b/>
          <w:i/>
        </w:rPr>
        <w:t>0 m</w:t>
      </w:r>
      <w:r w:rsidR="00E17725" w:rsidRPr="001D652A">
        <w:rPr>
          <w:rFonts w:ascii="Arial" w:hAnsi="Arial"/>
          <w:b/>
          <w:i/>
        </w:rPr>
        <w:t>s</w:t>
      </w:r>
      <w:r w:rsidR="00E17725" w:rsidRPr="001D652A">
        <w:rPr>
          <w:rFonts w:ascii="Arial" w:hAnsi="Arial"/>
          <w:b/>
          <w:i/>
          <w:vertAlign w:val="superscript"/>
        </w:rPr>
        <w:t xml:space="preserve">-1 </w:t>
      </w:r>
      <w:r w:rsidR="00E17725" w:rsidRPr="001D652A">
        <w:rPr>
          <w:rFonts w:ascii="Arial" w:hAnsi="Arial"/>
          <w:b/>
          <w:i/>
        </w:rPr>
        <w:t xml:space="preserve">for the initial launch speed of stone if </w:t>
      </w:r>
      <w:r w:rsidR="00214BAA" w:rsidRPr="001D652A">
        <w:rPr>
          <w:rFonts w:ascii="Arial" w:hAnsi="Arial"/>
          <w:b/>
          <w:i/>
        </w:rPr>
        <w:t>you could not calculate an answer for part (a)</w:t>
      </w:r>
      <w:r w:rsidR="00E17725" w:rsidRPr="001D652A">
        <w:rPr>
          <w:rFonts w:ascii="Arial" w:hAnsi="Arial"/>
          <w:b/>
          <w:i/>
        </w:rPr>
        <w:t>.</w:t>
      </w:r>
      <w:r w:rsidRPr="001D652A">
        <w:rPr>
          <w:rFonts w:ascii="Arial" w:hAnsi="Arial"/>
          <w:b/>
          <w:i/>
        </w:rPr>
        <w:t>]</w:t>
      </w:r>
    </w:p>
    <w:p w14:paraId="02DC9964" w14:textId="77777777" w:rsidR="00E17725" w:rsidRPr="001D652A" w:rsidRDefault="00E17725" w:rsidP="00E17725">
      <w:pPr>
        <w:rPr>
          <w:rFonts w:ascii="Arial" w:hAnsi="Arial"/>
        </w:rPr>
      </w:pPr>
    </w:p>
    <w:p w14:paraId="54577942" w14:textId="707FB8BA" w:rsidR="00E17725" w:rsidRPr="001D652A" w:rsidRDefault="004E73A1" w:rsidP="00E17725">
      <w:pPr>
        <w:rPr>
          <w:rFonts w:ascii="Arial" w:hAnsi="Arial"/>
        </w:rPr>
      </w:pPr>
      <w:r w:rsidRPr="001D652A">
        <w:rPr>
          <w:rFonts w:ascii="Arial" w:hAnsi="Arial"/>
        </w:rPr>
        <w:t>(b)</w:t>
      </w:r>
      <w:r w:rsidRPr="001D652A">
        <w:rPr>
          <w:rFonts w:ascii="Arial" w:hAnsi="Arial"/>
        </w:rPr>
        <w:tab/>
      </w:r>
      <w:r w:rsidR="00E17725" w:rsidRPr="001D652A">
        <w:rPr>
          <w:rFonts w:ascii="Arial" w:hAnsi="Arial"/>
        </w:rPr>
        <w:t>Calculate the horizontal range of the stone.</w:t>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00E17725" w:rsidRPr="001D652A">
        <w:rPr>
          <w:rFonts w:ascii="Arial" w:hAnsi="Arial"/>
        </w:rPr>
        <w:t>(2 marks)</w:t>
      </w:r>
    </w:p>
    <w:p w14:paraId="3AD3BC1B" w14:textId="77777777" w:rsidR="00E17725" w:rsidRPr="001D652A" w:rsidRDefault="00E17725" w:rsidP="00E17725">
      <w:pPr>
        <w:rPr>
          <w:rFonts w:ascii="Arial" w:hAnsi="Arial"/>
        </w:rPr>
      </w:pPr>
    </w:p>
    <w:p w14:paraId="67E43D8F" w14:textId="77777777" w:rsidR="00E17725" w:rsidRPr="001D652A" w:rsidRDefault="00E17725" w:rsidP="00E17725">
      <w:pPr>
        <w:rPr>
          <w:rFonts w:ascii="Arial" w:hAnsi="Arial"/>
        </w:rPr>
      </w:pPr>
    </w:p>
    <w:p w14:paraId="3A1A8A6A" w14:textId="77777777" w:rsidR="00E17725" w:rsidRPr="001D652A" w:rsidRDefault="00E17725" w:rsidP="00E17725">
      <w:pPr>
        <w:rPr>
          <w:rFonts w:ascii="Arial" w:hAnsi="Arial"/>
        </w:rPr>
      </w:pPr>
    </w:p>
    <w:p w14:paraId="273CDAD4" w14:textId="77777777" w:rsidR="00E17725" w:rsidRPr="001D652A" w:rsidRDefault="00E17725" w:rsidP="00E17725">
      <w:pPr>
        <w:rPr>
          <w:rFonts w:ascii="Arial" w:hAnsi="Arial"/>
        </w:rPr>
      </w:pPr>
    </w:p>
    <w:p w14:paraId="64A3B415" w14:textId="77777777" w:rsidR="00E17725" w:rsidRPr="001D652A" w:rsidRDefault="00E17725" w:rsidP="00E17725">
      <w:pPr>
        <w:rPr>
          <w:rFonts w:ascii="Arial" w:hAnsi="Arial"/>
        </w:rPr>
      </w:pPr>
    </w:p>
    <w:p w14:paraId="774064E3" w14:textId="77777777" w:rsidR="00E17725" w:rsidRPr="001D652A" w:rsidRDefault="00E17725" w:rsidP="00E17725">
      <w:pPr>
        <w:rPr>
          <w:rFonts w:ascii="Arial" w:hAnsi="Arial"/>
        </w:rPr>
      </w:pPr>
    </w:p>
    <w:p w14:paraId="7C6B61CE" w14:textId="77777777" w:rsidR="00E17725" w:rsidRPr="001D652A" w:rsidRDefault="00E17725" w:rsidP="00E17725">
      <w:pPr>
        <w:rPr>
          <w:rFonts w:ascii="Arial" w:hAnsi="Arial"/>
        </w:rPr>
      </w:pPr>
    </w:p>
    <w:p w14:paraId="3E941A17" w14:textId="77777777" w:rsidR="00E17725" w:rsidRPr="001D652A" w:rsidRDefault="00E17725" w:rsidP="00E17725">
      <w:pPr>
        <w:rPr>
          <w:rFonts w:ascii="Arial" w:hAnsi="Arial"/>
        </w:rPr>
      </w:pPr>
    </w:p>
    <w:p w14:paraId="5EEE976B" w14:textId="77777777" w:rsidR="004E73A1" w:rsidRPr="001D652A" w:rsidRDefault="004E73A1" w:rsidP="004E73A1">
      <w:pPr>
        <w:rPr>
          <w:rFonts w:ascii="Arial" w:hAnsi="Arial"/>
        </w:rPr>
      </w:pPr>
    </w:p>
    <w:p w14:paraId="0233BF10" w14:textId="77777777" w:rsidR="004E73A1" w:rsidRPr="001D652A" w:rsidRDefault="004E73A1" w:rsidP="004E73A1">
      <w:pPr>
        <w:rPr>
          <w:rFonts w:ascii="Arial" w:hAnsi="Arial"/>
        </w:rPr>
      </w:pPr>
    </w:p>
    <w:p w14:paraId="16357E77" w14:textId="77777777" w:rsidR="004E73A1" w:rsidRPr="001D652A" w:rsidRDefault="004E73A1" w:rsidP="004E73A1">
      <w:pPr>
        <w:rPr>
          <w:rFonts w:ascii="Arial" w:hAnsi="Arial"/>
        </w:rPr>
      </w:pPr>
    </w:p>
    <w:p w14:paraId="3B241170" w14:textId="63E9EF3F" w:rsidR="00E17725" w:rsidRPr="001D652A" w:rsidRDefault="004E73A1" w:rsidP="004E73A1">
      <w:pPr>
        <w:rPr>
          <w:rFonts w:ascii="Arial" w:hAnsi="Arial"/>
        </w:rPr>
      </w:pPr>
      <w:r w:rsidRPr="001D652A">
        <w:rPr>
          <w:rFonts w:ascii="Arial" w:hAnsi="Arial"/>
        </w:rPr>
        <w:t>(c)</w:t>
      </w:r>
      <w:r w:rsidRPr="001D652A">
        <w:rPr>
          <w:rFonts w:ascii="Arial" w:hAnsi="Arial"/>
        </w:rPr>
        <w:tab/>
      </w:r>
      <w:r w:rsidR="00E17725" w:rsidRPr="001D652A">
        <w:rPr>
          <w:rFonts w:ascii="Arial" w:hAnsi="Arial"/>
        </w:rPr>
        <w:t xml:space="preserve">Calculate the velocity of the stone after 2.50 s of flight. You must give a magnitude </w:t>
      </w:r>
      <w:r w:rsidRPr="001D652A">
        <w:rPr>
          <w:rFonts w:ascii="Arial" w:hAnsi="Arial"/>
        </w:rPr>
        <w:tab/>
      </w:r>
      <w:r w:rsidR="00E17725" w:rsidRPr="001D652A">
        <w:rPr>
          <w:rFonts w:ascii="Arial" w:hAnsi="Arial"/>
        </w:rPr>
        <w:t>and direction.</w:t>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00E17725" w:rsidRPr="001D652A">
        <w:rPr>
          <w:rFonts w:ascii="Arial" w:hAnsi="Arial"/>
        </w:rPr>
        <w:t>(5 marks)</w:t>
      </w:r>
    </w:p>
    <w:p w14:paraId="71BDDC69" w14:textId="77777777" w:rsidR="00E17725" w:rsidRPr="001D652A" w:rsidRDefault="00E17725" w:rsidP="00E17725">
      <w:pPr>
        <w:rPr>
          <w:rFonts w:ascii="Arial" w:hAnsi="Arial"/>
        </w:rPr>
      </w:pPr>
    </w:p>
    <w:p w14:paraId="1BBDA979" w14:textId="77777777" w:rsidR="00E17725" w:rsidRPr="001D652A" w:rsidRDefault="00E17725" w:rsidP="00E17725">
      <w:pPr>
        <w:rPr>
          <w:rFonts w:ascii="Arial" w:hAnsi="Arial"/>
        </w:rPr>
      </w:pPr>
    </w:p>
    <w:p w14:paraId="561B4E36" w14:textId="77777777" w:rsidR="00E17725" w:rsidRPr="001D652A" w:rsidRDefault="00E17725" w:rsidP="00E17725">
      <w:pPr>
        <w:rPr>
          <w:rFonts w:ascii="Arial" w:hAnsi="Arial"/>
        </w:rPr>
      </w:pPr>
    </w:p>
    <w:p w14:paraId="709463DA" w14:textId="77777777" w:rsidR="00E17725" w:rsidRPr="001D652A" w:rsidRDefault="00E17725" w:rsidP="00E17725">
      <w:pPr>
        <w:rPr>
          <w:rFonts w:ascii="Arial" w:hAnsi="Arial"/>
        </w:rPr>
      </w:pPr>
    </w:p>
    <w:p w14:paraId="07C7942A" w14:textId="77777777" w:rsidR="00E17725" w:rsidRPr="001D652A" w:rsidRDefault="00E17725" w:rsidP="00E17725">
      <w:pPr>
        <w:rPr>
          <w:rFonts w:ascii="Arial" w:hAnsi="Arial"/>
        </w:rPr>
      </w:pPr>
    </w:p>
    <w:p w14:paraId="0E8BCD60" w14:textId="77777777" w:rsidR="00E17725" w:rsidRPr="001D652A" w:rsidRDefault="00E17725" w:rsidP="00E17725">
      <w:pPr>
        <w:rPr>
          <w:rFonts w:ascii="Arial" w:hAnsi="Arial"/>
        </w:rPr>
      </w:pPr>
    </w:p>
    <w:p w14:paraId="2452A59B" w14:textId="77777777" w:rsidR="00E17725" w:rsidRPr="001D652A" w:rsidRDefault="00E17725" w:rsidP="00E17725">
      <w:pPr>
        <w:rPr>
          <w:rFonts w:ascii="Arial" w:hAnsi="Arial"/>
        </w:rPr>
      </w:pPr>
    </w:p>
    <w:p w14:paraId="11A7FAF6" w14:textId="77777777" w:rsidR="00E17725" w:rsidRPr="001D652A" w:rsidRDefault="00E17725" w:rsidP="00E17725">
      <w:pPr>
        <w:rPr>
          <w:rFonts w:ascii="Arial" w:hAnsi="Arial"/>
        </w:rPr>
      </w:pPr>
    </w:p>
    <w:p w14:paraId="74536610" w14:textId="77777777" w:rsidR="00E17725" w:rsidRPr="001D652A" w:rsidRDefault="00E17725" w:rsidP="00E17725">
      <w:pPr>
        <w:rPr>
          <w:rFonts w:ascii="Arial" w:hAnsi="Arial"/>
        </w:rPr>
      </w:pPr>
    </w:p>
    <w:p w14:paraId="3E7F6494" w14:textId="77777777" w:rsidR="00E17725" w:rsidRPr="001D652A" w:rsidRDefault="00E17725" w:rsidP="00E17725">
      <w:pPr>
        <w:rPr>
          <w:rFonts w:ascii="Arial" w:hAnsi="Arial"/>
        </w:rPr>
      </w:pPr>
    </w:p>
    <w:p w14:paraId="384269D8" w14:textId="77777777" w:rsidR="00E17725" w:rsidRPr="001D652A" w:rsidRDefault="00E17725" w:rsidP="00E17725">
      <w:pPr>
        <w:rPr>
          <w:rFonts w:ascii="Arial" w:hAnsi="Arial"/>
        </w:rPr>
      </w:pPr>
    </w:p>
    <w:p w14:paraId="66E34268" w14:textId="77777777" w:rsidR="00E17725" w:rsidRPr="001D652A" w:rsidRDefault="00E17725" w:rsidP="00E17725">
      <w:pPr>
        <w:rPr>
          <w:rFonts w:ascii="Arial" w:hAnsi="Arial"/>
        </w:rPr>
      </w:pPr>
    </w:p>
    <w:p w14:paraId="37777FCD" w14:textId="77777777" w:rsidR="00E17725" w:rsidRPr="001D652A" w:rsidRDefault="00E17725" w:rsidP="00E17725">
      <w:pPr>
        <w:rPr>
          <w:rFonts w:ascii="Arial" w:hAnsi="Arial"/>
        </w:rPr>
      </w:pPr>
    </w:p>
    <w:p w14:paraId="7E6EA426" w14:textId="77777777" w:rsidR="00E17725" w:rsidRPr="001D652A" w:rsidRDefault="00E17725" w:rsidP="00E17725">
      <w:pPr>
        <w:rPr>
          <w:rFonts w:ascii="Arial" w:hAnsi="Arial"/>
        </w:rPr>
      </w:pPr>
    </w:p>
    <w:p w14:paraId="759C4D59" w14:textId="77777777" w:rsidR="00E17725" w:rsidRPr="001D652A" w:rsidRDefault="00E17725" w:rsidP="00E17725">
      <w:pPr>
        <w:rPr>
          <w:rFonts w:ascii="Arial" w:hAnsi="Arial"/>
        </w:rPr>
      </w:pPr>
    </w:p>
    <w:p w14:paraId="08503FCE" w14:textId="77777777" w:rsidR="00E17725" w:rsidRPr="001D652A" w:rsidRDefault="00E17725" w:rsidP="00E17725">
      <w:pPr>
        <w:rPr>
          <w:rFonts w:ascii="Arial" w:hAnsi="Arial"/>
        </w:rPr>
      </w:pPr>
    </w:p>
    <w:p w14:paraId="09AC67AE" w14:textId="77777777" w:rsidR="00E17725" w:rsidRPr="001D652A" w:rsidRDefault="00E17725" w:rsidP="00E17725">
      <w:pPr>
        <w:rPr>
          <w:rFonts w:ascii="Arial" w:hAnsi="Arial"/>
        </w:rPr>
      </w:pPr>
    </w:p>
    <w:p w14:paraId="36122746" w14:textId="77777777" w:rsidR="00E17725" w:rsidRPr="001D652A" w:rsidRDefault="00E17725" w:rsidP="00E17725">
      <w:pPr>
        <w:rPr>
          <w:rFonts w:ascii="Arial" w:hAnsi="Arial"/>
        </w:rPr>
      </w:pPr>
    </w:p>
    <w:p w14:paraId="71797095" w14:textId="77777777" w:rsidR="00E17725" w:rsidRPr="001D652A" w:rsidRDefault="00E17725" w:rsidP="00E17725">
      <w:pPr>
        <w:rPr>
          <w:rFonts w:ascii="Arial" w:hAnsi="Arial"/>
        </w:rPr>
      </w:pPr>
    </w:p>
    <w:p w14:paraId="5AE10142" w14:textId="77777777" w:rsidR="00E17725" w:rsidRPr="001D652A" w:rsidRDefault="00E17725" w:rsidP="00E17725">
      <w:pPr>
        <w:rPr>
          <w:rFonts w:ascii="Arial" w:hAnsi="Arial"/>
        </w:rPr>
      </w:pPr>
    </w:p>
    <w:p w14:paraId="04FA2802" w14:textId="77777777" w:rsidR="00E17725" w:rsidRPr="001D652A" w:rsidRDefault="00E17725" w:rsidP="00E17725">
      <w:pPr>
        <w:rPr>
          <w:rFonts w:ascii="Arial" w:hAnsi="Arial"/>
        </w:rPr>
      </w:pPr>
    </w:p>
    <w:p w14:paraId="0BDD7ED7" w14:textId="77777777" w:rsidR="00E17725" w:rsidRPr="001D652A" w:rsidRDefault="00E17725" w:rsidP="00E17725">
      <w:pPr>
        <w:rPr>
          <w:rFonts w:ascii="Arial" w:hAnsi="Arial"/>
        </w:rPr>
      </w:pPr>
    </w:p>
    <w:p w14:paraId="4B57B4BA" w14:textId="77777777" w:rsidR="00E17725" w:rsidRPr="001D652A" w:rsidRDefault="00E17725" w:rsidP="00E17725">
      <w:pPr>
        <w:rPr>
          <w:rFonts w:ascii="Arial" w:hAnsi="Arial"/>
        </w:rPr>
      </w:pPr>
    </w:p>
    <w:p w14:paraId="7EBD2D5E" w14:textId="77777777" w:rsidR="00E17725" w:rsidRPr="001D652A" w:rsidRDefault="00E17725" w:rsidP="00E17725">
      <w:pPr>
        <w:rPr>
          <w:rFonts w:ascii="Arial" w:hAnsi="Arial"/>
        </w:rPr>
      </w:pPr>
    </w:p>
    <w:p w14:paraId="3A825B45" w14:textId="77777777" w:rsidR="00E17725" w:rsidRPr="001D652A" w:rsidRDefault="00E17725" w:rsidP="00E17725">
      <w:pPr>
        <w:rPr>
          <w:rFonts w:ascii="Arial" w:hAnsi="Arial"/>
        </w:rPr>
      </w:pPr>
    </w:p>
    <w:p w14:paraId="76E571B5" w14:textId="0EAED686" w:rsidR="00E17725" w:rsidRPr="001D652A" w:rsidRDefault="004E73A1" w:rsidP="00E17725">
      <w:pPr>
        <w:rPr>
          <w:rFonts w:ascii="Arial" w:hAnsi="Arial"/>
        </w:rPr>
      </w:pPr>
      <w:r w:rsidRPr="001D652A">
        <w:rPr>
          <w:rFonts w:ascii="Arial" w:hAnsi="Arial"/>
        </w:rPr>
        <w:t>(d)</w:t>
      </w:r>
      <w:r w:rsidRPr="001D652A">
        <w:rPr>
          <w:rFonts w:ascii="Arial" w:hAnsi="Arial"/>
        </w:rPr>
        <w:tab/>
      </w:r>
      <w:r w:rsidR="00E17725" w:rsidRPr="001D652A">
        <w:rPr>
          <w:rFonts w:ascii="Arial" w:hAnsi="Arial"/>
        </w:rPr>
        <w:t xml:space="preserve">Calculate the work done on the stone by the Earth’s gravitational field in the motion </w:t>
      </w:r>
      <w:r w:rsidRPr="001D652A">
        <w:rPr>
          <w:rFonts w:ascii="Arial" w:hAnsi="Arial"/>
        </w:rPr>
        <w:tab/>
      </w:r>
      <w:r w:rsidR="00E17725" w:rsidRPr="001D652A">
        <w:rPr>
          <w:rFonts w:ascii="Arial" w:hAnsi="Arial"/>
        </w:rPr>
        <w:t>from launch to reaching ground level.</w:t>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00E17725" w:rsidRPr="001D652A">
        <w:rPr>
          <w:rFonts w:ascii="Arial" w:hAnsi="Arial"/>
        </w:rPr>
        <w:t>(2 marks)</w:t>
      </w:r>
    </w:p>
    <w:p w14:paraId="55195FEB" w14:textId="77777777" w:rsidR="00E17725" w:rsidRPr="001D652A" w:rsidRDefault="00E17725">
      <w:pPr>
        <w:rPr>
          <w:rFonts w:ascii="Arial" w:hAnsi="Arial"/>
        </w:rPr>
      </w:pPr>
      <w:r w:rsidRPr="001D652A">
        <w:rPr>
          <w:rFonts w:ascii="Arial" w:hAnsi="Arial"/>
        </w:rPr>
        <w:br w:type="page"/>
      </w:r>
    </w:p>
    <w:p w14:paraId="27F3CC4B" w14:textId="52F23FC0" w:rsidR="00897A74" w:rsidRPr="001D652A" w:rsidRDefault="00980F59" w:rsidP="00897A74">
      <w:pPr>
        <w:rPr>
          <w:rFonts w:ascii="Arial" w:hAnsi="Arial"/>
        </w:rPr>
      </w:pPr>
      <w:r w:rsidRPr="001D652A">
        <w:rPr>
          <w:rFonts w:ascii="Arial" w:hAnsi="Arial"/>
        </w:rPr>
        <w:t>18.</w:t>
      </w:r>
      <w:r w:rsidRPr="001D652A">
        <w:rPr>
          <w:rFonts w:ascii="Arial" w:hAnsi="Arial"/>
        </w:rPr>
        <w:tab/>
        <w:t>[16</w:t>
      </w:r>
      <w:r w:rsidR="00897A74" w:rsidRPr="001D652A">
        <w:rPr>
          <w:rFonts w:ascii="Arial" w:hAnsi="Arial"/>
        </w:rPr>
        <w:t xml:space="preserve"> marks]</w:t>
      </w:r>
    </w:p>
    <w:p w14:paraId="4EF11D6E" w14:textId="77777777" w:rsidR="00897A74" w:rsidRPr="001D652A" w:rsidRDefault="00897A74" w:rsidP="00897A74">
      <w:pPr>
        <w:rPr>
          <w:rFonts w:ascii="Arial" w:hAnsi="Arial"/>
        </w:rPr>
      </w:pPr>
    </w:p>
    <w:p w14:paraId="1C132CF9" w14:textId="77777777" w:rsidR="00980F59" w:rsidRPr="001D652A" w:rsidRDefault="00980F59" w:rsidP="00980F59">
      <w:pPr>
        <w:rPr>
          <w:rFonts w:ascii="Arial" w:hAnsi="Arial"/>
        </w:rPr>
      </w:pPr>
      <w:r w:rsidRPr="001D652A">
        <w:rPr>
          <w:rFonts w:ascii="Arial" w:hAnsi="Arial"/>
        </w:rPr>
        <w:t xml:space="preserve">A nature lookout consists of an elevated concrete walkway high above the ground. A uniform platform has been constructed so people can walk out over a gorge and view it. The entire platform structure is shown in the figure below. </w:t>
      </w:r>
    </w:p>
    <w:p w14:paraId="26B107A7" w14:textId="77777777" w:rsidR="00980F59" w:rsidRPr="001D652A" w:rsidRDefault="00980F59" w:rsidP="00980F59">
      <w:pPr>
        <w:rPr>
          <w:rFonts w:ascii="Arial" w:hAnsi="Arial"/>
        </w:rPr>
      </w:pPr>
      <w:r w:rsidRPr="001D652A">
        <w:rPr>
          <w:rFonts w:ascii="Arial" w:hAnsi="Arial"/>
          <w:noProof/>
          <w:lang w:val="en-GB" w:eastAsia="en-GB"/>
        </w:rPr>
        <mc:AlternateContent>
          <mc:Choice Requires="wps">
            <w:drawing>
              <wp:anchor distT="45720" distB="45720" distL="114300" distR="114300" simplePos="0" relativeHeight="251681792" behindDoc="0" locked="0" layoutInCell="1" allowOverlap="1" wp14:anchorId="1DE23C37" wp14:editId="0B2CBE0F">
                <wp:simplePos x="0" y="0"/>
                <wp:positionH relativeFrom="column">
                  <wp:posOffset>1299362</wp:posOffset>
                </wp:positionH>
                <wp:positionV relativeFrom="paragraph">
                  <wp:posOffset>118110</wp:posOffset>
                </wp:positionV>
                <wp:extent cx="561975" cy="266700"/>
                <wp:effectExtent l="0" t="0" r="9525" b="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66700"/>
                        </a:xfrm>
                        <a:prstGeom prst="rect">
                          <a:avLst/>
                        </a:prstGeom>
                        <a:solidFill>
                          <a:srgbClr val="FFFFFF"/>
                        </a:solidFill>
                        <a:ln w="9525">
                          <a:noFill/>
                          <a:miter lim="800000"/>
                          <a:headEnd/>
                          <a:tailEnd/>
                        </a:ln>
                      </wps:spPr>
                      <wps:txbx>
                        <w:txbxContent>
                          <w:p w14:paraId="0F37A367" w14:textId="77777777" w:rsidR="00980F59" w:rsidRPr="00265395" w:rsidRDefault="00980F59" w:rsidP="00980F59">
                            <w:pPr>
                              <w:rPr>
                                <w:rFonts w:ascii="Arial" w:hAnsi="Arial" w:cs="Arial"/>
                              </w:rPr>
                            </w:pPr>
                            <w:r>
                              <w:rPr>
                                <w:rFonts w:ascii="Arial" w:hAnsi="Arial" w:cs="Arial"/>
                              </w:rPr>
                              <w:t>wall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23C37" id="Text Box 2" o:spid="_x0000_s1051" type="#_x0000_t202" style="position:absolute;margin-left:102.3pt;margin-top:9.3pt;width:44.25pt;height:2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" stroked="f">
                <v:textbox>
                  <w:txbxContent>
                    <w:p w14:paraId="0F37A367" w14:textId="77777777" w:rsidR="00980F59" w:rsidRPr="00265395" w:rsidRDefault="00980F59" w:rsidP="00980F59">
                      <w:pPr>
                        <w:rPr>
                          <w:rFonts w:ascii="Arial" w:hAnsi="Arial" w:cs="Arial"/>
                        </w:rPr>
                      </w:pPr>
                      <w:r>
                        <w:rPr>
                          <w:rFonts w:ascii="Arial" w:hAnsi="Arial" w:cs="Arial"/>
                        </w:rPr>
                        <w:t>wall</w:t>
                      </w:r>
                    </w:p>
                  </w:txbxContent>
                </v:textbox>
                <w10:wrap type="square"/>
              </v:shape>
            </w:pict>
          </mc:Fallback>
        </mc:AlternateContent>
      </w:r>
      <w:r w:rsidRPr="001D652A">
        <w:rPr>
          <w:rFonts w:ascii="Arial" w:hAnsi="Arial"/>
          <w:noProof/>
          <w:lang w:val="en-GB" w:eastAsia="en-GB"/>
        </w:rPr>
        <mc:AlternateContent>
          <mc:Choice Requires="wps">
            <w:drawing>
              <wp:anchor distT="0" distB="0" distL="114300" distR="114300" simplePos="0" relativeHeight="251671552" behindDoc="0" locked="0" layoutInCell="1" allowOverlap="1" wp14:anchorId="4E840224" wp14:editId="3952FDDD">
                <wp:simplePos x="0" y="0"/>
                <wp:positionH relativeFrom="column">
                  <wp:posOffset>1908810</wp:posOffset>
                </wp:positionH>
                <wp:positionV relativeFrom="paragraph">
                  <wp:posOffset>99060</wp:posOffset>
                </wp:positionV>
                <wp:extent cx="0" cy="2228850"/>
                <wp:effectExtent l="19050" t="0" r="19050" b="19050"/>
                <wp:wrapNone/>
                <wp:docPr id="196" name="Straight Connector 196"/>
                <wp:cNvGraphicFramePr/>
                <a:graphic xmlns:a="http://schemas.openxmlformats.org/drawingml/2006/main">
                  <a:graphicData uri="http://schemas.microsoft.com/office/word/2010/wordprocessingShape">
                    <wps:wsp>
                      <wps:cNvCnPr/>
                      <wps:spPr>
                        <a:xfrm>
                          <a:off x="0" y="0"/>
                          <a:ext cx="0" cy="22288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4044A99" id="Straight Connector 196"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0.3pt,7.8pt" to="150.3pt,183.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" strokecolor="black [3213]" strokeweight="2.25pt"/>
            </w:pict>
          </mc:Fallback>
        </mc:AlternateContent>
      </w:r>
    </w:p>
    <w:p w14:paraId="707F582C" w14:textId="77777777" w:rsidR="00980F59" w:rsidRPr="001D652A" w:rsidRDefault="00980F59" w:rsidP="00980F59">
      <w:pPr>
        <w:rPr>
          <w:rFonts w:ascii="Arial" w:hAnsi="Arial"/>
        </w:rPr>
      </w:pPr>
      <w:r w:rsidRPr="001D652A">
        <w:rPr>
          <w:rFonts w:ascii="Arial" w:hAnsi="Arial"/>
          <w:noProof/>
          <w:lang w:val="en-GB" w:eastAsia="en-GB"/>
        </w:rPr>
        <mc:AlternateContent>
          <mc:Choice Requires="wps">
            <w:drawing>
              <wp:anchor distT="0" distB="0" distL="114300" distR="114300" simplePos="0" relativeHeight="251673600" behindDoc="0" locked="0" layoutInCell="1" allowOverlap="1" wp14:anchorId="3FE1D882" wp14:editId="563BC92B">
                <wp:simplePos x="0" y="0"/>
                <wp:positionH relativeFrom="column">
                  <wp:posOffset>1908809</wp:posOffset>
                </wp:positionH>
                <wp:positionV relativeFrom="paragraph">
                  <wp:posOffset>223520</wp:posOffset>
                </wp:positionV>
                <wp:extent cx="1609725" cy="1123950"/>
                <wp:effectExtent l="0" t="0" r="28575" b="19050"/>
                <wp:wrapNone/>
                <wp:docPr id="199" name="Straight Connector 199"/>
                <wp:cNvGraphicFramePr/>
                <a:graphic xmlns:a="http://schemas.openxmlformats.org/drawingml/2006/main">
                  <a:graphicData uri="http://schemas.microsoft.com/office/word/2010/wordprocessingShape">
                    <wps:wsp>
                      <wps:cNvCnPr/>
                      <wps:spPr>
                        <a:xfrm>
                          <a:off x="0" y="0"/>
                          <a:ext cx="1609725" cy="1123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D30057" id="Straight Connector 199"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50.3pt,17.6pt" to="277.05pt,106.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" strokecolor="black [3213]"/>
            </w:pict>
          </mc:Fallback>
        </mc:AlternateContent>
      </w:r>
    </w:p>
    <w:p w14:paraId="60668D43" w14:textId="77777777" w:rsidR="00980F59" w:rsidRPr="001D652A" w:rsidRDefault="00980F59" w:rsidP="00980F59">
      <w:pPr>
        <w:rPr>
          <w:rFonts w:ascii="Arial" w:hAnsi="Arial"/>
        </w:rPr>
      </w:pPr>
    </w:p>
    <w:p w14:paraId="59463827" w14:textId="77777777" w:rsidR="00980F59" w:rsidRPr="001D652A" w:rsidRDefault="00980F59" w:rsidP="00980F59">
      <w:pPr>
        <w:rPr>
          <w:rFonts w:ascii="Arial" w:hAnsi="Arial"/>
        </w:rPr>
      </w:pPr>
      <w:r w:rsidRPr="001D652A">
        <w:rPr>
          <w:rFonts w:ascii="Arial" w:hAnsi="Arial"/>
          <w:noProof/>
          <w:lang w:val="en-GB" w:eastAsia="en-GB"/>
        </w:rPr>
        <mc:AlternateContent>
          <mc:Choice Requires="wps">
            <w:drawing>
              <wp:anchor distT="45720" distB="45720" distL="114300" distR="114300" simplePos="0" relativeHeight="251675648" behindDoc="0" locked="0" layoutInCell="1" allowOverlap="1" wp14:anchorId="4EA15D92" wp14:editId="1F8F99E9">
                <wp:simplePos x="0" y="0"/>
                <wp:positionH relativeFrom="column">
                  <wp:posOffset>2851785</wp:posOffset>
                </wp:positionH>
                <wp:positionV relativeFrom="paragraph">
                  <wp:posOffset>19050</wp:posOffset>
                </wp:positionV>
                <wp:extent cx="561975" cy="266700"/>
                <wp:effectExtent l="0" t="0" r="9525" b="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66700"/>
                        </a:xfrm>
                        <a:prstGeom prst="rect">
                          <a:avLst/>
                        </a:prstGeom>
                        <a:solidFill>
                          <a:srgbClr val="FFFFFF"/>
                        </a:solidFill>
                        <a:ln w="9525">
                          <a:noFill/>
                          <a:miter lim="800000"/>
                          <a:headEnd/>
                          <a:tailEnd/>
                        </a:ln>
                      </wps:spPr>
                      <wps:txbx>
                        <w:txbxContent>
                          <w:p w14:paraId="433A6638" w14:textId="77777777" w:rsidR="00980F59" w:rsidRPr="00265395" w:rsidRDefault="00980F59" w:rsidP="00980F59">
                            <w:pPr>
                              <w:rPr>
                                <w:rFonts w:ascii="Arial" w:hAnsi="Arial" w:cs="Arial"/>
                              </w:rPr>
                            </w:pPr>
                            <w:r>
                              <w:rPr>
                                <w:rFonts w:ascii="Arial" w:hAnsi="Arial" w:cs="Arial"/>
                              </w:rPr>
                              <w:t>cable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15D92" id="_x0000_s1052" type="#_x0000_t202" style="position:absolute;margin-left:224.55pt;margin-top:1.5pt;width:44.25pt;height:2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" stroked="f">
                <v:textbox>
                  <w:txbxContent>
                    <w:p w14:paraId="433A6638" w14:textId="77777777" w:rsidR="00980F59" w:rsidRPr="00265395" w:rsidRDefault="00980F59" w:rsidP="00980F59">
                      <w:pPr>
                        <w:rPr>
                          <w:rFonts w:ascii="Arial" w:hAnsi="Arial" w:cs="Arial"/>
                        </w:rPr>
                      </w:pPr>
                      <w:r>
                        <w:rPr>
                          <w:rFonts w:ascii="Arial" w:hAnsi="Arial" w:cs="Arial"/>
                        </w:rPr>
                        <w:t>cable</w:t>
                      </w:r>
                    </w:p>
                  </w:txbxContent>
                </v:textbox>
                <w10:wrap type="square"/>
              </v:shape>
            </w:pict>
          </mc:Fallback>
        </mc:AlternateContent>
      </w:r>
    </w:p>
    <w:p w14:paraId="75E510D3" w14:textId="77777777" w:rsidR="00980F59" w:rsidRPr="001D652A" w:rsidRDefault="00980F59" w:rsidP="00980F59">
      <w:pPr>
        <w:rPr>
          <w:rFonts w:ascii="Arial" w:hAnsi="Arial"/>
        </w:rPr>
      </w:pPr>
    </w:p>
    <w:p w14:paraId="6FC354A1" w14:textId="77777777" w:rsidR="00980F59" w:rsidRPr="001D652A" w:rsidRDefault="00980F59" w:rsidP="00980F59">
      <w:pPr>
        <w:rPr>
          <w:rFonts w:ascii="Arial" w:hAnsi="Arial"/>
        </w:rPr>
      </w:pPr>
    </w:p>
    <w:p w14:paraId="33928692" w14:textId="77777777" w:rsidR="00980F59" w:rsidRPr="001D652A" w:rsidRDefault="00980F59" w:rsidP="00980F59">
      <w:pPr>
        <w:rPr>
          <w:rFonts w:ascii="Arial" w:hAnsi="Arial"/>
        </w:rPr>
      </w:pPr>
      <w:r w:rsidRPr="001D652A">
        <w:rPr>
          <w:rFonts w:ascii="Arial" w:hAnsi="Arial"/>
          <w:noProof/>
          <w:lang w:val="en-GB" w:eastAsia="en-GB"/>
        </w:rPr>
        <mc:AlternateContent>
          <mc:Choice Requires="wps">
            <w:drawing>
              <wp:anchor distT="45720" distB="45720" distL="114300" distR="114300" simplePos="0" relativeHeight="251677696" behindDoc="1" locked="0" layoutInCell="1" allowOverlap="1" wp14:anchorId="63103A63" wp14:editId="009CD165">
                <wp:simplePos x="0" y="0"/>
                <wp:positionH relativeFrom="column">
                  <wp:posOffset>2851785</wp:posOffset>
                </wp:positionH>
                <wp:positionV relativeFrom="paragraph">
                  <wp:posOffset>70485</wp:posOffset>
                </wp:positionV>
                <wp:extent cx="361950" cy="22860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28600"/>
                        </a:xfrm>
                        <a:prstGeom prst="rect">
                          <a:avLst/>
                        </a:prstGeom>
                        <a:solidFill>
                          <a:srgbClr val="FFFFFF"/>
                        </a:solidFill>
                        <a:ln w="9525">
                          <a:noFill/>
                          <a:miter lim="800000"/>
                          <a:headEnd/>
                          <a:tailEnd/>
                        </a:ln>
                      </wps:spPr>
                      <wps:txbx>
                        <w:txbxContent>
                          <w:p w14:paraId="18A61E92" w14:textId="77777777" w:rsidR="00980F59" w:rsidRPr="002454EA" w:rsidRDefault="00980F59" w:rsidP="00980F59">
                            <w:pPr>
                              <w:rPr>
                                <w:rFonts w:ascii="Arial" w:hAnsi="Arial" w:cs="Arial"/>
                                <w:sz w:val="18"/>
                                <w:szCs w:val="18"/>
                              </w:rPr>
                            </w:pPr>
                            <w:r>
                              <w:rPr>
                                <w:rFonts w:ascii="Arial" w:hAnsi="Arial" w:cs="Arial"/>
                                <w:sz w:val="18"/>
                                <w:szCs w:val="18"/>
                              </w:rPr>
                              <w:t>55º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03A63" id="_x0000_s1053" type="#_x0000_t202" style="position:absolute;margin-left:224.55pt;margin-top:5.55pt;width:28.5pt;height:18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" stroked="f">
                <v:textbox>
                  <w:txbxContent>
                    <w:p w14:paraId="18A61E92" w14:textId="77777777" w:rsidR="00980F59" w:rsidRPr="002454EA" w:rsidRDefault="00980F59" w:rsidP="00980F59">
                      <w:pPr>
                        <w:rPr>
                          <w:rFonts w:ascii="Arial" w:hAnsi="Arial" w:cs="Arial"/>
                          <w:sz w:val="18"/>
                          <w:szCs w:val="18"/>
                        </w:rPr>
                      </w:pPr>
                      <w:r>
                        <w:rPr>
                          <w:rFonts w:ascii="Arial" w:hAnsi="Arial" w:cs="Arial"/>
                          <w:sz w:val="18"/>
                          <w:szCs w:val="18"/>
                        </w:rPr>
                        <w:t>55º</w:t>
                      </w:r>
                    </w:p>
                  </w:txbxContent>
                </v:textbox>
              </v:shape>
            </w:pict>
          </mc:Fallback>
        </mc:AlternateContent>
      </w:r>
    </w:p>
    <w:p w14:paraId="1741600A" w14:textId="77777777" w:rsidR="00980F59" w:rsidRPr="001D652A" w:rsidRDefault="00980F59" w:rsidP="00980F59">
      <w:pPr>
        <w:rPr>
          <w:rFonts w:ascii="Arial" w:hAnsi="Arial"/>
        </w:rPr>
      </w:pPr>
      <w:r w:rsidRPr="001D652A">
        <w:rPr>
          <w:rFonts w:ascii="Arial" w:hAnsi="Arial"/>
          <w:noProof/>
          <w:lang w:val="en-GB" w:eastAsia="en-GB"/>
        </w:rPr>
        <mc:AlternateContent>
          <mc:Choice Requires="wps">
            <w:drawing>
              <wp:anchor distT="45720" distB="45720" distL="114300" distR="114300" simplePos="0" relativeHeight="251674624" behindDoc="0" locked="0" layoutInCell="1" allowOverlap="1" wp14:anchorId="1B19B29C" wp14:editId="43E5D6E0">
                <wp:simplePos x="0" y="0"/>
                <wp:positionH relativeFrom="column">
                  <wp:posOffset>4118610</wp:posOffset>
                </wp:positionH>
                <wp:positionV relativeFrom="paragraph">
                  <wp:posOffset>27305</wp:posOffset>
                </wp:positionV>
                <wp:extent cx="762000" cy="266700"/>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66700"/>
                        </a:xfrm>
                        <a:prstGeom prst="rect">
                          <a:avLst/>
                        </a:prstGeom>
                        <a:solidFill>
                          <a:srgbClr val="FFFFFF"/>
                        </a:solidFill>
                        <a:ln w="9525">
                          <a:noFill/>
                          <a:miter lim="800000"/>
                          <a:headEnd/>
                          <a:tailEnd/>
                        </a:ln>
                      </wps:spPr>
                      <wps:txbx>
                        <w:txbxContent>
                          <w:p w14:paraId="78365764" w14:textId="77777777" w:rsidR="00980F59" w:rsidRPr="00265395" w:rsidRDefault="00980F59" w:rsidP="00980F59">
                            <w:pPr>
                              <w:rPr>
                                <w:rFonts w:ascii="Arial" w:hAnsi="Arial" w:cs="Arial"/>
                              </w:rPr>
                            </w:pPr>
                            <w:r w:rsidRPr="00265395">
                              <w:rPr>
                                <w:rFonts w:ascii="Arial" w:hAnsi="Arial" w:cs="Arial"/>
                              </w:rPr>
                              <w:t>platform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9B29C" id="_x0000_s1054" type="#_x0000_t202" style="position:absolute;margin-left:324.3pt;margin-top:2.15pt;width:60pt;height:2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" stroked="f">
                <v:textbox>
                  <w:txbxContent>
                    <w:p w14:paraId="78365764" w14:textId="77777777" w:rsidR="00980F59" w:rsidRPr="00265395" w:rsidRDefault="00980F59" w:rsidP="00980F59">
                      <w:pPr>
                        <w:rPr>
                          <w:rFonts w:ascii="Arial" w:hAnsi="Arial" w:cs="Arial"/>
                        </w:rPr>
                      </w:pPr>
                      <w:r w:rsidRPr="00265395">
                        <w:rPr>
                          <w:rFonts w:ascii="Arial" w:hAnsi="Arial" w:cs="Arial"/>
                        </w:rPr>
                        <w:t>platform</w:t>
                      </w:r>
                    </w:p>
                  </w:txbxContent>
                </v:textbox>
                <w10:wrap type="square"/>
              </v:shape>
            </w:pict>
          </mc:Fallback>
        </mc:AlternateContent>
      </w:r>
      <w:r w:rsidRPr="001D652A">
        <w:rPr>
          <w:rFonts w:ascii="Arial" w:hAnsi="Arial"/>
          <w:noProof/>
          <w:lang w:val="en-GB" w:eastAsia="en-GB"/>
        </w:rPr>
        <mc:AlternateContent>
          <mc:Choice Requires="wps">
            <w:drawing>
              <wp:anchor distT="0" distB="0" distL="114300" distR="114300" simplePos="0" relativeHeight="251672576" behindDoc="0" locked="0" layoutInCell="1" allowOverlap="1" wp14:anchorId="63712A4C" wp14:editId="0770A2BE">
                <wp:simplePos x="0" y="0"/>
                <wp:positionH relativeFrom="column">
                  <wp:posOffset>1908810</wp:posOffset>
                </wp:positionH>
                <wp:positionV relativeFrom="paragraph">
                  <wp:posOffset>93980</wp:posOffset>
                </wp:positionV>
                <wp:extent cx="2133600" cy="200025"/>
                <wp:effectExtent l="0" t="0" r="19050" b="28575"/>
                <wp:wrapNone/>
                <wp:docPr id="197" name="Rectangle 197"/>
                <wp:cNvGraphicFramePr/>
                <a:graphic xmlns:a="http://schemas.openxmlformats.org/drawingml/2006/main">
                  <a:graphicData uri="http://schemas.microsoft.com/office/word/2010/wordprocessingShape">
                    <wps:wsp>
                      <wps:cNvSpPr/>
                      <wps:spPr>
                        <a:xfrm>
                          <a:off x="0" y="0"/>
                          <a:ext cx="2133600" cy="200025"/>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933D26" id="Rectangle 197" o:spid="_x0000_s1026" style="position:absolute;margin-left:150.3pt;margin-top:7.4pt;width:168pt;height:15.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" fillcolor="#d8d8d8 [2732]" strokecolor="#d8d8d8 [2732]" strokeweight="2pt"/>
            </w:pict>
          </mc:Fallback>
        </mc:AlternateContent>
      </w:r>
    </w:p>
    <w:p w14:paraId="420E20AC" w14:textId="77777777" w:rsidR="00980F59" w:rsidRPr="001D652A" w:rsidRDefault="00980F59" w:rsidP="00980F59">
      <w:pPr>
        <w:rPr>
          <w:rFonts w:ascii="Arial" w:hAnsi="Arial"/>
        </w:rPr>
      </w:pPr>
      <w:r w:rsidRPr="001D652A">
        <w:rPr>
          <w:rFonts w:ascii="Arial" w:hAnsi="Arial"/>
          <w:noProof/>
          <w:lang w:val="en-GB" w:eastAsia="en-GB"/>
        </w:rPr>
        <mc:AlternateContent>
          <mc:Choice Requires="wps">
            <w:drawing>
              <wp:anchor distT="45720" distB="45720" distL="114300" distR="114300" simplePos="0" relativeHeight="251676672" behindDoc="0" locked="0" layoutInCell="1" allowOverlap="1" wp14:anchorId="0720138A" wp14:editId="749A57AB">
                <wp:simplePos x="0" y="0"/>
                <wp:positionH relativeFrom="column">
                  <wp:posOffset>2327910</wp:posOffset>
                </wp:positionH>
                <wp:positionV relativeFrom="paragraph">
                  <wp:posOffset>184150</wp:posOffset>
                </wp:positionV>
                <wp:extent cx="542925" cy="266700"/>
                <wp:effectExtent l="0" t="0" r="9525"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66700"/>
                        </a:xfrm>
                        <a:prstGeom prst="rect">
                          <a:avLst/>
                        </a:prstGeom>
                        <a:solidFill>
                          <a:srgbClr val="FFFFFF"/>
                        </a:solidFill>
                        <a:ln w="9525">
                          <a:noFill/>
                          <a:miter lim="800000"/>
                          <a:headEnd/>
                          <a:tailEnd/>
                        </a:ln>
                      </wps:spPr>
                      <wps:txbx>
                        <w:txbxContent>
                          <w:p w14:paraId="043D3DE1" w14:textId="77777777" w:rsidR="00980F59" w:rsidRPr="002454EA" w:rsidRDefault="00980F59" w:rsidP="00980F59">
                            <w:pPr>
                              <w:rPr>
                                <w:rFonts w:ascii="Arial" w:hAnsi="Arial" w:cs="Arial"/>
                                <w:sz w:val="18"/>
                                <w:szCs w:val="18"/>
                              </w:rPr>
                            </w:pPr>
                            <w:r w:rsidRPr="002454EA">
                              <w:rPr>
                                <w:rFonts w:ascii="Arial" w:hAnsi="Arial" w:cs="Arial"/>
                                <w:sz w:val="18"/>
                                <w:szCs w:val="18"/>
                              </w:rPr>
                              <w:t>10.0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0138A" id="_x0000_s1055" type="#_x0000_t202" style="position:absolute;margin-left:183.3pt;margin-top:14.5pt;width:42.75pt;height:2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" stroked="f">
                <v:textbox>
                  <w:txbxContent>
                    <w:p w14:paraId="043D3DE1" w14:textId="77777777" w:rsidR="00980F59" w:rsidRPr="002454EA" w:rsidRDefault="00980F59" w:rsidP="00980F59">
                      <w:pPr>
                        <w:rPr>
                          <w:rFonts w:ascii="Arial" w:hAnsi="Arial" w:cs="Arial"/>
                          <w:sz w:val="18"/>
                          <w:szCs w:val="18"/>
                        </w:rPr>
                      </w:pPr>
                      <w:r w:rsidRPr="002454EA">
                        <w:rPr>
                          <w:rFonts w:ascii="Arial" w:hAnsi="Arial" w:cs="Arial"/>
                          <w:sz w:val="18"/>
                          <w:szCs w:val="18"/>
                        </w:rPr>
                        <w:t>10.0 m</w:t>
                      </w:r>
                    </w:p>
                  </w:txbxContent>
                </v:textbox>
              </v:shape>
            </w:pict>
          </mc:Fallback>
        </mc:AlternateContent>
      </w:r>
      <w:r w:rsidRPr="001D652A">
        <w:rPr>
          <w:rFonts w:ascii="Arial" w:hAnsi="Arial"/>
          <w:noProof/>
          <w:lang w:val="en-GB" w:eastAsia="en-GB"/>
        </w:rPr>
        <mc:AlternateContent>
          <mc:Choice Requires="wps">
            <w:drawing>
              <wp:anchor distT="0" distB="0" distL="114300" distR="114300" simplePos="0" relativeHeight="251678720" behindDoc="0" locked="0" layoutInCell="1" allowOverlap="1" wp14:anchorId="60222059" wp14:editId="183FDF76">
                <wp:simplePos x="0" y="0"/>
                <wp:positionH relativeFrom="column">
                  <wp:posOffset>1908809</wp:posOffset>
                </wp:positionH>
                <wp:positionV relativeFrom="paragraph">
                  <wp:posOffset>165100</wp:posOffset>
                </wp:positionV>
                <wp:extent cx="1609725" cy="19050"/>
                <wp:effectExtent l="38100" t="76200" r="9525" b="95250"/>
                <wp:wrapNone/>
                <wp:docPr id="204" name="Straight Arrow Connector 204"/>
                <wp:cNvGraphicFramePr/>
                <a:graphic xmlns:a="http://schemas.openxmlformats.org/drawingml/2006/main">
                  <a:graphicData uri="http://schemas.microsoft.com/office/word/2010/wordprocessingShape">
                    <wps:wsp>
                      <wps:cNvCnPr/>
                      <wps:spPr>
                        <a:xfrm flipV="1">
                          <a:off x="0" y="0"/>
                          <a:ext cx="1609725" cy="190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1D25B2" id="Straight Arrow Connector 204" o:spid="_x0000_s1026" type="#_x0000_t32" style="position:absolute;margin-left:150.3pt;margin-top:13pt;width:126.75pt;height:1.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" strokecolor="black [3213]">
                <v:stroke startarrow="block" endarrow="block"/>
              </v:shape>
            </w:pict>
          </mc:Fallback>
        </mc:AlternateContent>
      </w:r>
    </w:p>
    <w:p w14:paraId="33083370" w14:textId="77777777" w:rsidR="00980F59" w:rsidRPr="001D652A" w:rsidRDefault="00980F59" w:rsidP="00980F59">
      <w:pPr>
        <w:rPr>
          <w:rFonts w:ascii="Arial" w:hAnsi="Arial"/>
        </w:rPr>
      </w:pPr>
    </w:p>
    <w:p w14:paraId="5CAA1811" w14:textId="77777777" w:rsidR="00980F59" w:rsidRPr="001D652A" w:rsidRDefault="00980F59" w:rsidP="00980F59">
      <w:pPr>
        <w:rPr>
          <w:rFonts w:ascii="Arial" w:hAnsi="Arial"/>
        </w:rPr>
      </w:pPr>
      <w:r w:rsidRPr="001D652A">
        <w:rPr>
          <w:rFonts w:ascii="Arial" w:hAnsi="Arial"/>
          <w:noProof/>
          <w:lang w:val="en-GB" w:eastAsia="en-GB"/>
        </w:rPr>
        <mc:AlternateContent>
          <mc:Choice Requires="wps">
            <w:drawing>
              <wp:anchor distT="45720" distB="45720" distL="114300" distR="114300" simplePos="0" relativeHeight="251680768" behindDoc="0" locked="0" layoutInCell="1" allowOverlap="1" wp14:anchorId="656C5F46" wp14:editId="098FDD1F">
                <wp:simplePos x="0" y="0"/>
                <wp:positionH relativeFrom="column">
                  <wp:posOffset>2737485</wp:posOffset>
                </wp:positionH>
                <wp:positionV relativeFrom="paragraph">
                  <wp:posOffset>126365</wp:posOffset>
                </wp:positionV>
                <wp:extent cx="542925" cy="266700"/>
                <wp:effectExtent l="0" t="0" r="9525"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66700"/>
                        </a:xfrm>
                        <a:prstGeom prst="rect">
                          <a:avLst/>
                        </a:prstGeom>
                        <a:solidFill>
                          <a:srgbClr val="FFFFFF"/>
                        </a:solidFill>
                        <a:ln w="9525">
                          <a:noFill/>
                          <a:miter lim="800000"/>
                          <a:headEnd/>
                          <a:tailEnd/>
                        </a:ln>
                      </wps:spPr>
                      <wps:txbx>
                        <w:txbxContent>
                          <w:p w14:paraId="6DF45C80" w14:textId="77777777" w:rsidR="00980F59" w:rsidRPr="002454EA" w:rsidRDefault="00980F59" w:rsidP="00980F59">
                            <w:pPr>
                              <w:rPr>
                                <w:rFonts w:ascii="Arial" w:hAnsi="Arial" w:cs="Arial"/>
                                <w:sz w:val="18"/>
                                <w:szCs w:val="18"/>
                              </w:rPr>
                            </w:pPr>
                            <w:r w:rsidRPr="002454EA">
                              <w:rPr>
                                <w:rFonts w:ascii="Arial" w:hAnsi="Arial" w:cs="Arial"/>
                                <w:sz w:val="18"/>
                                <w:szCs w:val="18"/>
                              </w:rPr>
                              <w:t>1</w:t>
                            </w:r>
                            <w:r>
                              <w:rPr>
                                <w:rFonts w:ascii="Arial" w:hAnsi="Arial" w:cs="Arial"/>
                                <w:sz w:val="18"/>
                                <w:szCs w:val="18"/>
                              </w:rPr>
                              <w:t>5</w:t>
                            </w:r>
                            <w:r w:rsidRPr="002454EA">
                              <w:rPr>
                                <w:rFonts w:ascii="Arial" w:hAnsi="Arial" w:cs="Arial"/>
                                <w:sz w:val="18"/>
                                <w:szCs w:val="18"/>
                              </w:rPr>
                              <w:t>.0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C5F46" id="_x0000_s1056" type="#_x0000_t202" style="position:absolute;margin-left:215.55pt;margin-top:9.95pt;width:42.75pt;height:2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" stroked="f">
                <v:textbox>
                  <w:txbxContent>
                    <w:p w14:paraId="6DF45C80" w14:textId="77777777" w:rsidR="00980F59" w:rsidRPr="002454EA" w:rsidRDefault="00980F59" w:rsidP="00980F59">
                      <w:pPr>
                        <w:rPr>
                          <w:rFonts w:ascii="Arial" w:hAnsi="Arial" w:cs="Arial"/>
                          <w:sz w:val="18"/>
                          <w:szCs w:val="18"/>
                        </w:rPr>
                      </w:pPr>
                      <w:r w:rsidRPr="002454EA">
                        <w:rPr>
                          <w:rFonts w:ascii="Arial" w:hAnsi="Arial" w:cs="Arial"/>
                          <w:sz w:val="18"/>
                          <w:szCs w:val="18"/>
                        </w:rPr>
                        <w:t>1</w:t>
                      </w:r>
                      <w:r>
                        <w:rPr>
                          <w:rFonts w:ascii="Arial" w:hAnsi="Arial" w:cs="Arial"/>
                          <w:sz w:val="18"/>
                          <w:szCs w:val="18"/>
                        </w:rPr>
                        <w:t>5</w:t>
                      </w:r>
                      <w:r w:rsidRPr="002454EA">
                        <w:rPr>
                          <w:rFonts w:ascii="Arial" w:hAnsi="Arial" w:cs="Arial"/>
                          <w:sz w:val="18"/>
                          <w:szCs w:val="18"/>
                        </w:rPr>
                        <w:t>.0 m</w:t>
                      </w:r>
                    </w:p>
                  </w:txbxContent>
                </v:textbox>
              </v:shape>
            </w:pict>
          </mc:Fallback>
        </mc:AlternateContent>
      </w:r>
      <w:r w:rsidRPr="001D652A">
        <w:rPr>
          <w:rFonts w:ascii="Arial" w:hAnsi="Arial"/>
          <w:noProof/>
          <w:lang w:val="en-GB" w:eastAsia="en-GB"/>
        </w:rPr>
        <mc:AlternateContent>
          <mc:Choice Requires="wps">
            <w:drawing>
              <wp:anchor distT="0" distB="0" distL="114300" distR="114300" simplePos="0" relativeHeight="251679744" behindDoc="0" locked="0" layoutInCell="1" allowOverlap="1" wp14:anchorId="6F2295D2" wp14:editId="1CDA95E6">
                <wp:simplePos x="0" y="0"/>
                <wp:positionH relativeFrom="column">
                  <wp:posOffset>1908810</wp:posOffset>
                </wp:positionH>
                <wp:positionV relativeFrom="paragraph">
                  <wp:posOffset>33021</wp:posOffset>
                </wp:positionV>
                <wp:extent cx="2133600" cy="45719"/>
                <wp:effectExtent l="38100" t="76200" r="0" b="88265"/>
                <wp:wrapNone/>
                <wp:docPr id="205" name="Straight Arrow Connector 205"/>
                <wp:cNvGraphicFramePr/>
                <a:graphic xmlns:a="http://schemas.openxmlformats.org/drawingml/2006/main">
                  <a:graphicData uri="http://schemas.microsoft.com/office/word/2010/wordprocessingShape">
                    <wps:wsp>
                      <wps:cNvCnPr/>
                      <wps:spPr>
                        <a:xfrm flipV="1">
                          <a:off x="0" y="0"/>
                          <a:ext cx="2133600"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91CB5" id="Straight Arrow Connector 205" o:spid="_x0000_s1026" type="#_x0000_t32" style="position:absolute;margin-left:150.3pt;margin-top:2.6pt;width:168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" strokecolor="black [3213]">
                <v:stroke startarrow="block" endarrow="block"/>
              </v:shape>
            </w:pict>
          </mc:Fallback>
        </mc:AlternateContent>
      </w:r>
    </w:p>
    <w:p w14:paraId="046A2FDA" w14:textId="77777777" w:rsidR="00980F59" w:rsidRPr="001D652A" w:rsidRDefault="00980F59" w:rsidP="00980F59">
      <w:pPr>
        <w:rPr>
          <w:rFonts w:ascii="Arial" w:hAnsi="Arial"/>
        </w:rPr>
      </w:pPr>
    </w:p>
    <w:p w14:paraId="78BA7258" w14:textId="77777777" w:rsidR="00980F59" w:rsidRPr="001D652A" w:rsidRDefault="00980F59" w:rsidP="00980F59">
      <w:pPr>
        <w:rPr>
          <w:rFonts w:ascii="Arial" w:hAnsi="Arial"/>
        </w:rPr>
      </w:pPr>
    </w:p>
    <w:p w14:paraId="23C183FF" w14:textId="77777777" w:rsidR="00980F59" w:rsidRPr="001D652A" w:rsidRDefault="00980F59" w:rsidP="00980F59">
      <w:pPr>
        <w:rPr>
          <w:rFonts w:ascii="Arial" w:hAnsi="Arial"/>
        </w:rPr>
      </w:pPr>
    </w:p>
    <w:p w14:paraId="51F18203" w14:textId="1483284C" w:rsidR="00980F59" w:rsidRPr="001D652A" w:rsidRDefault="00980F59" w:rsidP="00980F59">
      <w:pPr>
        <w:rPr>
          <w:rFonts w:ascii="Arial" w:hAnsi="Arial"/>
        </w:rPr>
      </w:pPr>
      <w:r w:rsidRPr="001D652A">
        <w:rPr>
          <w:rFonts w:ascii="Arial" w:hAnsi="Arial"/>
        </w:rPr>
        <w:t>The platform is designed to support a load of 8.50 tonnes and is 15.0 m long. A single steel cable supports the platform, attached 10.0 m from the end at 55</w:t>
      </w:r>
      <w:r w:rsidR="00C3286F" w:rsidRPr="001D652A">
        <w:rPr>
          <w:rFonts w:ascii="Arial" w:hAnsi="Arial"/>
        </w:rPr>
        <w:t>.0</w:t>
      </w:r>
      <w:r w:rsidRPr="001D652A">
        <w:rPr>
          <w:rFonts w:ascii="Arial" w:hAnsi="Arial"/>
        </w:rPr>
        <w:t>° as shown in the figure. The platform has a mass of 0.700 tonnes.</w:t>
      </w:r>
    </w:p>
    <w:p w14:paraId="391585A8" w14:textId="77777777" w:rsidR="00980F59" w:rsidRPr="001D652A" w:rsidRDefault="00980F59" w:rsidP="00980F59">
      <w:pPr>
        <w:rPr>
          <w:rFonts w:ascii="Arial" w:hAnsi="Arial"/>
        </w:rPr>
      </w:pPr>
    </w:p>
    <w:p w14:paraId="21D49E0C" w14:textId="4F1CC817" w:rsidR="00980F59" w:rsidRPr="001D652A" w:rsidRDefault="00980F59" w:rsidP="00980F59">
      <w:pPr>
        <w:rPr>
          <w:rFonts w:ascii="Arial" w:hAnsi="Arial"/>
        </w:rPr>
      </w:pPr>
      <w:r w:rsidRPr="001D652A">
        <w:rPr>
          <w:rFonts w:ascii="Arial" w:hAnsi="Arial"/>
        </w:rPr>
        <w:t>The platform is unifo</w:t>
      </w:r>
      <w:r w:rsidR="00B920FC">
        <w:rPr>
          <w:rFonts w:ascii="Arial" w:hAnsi="Arial"/>
        </w:rPr>
        <w:t>rm and it can be assumed that,</w:t>
      </w:r>
      <w:r w:rsidR="00087342">
        <w:rPr>
          <w:rFonts w:ascii="Arial" w:hAnsi="Arial"/>
        </w:rPr>
        <w:t xml:space="preserve"> when it is acting, </w:t>
      </w:r>
      <w:r w:rsidRPr="001D652A">
        <w:rPr>
          <w:rFonts w:ascii="Arial" w:hAnsi="Arial"/>
        </w:rPr>
        <w:t>the 8.50 tonne maximum load acts half-way along its length.</w:t>
      </w:r>
    </w:p>
    <w:p w14:paraId="09B54C56" w14:textId="74BFE42F" w:rsidR="00980F59" w:rsidRPr="001D652A" w:rsidRDefault="00980F59" w:rsidP="00980F59">
      <w:pPr>
        <w:rPr>
          <w:rFonts w:ascii="Arial" w:hAnsi="Arial"/>
        </w:rPr>
      </w:pPr>
      <w:r w:rsidRPr="001D652A">
        <w:rPr>
          <w:rFonts w:ascii="Arial" w:hAnsi="Arial"/>
        </w:rPr>
        <w:t xml:space="preserve"> </w:t>
      </w:r>
    </w:p>
    <w:p w14:paraId="0B3E2B9A" w14:textId="77777777" w:rsidR="00980F59" w:rsidRPr="001D652A" w:rsidRDefault="00980F59" w:rsidP="00980F59">
      <w:pPr>
        <w:rPr>
          <w:rFonts w:ascii="Arial" w:hAnsi="Arial"/>
        </w:rPr>
      </w:pPr>
      <w:r w:rsidRPr="001D652A">
        <w:rPr>
          <w:rFonts w:ascii="Arial" w:hAnsi="Arial"/>
        </w:rPr>
        <w:t>The steel cable shown has a maximum tensile strength of 1.50 x 10</w:t>
      </w:r>
      <w:r w:rsidRPr="001D652A">
        <w:rPr>
          <w:rFonts w:ascii="Arial" w:hAnsi="Arial"/>
          <w:vertAlign w:val="superscript"/>
        </w:rPr>
        <w:t>5</w:t>
      </w:r>
      <w:r w:rsidRPr="001D652A">
        <w:rPr>
          <w:rFonts w:ascii="Arial" w:hAnsi="Arial"/>
        </w:rPr>
        <w:t xml:space="preserve"> N. </w:t>
      </w:r>
    </w:p>
    <w:p w14:paraId="00A1D743" w14:textId="77777777" w:rsidR="00980F59" w:rsidRPr="001D652A" w:rsidRDefault="00980F59" w:rsidP="00980F59">
      <w:pPr>
        <w:rPr>
          <w:rFonts w:ascii="Arial" w:hAnsi="Arial"/>
        </w:rPr>
      </w:pPr>
    </w:p>
    <w:p w14:paraId="6B1B7ACD" w14:textId="73DAA971" w:rsidR="00980F59" w:rsidRPr="001D652A" w:rsidRDefault="00980F59" w:rsidP="00980F59">
      <w:pPr>
        <w:rPr>
          <w:rFonts w:ascii="Arial" w:hAnsi="Arial"/>
        </w:rPr>
      </w:pPr>
      <w:r w:rsidRPr="001D652A">
        <w:rPr>
          <w:rFonts w:ascii="Arial" w:hAnsi="Arial"/>
        </w:rPr>
        <w:t>(</w:t>
      </w:r>
      <w:proofErr w:type="spellStart"/>
      <w:r w:rsidRPr="001D652A">
        <w:rPr>
          <w:rFonts w:ascii="Arial" w:hAnsi="Arial"/>
        </w:rPr>
        <w:t>a</w:t>
      </w:r>
      <w:proofErr w:type="spellEnd"/>
      <w:r w:rsidRPr="001D652A">
        <w:rPr>
          <w:rFonts w:ascii="Arial" w:hAnsi="Arial"/>
        </w:rPr>
        <w:t>)</w:t>
      </w:r>
      <w:r w:rsidRPr="001D652A">
        <w:rPr>
          <w:rFonts w:ascii="Arial" w:hAnsi="Arial"/>
        </w:rPr>
        <w:tab/>
      </w:r>
      <w:r w:rsidR="00D00C76">
        <w:rPr>
          <w:rFonts w:ascii="Arial" w:hAnsi="Arial"/>
        </w:rPr>
        <w:t>On the diagram above,</w:t>
      </w:r>
      <w:r w:rsidR="00E035E2">
        <w:rPr>
          <w:rFonts w:ascii="Arial" w:hAnsi="Arial"/>
        </w:rPr>
        <w:t xml:space="preserve"> draw</w:t>
      </w:r>
      <w:r w:rsidRPr="001D652A">
        <w:rPr>
          <w:rFonts w:ascii="Arial" w:hAnsi="Arial"/>
        </w:rPr>
        <w:t xml:space="preserve"> </w:t>
      </w:r>
      <w:r w:rsidR="0048567B" w:rsidRPr="001D652A">
        <w:rPr>
          <w:rFonts w:ascii="Arial" w:hAnsi="Arial"/>
        </w:rPr>
        <w:t>all</w:t>
      </w:r>
      <w:r w:rsidRPr="001D652A">
        <w:rPr>
          <w:rFonts w:ascii="Arial" w:hAnsi="Arial"/>
        </w:rPr>
        <w:t xml:space="preserve"> the forces acting on the platform when in it is an </w:t>
      </w:r>
      <w:r w:rsidR="00E035E2">
        <w:rPr>
          <w:rFonts w:ascii="Arial" w:hAnsi="Arial"/>
        </w:rPr>
        <w:tab/>
      </w:r>
      <w:r w:rsidRPr="001D652A">
        <w:rPr>
          <w:rFonts w:ascii="Arial" w:hAnsi="Arial"/>
        </w:rPr>
        <w:t xml:space="preserve">unloaded state as drawn above. Label the forces appropriately. </w:t>
      </w:r>
      <w:r w:rsidRPr="001D652A">
        <w:rPr>
          <w:rFonts w:ascii="Arial" w:hAnsi="Arial"/>
        </w:rPr>
        <w:tab/>
      </w:r>
      <w:r w:rsidRPr="001D652A">
        <w:rPr>
          <w:rFonts w:ascii="Arial" w:hAnsi="Arial"/>
        </w:rPr>
        <w:tab/>
      </w:r>
      <w:r w:rsidR="004665C1">
        <w:rPr>
          <w:rFonts w:ascii="Arial" w:hAnsi="Arial"/>
        </w:rPr>
        <w:tab/>
      </w:r>
      <w:r w:rsidRPr="001D652A">
        <w:rPr>
          <w:rFonts w:ascii="Arial" w:hAnsi="Arial"/>
        </w:rPr>
        <w:t>(3 marks)</w:t>
      </w:r>
    </w:p>
    <w:p w14:paraId="1842EBBB" w14:textId="77777777" w:rsidR="00980F59" w:rsidRPr="001D652A" w:rsidRDefault="00980F59" w:rsidP="00980F59">
      <w:pPr>
        <w:rPr>
          <w:rFonts w:ascii="Arial" w:hAnsi="Arial"/>
        </w:rPr>
      </w:pPr>
    </w:p>
    <w:p w14:paraId="5A5A3614" w14:textId="37350865" w:rsidR="00980F59" w:rsidRPr="001D652A" w:rsidRDefault="00980F59" w:rsidP="00980F59">
      <w:pPr>
        <w:rPr>
          <w:rFonts w:ascii="Arial" w:hAnsi="Arial"/>
        </w:rPr>
      </w:pPr>
      <w:r w:rsidRPr="001D652A">
        <w:rPr>
          <w:rFonts w:ascii="Arial" w:hAnsi="Arial"/>
        </w:rPr>
        <w:t>(b)</w:t>
      </w:r>
      <w:r w:rsidRPr="001D652A">
        <w:rPr>
          <w:rFonts w:ascii="Arial" w:hAnsi="Arial"/>
        </w:rPr>
        <w:tab/>
        <w:t xml:space="preserve">Show that with the maximum load acting through the platform’s midpoint, the cable </w:t>
      </w:r>
      <w:r w:rsidRPr="001D652A">
        <w:rPr>
          <w:rFonts w:ascii="Arial" w:hAnsi="Arial"/>
        </w:rPr>
        <w:tab/>
        <w:t>will be able to support the platform. Support your answer with calculations.</w:t>
      </w:r>
      <w:r w:rsidRPr="001D652A">
        <w:rPr>
          <w:rFonts w:ascii="Arial" w:hAnsi="Arial"/>
        </w:rPr>
        <w:tab/>
        <w:t>(4 marks)</w:t>
      </w:r>
    </w:p>
    <w:p w14:paraId="51D9929A" w14:textId="77777777" w:rsidR="00980F59" w:rsidRPr="001D652A" w:rsidRDefault="00980F59" w:rsidP="00980F59">
      <w:pPr>
        <w:rPr>
          <w:rFonts w:ascii="Arial" w:hAnsi="Arial"/>
        </w:rPr>
      </w:pPr>
    </w:p>
    <w:p w14:paraId="22DA0905" w14:textId="77777777" w:rsidR="00980F59" w:rsidRPr="001D652A" w:rsidRDefault="00980F59" w:rsidP="00980F59">
      <w:pPr>
        <w:rPr>
          <w:rFonts w:ascii="Arial" w:hAnsi="Arial"/>
        </w:rPr>
      </w:pPr>
    </w:p>
    <w:p w14:paraId="2198CDF3" w14:textId="77777777" w:rsidR="00980F59" w:rsidRPr="001D652A" w:rsidRDefault="00980F59" w:rsidP="00980F59">
      <w:pPr>
        <w:rPr>
          <w:rFonts w:ascii="Arial" w:hAnsi="Arial"/>
        </w:rPr>
      </w:pPr>
    </w:p>
    <w:p w14:paraId="7E21A18A" w14:textId="77777777" w:rsidR="00980F59" w:rsidRPr="001D652A" w:rsidRDefault="00980F59" w:rsidP="00980F59">
      <w:pPr>
        <w:rPr>
          <w:rFonts w:ascii="Arial" w:hAnsi="Arial"/>
        </w:rPr>
      </w:pPr>
    </w:p>
    <w:p w14:paraId="6B3F2929" w14:textId="77777777" w:rsidR="00980F59" w:rsidRPr="001D652A" w:rsidRDefault="00980F59" w:rsidP="00980F59">
      <w:pPr>
        <w:rPr>
          <w:rFonts w:ascii="Arial" w:hAnsi="Arial"/>
        </w:rPr>
      </w:pPr>
    </w:p>
    <w:p w14:paraId="711AF7D0" w14:textId="77777777" w:rsidR="00980F59" w:rsidRPr="001D652A" w:rsidRDefault="00980F59" w:rsidP="00980F59">
      <w:pPr>
        <w:rPr>
          <w:rFonts w:ascii="Arial" w:hAnsi="Arial"/>
        </w:rPr>
      </w:pPr>
    </w:p>
    <w:p w14:paraId="32A1D263" w14:textId="77777777" w:rsidR="00980F59" w:rsidRPr="001D652A" w:rsidRDefault="00980F59" w:rsidP="00980F59">
      <w:pPr>
        <w:rPr>
          <w:rFonts w:ascii="Arial" w:hAnsi="Arial"/>
        </w:rPr>
      </w:pPr>
    </w:p>
    <w:p w14:paraId="0510E221" w14:textId="77777777" w:rsidR="00980F59" w:rsidRPr="001D652A" w:rsidRDefault="00980F59" w:rsidP="00980F59">
      <w:pPr>
        <w:rPr>
          <w:rFonts w:ascii="Arial" w:hAnsi="Arial"/>
        </w:rPr>
      </w:pPr>
    </w:p>
    <w:p w14:paraId="73BFCE5F" w14:textId="77777777" w:rsidR="00980F59" w:rsidRPr="001D652A" w:rsidRDefault="00980F59" w:rsidP="00980F59">
      <w:pPr>
        <w:rPr>
          <w:rFonts w:ascii="Arial" w:hAnsi="Arial"/>
        </w:rPr>
      </w:pPr>
    </w:p>
    <w:p w14:paraId="205D102B" w14:textId="77777777" w:rsidR="00980F59" w:rsidRPr="001D652A" w:rsidRDefault="00980F59" w:rsidP="00980F59">
      <w:pPr>
        <w:rPr>
          <w:rFonts w:ascii="Arial" w:hAnsi="Arial"/>
        </w:rPr>
      </w:pPr>
    </w:p>
    <w:p w14:paraId="2D420CA0" w14:textId="77777777" w:rsidR="00980F59" w:rsidRPr="001D652A" w:rsidRDefault="00980F59" w:rsidP="00980F59">
      <w:pPr>
        <w:rPr>
          <w:rFonts w:ascii="Arial" w:hAnsi="Arial"/>
        </w:rPr>
      </w:pPr>
    </w:p>
    <w:p w14:paraId="59EB2925" w14:textId="77777777" w:rsidR="00980F59" w:rsidRPr="001D652A" w:rsidRDefault="00980F59" w:rsidP="00980F59">
      <w:pPr>
        <w:rPr>
          <w:rFonts w:ascii="Arial" w:hAnsi="Arial"/>
        </w:rPr>
      </w:pPr>
    </w:p>
    <w:p w14:paraId="2D96542C" w14:textId="77777777" w:rsidR="00980F59" w:rsidRPr="001D652A" w:rsidRDefault="00980F59" w:rsidP="00980F59">
      <w:pPr>
        <w:rPr>
          <w:rFonts w:ascii="Arial" w:hAnsi="Arial"/>
        </w:rPr>
      </w:pPr>
    </w:p>
    <w:p w14:paraId="7B27ECC1" w14:textId="77777777" w:rsidR="00980F59" w:rsidRPr="001D652A" w:rsidRDefault="00980F59" w:rsidP="00980F59">
      <w:pPr>
        <w:rPr>
          <w:rFonts w:ascii="Arial" w:hAnsi="Arial"/>
        </w:rPr>
      </w:pPr>
      <w:r w:rsidRPr="001D652A">
        <w:rPr>
          <w:rFonts w:ascii="Arial" w:hAnsi="Arial"/>
        </w:rPr>
        <w:br w:type="page"/>
      </w:r>
    </w:p>
    <w:p w14:paraId="45B2A0F9" w14:textId="0F0A047D" w:rsidR="00980F59" w:rsidRPr="001D652A" w:rsidRDefault="00980F59" w:rsidP="00980F59">
      <w:pPr>
        <w:rPr>
          <w:rFonts w:ascii="Arial" w:hAnsi="Arial"/>
        </w:rPr>
      </w:pPr>
      <w:r w:rsidRPr="001D652A">
        <w:rPr>
          <w:rFonts w:ascii="Arial" w:hAnsi="Arial"/>
        </w:rPr>
        <w:t>(c)</w:t>
      </w:r>
      <w:r w:rsidRPr="001D652A">
        <w:rPr>
          <w:rFonts w:ascii="Arial" w:hAnsi="Arial"/>
        </w:rPr>
        <w:tab/>
        <w:t xml:space="preserve">Hence, calculate the force that the wall exerts on the platform. </w:t>
      </w:r>
    </w:p>
    <w:p w14:paraId="6051D10D" w14:textId="77777777" w:rsidR="004665C1" w:rsidRDefault="00980F59" w:rsidP="00980F59">
      <w:pPr>
        <w:rPr>
          <w:rFonts w:ascii="Arial" w:hAnsi="Arial"/>
          <w:b/>
          <w:i/>
        </w:rPr>
      </w:pPr>
      <w:r w:rsidRPr="001D652A">
        <w:rPr>
          <w:rFonts w:ascii="Arial" w:hAnsi="Arial"/>
        </w:rPr>
        <w:tab/>
      </w:r>
      <w:r w:rsidRPr="004665C1">
        <w:rPr>
          <w:rFonts w:ascii="Arial" w:hAnsi="Arial"/>
          <w:b/>
          <w:i/>
        </w:rPr>
        <w:t xml:space="preserve">[Hint - if you could not calculate an answer for part (a), use a value of </w:t>
      </w:r>
    </w:p>
    <w:p w14:paraId="70D649D8" w14:textId="46F9F6A8" w:rsidR="00980F59" w:rsidRPr="001D652A" w:rsidRDefault="004665C1" w:rsidP="00980F59">
      <w:pPr>
        <w:rPr>
          <w:rFonts w:ascii="Arial" w:hAnsi="Arial"/>
        </w:rPr>
      </w:pPr>
      <w:r>
        <w:rPr>
          <w:rFonts w:ascii="Arial" w:hAnsi="Arial"/>
          <w:b/>
          <w:i/>
        </w:rPr>
        <w:tab/>
      </w:r>
      <w:r w:rsidR="00980F59" w:rsidRPr="004665C1">
        <w:rPr>
          <w:rFonts w:ascii="Arial" w:hAnsi="Arial"/>
          <w:b/>
          <w:i/>
        </w:rPr>
        <w:t>9.00 x 10</w:t>
      </w:r>
      <w:r w:rsidR="00980F59" w:rsidRPr="004665C1">
        <w:rPr>
          <w:rFonts w:ascii="Arial" w:hAnsi="Arial"/>
          <w:b/>
          <w:i/>
          <w:vertAlign w:val="superscript"/>
        </w:rPr>
        <w:t>4</w:t>
      </w:r>
      <w:r w:rsidR="00980F59" w:rsidRPr="004665C1">
        <w:rPr>
          <w:rFonts w:ascii="Arial" w:hAnsi="Arial"/>
          <w:b/>
          <w:i/>
        </w:rPr>
        <w:t xml:space="preserve"> N for the tension in the cable</w:t>
      </w:r>
      <w:r w:rsidRPr="004665C1">
        <w:rPr>
          <w:rFonts w:ascii="Arial" w:hAnsi="Arial"/>
          <w:b/>
          <w:i/>
        </w:rPr>
        <w:t>.</w:t>
      </w:r>
      <w:r w:rsidR="00980F59" w:rsidRPr="004665C1">
        <w:rPr>
          <w:rFonts w:ascii="Arial" w:hAnsi="Arial"/>
          <w:b/>
          <w:i/>
        </w:rPr>
        <w:t>]</w:t>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sidR="00980F59" w:rsidRPr="001D652A">
        <w:rPr>
          <w:rFonts w:ascii="Arial" w:hAnsi="Arial"/>
        </w:rPr>
        <w:t>(4 marks)</w:t>
      </w:r>
    </w:p>
    <w:p w14:paraId="67DBD80E" w14:textId="77777777" w:rsidR="00980F59" w:rsidRPr="001D652A" w:rsidRDefault="00980F59" w:rsidP="00980F59">
      <w:pPr>
        <w:rPr>
          <w:rFonts w:ascii="Arial" w:hAnsi="Arial"/>
        </w:rPr>
      </w:pPr>
    </w:p>
    <w:p w14:paraId="77FC8333" w14:textId="77777777" w:rsidR="00980F59" w:rsidRPr="001D652A" w:rsidRDefault="00980F59" w:rsidP="00980F59">
      <w:pPr>
        <w:rPr>
          <w:rFonts w:ascii="Arial" w:hAnsi="Arial"/>
        </w:rPr>
      </w:pPr>
    </w:p>
    <w:p w14:paraId="2D422DDF" w14:textId="77777777" w:rsidR="00980F59" w:rsidRPr="001D652A" w:rsidRDefault="00980F59" w:rsidP="00980F59">
      <w:pPr>
        <w:rPr>
          <w:rFonts w:ascii="Arial" w:hAnsi="Arial"/>
        </w:rPr>
      </w:pPr>
    </w:p>
    <w:p w14:paraId="5EE67EAE" w14:textId="77777777" w:rsidR="00980F59" w:rsidRPr="001D652A" w:rsidRDefault="00980F59" w:rsidP="00980F59">
      <w:pPr>
        <w:rPr>
          <w:rFonts w:ascii="Arial" w:hAnsi="Arial"/>
        </w:rPr>
      </w:pPr>
    </w:p>
    <w:p w14:paraId="4B96BBAB" w14:textId="77777777" w:rsidR="00980F59" w:rsidRPr="001D652A" w:rsidRDefault="00980F59" w:rsidP="00980F59">
      <w:pPr>
        <w:rPr>
          <w:rFonts w:ascii="Arial" w:hAnsi="Arial"/>
        </w:rPr>
      </w:pPr>
    </w:p>
    <w:p w14:paraId="70AA5C85" w14:textId="77777777" w:rsidR="00980F59" w:rsidRPr="001D652A" w:rsidRDefault="00980F59" w:rsidP="00980F59">
      <w:pPr>
        <w:rPr>
          <w:rFonts w:ascii="Arial" w:hAnsi="Arial"/>
        </w:rPr>
      </w:pPr>
    </w:p>
    <w:p w14:paraId="52AC4C82" w14:textId="77777777" w:rsidR="00980F59" w:rsidRPr="001D652A" w:rsidRDefault="00980F59" w:rsidP="00980F59">
      <w:pPr>
        <w:rPr>
          <w:rFonts w:ascii="Arial" w:hAnsi="Arial"/>
        </w:rPr>
      </w:pPr>
    </w:p>
    <w:p w14:paraId="36FFEA2C" w14:textId="77777777" w:rsidR="00980F59" w:rsidRPr="001D652A" w:rsidRDefault="00980F59" w:rsidP="00980F59">
      <w:pPr>
        <w:rPr>
          <w:rFonts w:ascii="Arial" w:hAnsi="Arial"/>
        </w:rPr>
      </w:pPr>
    </w:p>
    <w:p w14:paraId="12C776C0" w14:textId="77777777" w:rsidR="00980F59" w:rsidRPr="001D652A" w:rsidRDefault="00980F59" w:rsidP="00980F59">
      <w:pPr>
        <w:rPr>
          <w:rFonts w:ascii="Arial" w:hAnsi="Arial"/>
        </w:rPr>
      </w:pPr>
    </w:p>
    <w:p w14:paraId="09235249" w14:textId="77777777" w:rsidR="00980F59" w:rsidRPr="001D652A" w:rsidRDefault="00980F59" w:rsidP="00980F59">
      <w:pPr>
        <w:rPr>
          <w:rFonts w:ascii="Arial" w:hAnsi="Arial"/>
        </w:rPr>
      </w:pPr>
    </w:p>
    <w:p w14:paraId="2B186647" w14:textId="77777777" w:rsidR="00980F59" w:rsidRPr="001D652A" w:rsidRDefault="00980F59" w:rsidP="00980F59">
      <w:pPr>
        <w:rPr>
          <w:rFonts w:ascii="Arial" w:hAnsi="Arial"/>
        </w:rPr>
      </w:pPr>
    </w:p>
    <w:p w14:paraId="62188EA1" w14:textId="77777777" w:rsidR="00980F59" w:rsidRPr="001D652A" w:rsidRDefault="00980F59" w:rsidP="00980F59">
      <w:pPr>
        <w:rPr>
          <w:rFonts w:ascii="Arial" w:hAnsi="Arial"/>
        </w:rPr>
      </w:pPr>
    </w:p>
    <w:p w14:paraId="63249259" w14:textId="77777777" w:rsidR="00980F59" w:rsidRPr="001D652A" w:rsidRDefault="00980F59" w:rsidP="00980F59">
      <w:pPr>
        <w:rPr>
          <w:rFonts w:ascii="Arial" w:hAnsi="Arial"/>
        </w:rPr>
      </w:pPr>
    </w:p>
    <w:p w14:paraId="0D0F54B3" w14:textId="77777777" w:rsidR="00980F59" w:rsidRPr="001D652A" w:rsidRDefault="00980F59" w:rsidP="00980F59">
      <w:pPr>
        <w:rPr>
          <w:rFonts w:ascii="Arial" w:hAnsi="Arial"/>
        </w:rPr>
      </w:pPr>
    </w:p>
    <w:p w14:paraId="20310DE1" w14:textId="77777777" w:rsidR="00980F59" w:rsidRPr="001D652A" w:rsidRDefault="00980F59" w:rsidP="00980F59">
      <w:pPr>
        <w:rPr>
          <w:rFonts w:ascii="Arial" w:hAnsi="Arial"/>
        </w:rPr>
      </w:pPr>
    </w:p>
    <w:p w14:paraId="14EE22B8" w14:textId="77777777" w:rsidR="00980F59" w:rsidRPr="001D652A" w:rsidRDefault="00980F59" w:rsidP="00980F59">
      <w:pPr>
        <w:rPr>
          <w:rFonts w:ascii="Arial" w:hAnsi="Arial"/>
        </w:rPr>
      </w:pPr>
    </w:p>
    <w:p w14:paraId="0EB6A63E" w14:textId="77777777" w:rsidR="00980F59" w:rsidRPr="001D652A" w:rsidRDefault="00980F59" w:rsidP="00980F59">
      <w:pPr>
        <w:rPr>
          <w:rFonts w:ascii="Arial" w:hAnsi="Arial"/>
        </w:rPr>
      </w:pPr>
    </w:p>
    <w:p w14:paraId="1014513F" w14:textId="77777777" w:rsidR="00980F59" w:rsidRPr="001D652A" w:rsidRDefault="00980F59" w:rsidP="00980F59">
      <w:pPr>
        <w:rPr>
          <w:rFonts w:ascii="Arial" w:hAnsi="Arial"/>
        </w:rPr>
      </w:pPr>
    </w:p>
    <w:p w14:paraId="4D212D38" w14:textId="05FDE717" w:rsidR="00980F59" w:rsidRPr="001D652A" w:rsidRDefault="00C3286F" w:rsidP="00C3286F">
      <w:pPr>
        <w:rPr>
          <w:rFonts w:ascii="Arial" w:hAnsi="Arial"/>
        </w:rPr>
      </w:pPr>
      <w:r w:rsidRPr="001D652A">
        <w:rPr>
          <w:rFonts w:ascii="Arial" w:hAnsi="Arial"/>
        </w:rPr>
        <w:t>(d)</w:t>
      </w:r>
      <w:r w:rsidRPr="001D652A">
        <w:rPr>
          <w:rFonts w:ascii="Arial" w:hAnsi="Arial"/>
        </w:rPr>
        <w:tab/>
      </w:r>
      <w:r w:rsidR="00980F59" w:rsidRPr="001D652A">
        <w:rPr>
          <w:rFonts w:ascii="Arial" w:hAnsi="Arial"/>
        </w:rPr>
        <w:t>If the maximum load of 8.5</w:t>
      </w:r>
      <w:r w:rsidRPr="001D652A">
        <w:rPr>
          <w:rFonts w:ascii="Arial" w:hAnsi="Arial"/>
        </w:rPr>
        <w:t>0</w:t>
      </w:r>
      <w:r w:rsidR="00980F59" w:rsidRPr="001D652A">
        <w:rPr>
          <w:rFonts w:ascii="Arial" w:hAnsi="Arial"/>
        </w:rPr>
        <w:t xml:space="preserve"> tonnes is gradually moved towards the end of the </w:t>
      </w:r>
      <w:r w:rsidRPr="001D652A">
        <w:rPr>
          <w:rFonts w:ascii="Arial" w:hAnsi="Arial"/>
        </w:rPr>
        <w:tab/>
      </w:r>
      <w:r w:rsidR="00980F59" w:rsidRPr="001D652A">
        <w:rPr>
          <w:rFonts w:ascii="Arial" w:hAnsi="Arial"/>
        </w:rPr>
        <w:t xml:space="preserve">platform, describe what happens </w:t>
      </w:r>
      <w:r w:rsidRPr="001D652A">
        <w:rPr>
          <w:rFonts w:ascii="Arial" w:hAnsi="Arial"/>
        </w:rPr>
        <w:t xml:space="preserve">to </w:t>
      </w:r>
      <w:r w:rsidR="00980F59" w:rsidRPr="001D652A">
        <w:rPr>
          <w:rFonts w:ascii="Arial" w:hAnsi="Arial"/>
        </w:rPr>
        <w:t xml:space="preserve">the magnitude and direction of the force you </w:t>
      </w:r>
      <w:r w:rsidRPr="001D652A">
        <w:rPr>
          <w:rFonts w:ascii="Arial" w:hAnsi="Arial"/>
        </w:rPr>
        <w:tab/>
      </w:r>
      <w:r w:rsidR="00980F59" w:rsidRPr="001D652A">
        <w:rPr>
          <w:rFonts w:ascii="Arial" w:hAnsi="Arial"/>
        </w:rPr>
        <w:t xml:space="preserve">calculated in part </w:t>
      </w:r>
      <w:r w:rsidRPr="001D652A">
        <w:rPr>
          <w:rFonts w:ascii="Arial" w:hAnsi="Arial"/>
        </w:rPr>
        <w:t>(</w:t>
      </w:r>
      <w:r w:rsidR="00980F59" w:rsidRPr="001D652A">
        <w:rPr>
          <w:rFonts w:ascii="Arial" w:hAnsi="Arial"/>
        </w:rPr>
        <w:t xml:space="preserve">c). </w:t>
      </w:r>
      <w:r w:rsidRPr="001D652A">
        <w:rPr>
          <w:rFonts w:ascii="Arial" w:hAnsi="Arial"/>
        </w:rPr>
        <w:t>No calculation is required.</w:t>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t xml:space="preserve">(2 </w:t>
      </w:r>
      <w:r w:rsidR="00980F59" w:rsidRPr="001D652A">
        <w:rPr>
          <w:rFonts w:ascii="Arial" w:hAnsi="Arial"/>
        </w:rPr>
        <w:t>marks)</w:t>
      </w:r>
    </w:p>
    <w:p w14:paraId="0CD0A5DF" w14:textId="77777777" w:rsidR="00980F59" w:rsidRPr="001D652A" w:rsidRDefault="00980F59" w:rsidP="00C3286F">
      <w:pPr>
        <w:rPr>
          <w:rFonts w:ascii="Arial" w:hAnsi="Arial"/>
        </w:rPr>
      </w:pPr>
    </w:p>
    <w:p w14:paraId="3B781E66" w14:textId="77777777" w:rsidR="00980F59" w:rsidRPr="001D652A" w:rsidRDefault="00980F59" w:rsidP="00C3286F">
      <w:pPr>
        <w:rPr>
          <w:rFonts w:ascii="Arial" w:hAnsi="Arial"/>
        </w:rPr>
      </w:pPr>
    </w:p>
    <w:p w14:paraId="0A33065A" w14:textId="77777777" w:rsidR="00980F59" w:rsidRPr="001D652A" w:rsidRDefault="00980F59" w:rsidP="00C3286F">
      <w:pPr>
        <w:rPr>
          <w:rFonts w:ascii="Arial" w:hAnsi="Arial"/>
        </w:rPr>
      </w:pPr>
    </w:p>
    <w:p w14:paraId="62874F42" w14:textId="77777777" w:rsidR="00980F59" w:rsidRPr="001D652A" w:rsidRDefault="00980F59" w:rsidP="00C3286F">
      <w:pPr>
        <w:rPr>
          <w:rFonts w:ascii="Arial" w:hAnsi="Arial"/>
        </w:rPr>
      </w:pPr>
    </w:p>
    <w:p w14:paraId="7BF88964" w14:textId="77777777" w:rsidR="00980F59" w:rsidRPr="001D652A" w:rsidRDefault="00980F59" w:rsidP="00C3286F">
      <w:pPr>
        <w:rPr>
          <w:rFonts w:ascii="Arial" w:hAnsi="Arial"/>
        </w:rPr>
      </w:pPr>
    </w:p>
    <w:p w14:paraId="08BBA92F" w14:textId="77777777" w:rsidR="00980F59" w:rsidRPr="001D652A" w:rsidRDefault="00980F59" w:rsidP="00C3286F">
      <w:pPr>
        <w:rPr>
          <w:rFonts w:ascii="Arial" w:hAnsi="Arial"/>
        </w:rPr>
      </w:pPr>
    </w:p>
    <w:p w14:paraId="22561A43" w14:textId="0538EB93" w:rsidR="00980F59" w:rsidRPr="001D652A" w:rsidRDefault="00C3286F" w:rsidP="00C3286F">
      <w:pPr>
        <w:rPr>
          <w:rFonts w:ascii="Arial" w:hAnsi="Arial"/>
        </w:rPr>
      </w:pPr>
      <w:r w:rsidRPr="001D652A">
        <w:rPr>
          <w:rFonts w:ascii="Arial" w:hAnsi="Arial"/>
        </w:rPr>
        <w:t>(e)</w:t>
      </w:r>
      <w:r w:rsidRPr="001D652A">
        <w:rPr>
          <w:rFonts w:ascii="Arial" w:hAnsi="Arial"/>
        </w:rPr>
        <w:tab/>
      </w:r>
      <w:r w:rsidR="00980F59" w:rsidRPr="001D652A">
        <w:rPr>
          <w:rFonts w:ascii="Arial" w:hAnsi="Arial"/>
        </w:rPr>
        <w:t xml:space="preserve">If the maximum load continues to move towards the end of the platform, the cable will </w:t>
      </w:r>
      <w:r w:rsidRPr="001D652A">
        <w:rPr>
          <w:rFonts w:ascii="Arial" w:hAnsi="Arial"/>
        </w:rPr>
        <w:tab/>
      </w:r>
      <w:r w:rsidR="00980F59" w:rsidRPr="001D652A">
        <w:rPr>
          <w:rFonts w:ascii="Arial" w:hAnsi="Arial"/>
        </w:rPr>
        <w:t xml:space="preserve">eventually exceed its load limit and snap. Calculate how far towards the edge of the </w:t>
      </w:r>
      <w:r w:rsidRPr="001D652A">
        <w:rPr>
          <w:rFonts w:ascii="Arial" w:hAnsi="Arial"/>
        </w:rPr>
        <w:tab/>
      </w:r>
      <w:r w:rsidR="00980F59" w:rsidRPr="001D652A">
        <w:rPr>
          <w:rFonts w:ascii="Arial" w:hAnsi="Arial"/>
        </w:rPr>
        <w:t xml:space="preserve">platform the load can move until the load limit on the wire is exceeded. </w:t>
      </w:r>
    </w:p>
    <w:p w14:paraId="5C3A39EE" w14:textId="73B226B0" w:rsidR="00980F59" w:rsidRPr="001D652A" w:rsidRDefault="00C3286F" w:rsidP="00C3286F">
      <w:pPr>
        <w:rPr>
          <w:rFonts w:ascii="Arial" w:hAnsi="Arial"/>
        </w:rPr>
      </w:pP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00980F59" w:rsidRPr="001D652A">
        <w:rPr>
          <w:rFonts w:ascii="Arial" w:hAnsi="Arial"/>
        </w:rPr>
        <w:t>(3 marks)</w:t>
      </w:r>
    </w:p>
    <w:p w14:paraId="40CD4524" w14:textId="77777777" w:rsidR="00980F59" w:rsidRPr="001D652A" w:rsidRDefault="00980F59" w:rsidP="00980F59">
      <w:pPr>
        <w:rPr>
          <w:rFonts w:ascii="Arial" w:hAnsi="Arial"/>
        </w:rPr>
      </w:pPr>
      <w:r w:rsidRPr="001D652A">
        <w:rPr>
          <w:rFonts w:ascii="Arial" w:hAnsi="Arial"/>
        </w:rPr>
        <w:br w:type="page"/>
      </w:r>
    </w:p>
    <w:p w14:paraId="027604EE" w14:textId="413368DC" w:rsidR="00897A74" w:rsidRPr="001D652A" w:rsidRDefault="00845BF1" w:rsidP="00897A74">
      <w:pPr>
        <w:rPr>
          <w:rFonts w:ascii="Arial" w:hAnsi="Arial"/>
        </w:rPr>
      </w:pPr>
      <w:r>
        <w:rPr>
          <w:rFonts w:ascii="Arial" w:hAnsi="Arial"/>
        </w:rPr>
        <w:t>19.</w:t>
      </w:r>
      <w:r>
        <w:rPr>
          <w:rFonts w:ascii="Arial" w:hAnsi="Arial"/>
        </w:rPr>
        <w:tab/>
        <w:t>[13</w:t>
      </w:r>
      <w:r w:rsidR="00897A74" w:rsidRPr="001D652A">
        <w:rPr>
          <w:rFonts w:ascii="Arial" w:hAnsi="Arial"/>
        </w:rPr>
        <w:t xml:space="preserve"> marks]</w:t>
      </w:r>
    </w:p>
    <w:p w14:paraId="04A7CFB1" w14:textId="77777777" w:rsidR="00897A74" w:rsidRPr="001D652A" w:rsidRDefault="00897A74" w:rsidP="00897A74">
      <w:pPr>
        <w:rPr>
          <w:rFonts w:ascii="Arial" w:hAnsi="Arial"/>
        </w:rPr>
      </w:pPr>
    </w:p>
    <w:p w14:paraId="31CA406F" w14:textId="77777777" w:rsidR="002648D6" w:rsidRPr="001D652A" w:rsidRDefault="002648D6" w:rsidP="002648D6">
      <w:pPr>
        <w:rPr>
          <w:rFonts w:ascii="Arial" w:hAnsi="Arial"/>
        </w:rPr>
      </w:pPr>
      <w:r w:rsidRPr="001D652A">
        <w:rPr>
          <w:rFonts w:ascii="Arial" w:hAnsi="Arial"/>
        </w:rPr>
        <w:t>The diagram shows the side view of a DC electric motor. A square coil is placed flat in the uniform magnetic field between the North and South magnetic poles. Current direction in the coil is shown on the sides adjacent to the magnetic poles. The commutator and carbon brushes are also shown.</w:t>
      </w:r>
    </w:p>
    <w:p w14:paraId="3716A72F" w14:textId="77777777" w:rsidR="002648D6" w:rsidRPr="001D652A" w:rsidRDefault="002648D6" w:rsidP="002648D6">
      <w:pPr>
        <w:rPr>
          <w:rFonts w:ascii="Arial" w:hAnsi="Arial"/>
        </w:rPr>
      </w:pPr>
    </w:p>
    <w:p w14:paraId="7B188D23" w14:textId="6B0A9830" w:rsidR="002648D6" w:rsidRPr="001D652A" w:rsidRDefault="00A71F2B" w:rsidP="002648D6">
      <w:pPr>
        <w:rPr>
          <w:rFonts w:ascii="Arial" w:hAnsi="Arial"/>
        </w:rPr>
      </w:pPr>
      <w:r>
        <w:rPr>
          <w:rFonts w:ascii="Arial" w:hAnsi="Arial"/>
          <w:noProof/>
          <w:lang w:val="en-GB" w:eastAsia="en-GB"/>
        </w:rPr>
        <mc:AlternateContent>
          <mc:Choice Requires="wps">
            <w:drawing>
              <wp:anchor distT="0" distB="0" distL="114300" distR="114300" simplePos="0" relativeHeight="251704320" behindDoc="0" locked="0" layoutInCell="1" allowOverlap="1" wp14:anchorId="4FCA8E23" wp14:editId="38C76013">
                <wp:simplePos x="0" y="0"/>
                <wp:positionH relativeFrom="column">
                  <wp:posOffset>1960880</wp:posOffset>
                </wp:positionH>
                <wp:positionV relativeFrom="paragraph">
                  <wp:posOffset>2630805</wp:posOffset>
                </wp:positionV>
                <wp:extent cx="1947545" cy="3429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194754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886834" w14:textId="335A845D" w:rsidR="00A71F2B" w:rsidRDefault="00A71F2B">
                            <w:r>
                              <w:t xml:space="preserve">Take    </w:t>
                            </w:r>
                            <w:r w:rsidRPr="001D652A">
                              <w:rPr>
                                <w:rFonts w:ascii="Wingdings 2" w:hAnsi="Wingdings 2"/>
                              </w:rPr>
                              <w:t></w:t>
                            </w:r>
                            <w:r>
                              <w:rPr>
                                <w:rFonts w:ascii="Wingdings 2" w:hAnsi="Wingdings 2"/>
                              </w:rPr>
                              <w:t></w:t>
                            </w:r>
                            <w:r>
                              <w:t>as into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FCA8E23" id="_x0000_t202" coordsize="21600,21600" o:spt="202" path="m0,0l0,21600,21600,21600,21600,0xe">
                <v:stroke joinstyle="miter"/>
                <v:path gradientshapeok="t" o:connecttype="rect"/>
              </v:shapetype>
              <v:shape id="Text Box 3" o:spid="_x0000_s1057" type="#_x0000_t202" style="position:absolute;margin-left:154.4pt;margin-top:207.15pt;width:153.35pt;height:27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" filled="f" stroked="f">
                <v:textbox>
                  <w:txbxContent>
                    <w:p w14:paraId="46886834" w14:textId="335A845D" w:rsidR="00A71F2B" w:rsidRDefault="00A71F2B">
                      <w:r>
                        <w:t xml:space="preserve">Take    </w:t>
                      </w:r>
                      <w:r w:rsidRPr="001D652A">
                        <w:rPr>
                          <w:rFonts w:ascii="Wingdings 2" w:hAnsi="Wingdings 2"/>
                        </w:rPr>
                        <w:t></w:t>
                      </w:r>
                      <w:r>
                        <w:rPr>
                          <w:rFonts w:ascii="Wingdings 2" w:hAnsi="Wingdings 2"/>
                        </w:rPr>
                        <w:t></w:t>
                      </w:r>
                      <w:r>
                        <w:t>as into page.</w:t>
                      </w:r>
                    </w:p>
                  </w:txbxContent>
                </v:textbox>
                <w10:wrap type="square"/>
              </v:shape>
            </w:pict>
          </mc:Fallback>
        </mc:AlternateContent>
      </w:r>
      <w:r w:rsidR="002648D6" w:rsidRPr="001D652A">
        <w:rPr>
          <w:rFonts w:ascii="Arial" w:hAnsi="Arial"/>
          <w:noProof/>
          <w:lang w:val="en-GB" w:eastAsia="en-GB"/>
        </w:rPr>
        <mc:AlternateContent>
          <mc:Choice Requires="wpc">
            <w:drawing>
              <wp:inline distT="0" distB="0" distL="0" distR="0" wp14:anchorId="02338BEA" wp14:editId="3F0BAB4A">
                <wp:extent cx="5812290" cy="2728399"/>
                <wp:effectExtent l="0" t="0" r="0" b="1524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2" name="Group 42"/>
                        <wpg:cNvGrpSpPr/>
                        <wpg:grpSpPr>
                          <a:xfrm>
                            <a:off x="180000" y="35999"/>
                            <a:ext cx="5450838" cy="2692400"/>
                            <a:chOff x="180000" y="180000"/>
                            <a:chExt cx="5450838" cy="2692400"/>
                          </a:xfrm>
                        </wpg:grpSpPr>
                        <wpg:grpSp>
                          <wpg:cNvPr id="146" name="Group 146"/>
                          <wpg:cNvGrpSpPr/>
                          <wpg:grpSpPr>
                            <a:xfrm>
                              <a:off x="180000" y="180000"/>
                              <a:ext cx="5450838" cy="2692400"/>
                              <a:chOff x="0" y="0"/>
                              <a:chExt cx="5451285" cy="2692400"/>
                            </a:xfrm>
                          </wpg:grpSpPr>
                          <wps:wsp>
                            <wps:cNvPr id="147" name="Oval 147"/>
                            <wps:cNvSpPr>
                              <a:spLocks noChangeAspect="1" noChangeArrowheads="1"/>
                            </wps:cNvSpPr>
                            <wps:spPr bwMode="auto">
                              <a:xfrm>
                                <a:off x="2490716" y="1187355"/>
                                <a:ext cx="439420" cy="407670"/>
                              </a:xfrm>
                              <a:prstGeom prst="ellipse">
                                <a:avLst/>
                              </a:prstGeom>
                              <a:solidFill>
                                <a:srgbClr val="FFFFFF"/>
                              </a:solidFill>
                              <a:ln w="63500">
                                <a:solidFill>
                                  <a:schemeClr val="bg1">
                                    <a:lumMod val="65000"/>
                                    <a:lumOff val="0"/>
                                  </a:schemeClr>
                                </a:solidFill>
                                <a:round/>
                                <a:headEnd/>
                                <a:tailEnd/>
                              </a:ln>
                            </wps:spPr>
                            <wps:bodyPr rot="0" vert="horz" wrap="square" lIns="91440" tIns="45720" rIns="91440" bIns="45720" anchor="t" anchorCtr="0" upright="1">
                              <a:noAutofit/>
                            </wps:bodyPr>
                          </wps:wsp>
                          <wps:wsp>
                            <wps:cNvPr id="148" name="Rectangle 148"/>
                            <wps:cNvSpPr>
                              <a:spLocks noChangeArrowheads="1"/>
                            </wps:cNvSpPr>
                            <wps:spPr bwMode="auto">
                              <a:xfrm>
                                <a:off x="1473958" y="1276066"/>
                                <a:ext cx="2465070" cy="202565"/>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Rectangle 149"/>
                            <wps:cNvSpPr>
                              <a:spLocks noChangeArrowheads="1"/>
                            </wps:cNvSpPr>
                            <wps:spPr bwMode="auto">
                              <a:xfrm>
                                <a:off x="0" y="0"/>
                                <a:ext cx="1247775" cy="2692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3" name="Rectangle 163"/>
                            <wps:cNvSpPr>
                              <a:spLocks noChangeArrowheads="1"/>
                            </wps:cNvSpPr>
                            <wps:spPr bwMode="auto">
                              <a:xfrm>
                                <a:off x="4203510" y="0"/>
                                <a:ext cx="1247775" cy="26555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4" name="Text Box 11"/>
                            <wps:cNvSpPr txBox="1">
                              <a:spLocks noChangeArrowheads="1"/>
                            </wps:cNvSpPr>
                            <wps:spPr bwMode="auto">
                              <a:xfrm>
                                <a:off x="846161" y="1228298"/>
                                <a:ext cx="25209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90B92" w14:textId="77777777" w:rsidR="002648D6" w:rsidRDefault="002648D6" w:rsidP="002648D6">
                                  <w:pPr>
                                    <w:pStyle w:val="NormalWeb"/>
                                  </w:pPr>
                                  <w:r>
                                    <w:rPr>
                                      <w:rFonts w:ascii="Arial" w:eastAsia="MS Mincho" w:hAnsi="Arial" w:cs="Goudy Old Style"/>
                                      <w:sz w:val="32"/>
                                      <w:szCs w:val="32"/>
                                    </w:rPr>
                                    <w:t>S</w:t>
                                  </w:r>
                                </w:p>
                              </w:txbxContent>
                            </wps:txbx>
                            <wps:bodyPr rot="0" vert="horz" wrap="square" lIns="0" tIns="0" rIns="0" bIns="0" anchor="t" anchorCtr="0" upright="1">
                              <a:noAutofit/>
                            </wps:bodyPr>
                          </wps:wsp>
                          <wps:wsp>
                            <wps:cNvPr id="165" name="Text Box 12"/>
                            <wps:cNvSpPr txBox="1">
                              <a:spLocks noChangeArrowheads="1"/>
                            </wps:cNvSpPr>
                            <wps:spPr bwMode="auto">
                              <a:xfrm>
                                <a:off x="4326340" y="1187355"/>
                                <a:ext cx="368935"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F7909" w14:textId="77777777" w:rsidR="002648D6" w:rsidRDefault="002648D6" w:rsidP="002648D6">
                                  <w:pPr>
                                    <w:pStyle w:val="NormalWeb"/>
                                  </w:pPr>
                                  <w:r>
                                    <w:rPr>
                                      <w:rFonts w:ascii="Arial" w:eastAsia="MS Mincho" w:hAnsi="Arial" w:cs="Goudy Old Style"/>
                                      <w:sz w:val="32"/>
                                      <w:szCs w:val="32"/>
                                    </w:rPr>
                                    <w:t>N</w:t>
                                  </w:r>
                                </w:p>
                              </w:txbxContent>
                            </wps:txbx>
                            <wps:bodyPr rot="0" vert="horz" wrap="square" lIns="91440" tIns="0" rIns="91440" bIns="0" anchor="t" anchorCtr="0" upright="1">
                              <a:noAutofit/>
                            </wps:bodyPr>
                          </wps:wsp>
                          <wps:wsp>
                            <wps:cNvPr id="166" name="Text Box 13"/>
                            <wps:cNvSpPr txBox="1">
                              <a:spLocks noChangeArrowheads="1"/>
                            </wps:cNvSpPr>
                            <wps:spPr bwMode="auto">
                              <a:xfrm>
                                <a:off x="1306290" y="1223509"/>
                                <a:ext cx="475615"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32F98" w14:textId="77777777" w:rsidR="002648D6" w:rsidRDefault="002648D6" w:rsidP="002648D6">
                                  <w:pPr>
                                    <w:pStyle w:val="NormalWeb"/>
                                  </w:pPr>
                                  <w:r>
                                    <w:rPr>
                                      <w:rFonts w:ascii="Wingdings 2" w:eastAsia="MS Mincho" w:hAnsi="Wingdings 2" w:cs="Goudy Old Style"/>
                                      <w:b/>
                                      <w:bCs/>
                                      <w:sz w:val="44"/>
                                      <w:szCs w:val="44"/>
                                    </w:rPr>
                                    <w:t></w:t>
                                  </w:r>
                                </w:p>
                              </w:txbxContent>
                            </wps:txbx>
                            <wps:bodyPr rot="0" vert="horz" wrap="square" lIns="91440" tIns="45720" rIns="91440" bIns="45720" anchor="t" anchorCtr="0" upright="1">
                              <a:noAutofit/>
                            </wps:bodyPr>
                          </wps:wsp>
                          <wps:wsp>
                            <wps:cNvPr id="167" name="Text Box 14"/>
                            <wps:cNvSpPr txBox="1">
                              <a:spLocks noChangeArrowheads="1"/>
                            </wps:cNvSpPr>
                            <wps:spPr bwMode="auto">
                              <a:xfrm>
                                <a:off x="3725839" y="1186700"/>
                                <a:ext cx="321945"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1CE45" w14:textId="77777777" w:rsidR="002648D6" w:rsidRDefault="002648D6" w:rsidP="002648D6">
                                  <w:pPr>
                                    <w:pStyle w:val="NormalWeb"/>
                                  </w:pPr>
                                  <w:r>
                                    <w:rPr>
                                      <w:rFonts w:ascii="Wingdings 2" w:eastAsia="MS Mincho" w:hAnsi="Wingdings 2" w:cs="Goudy Old Style"/>
                                      <w:b/>
                                      <w:bCs/>
                                      <w:sz w:val="44"/>
                                      <w:szCs w:val="44"/>
                                    </w:rPr>
                                    <w:t></w:t>
                                  </w:r>
                                </w:p>
                              </w:txbxContent>
                            </wps:txbx>
                            <wps:bodyPr rot="0" vert="horz" wrap="square" lIns="91440" tIns="45720" rIns="91440" bIns="45720" anchor="t" anchorCtr="0" upright="1">
                              <a:noAutofit/>
                            </wps:bodyPr>
                          </wps:wsp>
                          <wps:wsp>
                            <wps:cNvPr id="168" name="Rectangle 168"/>
                            <wps:cNvSpPr>
                              <a:spLocks noChangeArrowheads="1"/>
                            </wps:cNvSpPr>
                            <wps:spPr bwMode="auto">
                              <a:xfrm>
                                <a:off x="2217761" y="1228298"/>
                                <a:ext cx="226695" cy="298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9" name="Rectangle 169"/>
                            <wps:cNvSpPr>
                              <a:spLocks noChangeArrowheads="1"/>
                            </wps:cNvSpPr>
                            <wps:spPr bwMode="auto">
                              <a:xfrm>
                                <a:off x="2968388" y="1235122"/>
                                <a:ext cx="226695" cy="298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0" name="Text Box 17"/>
                            <wps:cNvSpPr txBox="1">
                              <a:spLocks noChangeArrowheads="1"/>
                            </wps:cNvSpPr>
                            <wps:spPr bwMode="auto">
                              <a:xfrm>
                                <a:off x="2818263" y="702860"/>
                                <a:ext cx="1156335"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F12A5" w14:textId="77777777" w:rsidR="002648D6" w:rsidRDefault="002648D6" w:rsidP="002648D6">
                                  <w:pPr>
                                    <w:pStyle w:val="NormalWeb"/>
                                  </w:pPr>
                                  <w:r>
                                    <w:rPr>
                                      <w:rFonts w:eastAsia="MS Mincho" w:cs="Goudy Old Style"/>
                                      <w:sz w:val="20"/>
                                      <w:szCs w:val="20"/>
                                    </w:rPr>
                                    <w:t>Commutator</w:t>
                                  </w:r>
                                </w:p>
                              </w:txbxContent>
                            </wps:txbx>
                            <wps:bodyPr rot="0" vert="horz" wrap="square" lIns="91440" tIns="45720" rIns="91440" bIns="45720" anchor="t" anchorCtr="0" upright="1">
                              <a:noAutofit/>
                            </wps:bodyPr>
                          </wps:wsp>
                          <wps:wsp>
                            <wps:cNvPr id="171" name="Text Box 18"/>
                            <wps:cNvSpPr txBox="1">
                              <a:spLocks noChangeArrowheads="1"/>
                            </wps:cNvSpPr>
                            <wps:spPr bwMode="auto">
                              <a:xfrm>
                                <a:off x="2306472" y="1999397"/>
                                <a:ext cx="1156335"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C84EF" w14:textId="77777777" w:rsidR="002648D6" w:rsidRDefault="002648D6" w:rsidP="002648D6">
                                  <w:pPr>
                                    <w:pStyle w:val="NormalWeb"/>
                                  </w:pPr>
                                  <w:r>
                                    <w:rPr>
                                      <w:rFonts w:eastAsia="MS Mincho" w:cs="Goudy Old Style"/>
                                      <w:sz w:val="20"/>
                                      <w:szCs w:val="20"/>
                                    </w:rPr>
                                    <w:t>Carbon brushes</w:t>
                                  </w:r>
                                </w:p>
                              </w:txbxContent>
                            </wps:txbx>
                            <wps:bodyPr rot="0" vert="horz" wrap="square" lIns="91440" tIns="45720" rIns="91440" bIns="45720" anchor="t" anchorCtr="0" upright="1">
                              <a:noAutofit/>
                            </wps:bodyPr>
                          </wps:wsp>
                          <wps:wsp>
                            <wps:cNvPr id="172" name="AutoShape 19"/>
                            <wps:cNvCnPr>
                              <a:cxnSpLocks noChangeShapeType="1"/>
                            </wps:cNvCnPr>
                            <wps:spPr bwMode="auto">
                              <a:xfrm flipH="1">
                                <a:off x="2886502" y="921224"/>
                                <a:ext cx="248920" cy="26543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3" name="AutoShape 20"/>
                            <wps:cNvCnPr>
                              <a:cxnSpLocks noChangeShapeType="1"/>
                            </wps:cNvCnPr>
                            <wps:spPr bwMode="auto">
                              <a:xfrm flipH="1" flipV="1">
                                <a:off x="3029803" y="1596788"/>
                                <a:ext cx="95885" cy="40195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4" name="AutoShape 21"/>
                            <wps:cNvCnPr>
                              <a:cxnSpLocks noChangeShapeType="1"/>
                            </wps:cNvCnPr>
                            <wps:spPr bwMode="auto">
                              <a:xfrm flipH="1" flipV="1">
                                <a:off x="2299648" y="1596788"/>
                                <a:ext cx="95885" cy="40195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s:wsp>
                          <wps:cNvPr id="38" name="Rectangle 38"/>
                          <wps:cNvSpPr/>
                          <wps:spPr>
                            <a:xfrm>
                              <a:off x="2838450" y="1317009"/>
                              <a:ext cx="76200" cy="91017"/>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2838450" y="1706981"/>
                              <a:ext cx="76200" cy="198019"/>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02338BEA" id="Canvas 36" o:spid="_x0000_s1058" style="width:457.65pt;height:214.85pt;mso-position-horizontal-relative:char;mso-position-vertical-relative:line" coordsize="5812155,27279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width:5812155;height:2727960;visibility:visible;mso-wrap-style:square">
                  <v:fill o:detectmouseclick="t"/>
                  <v:path o:connecttype="none"/>
                </v:shape>
                <v:group id="Group 42" o:spid="_x0000_s1060" style="position:absolute;left:180000;top:35999;width:5450838;height:2692400" coordorigin="180000,180000" coordsize="5450838,2692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group id="Group 146" o:spid="_x0000_s1061" style="position:absolute;left:180000;top:180000;width:5450838;height:2692400" coordsize="5451285,2692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oval id="Oval 147" o:spid="_x0000_s1062" style="position:absolute;left:2490716;top:1187355;width:439420;height:4076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5VO5wgAA&#10;ANwAAAAPAAAAZHJzL2Rvd25yZXYueG1sRE/fa8IwEH4f7H8IN/BN063ipBqlDAa+COpW5uPRnE1Z&#10;cylJptW/3gwGe7uP7+ct14PtxJl8aB0reJ5kIIhrp1tuFHx+vI/nIEJE1tg5JgVXCrBePT4ssdDu&#10;wns6H2IjUgiHAhWYGPtCylAbshgmridO3Ml5izFB30jt8ZLCbSdfsmwmLbacGgz29Gao/j78WAWu&#10;9uXebId8dyMTjlWZf7VVrtToaSgXICIN8V/8597oNH/6Cr/PpAvk6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nlU7nCAAAA3AAAAA8AAAAAAAAAAAAAAAAAlwIAAGRycy9kb3du&#10;cmV2LnhtbFBLBQYAAAAABAAEAPUAAACGAwAAAAA=&#10;" strokecolor="#a5a5a5 [2092]" strokeweight="5pt">
                      <o:lock v:ext="edit" aspectratio="t"/>
                    </v:oval>
                    <v:rect id="Rectangle 148" o:spid="_x0000_s1063" style="position:absolute;left:1473958;top:1276066;width:2465070;height:2025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Qeu0wgAA&#10;ANwAAAAPAAAAZHJzL2Rvd25yZXYueG1sRI9NawIxEIbvhf6HMIVeSs1aZJGtUUpR8CTUFnodknF3&#10;MZksSdT13zsHwdsM8348s1iNwaszpdxHNjCdVKCIbXQ9twb+fjfvc1C5IDv0kcnAlTKsls9PC2xc&#10;vPAPnfelVRLCuUEDXSlDo3W2HQXMkzgQy+0QU8Aia2q1S3iR8OD1R1XVOmDP0tDhQN8d2eP+FKTE&#10;rk+V3/rdhq//dalnNr3x3JjXl/HrE1ShsTzEd/fWCf5MaOUZmUAv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lB67TCAAAA3AAAAA8AAAAAAAAAAAAAAAAAlwIAAGRycy9kb3du&#10;cmV2LnhtbFBLBQYAAAAABAAEAPUAAACGAwAAAAA=&#10;" filled="f">
                      <v:stroke dashstyle="dash"/>
                    </v:rect>
                    <v:rect id="Rectangle 149" o:spid="_x0000_s1064" style="position:absolute;width:1247775;height:2692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2/PwwAA&#10;ANwAAAAPAAAAZHJzL2Rvd25yZXYueG1sRE9Na8JAEL0X/A/LCL01G62UJrqKKBY9anLpbZodk7TZ&#10;2ZBdk7S/visUepvH+5zVZjSN6KlztWUFsygGQVxYXXOpIM8OT68gnEfW2FgmBd/kYLOePKww1Xbg&#10;M/UXX4oQwi5FBZX3bSqlKyoy6CLbEgfuajuDPsCulLrDIYSbRs7j+EUarDk0VNjSrqLi63IzCj7q&#10;eY4/5+wtNsnh2Z/G7PP2vlfqcTpulyA8jf5f/Oc+6jB/kcD9mXCBXP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2/PwwAAANwAAAAPAAAAAAAAAAAAAAAAAJcCAABkcnMvZG93&#10;bnJldi54bWxQSwUGAAAAAAQABAD1AAAAhwMAAAAA&#10;"/>
                    <v:rect id="Rectangle 163" o:spid="_x0000_s1065" style="position:absolute;left:4203510;width:1247775;height:2655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ogRFwwAA&#10;ANwAAAAPAAAAZHJzL2Rvd25yZXYueG1sRE9La8JAEL4X+h+WKXhrNkYQm7oGaVHqMY+LtzE7TdJm&#10;Z0N21dRf3y0Ivc3H95x1NpleXGh0nWUF8ygGQVxb3XGjoCp3zysQziNr7C2Tgh9ykG0eH9aYanvl&#10;nC6Fb0QIYZeigtb7IZXS1S0ZdJEdiAP3aUeDPsCxkXrEawg3vUzieCkNdhwaWhzoraX6uzgbBacu&#10;qfCWl/vYvOwW/jCVX+fju1Kzp2n7CsLT5P/Fd/eHDvOXC/h7JlwgN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ogRFwwAAANwAAAAPAAAAAAAAAAAAAAAAAJcCAABkcnMvZG93&#10;bnJldi54bWxQSwUGAAAAAAQABAD1AAAAhwMAAAAA&#10;"/>
                    <v:shape id="Text Box 11" o:spid="_x0000_s1066" type="#_x0000_t202" style="position:absolute;left:846161;top:1228298;width:252095;height:246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g1WowwAA&#10;ANwAAAAPAAAAZHJzL2Rvd25yZXYueG1sRE9Na8JAEL0X/A/LCF5K3VRKKKmraFLBQ3vQhpyH7DQJ&#10;zc6G3dXEf+8WCr3N433OejuZXlzJ+c6ygudlAoK4trrjRkH5dXh6BeEDssbeMim4kYftZvawxkzb&#10;kU90PYdGxBD2GSpoQxgyKX3dkkG/tANx5L6tMxgidI3UDscYbnq5SpJUGuw4NrQ4UN5S/XO+GAVp&#10;4S7jifPHonz/wM+hWVX7W6XUYj7t3kAEmsK/+M991HF++gK/z8QL5OY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g1WowwAAANwAAAAPAAAAAAAAAAAAAAAAAJcCAABkcnMvZG93&#10;bnJldi54bWxQSwUGAAAAAAQABAD1AAAAhwMAAAAA&#10;" stroked="f">
                      <v:textbox inset="0,0,0,0">
                        <w:txbxContent>
                          <w:p w14:paraId="4F990B92" w14:textId="77777777" w:rsidR="002648D6" w:rsidRDefault="002648D6" w:rsidP="002648D6">
                            <w:pPr>
                              <w:pStyle w:val="NormalWeb"/>
                            </w:pPr>
                            <w:r>
                              <w:rPr>
                                <w:rFonts w:ascii="Arial" w:eastAsia="MS Mincho" w:hAnsi="Arial" w:cs="Goudy Old Style"/>
                                <w:sz w:val="32"/>
                                <w:szCs w:val="32"/>
                              </w:rPr>
                              <w:t>S</w:t>
                            </w:r>
                          </w:p>
                        </w:txbxContent>
                      </v:textbox>
                    </v:shape>
                    <v:shape id="Text Box 12" o:spid="_x0000_s1067" type="#_x0000_t202" style="position:absolute;left:4326340;top:1187355;width:368935;height:340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FLkSwwAA&#10;ANwAAAAPAAAAZHJzL2Rvd25yZXYueG1sRE9Na8JAEL0X/A/LCL01m4YqJXWVIi3oSaq9eJtmp0lq&#10;djbsrknMr+8Kgrd5vM9ZrAbTiI6cry0reE5SEMSF1TWXCr4Pn0+vIHxA1thYJgUX8rBaTh4WmGvb&#10;8xd1+1CKGMI+RwVVCG0upS8qMugT2xJH7tc6gyFCV0rtsI/hppFZms6lwZpjQ4UtrSsqTvuzUbA9&#10;ut3H0aejzX7C+q842cMoX5R6nA7vbyACDeEuvrk3Os6fz+D6TLxALv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FLkSwwAAANwAAAAPAAAAAAAAAAAAAAAAAJcCAABkcnMvZG93&#10;bnJldi54bWxQSwUGAAAAAAQABAD1AAAAhwMAAAAA&#10;" stroked="f">
                      <v:textbox inset=",0,,0">
                        <w:txbxContent>
                          <w:p w14:paraId="52EF7909" w14:textId="77777777" w:rsidR="002648D6" w:rsidRDefault="002648D6" w:rsidP="002648D6">
                            <w:pPr>
                              <w:pStyle w:val="NormalWeb"/>
                            </w:pPr>
                            <w:r>
                              <w:rPr>
                                <w:rFonts w:ascii="Arial" w:eastAsia="MS Mincho" w:hAnsi="Arial" w:cs="Goudy Old Style"/>
                                <w:sz w:val="32"/>
                                <w:szCs w:val="32"/>
                              </w:rPr>
                              <w:t>N</w:t>
                            </w:r>
                          </w:p>
                        </w:txbxContent>
                      </v:textbox>
                    </v:shape>
                    <v:shape id="Text Box 13" o:spid="_x0000_s1068" type="#_x0000_t202" style="position:absolute;left:1306290;top:1223509;width:475615;height:3460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KsevwQAA&#10;ANwAAAAPAAAAZHJzL2Rvd25yZXYueG1sRE9Ni8IwEL0v+B/CCHtbE0WLVqOIi7AnZV0VvA3N2Bab&#10;SWmytv57IyzsbR7vcxarzlbiTo0vHWsYDhQI4syZknMNx5/txxSED8gGK8ek4UEeVsve2wJT41r+&#10;pvsh5CKGsE9RQxFCnUrps4Is+oGriSN3dY3FEGGTS9NgG8NtJUdKJdJiybGhwJo2BWW3w6/VcNpd&#10;L+ex2uefdlK3rlOS7Uxq/d7v1nMQgbrwL/5zf5k4P0ng9Uy8QC6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SrHr8EAAADcAAAADwAAAAAAAAAAAAAAAACXAgAAZHJzL2Rvd25y&#10;ZXYueG1sUEsFBgAAAAAEAAQA9QAAAIUDAAAAAA==&#10;" filled="f" stroked="f">
                      <v:textbox>
                        <w:txbxContent>
                          <w:p w14:paraId="3BD32F98" w14:textId="77777777" w:rsidR="002648D6" w:rsidRDefault="002648D6" w:rsidP="002648D6">
                            <w:pPr>
                              <w:pStyle w:val="NormalWeb"/>
                            </w:pPr>
                            <w:r>
                              <w:rPr>
                                <w:rFonts w:ascii="Wingdings 2" w:eastAsia="MS Mincho" w:hAnsi="Wingdings 2" w:cs="Goudy Old Style"/>
                                <w:b/>
                                <w:bCs/>
                                <w:sz w:val="44"/>
                                <w:szCs w:val="44"/>
                              </w:rPr>
                              <w:t></w:t>
                            </w:r>
                          </w:p>
                        </w:txbxContent>
                      </v:textbox>
                    </v:shape>
                    <v:shape id="Text Box 14" o:spid="_x0000_s1069" type="#_x0000_t202" style="position:absolute;left:3725839;top:1186700;width:321945;height:3460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I0wgAA&#10;ANwAAAAPAAAAZHJzL2Rvd25yZXYueG1sRE9La8JAEL4L/Q/LFHrT3YqPNrpKUQo9KcYq9DZkxySY&#10;nQ3ZrYn/3hUEb/PxPWe+7GwlLtT40rGG94ECQZw5U3Ku4Xf/3f8A4QOywcoxabiSh+XipTfHxLiW&#10;d3RJQy5iCPsENRQh1ImUPivIoh+4mjhyJ9dYDBE2uTQNtjHcVnKo1ERaLDk2FFjTqqDsnP5bDYfN&#10;6e84Utt8bcd16zol2X5Krd9eu68ZiEBdeIof7h8T50+mcH8mXiAX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5mYjTCAAAA3AAAAA8AAAAAAAAAAAAAAAAAlwIAAGRycy9kb3du&#10;cmV2LnhtbFBLBQYAAAAABAAEAPUAAACGAwAAAAA=&#10;" filled="f" stroked="f">
                      <v:textbox>
                        <w:txbxContent>
                          <w:p w14:paraId="3501CE45" w14:textId="77777777" w:rsidR="002648D6" w:rsidRDefault="002648D6" w:rsidP="002648D6">
                            <w:pPr>
                              <w:pStyle w:val="NormalWeb"/>
                            </w:pPr>
                            <w:r>
                              <w:rPr>
                                <w:rFonts w:ascii="Wingdings 2" w:eastAsia="MS Mincho" w:hAnsi="Wingdings 2" w:cs="Goudy Old Style"/>
                                <w:b/>
                                <w:bCs/>
                                <w:sz w:val="44"/>
                                <w:szCs w:val="44"/>
                              </w:rPr>
                              <w:t></w:t>
                            </w:r>
                          </w:p>
                        </w:txbxContent>
                      </v:textbox>
                    </v:shape>
                    <v:rect id="Rectangle 168" o:spid="_x0000_s1070" style="position:absolute;left:2217761;top:1228298;width:226695;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BpY0xQAA&#10;ANwAAAAPAAAAZHJzL2Rvd25yZXYueG1sRI9Bb8IwDIXvSPsPkSftBumYhLaOtEJDoHGE9rKb13ht&#10;R+NUTYCOX48PSLvZes/vfV7mo+vUmYbQejbwPEtAEVfetlwbKIvN9BVUiMgWO89k4I8C5NnDZImp&#10;9Rfe0/kQayUhHFI00MTYp1qHqiGHYeZ7YtF+/OAwyjrU2g54kXDX6XmSLLTDlqWhwZ4+GqqOh5Mz&#10;8N3OS7zui23i3jYvcTcWv6evtTFPj+PqHVSkMf6b79efVvAXQivPyAQ6u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UGljTFAAAA3AAAAA8AAAAAAAAAAAAAAAAAlwIAAGRycy9k&#10;b3ducmV2LnhtbFBLBQYAAAAABAAEAPUAAACJAwAAAAA=&#10;"/>
                    <v:rect id="Rectangle 169" o:spid="_x0000_s1071" style="position:absolute;left:2968388;top:1235122;width:226695;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SjOvwgAA&#10;ANwAAAAPAAAAZHJzL2Rvd25yZXYueG1sRE9Na8JAEL0X/A/LCL3VjRaCSV1FLJb2qMnF2zQ7JtHs&#10;bMiuJu2vdwXB2zze5yxWg2nElTpXW1YwnUQgiAuray4V5Nn2bQ7CeWSNjWVS8EcOVsvRywJTbXve&#10;0XXvSxFC2KWooPK+TaV0RUUG3cS2xIE72s6gD7Arpe6wD+GmkbMoiqXBmkNDhS1tKirO+4tR8FvP&#10;cvzfZV+RSbbv/mfITpfDp1Kv42H9AcLT4J/ih/tbh/lxAvdnwgVye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pKM6/CAAAA3AAAAA8AAAAAAAAAAAAAAAAAlwIAAGRycy9kb3du&#10;cmV2LnhtbFBLBQYAAAAABAAEAPUAAACGAwAAAAA=&#10;"/>
                    <v:shape id="Text Box 17" o:spid="_x0000_s1072" type="#_x0000_t202" style="position:absolute;left:2818263;top:702860;width:1156335;height:270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VmydxQAA&#10;ANwAAAAPAAAAZHJzL2Rvd25yZXYueG1sRI9Pa8JAEMXvQr/DMoI33bWobVNXKRXBk0X7B3obsmMS&#10;mp0N2dXEb+8cCt5meG/e+81y3ftaXaiNVWAL04kBRZwHV3Fh4etzO34GFROywzowWbhShPXqYbDE&#10;zIWOD3Q5pkJJCMcMLZQpNZnWMS/JY5yEhli0U2g9JlnbQrsWOwn3tX40ZqE9ViwNJTb0XlL+dzx7&#10;C9/70+/PzHwUGz9vutAbzf5FWzsa9m+voBL16W7+v945wX8SfHlGJtCr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WbJ3FAAAA3AAAAA8AAAAAAAAAAAAAAAAAlwIAAGRycy9k&#10;b3ducmV2LnhtbFBLBQYAAAAABAAEAPUAAACJAwAAAAA=&#10;" filled="f" stroked="f">
                      <v:textbox>
                        <w:txbxContent>
                          <w:p w14:paraId="052F12A5" w14:textId="77777777" w:rsidR="002648D6" w:rsidRDefault="002648D6" w:rsidP="002648D6">
                            <w:pPr>
                              <w:pStyle w:val="NormalWeb"/>
                            </w:pPr>
                            <w:r>
                              <w:rPr>
                                <w:rFonts w:eastAsia="MS Mincho" w:cs="Goudy Old Style"/>
                                <w:sz w:val="20"/>
                                <w:szCs w:val="20"/>
                              </w:rPr>
                              <w:t>Commutator</w:t>
                            </w:r>
                          </w:p>
                        </w:txbxContent>
                      </v:textbox>
                    </v:shape>
                    <v:shape id="Text Box 18" o:spid="_x0000_s1073" type="#_x0000_t202" style="position:absolute;left:2306472;top:1999397;width:1156335;height:270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GskGwQAA&#10;ANwAAAAPAAAAZHJzL2Rvd25yZXYueG1sRE9Ni8IwEL0L/ocwgrc1cVF3txplUQRPiu4q7G1oxrbY&#10;TEoTbf33RljwNo/3ObNFa0txo9oXjjUMBwoEcepMwZmG35/12ycIH5ANlo5Jw508LObdzgwT4xre&#10;0+0QMhFD2CeoIQ+hSqT0aU4W/cBVxJE7u9piiLDOpKmxieG2lO9KTaTFgmNDjhUtc0ovh6vVcNye&#10;/04jtctWdlw1rlWS7ZfUut9rv6cgArXhJf53b0yc/zGE5zPxAj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xrJBsEAAADcAAAADwAAAAAAAAAAAAAAAACXAgAAZHJzL2Rvd25y&#10;ZXYueG1sUEsFBgAAAAAEAAQA9QAAAIUDAAAAAA==&#10;" filled="f" stroked="f">
                      <v:textbox>
                        <w:txbxContent>
                          <w:p w14:paraId="44CC84EF" w14:textId="77777777" w:rsidR="002648D6" w:rsidRDefault="002648D6" w:rsidP="002648D6">
                            <w:pPr>
                              <w:pStyle w:val="NormalWeb"/>
                            </w:pPr>
                            <w:r>
                              <w:rPr>
                                <w:rFonts w:eastAsia="MS Mincho" w:cs="Goudy Old Style"/>
                                <w:sz w:val="20"/>
                                <w:szCs w:val="20"/>
                              </w:rPr>
                              <w:t>Carbon brushes</w:t>
                            </w:r>
                          </w:p>
                        </w:txbxContent>
                      </v:textbox>
                    </v:shape>
                    <v:shapetype id="_x0000_t32" coordsize="21600,21600" o:spt="32" o:oned="t" path="m0,0l21600,21600e" filled="f">
                      <v:path arrowok="t" fillok="f" o:connecttype="none"/>
                      <o:lock v:ext="edit" shapetype="t"/>
                    </v:shapetype>
                    <v:shape id="AutoShape 19" o:spid="_x0000_s1074" type="#_x0000_t32" style="position:absolute;left:2886502;top:921224;width:248920;height:26543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B6oJsQAAADcAAAADwAAAGRycy9kb3ducmV2LnhtbERPTWvCQBC9C/0PyxS8SN2oYEPqKkUQ&#10;RATR9tLbkJ1kQ7OzMbvG6K/vFgRv83ifs1j1thYdtb5yrGAyTkAQ505XXCr4/tq8pSB8QNZYOyYF&#10;N/KwWr4MFphpd+UjdadQihjCPkMFJoQmk9Lnhiz6sWuII1e41mKIsC2lbvEaw20tp0kylxYrjg0G&#10;G1obyn9PF6tgdPypyqK47G9+dj+kye5wNnmn1PC1//wAEagPT/HDvdVx/vsU/p+JF8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IHqgmxAAAANwAAAAPAAAAAAAAAAAA&#10;AAAAAKECAABkcnMvZG93bnJldi54bWxQSwUGAAAAAAQABAD5AAAAkgMAAAAA&#10;">
                      <v:stroke endarrow="open"/>
                    </v:shape>
                    <v:shape id="AutoShape 20" o:spid="_x0000_s1075" type="#_x0000_t32" style="position:absolute;left:3029803;top:1596788;width:95885;height:40195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ZsZvMEAAADcAAAADwAAAGRycy9kb3ducmV2LnhtbERPTYvCMBC9C/6HMMLe1lQX3FKNIsKC&#10;oJdVUY9jMrbFZtJtonb/vREEb/N4nzOZtbYSN2p86VjBoJ+AINbOlJwr2G1/PlMQPiAbrByTgn/y&#10;MJt2OxPMjLvzL902IRcxhH2GCooQ6kxKrwuy6PuuJo7c2TUWQ4RNLk2D9xhuKzlMkpG0WHJsKLCm&#10;RUH6srlaBbo6rf74nA4uW384HtaU6r1dK/XRa+djEIHa8Ba/3EsT539/wfOZeIGcP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Vmxm8wQAAANwAAAAPAAAAAAAAAAAAAAAA&#10;AKECAABkcnMvZG93bnJldi54bWxQSwUGAAAAAAQABAD5AAAAjwMAAAAA&#10;">
                      <v:stroke endarrow="open"/>
                    </v:shape>
                    <v:shape id="AutoShape 21" o:spid="_x0000_s1076" type="#_x0000_t32" style="position:absolute;left:2299648;top:1596788;width:95885;height:40195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KByMEAAADcAAAADwAAAGRycy9kb3ducmV2LnhtbERPTYvCMBC9C/6HMMLe1lRZ3FKNIsKC&#10;oJdVUY9jMrbFZtJtonb/vREEb/N4nzOZtbYSN2p86VjBoJ+AINbOlJwr2G1/PlMQPiAbrByTgn/y&#10;MJt2OxPMjLvzL902IRcxhH2GCooQ6kxKrwuy6PuuJo7c2TUWQ4RNLk2D9xhuKzlMkpG0WHJsKLCm&#10;RUH6srlaBbo6rf74nA4uW384HtaU6r1dK/XRa+djEIHa8Ba/3EsT539/wfOZeIGcP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acoHIwQAAANwAAAAPAAAAAAAAAAAAAAAA&#10;AKECAABkcnMvZG93bnJldi54bWxQSwUGAAAAAAQABAD5AAAAjwMAAAAA&#10;">
                      <v:stroke endarrow="open"/>
                    </v:shape>
                  </v:group>
                  <v:rect id="Rectangle 38" o:spid="_x0000_s1077" style="position:absolute;left:2838450;top:1317009;width:76200;height:910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ZJLvwAA&#10;ANsAAAAPAAAAZHJzL2Rvd25yZXYueG1sRE/NasJAEL4XfIdlBG91Y4W2RFcRi2BBkFofYMyOSTAz&#10;G3fXmL599yB4/Pj+58ueG9WRD7UTA5NxBoqkcLaW0sDxd/P6CSpEFIuNEzLwRwGWi8HLHHPr7vJD&#10;3SGWKoVIyNFAFWObax2KihjD2LUkiTs7zxgT9KW2Hu8pnBv9lmXvmrGW1FBhS+uKisvhxgb29jr5&#10;+Go3vuPTd7fbcbH3HIwZDfvVDFSkPj7FD/fWGpimselL+gF68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5kku/AAAA2wAAAA8AAAAAAAAAAAAAAAAAlwIAAGRycy9kb3ducmV2&#10;LnhtbFBLBQYAAAAABAAEAPUAAACDAwAAAAA=&#10;" fillcolor="white [3201]" stroked="f" strokeweight="2pt"/>
                  <v:rect id="Rectangle 175" o:spid="_x0000_s1078" style="position:absolute;left:2838450;top:1706981;width:76200;height:1980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g8/xwQAA&#10;ANwAAAAPAAAAZHJzL2Rvd25yZXYueG1sRE/basJAEH0X/IdlhL7pxkJVoqsUi9CCII39gGl2TEIz&#10;s3F3G9O/dwuFvs3hXGezG7hVPfnQODEwn2WgSEpnG6kMfJwP0xWoEFEstk7IwA8F2G3How3m1t3k&#10;nfoiViqFSMjRQB1jl2sdypoYw8x1JIm7OM8YE/SVth5vKZxb/ZhlC83YSGqosaN9TeVX8c0GTvY6&#10;X750B9/z51t/PHJ58hyMeZgMz2tQkYb4L/5zv9o0f/kEv8+kC/T2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D4PP8cEAAADcAAAADwAAAAAAAAAAAAAAAACXAgAAZHJzL2Rvd25y&#10;ZXYueG1sUEsFBgAAAAAEAAQA9QAAAIUDAAAAAA==&#10;" fillcolor="white [3201]" stroked="f" strokeweight="2pt"/>
                </v:group>
                <w10:anchorlock/>
              </v:group>
            </w:pict>
          </mc:Fallback>
        </mc:AlternateContent>
      </w:r>
    </w:p>
    <w:p w14:paraId="77EB7A76" w14:textId="77777777" w:rsidR="002648D6" w:rsidRPr="001D652A" w:rsidRDefault="002648D6" w:rsidP="002648D6">
      <w:pPr>
        <w:rPr>
          <w:rFonts w:ascii="Arial" w:hAnsi="Arial"/>
        </w:rPr>
      </w:pPr>
    </w:p>
    <w:p w14:paraId="46D76E77" w14:textId="77777777" w:rsidR="00A71F2B" w:rsidRDefault="00A71F2B" w:rsidP="002648D6">
      <w:pPr>
        <w:ind w:left="57"/>
        <w:rPr>
          <w:rFonts w:ascii="Arial" w:hAnsi="Arial"/>
        </w:rPr>
      </w:pPr>
    </w:p>
    <w:p w14:paraId="51B5A30C" w14:textId="77777777" w:rsidR="00A71F2B" w:rsidRDefault="00A71F2B" w:rsidP="002648D6">
      <w:pPr>
        <w:ind w:left="57"/>
        <w:rPr>
          <w:rFonts w:ascii="Arial" w:hAnsi="Arial"/>
        </w:rPr>
      </w:pPr>
    </w:p>
    <w:p w14:paraId="09F0239E" w14:textId="4A6DA2C7" w:rsidR="002648D6" w:rsidRPr="001D652A" w:rsidRDefault="002648D6" w:rsidP="002648D6">
      <w:pPr>
        <w:ind w:left="57"/>
        <w:rPr>
          <w:rFonts w:ascii="Arial" w:hAnsi="Arial"/>
        </w:rPr>
      </w:pPr>
      <w:r w:rsidRPr="001D652A">
        <w:rPr>
          <w:rFonts w:ascii="Arial" w:hAnsi="Arial"/>
        </w:rPr>
        <w:t>(</w:t>
      </w:r>
      <w:proofErr w:type="spellStart"/>
      <w:r w:rsidRPr="001D652A">
        <w:rPr>
          <w:rFonts w:ascii="Arial" w:hAnsi="Arial"/>
        </w:rPr>
        <w:t>a</w:t>
      </w:r>
      <w:proofErr w:type="spellEnd"/>
      <w:r w:rsidRPr="001D652A">
        <w:rPr>
          <w:rFonts w:ascii="Arial" w:hAnsi="Arial"/>
        </w:rPr>
        <w:t>)</w:t>
      </w:r>
      <w:r w:rsidRPr="001D652A">
        <w:rPr>
          <w:rFonts w:ascii="Arial" w:hAnsi="Arial"/>
        </w:rPr>
        <w:tab/>
        <w:t>In which direction will the coil turn from this start position?</w:t>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t>(1 mark)</w:t>
      </w:r>
    </w:p>
    <w:p w14:paraId="5C931BD8" w14:textId="77777777" w:rsidR="002648D6" w:rsidRPr="001D652A" w:rsidRDefault="002648D6" w:rsidP="002648D6">
      <w:pPr>
        <w:rPr>
          <w:rFonts w:ascii="Arial" w:hAnsi="Arial"/>
        </w:rPr>
      </w:pPr>
    </w:p>
    <w:p w14:paraId="2FF18708" w14:textId="77777777" w:rsidR="002648D6" w:rsidRPr="001D652A" w:rsidRDefault="002648D6" w:rsidP="002648D6">
      <w:pPr>
        <w:ind w:left="57"/>
        <w:rPr>
          <w:rFonts w:ascii="Arial" w:hAnsi="Arial"/>
        </w:rPr>
      </w:pPr>
    </w:p>
    <w:p w14:paraId="4BD03DA2" w14:textId="7AC5EC39" w:rsidR="002648D6" w:rsidRPr="001D652A" w:rsidRDefault="002648D6" w:rsidP="002648D6">
      <w:pPr>
        <w:ind w:left="57"/>
        <w:rPr>
          <w:rFonts w:ascii="Arial" w:hAnsi="Arial"/>
        </w:rPr>
      </w:pPr>
    </w:p>
    <w:p w14:paraId="5FD6114D" w14:textId="77777777" w:rsidR="002648D6" w:rsidRPr="001D652A" w:rsidRDefault="002648D6" w:rsidP="002648D6">
      <w:pPr>
        <w:ind w:left="57"/>
        <w:rPr>
          <w:rFonts w:ascii="Arial" w:hAnsi="Arial"/>
        </w:rPr>
      </w:pPr>
    </w:p>
    <w:p w14:paraId="6C204DB8" w14:textId="62B2F8E4" w:rsidR="002648D6" w:rsidRPr="001D652A" w:rsidRDefault="002648D6" w:rsidP="002648D6">
      <w:pPr>
        <w:ind w:left="57"/>
        <w:rPr>
          <w:rFonts w:ascii="Arial" w:hAnsi="Arial"/>
        </w:rPr>
      </w:pPr>
      <w:r w:rsidRPr="001D652A">
        <w:rPr>
          <w:rFonts w:ascii="Arial" w:hAnsi="Arial"/>
        </w:rPr>
        <w:t>(b)</w:t>
      </w:r>
      <w:r w:rsidRPr="001D652A">
        <w:rPr>
          <w:rFonts w:ascii="Arial" w:hAnsi="Arial"/>
        </w:rPr>
        <w:tab/>
        <w:t xml:space="preserve">Explain the function of the </w:t>
      </w:r>
      <w:r w:rsidRPr="001D652A">
        <w:rPr>
          <w:rFonts w:ascii="Arial" w:hAnsi="Arial"/>
          <w:b/>
          <w:i/>
        </w:rPr>
        <w:t>brushes</w:t>
      </w:r>
      <w:r w:rsidRPr="001D652A">
        <w:rPr>
          <w:rFonts w:ascii="Arial" w:hAnsi="Arial"/>
        </w:rPr>
        <w:t xml:space="preserve"> and the function of the </w:t>
      </w:r>
      <w:r w:rsidRPr="001D652A">
        <w:rPr>
          <w:rFonts w:ascii="Arial" w:hAnsi="Arial"/>
          <w:b/>
          <w:i/>
        </w:rPr>
        <w:t>commutator</w:t>
      </w:r>
      <w:r w:rsidRPr="001D652A">
        <w:rPr>
          <w:rFonts w:ascii="Arial" w:hAnsi="Arial"/>
        </w:rPr>
        <w:t>.</w:t>
      </w:r>
      <w:r w:rsidRPr="001D652A">
        <w:rPr>
          <w:rFonts w:ascii="Arial" w:hAnsi="Arial"/>
        </w:rPr>
        <w:tab/>
        <w:t>(3 marks)</w:t>
      </w:r>
    </w:p>
    <w:p w14:paraId="2E528322" w14:textId="37E248D3" w:rsidR="002648D6" w:rsidRPr="001D652A" w:rsidRDefault="002648D6" w:rsidP="002648D6">
      <w:pPr>
        <w:rPr>
          <w:rFonts w:ascii="Arial" w:hAnsi="Arial"/>
        </w:rPr>
      </w:pPr>
    </w:p>
    <w:p w14:paraId="2E7D696C" w14:textId="77777777" w:rsidR="002648D6" w:rsidRPr="001D652A" w:rsidRDefault="002648D6" w:rsidP="002648D6">
      <w:pPr>
        <w:rPr>
          <w:rFonts w:ascii="Arial" w:hAnsi="Arial"/>
        </w:rPr>
      </w:pPr>
    </w:p>
    <w:p w14:paraId="1C42254F" w14:textId="5AABAD5A" w:rsidR="002648D6" w:rsidRPr="001D652A" w:rsidRDefault="002648D6" w:rsidP="002648D6">
      <w:pPr>
        <w:rPr>
          <w:rFonts w:ascii="Arial" w:hAnsi="Arial"/>
        </w:rPr>
      </w:pPr>
    </w:p>
    <w:p w14:paraId="309E0FB5" w14:textId="77777777" w:rsidR="002648D6" w:rsidRPr="001D652A" w:rsidRDefault="002648D6" w:rsidP="002648D6">
      <w:pPr>
        <w:rPr>
          <w:rFonts w:ascii="Arial" w:hAnsi="Arial"/>
        </w:rPr>
      </w:pPr>
    </w:p>
    <w:p w14:paraId="3ACD5B96" w14:textId="77777777" w:rsidR="002648D6" w:rsidRPr="001D652A" w:rsidRDefault="002648D6" w:rsidP="002648D6">
      <w:pPr>
        <w:rPr>
          <w:rFonts w:ascii="Arial" w:hAnsi="Arial"/>
        </w:rPr>
      </w:pPr>
    </w:p>
    <w:p w14:paraId="733F523F" w14:textId="77777777" w:rsidR="002648D6" w:rsidRPr="001D652A" w:rsidRDefault="002648D6" w:rsidP="002648D6">
      <w:pPr>
        <w:rPr>
          <w:rFonts w:ascii="Arial" w:hAnsi="Arial"/>
        </w:rPr>
      </w:pPr>
    </w:p>
    <w:p w14:paraId="5F432309" w14:textId="77777777" w:rsidR="002648D6" w:rsidRPr="001D652A" w:rsidRDefault="002648D6" w:rsidP="002648D6">
      <w:pPr>
        <w:rPr>
          <w:rFonts w:ascii="Arial" w:hAnsi="Arial"/>
        </w:rPr>
      </w:pPr>
    </w:p>
    <w:p w14:paraId="2DA3FCB1" w14:textId="77777777" w:rsidR="002648D6" w:rsidRPr="001D652A" w:rsidRDefault="002648D6" w:rsidP="002648D6">
      <w:pPr>
        <w:rPr>
          <w:rFonts w:ascii="Arial" w:hAnsi="Arial"/>
        </w:rPr>
      </w:pPr>
    </w:p>
    <w:p w14:paraId="0721E5C6" w14:textId="77777777" w:rsidR="002648D6" w:rsidRPr="001D652A" w:rsidRDefault="002648D6" w:rsidP="002648D6">
      <w:pPr>
        <w:rPr>
          <w:rFonts w:ascii="Arial" w:hAnsi="Arial"/>
        </w:rPr>
      </w:pPr>
    </w:p>
    <w:p w14:paraId="3A789DBE" w14:textId="77777777" w:rsidR="002648D6" w:rsidRPr="001D652A" w:rsidRDefault="002648D6" w:rsidP="002648D6">
      <w:pPr>
        <w:rPr>
          <w:rFonts w:ascii="Arial" w:hAnsi="Arial"/>
        </w:rPr>
      </w:pPr>
    </w:p>
    <w:p w14:paraId="4048606F" w14:textId="77777777" w:rsidR="002648D6" w:rsidRPr="001D652A" w:rsidRDefault="002648D6" w:rsidP="002648D6">
      <w:pPr>
        <w:rPr>
          <w:rFonts w:ascii="Arial" w:hAnsi="Arial"/>
        </w:rPr>
      </w:pPr>
    </w:p>
    <w:p w14:paraId="33A85712" w14:textId="77777777" w:rsidR="002648D6" w:rsidRPr="001D652A" w:rsidRDefault="002648D6" w:rsidP="002648D6">
      <w:pPr>
        <w:rPr>
          <w:rFonts w:ascii="Arial" w:hAnsi="Arial"/>
        </w:rPr>
      </w:pPr>
    </w:p>
    <w:p w14:paraId="5C2111B9" w14:textId="77777777" w:rsidR="002648D6" w:rsidRPr="001D652A" w:rsidRDefault="002648D6" w:rsidP="002648D6">
      <w:pPr>
        <w:rPr>
          <w:rFonts w:ascii="Arial" w:hAnsi="Arial"/>
        </w:rPr>
      </w:pPr>
    </w:p>
    <w:p w14:paraId="7BB1CB48" w14:textId="77777777" w:rsidR="002648D6" w:rsidRPr="001D652A" w:rsidRDefault="002648D6" w:rsidP="002648D6">
      <w:pPr>
        <w:rPr>
          <w:rFonts w:ascii="Arial" w:hAnsi="Arial"/>
        </w:rPr>
      </w:pPr>
    </w:p>
    <w:p w14:paraId="51633DE5" w14:textId="77777777" w:rsidR="002648D6" w:rsidRPr="001D652A" w:rsidRDefault="002648D6" w:rsidP="002648D6">
      <w:pPr>
        <w:rPr>
          <w:rFonts w:ascii="Arial" w:hAnsi="Arial"/>
        </w:rPr>
      </w:pPr>
    </w:p>
    <w:p w14:paraId="674A5A53" w14:textId="77777777" w:rsidR="002648D6" w:rsidRPr="001D652A" w:rsidRDefault="002648D6" w:rsidP="002648D6">
      <w:pPr>
        <w:rPr>
          <w:rFonts w:ascii="Arial" w:hAnsi="Arial"/>
        </w:rPr>
      </w:pPr>
    </w:p>
    <w:p w14:paraId="2A77FDB7" w14:textId="559D7161" w:rsidR="002648D6" w:rsidRPr="001D652A" w:rsidRDefault="002648D6" w:rsidP="002648D6">
      <w:pPr>
        <w:rPr>
          <w:rFonts w:ascii="Arial" w:hAnsi="Arial"/>
        </w:rPr>
      </w:pPr>
      <w:r w:rsidRPr="001D652A">
        <w:rPr>
          <w:rFonts w:ascii="Arial" w:hAnsi="Arial"/>
        </w:rPr>
        <w:t>(c)</w:t>
      </w:r>
      <w:r w:rsidRPr="001D652A">
        <w:rPr>
          <w:rFonts w:ascii="Arial" w:hAnsi="Arial"/>
        </w:rPr>
        <w:tab/>
        <w:t xml:space="preserve">On the diagram above, use the symbols </w:t>
      </w:r>
      <w:r w:rsidRPr="001D652A">
        <w:rPr>
          <w:rFonts w:ascii="Wingdings 2" w:hAnsi="Wingdings 2"/>
        </w:rPr>
        <w:t></w:t>
      </w:r>
      <w:r w:rsidRPr="001D652A">
        <w:t xml:space="preserve"> </w:t>
      </w:r>
      <w:r w:rsidRPr="001D652A">
        <w:rPr>
          <w:rFonts w:ascii="Arial" w:hAnsi="Arial"/>
        </w:rPr>
        <w:t xml:space="preserve"> and </w:t>
      </w:r>
      <w:r w:rsidRPr="001D652A">
        <w:rPr>
          <w:rFonts w:ascii="Wingdings 2" w:hAnsi="Wingdings 2"/>
        </w:rPr>
        <w:t></w:t>
      </w:r>
      <w:r w:rsidRPr="001D652A">
        <w:rPr>
          <w:rFonts w:ascii="Arial" w:hAnsi="Arial"/>
        </w:rPr>
        <w:t xml:space="preserve"> to sketch the location of the coil </w:t>
      </w:r>
      <w:r w:rsidRPr="001D652A">
        <w:rPr>
          <w:rFonts w:ascii="Arial" w:hAnsi="Arial"/>
        </w:rPr>
        <w:tab/>
        <w:t xml:space="preserve">sides adjacent to the magnetic poles after 30.0º of rotation from this start position. </w:t>
      </w:r>
      <w:r w:rsidRPr="001D652A">
        <w:rPr>
          <w:rFonts w:ascii="Arial" w:hAnsi="Arial"/>
        </w:rPr>
        <w:tab/>
        <w:t xml:space="preserve">Put arrows on your symbols to indicate the direction of magnetic force acting on </w:t>
      </w:r>
      <w:r w:rsidRPr="001D652A">
        <w:rPr>
          <w:rFonts w:ascii="Arial" w:hAnsi="Arial"/>
        </w:rPr>
        <w:tab/>
        <w:t>them.</w:t>
      </w:r>
    </w:p>
    <w:p w14:paraId="23E970CA" w14:textId="39D6B5F1" w:rsidR="002648D6" w:rsidRPr="001D652A" w:rsidRDefault="002648D6" w:rsidP="002648D6">
      <w:pPr>
        <w:rPr>
          <w:rFonts w:ascii="Arial" w:hAnsi="Arial"/>
        </w:rPr>
      </w:pP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t>(2 marks)</w:t>
      </w:r>
      <w:r w:rsidRPr="001D652A">
        <w:rPr>
          <w:rFonts w:ascii="Arial" w:hAnsi="Arial"/>
        </w:rPr>
        <w:br w:type="page"/>
      </w:r>
    </w:p>
    <w:p w14:paraId="79DF948C" w14:textId="3216590C" w:rsidR="002648D6" w:rsidRPr="001D652A" w:rsidRDefault="002648D6" w:rsidP="004D48D5">
      <w:pPr>
        <w:ind w:left="57"/>
        <w:rPr>
          <w:rFonts w:ascii="Arial" w:hAnsi="Arial"/>
        </w:rPr>
      </w:pPr>
      <w:r w:rsidRPr="001D652A">
        <w:rPr>
          <w:rFonts w:ascii="Arial" w:hAnsi="Arial"/>
        </w:rPr>
        <w:t>(d)</w:t>
      </w:r>
      <w:r w:rsidRPr="001D652A">
        <w:rPr>
          <w:rFonts w:ascii="Arial" w:hAnsi="Arial"/>
        </w:rPr>
        <w:tab/>
        <w:t>At this new position after 30</w:t>
      </w:r>
      <w:r w:rsidR="004D48D5" w:rsidRPr="001D652A">
        <w:rPr>
          <w:rFonts w:ascii="Arial" w:hAnsi="Arial"/>
        </w:rPr>
        <w:t>.0</w:t>
      </w:r>
      <w:r w:rsidRPr="001D652A">
        <w:rPr>
          <w:rFonts w:ascii="Arial" w:hAnsi="Arial"/>
        </w:rPr>
        <w:t>º of rotation from the</w:t>
      </w:r>
      <w:r w:rsidR="004D48D5" w:rsidRPr="001D652A">
        <w:rPr>
          <w:rFonts w:ascii="Arial" w:hAnsi="Arial"/>
        </w:rPr>
        <w:t xml:space="preserve"> start position,</w:t>
      </w:r>
      <w:r w:rsidRPr="001D652A">
        <w:rPr>
          <w:rFonts w:ascii="Arial" w:hAnsi="Arial"/>
        </w:rPr>
        <w:t xml:space="preserve"> determine the </w:t>
      </w:r>
      <w:r w:rsidR="004D48D5" w:rsidRPr="001D652A">
        <w:rPr>
          <w:rFonts w:ascii="Arial" w:hAnsi="Arial"/>
        </w:rPr>
        <w:tab/>
      </w:r>
      <w:r w:rsidRPr="001D652A">
        <w:rPr>
          <w:rFonts w:ascii="Arial" w:hAnsi="Arial"/>
        </w:rPr>
        <w:t>torque value of the motor as a percentage of maximum torque.</w:t>
      </w:r>
      <w:r w:rsidR="004D48D5" w:rsidRPr="001D652A">
        <w:rPr>
          <w:rFonts w:ascii="Arial" w:hAnsi="Arial"/>
        </w:rPr>
        <w:tab/>
      </w:r>
      <w:r w:rsidR="004D48D5" w:rsidRPr="001D652A">
        <w:rPr>
          <w:rFonts w:ascii="Arial" w:hAnsi="Arial"/>
        </w:rPr>
        <w:tab/>
      </w:r>
      <w:r w:rsidR="004D48D5" w:rsidRPr="001D652A">
        <w:rPr>
          <w:rFonts w:ascii="Arial" w:hAnsi="Arial"/>
        </w:rPr>
        <w:tab/>
      </w:r>
      <w:r w:rsidRPr="001D652A">
        <w:rPr>
          <w:rFonts w:ascii="Arial" w:hAnsi="Arial"/>
        </w:rPr>
        <w:t>(2 marks)</w:t>
      </w:r>
    </w:p>
    <w:p w14:paraId="1152CA01" w14:textId="77777777" w:rsidR="002648D6" w:rsidRPr="001D652A" w:rsidRDefault="002648D6" w:rsidP="002648D6">
      <w:pPr>
        <w:rPr>
          <w:rFonts w:ascii="Arial" w:hAnsi="Arial"/>
        </w:rPr>
      </w:pPr>
    </w:p>
    <w:p w14:paraId="301C47AE" w14:textId="77777777" w:rsidR="002648D6" w:rsidRPr="001D652A" w:rsidRDefault="002648D6" w:rsidP="002648D6">
      <w:pPr>
        <w:rPr>
          <w:rFonts w:ascii="Arial" w:hAnsi="Arial"/>
        </w:rPr>
      </w:pPr>
    </w:p>
    <w:p w14:paraId="47F6A458" w14:textId="77777777" w:rsidR="002648D6" w:rsidRPr="001D652A" w:rsidRDefault="002648D6" w:rsidP="002648D6">
      <w:pPr>
        <w:rPr>
          <w:rFonts w:ascii="Arial" w:hAnsi="Arial"/>
        </w:rPr>
      </w:pPr>
    </w:p>
    <w:p w14:paraId="5C0B9E68" w14:textId="77777777" w:rsidR="002648D6" w:rsidRPr="001D652A" w:rsidRDefault="002648D6" w:rsidP="002648D6">
      <w:pPr>
        <w:rPr>
          <w:rFonts w:ascii="Arial" w:hAnsi="Arial"/>
        </w:rPr>
      </w:pPr>
    </w:p>
    <w:p w14:paraId="44C8DED6" w14:textId="77777777" w:rsidR="002648D6" w:rsidRPr="001D652A" w:rsidRDefault="002648D6" w:rsidP="002648D6">
      <w:pPr>
        <w:rPr>
          <w:rFonts w:ascii="Arial" w:hAnsi="Arial"/>
        </w:rPr>
      </w:pPr>
    </w:p>
    <w:p w14:paraId="69199686" w14:textId="77777777" w:rsidR="002648D6" w:rsidRPr="001D652A" w:rsidRDefault="002648D6" w:rsidP="002648D6">
      <w:pPr>
        <w:rPr>
          <w:rFonts w:ascii="Arial" w:hAnsi="Arial"/>
        </w:rPr>
      </w:pPr>
    </w:p>
    <w:p w14:paraId="15B08A45" w14:textId="77777777" w:rsidR="002648D6" w:rsidRPr="001D652A" w:rsidRDefault="002648D6" w:rsidP="002648D6">
      <w:pPr>
        <w:rPr>
          <w:rFonts w:ascii="Arial" w:hAnsi="Arial"/>
        </w:rPr>
      </w:pPr>
    </w:p>
    <w:p w14:paraId="30B528A6" w14:textId="77777777" w:rsidR="002648D6" w:rsidRPr="001D652A" w:rsidRDefault="002648D6" w:rsidP="002648D6">
      <w:pPr>
        <w:rPr>
          <w:rFonts w:ascii="Arial" w:hAnsi="Arial"/>
        </w:rPr>
      </w:pPr>
    </w:p>
    <w:p w14:paraId="30E528E5" w14:textId="77777777" w:rsidR="002648D6" w:rsidRPr="001D652A" w:rsidRDefault="002648D6" w:rsidP="002648D6">
      <w:pPr>
        <w:rPr>
          <w:rFonts w:ascii="Arial" w:hAnsi="Arial"/>
        </w:rPr>
      </w:pPr>
    </w:p>
    <w:p w14:paraId="625EA2B2" w14:textId="3439E01A" w:rsidR="002648D6" w:rsidRPr="001D652A" w:rsidRDefault="004D48D5" w:rsidP="004D48D5">
      <w:pPr>
        <w:ind w:left="57"/>
        <w:rPr>
          <w:rFonts w:ascii="Arial" w:hAnsi="Arial"/>
        </w:rPr>
      </w:pPr>
      <w:r w:rsidRPr="001D652A">
        <w:rPr>
          <w:rFonts w:ascii="Arial" w:hAnsi="Arial"/>
        </w:rPr>
        <w:t>(e)</w:t>
      </w:r>
      <w:r w:rsidRPr="001D652A">
        <w:rPr>
          <w:rFonts w:ascii="Arial" w:hAnsi="Arial"/>
        </w:rPr>
        <w:tab/>
      </w:r>
      <w:r w:rsidR="002648D6" w:rsidRPr="001D652A">
        <w:rPr>
          <w:rFonts w:ascii="Arial" w:hAnsi="Arial"/>
        </w:rPr>
        <w:t xml:space="preserve">A single </w:t>
      </w:r>
      <w:r w:rsidRPr="001D652A">
        <w:rPr>
          <w:rFonts w:ascii="Arial" w:hAnsi="Arial"/>
        </w:rPr>
        <w:t>0.</w:t>
      </w:r>
      <w:r w:rsidR="002648D6" w:rsidRPr="001D652A">
        <w:rPr>
          <w:rFonts w:ascii="Arial" w:hAnsi="Arial"/>
        </w:rPr>
        <w:t>120</w:t>
      </w:r>
      <w:r w:rsidRPr="001D652A">
        <w:rPr>
          <w:rFonts w:ascii="Arial" w:hAnsi="Arial"/>
        </w:rPr>
        <w:t xml:space="preserve"> </w:t>
      </w:r>
      <w:r w:rsidR="002648D6" w:rsidRPr="001D652A">
        <w:rPr>
          <w:rFonts w:ascii="Arial" w:hAnsi="Arial"/>
        </w:rPr>
        <w:t xml:space="preserve">m length of wire, adjacent to one of the magnetic poles, experiences a </w:t>
      </w:r>
      <w:r w:rsidRPr="001D652A">
        <w:rPr>
          <w:rFonts w:ascii="Arial" w:hAnsi="Arial"/>
        </w:rPr>
        <w:tab/>
      </w:r>
      <w:r w:rsidR="002648D6" w:rsidRPr="001D652A">
        <w:rPr>
          <w:rFonts w:ascii="Arial" w:hAnsi="Arial"/>
        </w:rPr>
        <w:t xml:space="preserve">0.0280 N magnitude of force when a current of 5.30 A is present. Calculate the </w:t>
      </w:r>
      <w:r w:rsidRPr="001D652A">
        <w:rPr>
          <w:rFonts w:ascii="Arial" w:hAnsi="Arial"/>
        </w:rPr>
        <w:tab/>
      </w:r>
      <w:r w:rsidR="002648D6" w:rsidRPr="001D652A">
        <w:rPr>
          <w:rFonts w:ascii="Arial" w:hAnsi="Arial"/>
        </w:rPr>
        <w:t>magnetic flux density between the poles.</w:t>
      </w:r>
    </w:p>
    <w:p w14:paraId="639467C5" w14:textId="1E62EB9E" w:rsidR="002648D6" w:rsidRPr="001D652A" w:rsidRDefault="004D48D5" w:rsidP="002648D6">
      <w:pPr>
        <w:rPr>
          <w:rFonts w:ascii="Arial" w:hAnsi="Arial"/>
        </w:rPr>
      </w:pP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002648D6" w:rsidRPr="001D652A">
        <w:rPr>
          <w:rFonts w:ascii="Arial" w:hAnsi="Arial"/>
        </w:rPr>
        <w:t>(2 marks)</w:t>
      </w:r>
    </w:p>
    <w:p w14:paraId="4F5DD9FD" w14:textId="77777777" w:rsidR="002648D6" w:rsidRPr="001D652A" w:rsidRDefault="002648D6" w:rsidP="002648D6">
      <w:pPr>
        <w:rPr>
          <w:rFonts w:ascii="Arial" w:hAnsi="Arial"/>
        </w:rPr>
      </w:pPr>
    </w:p>
    <w:p w14:paraId="5E80AE8D" w14:textId="77777777" w:rsidR="002648D6" w:rsidRPr="001D652A" w:rsidRDefault="002648D6" w:rsidP="002648D6">
      <w:pPr>
        <w:rPr>
          <w:rFonts w:ascii="Arial" w:hAnsi="Arial"/>
        </w:rPr>
      </w:pPr>
    </w:p>
    <w:p w14:paraId="09B549CB" w14:textId="77777777" w:rsidR="002648D6" w:rsidRPr="001D652A" w:rsidRDefault="002648D6" w:rsidP="002648D6">
      <w:pPr>
        <w:rPr>
          <w:rFonts w:ascii="Arial" w:hAnsi="Arial"/>
        </w:rPr>
      </w:pPr>
    </w:p>
    <w:p w14:paraId="0ADC99CF" w14:textId="77777777" w:rsidR="002648D6" w:rsidRPr="001D652A" w:rsidRDefault="002648D6" w:rsidP="002648D6">
      <w:pPr>
        <w:rPr>
          <w:rFonts w:ascii="Arial" w:hAnsi="Arial"/>
        </w:rPr>
      </w:pPr>
    </w:p>
    <w:p w14:paraId="4C05625B" w14:textId="77777777" w:rsidR="002648D6" w:rsidRPr="001D652A" w:rsidRDefault="002648D6" w:rsidP="002648D6">
      <w:pPr>
        <w:rPr>
          <w:rFonts w:ascii="Arial" w:hAnsi="Arial"/>
        </w:rPr>
      </w:pPr>
    </w:p>
    <w:p w14:paraId="059B13D4" w14:textId="77777777" w:rsidR="002648D6" w:rsidRPr="001D652A" w:rsidRDefault="002648D6" w:rsidP="002648D6">
      <w:pPr>
        <w:rPr>
          <w:rFonts w:ascii="Arial" w:hAnsi="Arial"/>
        </w:rPr>
      </w:pPr>
    </w:p>
    <w:p w14:paraId="29546C88" w14:textId="77777777" w:rsidR="002648D6" w:rsidRPr="001D652A" w:rsidRDefault="002648D6" w:rsidP="002648D6">
      <w:pPr>
        <w:rPr>
          <w:rFonts w:ascii="Arial" w:hAnsi="Arial"/>
        </w:rPr>
      </w:pPr>
    </w:p>
    <w:p w14:paraId="26D45FF2" w14:textId="77777777" w:rsidR="002648D6" w:rsidRPr="001D652A" w:rsidRDefault="002648D6" w:rsidP="002648D6">
      <w:pPr>
        <w:rPr>
          <w:rFonts w:ascii="Arial" w:hAnsi="Arial"/>
        </w:rPr>
      </w:pPr>
    </w:p>
    <w:p w14:paraId="3C7185C8" w14:textId="77777777" w:rsidR="002648D6" w:rsidRPr="001D652A" w:rsidRDefault="002648D6" w:rsidP="002648D6">
      <w:pPr>
        <w:rPr>
          <w:rFonts w:ascii="Arial" w:hAnsi="Arial"/>
        </w:rPr>
      </w:pPr>
    </w:p>
    <w:p w14:paraId="6A260C57" w14:textId="77777777" w:rsidR="002648D6" w:rsidRPr="001D652A" w:rsidRDefault="002648D6" w:rsidP="002648D6">
      <w:pPr>
        <w:rPr>
          <w:rFonts w:ascii="Arial" w:hAnsi="Arial"/>
        </w:rPr>
      </w:pPr>
    </w:p>
    <w:p w14:paraId="50B458C5" w14:textId="77777777" w:rsidR="002648D6" w:rsidRPr="001D652A" w:rsidRDefault="002648D6" w:rsidP="002648D6">
      <w:pPr>
        <w:rPr>
          <w:rFonts w:ascii="Arial" w:hAnsi="Arial"/>
        </w:rPr>
      </w:pPr>
    </w:p>
    <w:p w14:paraId="31BE5E60" w14:textId="77777777" w:rsidR="002648D6" w:rsidRPr="001D652A" w:rsidRDefault="002648D6" w:rsidP="002648D6">
      <w:pPr>
        <w:rPr>
          <w:rFonts w:ascii="Arial" w:hAnsi="Arial"/>
        </w:rPr>
      </w:pPr>
    </w:p>
    <w:p w14:paraId="6F37566C" w14:textId="77777777" w:rsidR="002648D6" w:rsidRPr="001D652A" w:rsidRDefault="002648D6" w:rsidP="002648D6">
      <w:pPr>
        <w:rPr>
          <w:rFonts w:ascii="Arial" w:hAnsi="Arial"/>
        </w:rPr>
      </w:pPr>
    </w:p>
    <w:p w14:paraId="38FB6D5D" w14:textId="77777777" w:rsidR="002648D6" w:rsidRPr="001D652A" w:rsidRDefault="002648D6" w:rsidP="002648D6">
      <w:pPr>
        <w:rPr>
          <w:rFonts w:ascii="Arial" w:hAnsi="Arial"/>
        </w:rPr>
      </w:pPr>
    </w:p>
    <w:p w14:paraId="209F53A4" w14:textId="77777777" w:rsidR="002648D6" w:rsidRPr="001D652A" w:rsidRDefault="002648D6" w:rsidP="002648D6">
      <w:pPr>
        <w:rPr>
          <w:rFonts w:ascii="Arial" w:hAnsi="Arial"/>
        </w:rPr>
      </w:pPr>
    </w:p>
    <w:p w14:paraId="1B587FAA" w14:textId="77777777" w:rsidR="002648D6" w:rsidRPr="001D652A" w:rsidRDefault="002648D6" w:rsidP="002648D6">
      <w:pPr>
        <w:rPr>
          <w:rFonts w:ascii="Arial" w:hAnsi="Arial"/>
        </w:rPr>
      </w:pPr>
    </w:p>
    <w:p w14:paraId="2D26625E" w14:textId="77777777" w:rsidR="002648D6" w:rsidRPr="001D652A" w:rsidRDefault="002648D6" w:rsidP="002648D6">
      <w:pPr>
        <w:rPr>
          <w:rFonts w:ascii="Arial" w:hAnsi="Arial"/>
        </w:rPr>
      </w:pPr>
    </w:p>
    <w:p w14:paraId="3498802C" w14:textId="1681008B" w:rsidR="002648D6" w:rsidRPr="001D652A" w:rsidRDefault="004D48D5" w:rsidP="004D48D5">
      <w:pPr>
        <w:rPr>
          <w:rFonts w:ascii="Arial" w:hAnsi="Arial"/>
        </w:rPr>
      </w:pPr>
      <w:r w:rsidRPr="001D652A">
        <w:rPr>
          <w:rFonts w:ascii="Arial" w:hAnsi="Arial"/>
        </w:rPr>
        <w:t>(f)</w:t>
      </w:r>
      <w:r w:rsidRPr="001D652A">
        <w:rPr>
          <w:rFonts w:ascii="Arial" w:hAnsi="Arial"/>
        </w:rPr>
        <w:tab/>
      </w:r>
      <w:r w:rsidR="002648D6" w:rsidRPr="001D652A">
        <w:rPr>
          <w:rFonts w:ascii="Arial" w:hAnsi="Arial"/>
        </w:rPr>
        <w:t>After the motor is switched on</w:t>
      </w:r>
      <w:r w:rsidRPr="001D652A">
        <w:rPr>
          <w:rFonts w:ascii="Arial" w:hAnsi="Arial"/>
        </w:rPr>
        <w:t>,</w:t>
      </w:r>
      <w:r w:rsidR="002648D6" w:rsidRPr="001D652A">
        <w:rPr>
          <w:rFonts w:ascii="Arial" w:hAnsi="Arial"/>
        </w:rPr>
        <w:t xml:space="preserve"> its rate of rotation increases. As this happens</w:t>
      </w:r>
      <w:r w:rsidRPr="001D652A">
        <w:rPr>
          <w:rFonts w:ascii="Arial" w:hAnsi="Arial"/>
        </w:rPr>
        <w:t>,</w:t>
      </w:r>
      <w:r w:rsidR="002648D6" w:rsidRPr="001D652A">
        <w:rPr>
          <w:rFonts w:ascii="Arial" w:hAnsi="Arial"/>
        </w:rPr>
        <w:t xml:space="preserve"> the net</w:t>
      </w:r>
      <w:r w:rsidR="001B42F4">
        <w:rPr>
          <w:rFonts w:ascii="Arial" w:hAnsi="Arial"/>
        </w:rPr>
        <w:t>t</w:t>
      </w:r>
      <w:r w:rsidR="002648D6" w:rsidRPr="001D652A">
        <w:rPr>
          <w:rFonts w:ascii="Arial" w:hAnsi="Arial"/>
        </w:rPr>
        <w:t xml:space="preserve"> </w:t>
      </w:r>
      <w:r w:rsidRPr="001D652A">
        <w:rPr>
          <w:rFonts w:ascii="Arial" w:hAnsi="Arial"/>
        </w:rPr>
        <w:tab/>
      </w:r>
      <w:r w:rsidR="002648D6" w:rsidRPr="001D652A">
        <w:rPr>
          <w:rFonts w:ascii="Arial" w:hAnsi="Arial"/>
        </w:rPr>
        <w:t>current in the coil decreases. Clearly explain why this happens.</w:t>
      </w:r>
    </w:p>
    <w:p w14:paraId="5979F186" w14:textId="04DB48F8" w:rsidR="002648D6" w:rsidRPr="001D652A" w:rsidRDefault="00E15B3D" w:rsidP="004D48D5">
      <w:pPr>
        <w:rPr>
          <w:rFonts w:ascii="Arial" w:hAnsi="Arial"/>
        </w:rPr>
      </w:pP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002648D6" w:rsidRPr="001D652A">
        <w:rPr>
          <w:rFonts w:ascii="Arial" w:hAnsi="Arial"/>
        </w:rPr>
        <w:t>(3 marks)</w:t>
      </w:r>
    </w:p>
    <w:p w14:paraId="36337DD8" w14:textId="77777777" w:rsidR="002648D6" w:rsidRPr="001D652A" w:rsidRDefault="002648D6" w:rsidP="002648D6">
      <w:pPr>
        <w:rPr>
          <w:rFonts w:ascii="Arial" w:hAnsi="Arial"/>
        </w:rPr>
      </w:pPr>
    </w:p>
    <w:p w14:paraId="706F8AFA" w14:textId="77777777" w:rsidR="002648D6" w:rsidRPr="001D652A" w:rsidRDefault="002648D6" w:rsidP="002648D6">
      <w:pPr>
        <w:rPr>
          <w:rFonts w:ascii="Arial" w:hAnsi="Arial"/>
        </w:rPr>
      </w:pPr>
      <w:r w:rsidRPr="001D652A">
        <w:rPr>
          <w:rFonts w:ascii="Arial" w:hAnsi="Arial"/>
        </w:rPr>
        <w:br w:type="page"/>
      </w:r>
    </w:p>
    <w:p w14:paraId="7B189E8E" w14:textId="32548014" w:rsidR="0003250C" w:rsidRPr="001D652A" w:rsidRDefault="0003250C" w:rsidP="0003250C">
      <w:pPr>
        <w:rPr>
          <w:rFonts w:ascii="Arial" w:hAnsi="Arial"/>
        </w:rPr>
      </w:pPr>
      <w:r w:rsidRPr="001D652A">
        <w:rPr>
          <w:rFonts w:ascii="Arial" w:hAnsi="Arial"/>
        </w:rPr>
        <w:t xml:space="preserve">20. </w:t>
      </w:r>
      <w:r w:rsidRPr="001D652A">
        <w:rPr>
          <w:rFonts w:ascii="Arial" w:hAnsi="Arial"/>
        </w:rPr>
        <w:tab/>
        <w:t xml:space="preserve">[12 marks] </w:t>
      </w:r>
    </w:p>
    <w:p w14:paraId="7A87B9C6" w14:textId="77777777" w:rsidR="0003250C" w:rsidRPr="001D652A" w:rsidRDefault="0003250C" w:rsidP="0003250C">
      <w:pPr>
        <w:rPr>
          <w:rFonts w:ascii="Arial" w:hAnsi="Arial"/>
        </w:rPr>
      </w:pPr>
    </w:p>
    <w:p w14:paraId="78564EE2" w14:textId="479AD9A3" w:rsidR="00052D34" w:rsidRPr="001D652A" w:rsidRDefault="00052D34" w:rsidP="00052D34">
      <w:pPr>
        <w:rPr>
          <w:rFonts w:ascii="Arial" w:hAnsi="Arial"/>
        </w:rPr>
      </w:pPr>
      <w:r w:rsidRPr="001D652A">
        <w:rPr>
          <w:rFonts w:ascii="Arial" w:hAnsi="Arial"/>
        </w:rPr>
        <w:t xml:space="preserve">The trains on the Perth to Fremantle rail line are powered by four 600.0 V </w:t>
      </w:r>
      <w:r w:rsidR="004665C1" w:rsidRPr="001D652A">
        <w:rPr>
          <w:rFonts w:ascii="Arial" w:hAnsi="Arial"/>
        </w:rPr>
        <w:t>DC</w:t>
      </w:r>
      <w:r w:rsidRPr="001D652A">
        <w:rPr>
          <w:rFonts w:ascii="Arial" w:hAnsi="Arial"/>
        </w:rPr>
        <w:t xml:space="preserve"> motors. The current is delivered to the motors from the sub-station overhead power lines, which are at a potential of 2.50 x 10</w:t>
      </w:r>
      <w:r w:rsidRPr="001D652A">
        <w:rPr>
          <w:rFonts w:ascii="Arial" w:hAnsi="Arial"/>
          <w:vertAlign w:val="superscript"/>
        </w:rPr>
        <w:t>4</w:t>
      </w:r>
      <w:r w:rsidRPr="001D652A">
        <w:rPr>
          <w:rFonts w:ascii="Arial" w:hAnsi="Arial"/>
        </w:rPr>
        <w:t xml:space="preserve"> V </w:t>
      </w:r>
      <w:r w:rsidR="004665C1" w:rsidRPr="001D652A">
        <w:rPr>
          <w:rFonts w:ascii="Arial" w:hAnsi="Arial"/>
        </w:rPr>
        <w:t>AC</w:t>
      </w:r>
      <w:r w:rsidRPr="001D652A">
        <w:rPr>
          <w:rFonts w:ascii="Arial" w:hAnsi="Arial"/>
        </w:rPr>
        <w:t xml:space="preserve">.  The </w:t>
      </w:r>
      <w:r w:rsidR="004665C1" w:rsidRPr="001D652A">
        <w:rPr>
          <w:rFonts w:ascii="Arial" w:hAnsi="Arial"/>
        </w:rPr>
        <w:t>AC</w:t>
      </w:r>
      <w:r w:rsidRPr="001D652A">
        <w:rPr>
          <w:rFonts w:ascii="Arial" w:hAnsi="Arial"/>
        </w:rPr>
        <w:t xml:space="preserve"> voltage needs to be converted to 600.0 V </w:t>
      </w:r>
      <w:r w:rsidR="004665C1" w:rsidRPr="001D652A">
        <w:rPr>
          <w:rFonts w:ascii="Arial" w:hAnsi="Arial"/>
        </w:rPr>
        <w:t>DC</w:t>
      </w:r>
      <w:r w:rsidRPr="001D652A">
        <w:rPr>
          <w:rFonts w:ascii="Arial" w:hAnsi="Arial"/>
        </w:rPr>
        <w:t xml:space="preserve"> by a transformer.</w:t>
      </w:r>
    </w:p>
    <w:p w14:paraId="78107D65" w14:textId="77777777" w:rsidR="00052D34" w:rsidRPr="001D652A" w:rsidRDefault="00052D34" w:rsidP="00052D34">
      <w:pPr>
        <w:rPr>
          <w:rFonts w:ascii="Arial" w:hAnsi="Arial"/>
        </w:rPr>
      </w:pPr>
      <w:r w:rsidRPr="001D652A">
        <w:rPr>
          <w:rFonts w:ascii="Arial" w:hAnsi="Arial"/>
        </w:rPr>
        <w:tab/>
      </w:r>
    </w:p>
    <w:p w14:paraId="221D2D1D" w14:textId="06071AEC" w:rsidR="00052D34" w:rsidRPr="001D652A" w:rsidRDefault="00052D34" w:rsidP="00052D34">
      <w:pPr>
        <w:rPr>
          <w:rFonts w:ascii="Arial" w:hAnsi="Arial"/>
        </w:rPr>
      </w:pPr>
      <w:r w:rsidRPr="001D652A">
        <w:rPr>
          <w:rFonts w:ascii="Arial" w:hAnsi="Arial"/>
        </w:rPr>
        <w:t xml:space="preserve">The overhead lines have a resistance of 2.10 </w:t>
      </w:r>
      <w:r w:rsidRPr="001D652A">
        <w:rPr>
          <w:rFonts w:ascii="Symbol" w:hAnsi="Symbol"/>
        </w:rPr>
        <w:t></w:t>
      </w:r>
      <w:r w:rsidRPr="001D652A">
        <w:rPr>
          <w:rFonts w:ascii="Arial" w:hAnsi="Arial"/>
        </w:rPr>
        <w:t>km</w:t>
      </w:r>
      <w:r w:rsidRPr="001D652A">
        <w:rPr>
          <w:rFonts w:ascii="Arial" w:hAnsi="Arial"/>
          <w:vertAlign w:val="superscript"/>
        </w:rPr>
        <w:t>-1</w:t>
      </w:r>
      <w:r w:rsidR="005879FC" w:rsidRPr="001D652A">
        <w:rPr>
          <w:rFonts w:ascii="Arial" w:hAnsi="Arial"/>
          <w:vertAlign w:val="superscript"/>
        </w:rPr>
        <w:t xml:space="preserve"> </w:t>
      </w:r>
      <w:r w:rsidRPr="001D652A">
        <w:rPr>
          <w:rFonts w:ascii="Arial" w:hAnsi="Arial"/>
        </w:rPr>
        <w:t xml:space="preserve">and the motors each have a resistance of 2.00 </w:t>
      </w:r>
      <w:r w:rsidRPr="001D652A">
        <w:rPr>
          <w:rFonts w:ascii="Symbol" w:hAnsi="Symbol"/>
        </w:rPr>
        <w:t></w:t>
      </w:r>
      <w:r w:rsidRPr="001D652A">
        <w:rPr>
          <w:rFonts w:ascii="Arial" w:hAnsi="Arial"/>
        </w:rPr>
        <w:t>.  When the train is close to the Perth sub-station and operating at full power, the train draws 1.00 MW of electrical power.</w:t>
      </w:r>
    </w:p>
    <w:p w14:paraId="5458727F" w14:textId="77777777" w:rsidR="00052D34" w:rsidRPr="001D652A" w:rsidRDefault="00052D34" w:rsidP="00052D34">
      <w:pPr>
        <w:rPr>
          <w:rFonts w:ascii="Arial" w:hAnsi="Arial"/>
        </w:rPr>
      </w:pPr>
    </w:p>
    <w:p w14:paraId="602D5E7B" w14:textId="4FF49AD3" w:rsidR="00052D34" w:rsidRPr="001D652A" w:rsidRDefault="00052D34" w:rsidP="00052D34">
      <w:pPr>
        <w:rPr>
          <w:rFonts w:ascii="Arial" w:hAnsi="Arial"/>
        </w:rPr>
      </w:pPr>
      <w:r w:rsidRPr="001D652A">
        <w:rPr>
          <w:rFonts w:ascii="Arial" w:hAnsi="Arial"/>
        </w:rPr>
        <w:t>(a)</w:t>
      </w:r>
      <w:r w:rsidRPr="001D652A">
        <w:rPr>
          <w:rFonts w:ascii="Arial" w:hAnsi="Arial"/>
        </w:rPr>
        <w:tab/>
        <w:t xml:space="preserve">Why do overhead transmission lines operate at 25.0 kV </w:t>
      </w:r>
      <w:r w:rsidR="004665C1" w:rsidRPr="001D652A">
        <w:rPr>
          <w:rFonts w:ascii="Arial" w:hAnsi="Arial"/>
        </w:rPr>
        <w:t>AC</w:t>
      </w:r>
      <w:r w:rsidRPr="001D652A">
        <w:rPr>
          <w:rFonts w:ascii="Arial" w:hAnsi="Arial"/>
        </w:rPr>
        <w:t xml:space="preserve"> and not at 600.0 V </w:t>
      </w:r>
      <w:r w:rsidR="004665C1" w:rsidRPr="001D652A">
        <w:rPr>
          <w:rFonts w:ascii="Arial" w:hAnsi="Arial"/>
        </w:rPr>
        <w:t>DC</w:t>
      </w:r>
      <w:r w:rsidRPr="001D652A">
        <w:rPr>
          <w:rFonts w:ascii="Arial" w:hAnsi="Arial"/>
        </w:rPr>
        <w:t>?</w:t>
      </w:r>
    </w:p>
    <w:p w14:paraId="478E878C" w14:textId="35512EF9" w:rsidR="00052D34" w:rsidRPr="001D652A" w:rsidRDefault="00052D34" w:rsidP="00052D34">
      <w:pPr>
        <w:rPr>
          <w:rFonts w:ascii="Arial" w:hAnsi="Arial"/>
        </w:rPr>
      </w:pP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t>(2 marks)</w:t>
      </w:r>
    </w:p>
    <w:p w14:paraId="41F2F128" w14:textId="77777777" w:rsidR="00052D34" w:rsidRPr="001D652A" w:rsidRDefault="00052D34" w:rsidP="00052D34">
      <w:pPr>
        <w:rPr>
          <w:rFonts w:ascii="Arial" w:hAnsi="Arial"/>
        </w:rPr>
      </w:pPr>
    </w:p>
    <w:p w14:paraId="201A6992" w14:textId="77777777" w:rsidR="00052D34" w:rsidRPr="001D652A" w:rsidRDefault="00052D34" w:rsidP="00052D34">
      <w:pPr>
        <w:rPr>
          <w:rFonts w:ascii="Arial" w:hAnsi="Arial"/>
        </w:rPr>
      </w:pPr>
    </w:p>
    <w:p w14:paraId="3050B7F1" w14:textId="77777777" w:rsidR="00052D34" w:rsidRPr="001D652A" w:rsidRDefault="00052D34" w:rsidP="00052D34">
      <w:pPr>
        <w:rPr>
          <w:rFonts w:ascii="Arial" w:hAnsi="Arial"/>
        </w:rPr>
      </w:pPr>
    </w:p>
    <w:p w14:paraId="23AD7158" w14:textId="77777777" w:rsidR="00052D34" w:rsidRPr="001D652A" w:rsidRDefault="00052D34" w:rsidP="00052D34">
      <w:pPr>
        <w:rPr>
          <w:rFonts w:ascii="Arial" w:hAnsi="Arial"/>
        </w:rPr>
      </w:pPr>
    </w:p>
    <w:p w14:paraId="4FE1F9CF" w14:textId="77777777" w:rsidR="00052D34" w:rsidRPr="001D652A" w:rsidRDefault="00052D34" w:rsidP="00052D34">
      <w:pPr>
        <w:rPr>
          <w:rFonts w:ascii="Arial" w:hAnsi="Arial"/>
        </w:rPr>
      </w:pPr>
    </w:p>
    <w:p w14:paraId="2B3966EC" w14:textId="77777777" w:rsidR="00052D34" w:rsidRPr="001D652A" w:rsidRDefault="00052D34" w:rsidP="00052D34">
      <w:pPr>
        <w:rPr>
          <w:rFonts w:ascii="Arial" w:hAnsi="Arial"/>
        </w:rPr>
      </w:pPr>
    </w:p>
    <w:p w14:paraId="542E34B7" w14:textId="77777777" w:rsidR="00052D34" w:rsidRPr="001D652A" w:rsidRDefault="00052D34" w:rsidP="00052D34">
      <w:pPr>
        <w:rPr>
          <w:rFonts w:ascii="Arial" w:hAnsi="Arial"/>
        </w:rPr>
      </w:pPr>
    </w:p>
    <w:p w14:paraId="0BA9272D" w14:textId="77777777" w:rsidR="00052D34" w:rsidRPr="001D652A" w:rsidRDefault="00052D34" w:rsidP="00052D34">
      <w:pPr>
        <w:rPr>
          <w:rFonts w:ascii="Arial" w:hAnsi="Arial"/>
        </w:rPr>
      </w:pPr>
    </w:p>
    <w:p w14:paraId="7350A2E4" w14:textId="77777777" w:rsidR="00052D34" w:rsidRPr="001D652A" w:rsidRDefault="00052D34" w:rsidP="00052D34">
      <w:pPr>
        <w:rPr>
          <w:rFonts w:ascii="Arial" w:hAnsi="Arial"/>
        </w:rPr>
      </w:pPr>
    </w:p>
    <w:p w14:paraId="7785F1D9" w14:textId="77777777" w:rsidR="00052D34" w:rsidRPr="001D652A" w:rsidRDefault="00052D34" w:rsidP="00052D34">
      <w:pPr>
        <w:rPr>
          <w:rFonts w:ascii="Arial" w:hAnsi="Arial"/>
        </w:rPr>
      </w:pPr>
    </w:p>
    <w:p w14:paraId="689BF6C2" w14:textId="77777777" w:rsidR="00052D34" w:rsidRPr="001D652A" w:rsidRDefault="00052D34" w:rsidP="00052D34">
      <w:pPr>
        <w:rPr>
          <w:rFonts w:ascii="Arial" w:hAnsi="Arial"/>
        </w:rPr>
      </w:pPr>
    </w:p>
    <w:p w14:paraId="3E49159C" w14:textId="77777777" w:rsidR="005879FC" w:rsidRPr="001D652A" w:rsidRDefault="00052D34" w:rsidP="00052D34">
      <w:pPr>
        <w:rPr>
          <w:rFonts w:ascii="Arial" w:hAnsi="Arial"/>
        </w:rPr>
      </w:pPr>
      <w:r w:rsidRPr="001D652A">
        <w:rPr>
          <w:rFonts w:ascii="Arial" w:hAnsi="Arial"/>
        </w:rPr>
        <w:t>(b)</w:t>
      </w:r>
      <w:r w:rsidRPr="001D652A">
        <w:rPr>
          <w:rFonts w:ascii="Arial" w:hAnsi="Arial"/>
        </w:rPr>
        <w:tab/>
        <w:t xml:space="preserve">What is the current in the overhead lines when the train is close to the Perth </w:t>
      </w:r>
    </w:p>
    <w:p w14:paraId="42566417" w14:textId="5F325D7A" w:rsidR="00052D34" w:rsidRPr="001D652A" w:rsidRDefault="005879FC" w:rsidP="00052D34">
      <w:pPr>
        <w:rPr>
          <w:rFonts w:ascii="Arial" w:hAnsi="Arial"/>
        </w:rPr>
      </w:pPr>
      <w:r w:rsidRPr="001D652A">
        <w:rPr>
          <w:rFonts w:ascii="Arial" w:hAnsi="Arial"/>
        </w:rPr>
        <w:tab/>
      </w:r>
      <w:r w:rsidR="00052D34" w:rsidRPr="001D652A">
        <w:rPr>
          <w:rFonts w:ascii="Arial" w:hAnsi="Arial"/>
        </w:rPr>
        <w:t>sub</w:t>
      </w:r>
      <w:r w:rsidRPr="001D652A">
        <w:rPr>
          <w:rFonts w:ascii="Arial" w:hAnsi="Arial"/>
        </w:rPr>
        <w:t>-</w:t>
      </w:r>
      <w:r w:rsidR="00052D34" w:rsidRPr="001D652A">
        <w:rPr>
          <w:rFonts w:ascii="Arial" w:hAnsi="Arial"/>
        </w:rPr>
        <w:t xml:space="preserve">station and operating at full power? </w:t>
      </w:r>
      <w:r w:rsidR="00052D34" w:rsidRPr="001D652A">
        <w:rPr>
          <w:rFonts w:ascii="Arial" w:hAnsi="Arial"/>
        </w:rPr>
        <w:tab/>
      </w:r>
      <w:r w:rsidR="00052D34" w:rsidRPr="001D652A">
        <w:rPr>
          <w:rFonts w:ascii="Arial" w:hAnsi="Arial"/>
        </w:rPr>
        <w:tab/>
      </w:r>
      <w:r w:rsidR="00052D34" w:rsidRPr="001D652A">
        <w:rPr>
          <w:rFonts w:ascii="Arial" w:hAnsi="Arial"/>
        </w:rPr>
        <w:tab/>
      </w:r>
      <w:r w:rsidR="00052D34" w:rsidRPr="001D652A">
        <w:rPr>
          <w:rFonts w:ascii="Arial" w:hAnsi="Arial"/>
        </w:rPr>
        <w:tab/>
      </w:r>
      <w:r w:rsidR="00052D34" w:rsidRPr="001D652A">
        <w:rPr>
          <w:rFonts w:ascii="Arial" w:hAnsi="Arial"/>
        </w:rPr>
        <w:tab/>
      </w:r>
      <w:r w:rsidR="00052D34" w:rsidRPr="001D652A">
        <w:rPr>
          <w:rFonts w:ascii="Arial" w:hAnsi="Arial"/>
        </w:rPr>
        <w:tab/>
      </w:r>
      <w:r w:rsidR="00052D34" w:rsidRPr="001D652A">
        <w:rPr>
          <w:rFonts w:ascii="Arial" w:hAnsi="Arial"/>
        </w:rPr>
        <w:tab/>
        <w:t>(2 marks)</w:t>
      </w:r>
    </w:p>
    <w:p w14:paraId="074AAA9D" w14:textId="77777777" w:rsidR="00052D34" w:rsidRPr="001D652A" w:rsidRDefault="00052D34" w:rsidP="00052D34">
      <w:pPr>
        <w:rPr>
          <w:rFonts w:ascii="Arial" w:hAnsi="Arial"/>
        </w:rPr>
      </w:pPr>
    </w:p>
    <w:p w14:paraId="567FFDDC" w14:textId="77777777" w:rsidR="00052D34" w:rsidRPr="001D652A" w:rsidRDefault="00052D34" w:rsidP="00052D34">
      <w:pPr>
        <w:rPr>
          <w:rFonts w:ascii="Arial" w:hAnsi="Arial"/>
        </w:rPr>
      </w:pPr>
    </w:p>
    <w:p w14:paraId="073ABCF0" w14:textId="77777777" w:rsidR="00052D34" w:rsidRPr="001D652A" w:rsidRDefault="00052D34" w:rsidP="00052D34">
      <w:pPr>
        <w:rPr>
          <w:rFonts w:ascii="Arial" w:hAnsi="Arial"/>
        </w:rPr>
      </w:pPr>
    </w:p>
    <w:p w14:paraId="736EF8C2" w14:textId="77777777" w:rsidR="00052D34" w:rsidRPr="001D652A" w:rsidRDefault="00052D34" w:rsidP="00052D34">
      <w:pPr>
        <w:rPr>
          <w:rFonts w:ascii="Arial" w:hAnsi="Arial"/>
        </w:rPr>
      </w:pPr>
    </w:p>
    <w:p w14:paraId="034A25D0" w14:textId="77777777" w:rsidR="00052D34" w:rsidRPr="001D652A" w:rsidRDefault="00052D34" w:rsidP="00052D34">
      <w:pPr>
        <w:rPr>
          <w:rFonts w:ascii="Arial" w:hAnsi="Arial"/>
        </w:rPr>
      </w:pPr>
    </w:p>
    <w:p w14:paraId="4E994F70" w14:textId="77777777" w:rsidR="00052D34" w:rsidRPr="001D652A" w:rsidRDefault="00052D34" w:rsidP="00052D34">
      <w:pPr>
        <w:rPr>
          <w:rFonts w:ascii="Arial" w:hAnsi="Arial"/>
        </w:rPr>
      </w:pPr>
    </w:p>
    <w:p w14:paraId="6A896257" w14:textId="77777777" w:rsidR="00052D34" w:rsidRPr="001D652A" w:rsidRDefault="00052D34" w:rsidP="00052D34">
      <w:pPr>
        <w:rPr>
          <w:rFonts w:ascii="Arial" w:hAnsi="Arial"/>
        </w:rPr>
      </w:pPr>
    </w:p>
    <w:p w14:paraId="338E8E9B" w14:textId="77777777" w:rsidR="00052D34" w:rsidRPr="001D652A" w:rsidRDefault="00052D34" w:rsidP="00052D34">
      <w:pPr>
        <w:rPr>
          <w:rFonts w:ascii="Arial" w:hAnsi="Arial"/>
        </w:rPr>
      </w:pPr>
    </w:p>
    <w:p w14:paraId="48C4B2DD" w14:textId="77777777" w:rsidR="00E351B1" w:rsidRPr="001D652A" w:rsidRDefault="00E351B1" w:rsidP="00052D34">
      <w:pPr>
        <w:rPr>
          <w:rFonts w:ascii="Arial" w:hAnsi="Arial"/>
        </w:rPr>
      </w:pPr>
    </w:p>
    <w:p w14:paraId="3D0E9F81" w14:textId="77777777" w:rsidR="00E351B1" w:rsidRPr="001D652A" w:rsidRDefault="00E351B1" w:rsidP="00052D34">
      <w:pPr>
        <w:rPr>
          <w:rFonts w:ascii="Arial" w:hAnsi="Arial"/>
        </w:rPr>
      </w:pPr>
    </w:p>
    <w:p w14:paraId="7509DBD2" w14:textId="77777777" w:rsidR="00E351B1" w:rsidRPr="001D652A" w:rsidRDefault="00E351B1" w:rsidP="00052D34">
      <w:pPr>
        <w:rPr>
          <w:rFonts w:ascii="Arial" w:hAnsi="Arial"/>
        </w:rPr>
      </w:pPr>
    </w:p>
    <w:p w14:paraId="7F019277" w14:textId="77777777" w:rsidR="00052D34" w:rsidRPr="001D652A" w:rsidRDefault="00052D34" w:rsidP="00052D34">
      <w:pPr>
        <w:rPr>
          <w:rFonts w:ascii="Arial" w:hAnsi="Arial"/>
        </w:rPr>
      </w:pPr>
    </w:p>
    <w:p w14:paraId="7A5CEE57" w14:textId="77777777" w:rsidR="00052D34" w:rsidRPr="001D652A" w:rsidRDefault="00052D34" w:rsidP="00052D34">
      <w:pPr>
        <w:rPr>
          <w:rFonts w:ascii="Arial" w:hAnsi="Arial"/>
        </w:rPr>
      </w:pPr>
    </w:p>
    <w:p w14:paraId="5A307D69" w14:textId="77777777" w:rsidR="00052D34" w:rsidRPr="001D652A" w:rsidRDefault="00052D34" w:rsidP="00052D34">
      <w:pPr>
        <w:rPr>
          <w:rFonts w:ascii="Arial" w:hAnsi="Arial"/>
        </w:rPr>
      </w:pPr>
    </w:p>
    <w:p w14:paraId="1147FE16" w14:textId="2A38EBAF" w:rsidR="00052D34" w:rsidRPr="001D652A" w:rsidRDefault="00052D34" w:rsidP="00052D34">
      <w:pPr>
        <w:rPr>
          <w:rFonts w:ascii="Arial" w:hAnsi="Arial"/>
        </w:rPr>
      </w:pPr>
      <w:r w:rsidRPr="001D652A">
        <w:rPr>
          <w:rFonts w:ascii="Arial" w:hAnsi="Arial"/>
        </w:rPr>
        <w:t>(c)</w:t>
      </w:r>
      <w:r w:rsidRPr="001D652A">
        <w:rPr>
          <w:rFonts w:ascii="Arial" w:hAnsi="Arial"/>
        </w:rPr>
        <w:tab/>
        <w:t xml:space="preserve">What is the starting current in </w:t>
      </w:r>
      <w:r w:rsidRPr="001D652A">
        <w:rPr>
          <w:rFonts w:ascii="Arial" w:hAnsi="Arial"/>
          <w:b/>
          <w:i/>
        </w:rPr>
        <w:t>ONE</w:t>
      </w:r>
      <w:r w:rsidRPr="001D652A">
        <w:rPr>
          <w:rFonts w:ascii="Arial" w:hAnsi="Arial"/>
        </w:rPr>
        <w:t xml:space="preserve"> motor? </w:t>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005879FC" w:rsidRPr="001D652A">
        <w:rPr>
          <w:rFonts w:ascii="Arial" w:hAnsi="Arial"/>
        </w:rPr>
        <w:tab/>
      </w:r>
      <w:r w:rsidRPr="001D652A">
        <w:rPr>
          <w:rFonts w:ascii="Arial" w:hAnsi="Arial"/>
        </w:rPr>
        <w:t>(2 marks)</w:t>
      </w:r>
    </w:p>
    <w:p w14:paraId="11EB5CC6" w14:textId="77777777" w:rsidR="00052D34" w:rsidRPr="001D652A" w:rsidRDefault="00052D34" w:rsidP="00052D34">
      <w:pPr>
        <w:rPr>
          <w:rFonts w:ascii="Arial" w:hAnsi="Arial"/>
        </w:rPr>
      </w:pPr>
    </w:p>
    <w:p w14:paraId="0D52D60C" w14:textId="77777777" w:rsidR="00052D34" w:rsidRPr="001D652A" w:rsidRDefault="00052D34" w:rsidP="00052D34">
      <w:pPr>
        <w:rPr>
          <w:rFonts w:ascii="Arial" w:hAnsi="Arial"/>
        </w:rPr>
      </w:pPr>
    </w:p>
    <w:p w14:paraId="3DEA5417" w14:textId="77777777" w:rsidR="00052D34" w:rsidRPr="001D652A" w:rsidRDefault="00052D34" w:rsidP="00052D34">
      <w:pPr>
        <w:rPr>
          <w:rFonts w:ascii="Arial" w:hAnsi="Arial"/>
        </w:rPr>
      </w:pPr>
    </w:p>
    <w:p w14:paraId="61A8C601" w14:textId="77777777" w:rsidR="00052D34" w:rsidRPr="001D652A" w:rsidRDefault="00052D34" w:rsidP="00052D34">
      <w:pPr>
        <w:rPr>
          <w:rFonts w:ascii="Arial" w:hAnsi="Arial"/>
        </w:rPr>
      </w:pPr>
    </w:p>
    <w:p w14:paraId="22C0F16D" w14:textId="77777777" w:rsidR="00052D34" w:rsidRPr="001D652A" w:rsidRDefault="00052D34" w:rsidP="00052D34">
      <w:pPr>
        <w:rPr>
          <w:rFonts w:ascii="Arial" w:hAnsi="Arial"/>
        </w:rPr>
      </w:pPr>
    </w:p>
    <w:p w14:paraId="5EFAAD00" w14:textId="77777777" w:rsidR="00052D34" w:rsidRPr="001D652A" w:rsidRDefault="00052D34" w:rsidP="00052D34">
      <w:pPr>
        <w:rPr>
          <w:rFonts w:ascii="Arial" w:hAnsi="Arial"/>
        </w:rPr>
      </w:pPr>
    </w:p>
    <w:p w14:paraId="51CBC100" w14:textId="77777777" w:rsidR="00052D34" w:rsidRPr="001D652A" w:rsidRDefault="00052D34" w:rsidP="00052D34">
      <w:pPr>
        <w:rPr>
          <w:rFonts w:ascii="Arial" w:hAnsi="Arial"/>
        </w:rPr>
      </w:pPr>
      <w:r w:rsidRPr="001D652A">
        <w:rPr>
          <w:rFonts w:ascii="Arial" w:hAnsi="Arial"/>
        </w:rPr>
        <w:br w:type="page"/>
      </w:r>
    </w:p>
    <w:p w14:paraId="10B7FB57" w14:textId="69D94B40" w:rsidR="00052D34" w:rsidRPr="001D652A" w:rsidRDefault="00052D34" w:rsidP="00052D34">
      <w:pPr>
        <w:rPr>
          <w:rFonts w:ascii="Arial" w:hAnsi="Arial"/>
        </w:rPr>
      </w:pPr>
      <w:r w:rsidRPr="001D652A">
        <w:rPr>
          <w:rFonts w:ascii="Arial" w:hAnsi="Arial"/>
        </w:rPr>
        <w:t>(d)</w:t>
      </w:r>
      <w:r w:rsidRPr="001D652A">
        <w:rPr>
          <w:rFonts w:ascii="Arial" w:hAnsi="Arial"/>
        </w:rPr>
        <w:tab/>
        <w:t>If the train is 20</w:t>
      </w:r>
      <w:r w:rsidR="005879FC" w:rsidRPr="001D652A">
        <w:rPr>
          <w:rFonts w:ascii="Arial" w:hAnsi="Arial"/>
        </w:rPr>
        <w:t>.0</w:t>
      </w:r>
      <w:r w:rsidRPr="001D652A">
        <w:rPr>
          <w:rFonts w:ascii="Arial" w:hAnsi="Arial"/>
        </w:rPr>
        <w:t xml:space="preserve"> km from the sub</w:t>
      </w:r>
      <w:r w:rsidR="005879FC" w:rsidRPr="001D652A">
        <w:rPr>
          <w:rFonts w:ascii="Arial" w:hAnsi="Arial"/>
        </w:rPr>
        <w:t>-</w:t>
      </w:r>
      <w:r w:rsidRPr="001D652A">
        <w:rPr>
          <w:rFonts w:ascii="Arial" w:hAnsi="Arial"/>
        </w:rPr>
        <w:t>station</w:t>
      </w:r>
      <w:r w:rsidR="005879FC" w:rsidRPr="001D652A">
        <w:rPr>
          <w:rFonts w:ascii="Arial" w:hAnsi="Arial"/>
        </w:rPr>
        <w:t>,</w:t>
      </w:r>
      <w:r w:rsidRPr="001D652A">
        <w:rPr>
          <w:rFonts w:ascii="Arial" w:hAnsi="Arial"/>
        </w:rPr>
        <w:t xml:space="preserve"> the power developed by the train will be </w:t>
      </w:r>
      <w:r w:rsidRPr="001D652A">
        <w:rPr>
          <w:rFonts w:ascii="Arial" w:hAnsi="Arial"/>
        </w:rPr>
        <w:tab/>
        <w:t>less than when it is close to the substation.  If the train is now drawing 0.7</w:t>
      </w:r>
      <w:r w:rsidR="005879FC" w:rsidRPr="001D652A">
        <w:rPr>
          <w:rFonts w:ascii="Arial" w:hAnsi="Arial"/>
        </w:rPr>
        <w:t>00</w:t>
      </w:r>
      <w:r w:rsidRPr="001D652A">
        <w:rPr>
          <w:rFonts w:ascii="Arial" w:hAnsi="Arial"/>
        </w:rPr>
        <w:t xml:space="preserve"> MW </w:t>
      </w:r>
      <w:r w:rsidRPr="001D652A">
        <w:rPr>
          <w:rFonts w:ascii="Arial" w:hAnsi="Arial"/>
        </w:rPr>
        <w:tab/>
        <w:t xml:space="preserve">and the current drawn from the power lines is 28.0 A, </w:t>
      </w:r>
      <w:r w:rsidR="004665C1">
        <w:rPr>
          <w:rFonts w:ascii="Arial" w:hAnsi="Arial"/>
        </w:rPr>
        <w:t xml:space="preserve">what is the voltage </w:t>
      </w:r>
      <w:r w:rsidRPr="001D652A">
        <w:rPr>
          <w:rFonts w:ascii="Arial" w:hAnsi="Arial"/>
        </w:rPr>
        <w:t xml:space="preserve">available to </w:t>
      </w:r>
      <w:r w:rsidR="004665C1">
        <w:rPr>
          <w:rFonts w:ascii="Arial" w:hAnsi="Arial"/>
        </w:rPr>
        <w:tab/>
      </w:r>
      <w:r w:rsidRPr="001D652A">
        <w:rPr>
          <w:rFonts w:ascii="Arial" w:hAnsi="Arial"/>
        </w:rPr>
        <w:t xml:space="preserve">the motors?  </w:t>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005879FC" w:rsidRPr="001D652A">
        <w:rPr>
          <w:rFonts w:ascii="Arial" w:hAnsi="Arial"/>
        </w:rPr>
        <w:tab/>
      </w:r>
      <w:r w:rsidR="005879FC" w:rsidRPr="001D652A">
        <w:rPr>
          <w:rFonts w:ascii="Arial" w:hAnsi="Arial"/>
        </w:rPr>
        <w:tab/>
      </w:r>
      <w:r w:rsidR="004665C1">
        <w:rPr>
          <w:rFonts w:ascii="Arial" w:hAnsi="Arial"/>
        </w:rPr>
        <w:tab/>
      </w:r>
      <w:r w:rsidR="004665C1">
        <w:rPr>
          <w:rFonts w:ascii="Arial" w:hAnsi="Arial"/>
        </w:rPr>
        <w:tab/>
      </w:r>
      <w:r w:rsidRPr="001D652A">
        <w:rPr>
          <w:rFonts w:ascii="Arial" w:hAnsi="Arial"/>
        </w:rPr>
        <w:t>(6 marks)</w:t>
      </w:r>
    </w:p>
    <w:p w14:paraId="7D31E004" w14:textId="77777777" w:rsidR="00052D34" w:rsidRPr="001D652A" w:rsidRDefault="00052D34" w:rsidP="00052D34">
      <w:pPr>
        <w:rPr>
          <w:rFonts w:ascii="Arial" w:hAnsi="Arial"/>
        </w:rPr>
      </w:pPr>
    </w:p>
    <w:p w14:paraId="7D6BE81E" w14:textId="77777777" w:rsidR="00052D34" w:rsidRPr="001D652A" w:rsidRDefault="00052D34" w:rsidP="00052D34">
      <w:pPr>
        <w:rPr>
          <w:rFonts w:ascii="Arial" w:hAnsi="Arial"/>
        </w:rPr>
      </w:pPr>
    </w:p>
    <w:p w14:paraId="2FB4D20B" w14:textId="77777777" w:rsidR="00052D34" w:rsidRPr="001D652A" w:rsidRDefault="00052D34" w:rsidP="00052D34">
      <w:pPr>
        <w:rPr>
          <w:rFonts w:ascii="Arial" w:hAnsi="Arial"/>
        </w:rPr>
      </w:pPr>
    </w:p>
    <w:p w14:paraId="46EAAF4F" w14:textId="77777777" w:rsidR="00052D34" w:rsidRPr="001D652A" w:rsidRDefault="00052D34" w:rsidP="00052D34">
      <w:pPr>
        <w:rPr>
          <w:rFonts w:ascii="Arial" w:hAnsi="Arial"/>
        </w:rPr>
      </w:pPr>
    </w:p>
    <w:p w14:paraId="1F833481" w14:textId="77777777" w:rsidR="0003250C" w:rsidRPr="001D652A" w:rsidRDefault="0003250C" w:rsidP="0003250C">
      <w:pPr>
        <w:rPr>
          <w:rFonts w:ascii="Arial" w:hAnsi="Arial"/>
        </w:rPr>
      </w:pPr>
    </w:p>
    <w:p w14:paraId="0781EF31" w14:textId="77777777" w:rsidR="0003250C" w:rsidRPr="001D652A" w:rsidRDefault="0003250C" w:rsidP="0003250C">
      <w:pPr>
        <w:rPr>
          <w:rFonts w:ascii="Arial" w:hAnsi="Arial"/>
        </w:rPr>
      </w:pPr>
    </w:p>
    <w:p w14:paraId="1EC1D25E" w14:textId="77777777" w:rsidR="0003250C" w:rsidRPr="001D652A" w:rsidRDefault="0003250C" w:rsidP="0003250C">
      <w:pPr>
        <w:rPr>
          <w:rFonts w:ascii="Arial" w:hAnsi="Arial"/>
        </w:rPr>
      </w:pPr>
    </w:p>
    <w:p w14:paraId="0CB01008" w14:textId="77777777" w:rsidR="0003250C" w:rsidRPr="001D652A" w:rsidRDefault="0003250C" w:rsidP="0003250C">
      <w:pPr>
        <w:rPr>
          <w:rFonts w:ascii="Arial" w:hAnsi="Arial"/>
        </w:rPr>
      </w:pPr>
    </w:p>
    <w:p w14:paraId="5963B901" w14:textId="77777777" w:rsidR="0003250C" w:rsidRPr="001D652A" w:rsidRDefault="0003250C" w:rsidP="0003250C">
      <w:pPr>
        <w:rPr>
          <w:rFonts w:ascii="Arial" w:hAnsi="Arial"/>
        </w:rPr>
      </w:pPr>
    </w:p>
    <w:p w14:paraId="61BD3ABF" w14:textId="77777777" w:rsidR="0003250C" w:rsidRPr="001D652A" w:rsidRDefault="0003250C" w:rsidP="0003250C">
      <w:pPr>
        <w:rPr>
          <w:rFonts w:ascii="Arial" w:hAnsi="Arial"/>
        </w:rPr>
      </w:pPr>
    </w:p>
    <w:p w14:paraId="338393FE" w14:textId="77777777" w:rsidR="0003250C" w:rsidRPr="001D652A" w:rsidRDefault="0003250C" w:rsidP="0003250C">
      <w:pPr>
        <w:rPr>
          <w:rFonts w:ascii="Arial" w:hAnsi="Arial"/>
        </w:rPr>
      </w:pPr>
    </w:p>
    <w:p w14:paraId="59D1529C" w14:textId="77777777" w:rsidR="0003250C" w:rsidRPr="001D652A" w:rsidRDefault="0003250C" w:rsidP="0003250C">
      <w:pPr>
        <w:rPr>
          <w:rFonts w:ascii="Arial" w:hAnsi="Arial"/>
        </w:rPr>
      </w:pPr>
    </w:p>
    <w:p w14:paraId="2B88637D" w14:textId="77777777" w:rsidR="00052D34" w:rsidRPr="001D652A" w:rsidRDefault="00052D34">
      <w:pPr>
        <w:rPr>
          <w:rFonts w:ascii="Arial" w:hAnsi="Arial"/>
        </w:rPr>
      </w:pPr>
      <w:r w:rsidRPr="001D652A">
        <w:rPr>
          <w:rFonts w:ascii="Arial" w:hAnsi="Arial"/>
        </w:rPr>
        <w:br w:type="page"/>
      </w:r>
    </w:p>
    <w:p w14:paraId="4E5B149F" w14:textId="4889D8A6" w:rsidR="00604085" w:rsidRPr="001D652A" w:rsidRDefault="00E351B1" w:rsidP="00604085">
      <w:pPr>
        <w:rPr>
          <w:rFonts w:ascii="Arial" w:hAnsi="Arial"/>
        </w:rPr>
      </w:pPr>
      <w:r w:rsidRPr="001D652A">
        <w:rPr>
          <w:rFonts w:ascii="Arial" w:hAnsi="Arial"/>
        </w:rPr>
        <w:t>21.</w:t>
      </w:r>
      <w:r w:rsidRPr="001D652A">
        <w:rPr>
          <w:rFonts w:ascii="Arial" w:hAnsi="Arial"/>
        </w:rPr>
        <w:tab/>
        <w:t>[15</w:t>
      </w:r>
      <w:r w:rsidR="00604085" w:rsidRPr="001D652A">
        <w:rPr>
          <w:rFonts w:ascii="Arial" w:hAnsi="Arial"/>
        </w:rPr>
        <w:t xml:space="preserve"> marks] </w:t>
      </w:r>
    </w:p>
    <w:p w14:paraId="1732EB76" w14:textId="77777777" w:rsidR="00604085" w:rsidRPr="001D652A" w:rsidRDefault="00604085" w:rsidP="00604085">
      <w:pPr>
        <w:rPr>
          <w:rFonts w:ascii="Arial" w:hAnsi="Arial"/>
        </w:rPr>
      </w:pPr>
    </w:p>
    <w:p w14:paraId="27920BC2" w14:textId="77777777" w:rsidR="00426D05" w:rsidRPr="001D652A" w:rsidRDefault="00426D05" w:rsidP="00426D05">
      <w:pPr>
        <w:rPr>
          <w:rFonts w:ascii="Arial" w:hAnsi="Arial"/>
        </w:rPr>
      </w:pPr>
      <w:r w:rsidRPr="001D652A">
        <w:rPr>
          <w:rFonts w:ascii="Arial" w:hAnsi="Arial"/>
        </w:rPr>
        <w:t>Consider the following diagram that shows the same collection of minerals in (a) daylight and (b) “black light”.</w:t>
      </w:r>
    </w:p>
    <w:p w14:paraId="28D9E792" w14:textId="77777777" w:rsidR="00426D05" w:rsidRPr="001D652A" w:rsidRDefault="00426D05" w:rsidP="00426D05">
      <w:pPr>
        <w:rPr>
          <w:rFonts w:ascii="Arial" w:hAnsi="Arial"/>
        </w:rPr>
      </w:pPr>
    </w:p>
    <w:p w14:paraId="4A959A90" w14:textId="69F5ED32" w:rsidR="00426D05" w:rsidRPr="001D652A" w:rsidRDefault="00426D05" w:rsidP="00426D05">
      <w:pPr>
        <w:rPr>
          <w:rFonts w:ascii="Arial" w:hAnsi="Arial"/>
        </w:rPr>
      </w:pPr>
      <w:r w:rsidRPr="001D652A">
        <w:rPr>
          <w:rFonts w:ascii="Arial" w:hAnsi="Arial"/>
          <w:noProof/>
          <w:lang w:val="en-GB" w:eastAsia="en-GB"/>
        </w:rPr>
        <mc:AlternateContent>
          <mc:Choice Requires="wps">
            <w:drawing>
              <wp:anchor distT="0" distB="0" distL="114300" distR="114300" simplePos="0" relativeHeight="251702272" behindDoc="0" locked="0" layoutInCell="1" allowOverlap="1" wp14:anchorId="6FF63299" wp14:editId="0903E57F">
                <wp:simplePos x="0" y="0"/>
                <wp:positionH relativeFrom="column">
                  <wp:posOffset>4248150</wp:posOffset>
                </wp:positionH>
                <wp:positionV relativeFrom="paragraph">
                  <wp:posOffset>130810</wp:posOffset>
                </wp:positionV>
                <wp:extent cx="685800" cy="274320"/>
                <wp:effectExtent l="0" t="0" r="0" b="508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185F9A" w14:textId="77777777" w:rsidR="00426D05" w:rsidRDefault="00426D05" w:rsidP="00426D05">
                            <w:r>
                              <w:t>GREEN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63299" id="Text Box 58" o:spid="_x0000_s1078" type="#_x0000_t202" style="position:absolute;margin-left:334.5pt;margin-top:10.3pt;width:54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" stroked="f">
                <v:textbox>
                  <w:txbxContent>
                    <w:p w14:paraId="1F185F9A" w14:textId="77777777" w:rsidR="00426D05" w:rsidRDefault="00426D05" w:rsidP="00426D05">
                      <w:r>
                        <w:t>GREEN</w:t>
                      </w:r>
                    </w:p>
                  </w:txbxContent>
                </v:textbox>
              </v:shape>
            </w:pict>
          </mc:Fallback>
        </mc:AlternateContent>
      </w:r>
    </w:p>
    <w:p w14:paraId="68576DF0" w14:textId="437D6799" w:rsidR="00426D05" w:rsidRPr="001D652A" w:rsidRDefault="00426D05" w:rsidP="00426D05">
      <w:pPr>
        <w:rPr>
          <w:rFonts w:ascii="Arial" w:hAnsi="Arial"/>
        </w:rPr>
      </w:pPr>
      <w:r w:rsidRPr="001D652A">
        <w:rPr>
          <w:rFonts w:ascii="Arial" w:hAnsi="Arial"/>
          <w:noProof/>
          <w:lang w:val="en-GB" w:eastAsia="en-GB"/>
        </w:rPr>
        <mc:AlternateContent>
          <mc:Choice Requires="wps">
            <w:drawing>
              <wp:anchor distT="0" distB="0" distL="114300" distR="114300" simplePos="0" relativeHeight="251699200" behindDoc="0" locked="0" layoutInCell="1" allowOverlap="1" wp14:anchorId="40E60215" wp14:editId="1FF28022">
                <wp:simplePos x="0" y="0"/>
                <wp:positionH relativeFrom="column">
                  <wp:posOffset>4928870</wp:posOffset>
                </wp:positionH>
                <wp:positionV relativeFrom="paragraph">
                  <wp:posOffset>87630</wp:posOffset>
                </wp:positionV>
                <wp:extent cx="571500" cy="264160"/>
                <wp:effectExtent l="0" t="0" r="1270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789110" w14:textId="77777777" w:rsidR="00426D05" w:rsidRDefault="00426D05" w:rsidP="00426D05">
                            <w:r>
                              <w:t>BLUE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E60215" id="Text Box 56" o:spid="_x0000_s1079" type="#_x0000_t202" style="position:absolute;margin-left:388.1pt;margin-top:6.9pt;width:45pt;height:20.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" stroked="f">
                <v:textbox>
                  <w:txbxContent>
                    <w:p w14:paraId="11789110" w14:textId="77777777" w:rsidR="00426D05" w:rsidRDefault="00426D05" w:rsidP="00426D05">
                      <w:r>
                        <w:t>BLUE</w:t>
                      </w:r>
                    </w:p>
                  </w:txbxContent>
                </v:textbox>
              </v:shape>
            </w:pict>
          </mc:Fallback>
        </mc:AlternateContent>
      </w:r>
      <w:r w:rsidRPr="001D652A">
        <w:rPr>
          <w:rFonts w:ascii="Arial" w:hAnsi="Arial"/>
          <w:noProof/>
          <w:lang w:val="en-GB" w:eastAsia="en-GB"/>
        </w:rPr>
        <mc:AlternateContent>
          <mc:Choice Requires="wps">
            <w:drawing>
              <wp:anchor distT="0" distB="0" distL="114300" distR="114300" simplePos="0" relativeHeight="251703296" behindDoc="0" locked="0" layoutInCell="1" allowOverlap="1" wp14:anchorId="52FFF850" wp14:editId="1B604560">
                <wp:simplePos x="0" y="0"/>
                <wp:positionH relativeFrom="column">
                  <wp:posOffset>3445510</wp:posOffset>
                </wp:positionH>
                <wp:positionV relativeFrom="paragraph">
                  <wp:posOffset>87630</wp:posOffset>
                </wp:positionV>
                <wp:extent cx="800100" cy="264160"/>
                <wp:effectExtent l="0" t="0" r="1270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1854C4" w14:textId="77777777" w:rsidR="00426D05" w:rsidRDefault="00426D05" w:rsidP="00426D05">
                            <w:r>
                              <w:t>YELLOW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FF850" id="Text Box 57" o:spid="_x0000_s1080" type="#_x0000_t202" style="position:absolute;margin-left:271.3pt;margin-top:6.9pt;width:63pt;height:20.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" stroked="f">
                <v:textbox>
                  <w:txbxContent>
                    <w:p w14:paraId="051854C4" w14:textId="77777777" w:rsidR="00426D05" w:rsidRDefault="00426D05" w:rsidP="00426D05">
                      <w:r>
                        <w:t>YELLOW</w:t>
                      </w:r>
                    </w:p>
                  </w:txbxContent>
                </v:textbox>
              </v:shape>
            </w:pict>
          </mc:Fallback>
        </mc:AlternateContent>
      </w:r>
      <w:r w:rsidRPr="001D652A">
        <w:rPr>
          <w:rFonts w:ascii="Arial" w:hAnsi="Arial"/>
          <w:noProof/>
          <w:lang w:val="en-GB" w:eastAsia="en-GB"/>
        </w:rPr>
        <mc:AlternateContent>
          <mc:Choice Requires="wps">
            <w:drawing>
              <wp:anchor distT="0" distB="0" distL="114300" distR="114300" simplePos="0" relativeHeight="251693056" behindDoc="0" locked="0" layoutInCell="1" allowOverlap="1" wp14:anchorId="52EAC47B" wp14:editId="073E1FD5">
                <wp:simplePos x="0" y="0"/>
                <wp:positionH relativeFrom="column">
                  <wp:posOffset>367030</wp:posOffset>
                </wp:positionH>
                <wp:positionV relativeFrom="paragraph">
                  <wp:posOffset>57150</wp:posOffset>
                </wp:positionV>
                <wp:extent cx="571500" cy="254000"/>
                <wp:effectExtent l="0" t="0" r="12700"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5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61CC95" w14:textId="77777777" w:rsidR="00426D05" w:rsidRDefault="00426D05" w:rsidP="00426D05">
                            <w:r>
                              <w:t>GREY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EAC47B" id="Text Box 55" o:spid="_x0000_s1081" type="#_x0000_t202" style="position:absolute;margin-left:28.9pt;margin-top:4.5pt;width:45pt;height: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" stroked="f">
                <v:textbox>
                  <w:txbxContent>
                    <w:p w14:paraId="5961CC95" w14:textId="77777777" w:rsidR="00426D05" w:rsidRDefault="00426D05" w:rsidP="00426D05">
                      <w:r>
                        <w:t>GREY</w:t>
                      </w:r>
                    </w:p>
                  </w:txbxContent>
                </v:textbox>
              </v:shape>
            </w:pict>
          </mc:Fallback>
        </mc:AlternateContent>
      </w:r>
      <w:r w:rsidRPr="001D652A">
        <w:rPr>
          <w:rFonts w:ascii="Arial" w:hAnsi="Arial"/>
          <w:noProof/>
          <w:lang w:val="en-GB" w:eastAsia="en-GB"/>
        </w:rPr>
        <mc:AlternateContent>
          <mc:Choice Requires="wps">
            <w:drawing>
              <wp:anchor distT="0" distB="0" distL="114300" distR="114300" simplePos="0" relativeHeight="251691008" behindDoc="0" locked="0" layoutInCell="1" allowOverlap="1" wp14:anchorId="13808F42" wp14:editId="3CFC3CE9">
                <wp:simplePos x="0" y="0"/>
                <wp:positionH relativeFrom="column">
                  <wp:posOffset>1047750</wp:posOffset>
                </wp:positionH>
                <wp:positionV relativeFrom="paragraph">
                  <wp:posOffset>57150</wp:posOffset>
                </wp:positionV>
                <wp:extent cx="685800" cy="274320"/>
                <wp:effectExtent l="0" t="0" r="0" b="508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F24BB2" w14:textId="77777777" w:rsidR="00426D05" w:rsidRDefault="00426D05" w:rsidP="00426D05">
                            <w:r>
                              <w:t>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08F42" id="Text Box 54" o:spid="_x0000_s1082" type="#_x0000_t202" style="position:absolute;margin-left:82.5pt;margin-top:4.5pt;width: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" stroked="f">
                <v:textbox>
                  <w:txbxContent>
                    <w:p w14:paraId="17F24BB2" w14:textId="77777777" w:rsidR="00426D05" w:rsidRDefault="00426D05" w:rsidP="00426D05">
                      <w:r>
                        <w:t>BLACK</w:t>
                      </w:r>
                    </w:p>
                  </w:txbxContent>
                </v:textbox>
              </v:shape>
            </w:pict>
          </mc:Fallback>
        </mc:AlternateContent>
      </w:r>
      <w:r w:rsidRPr="001D652A">
        <w:rPr>
          <w:rFonts w:ascii="Arial" w:hAnsi="Arial"/>
          <w:noProof/>
          <w:lang w:val="en-GB" w:eastAsia="en-GB"/>
        </w:rPr>
        <mc:AlternateContent>
          <mc:Choice Requires="wps">
            <w:drawing>
              <wp:anchor distT="0" distB="0" distL="114300" distR="114300" simplePos="0" relativeHeight="251688960" behindDoc="0" locked="0" layoutInCell="1" allowOverlap="1" wp14:anchorId="46049205" wp14:editId="1119D5A7">
                <wp:simplePos x="0" y="0"/>
                <wp:positionH relativeFrom="column">
                  <wp:posOffset>1731645</wp:posOffset>
                </wp:positionH>
                <wp:positionV relativeFrom="paragraph">
                  <wp:posOffset>106680</wp:posOffset>
                </wp:positionV>
                <wp:extent cx="685800" cy="228600"/>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E9DCB" w14:textId="77777777" w:rsidR="00426D05" w:rsidRDefault="00426D05" w:rsidP="00426D05">
                            <w:r>
                              <w:t>BROWN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49205" id="Text Box 53" o:spid="_x0000_s1083" type="#_x0000_t202" style="position:absolute;margin-left:136.35pt;margin-top:8.4pt;width:54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" stroked="f">
                <v:textbox>
                  <w:txbxContent>
                    <w:p w14:paraId="454E9DCB" w14:textId="77777777" w:rsidR="00426D05" w:rsidRDefault="00426D05" w:rsidP="00426D05">
                      <w:r>
                        <w:t>BROWN</w:t>
                      </w:r>
                    </w:p>
                  </w:txbxContent>
                </v:textbox>
              </v:shape>
            </w:pict>
          </mc:Fallback>
        </mc:AlternateContent>
      </w:r>
    </w:p>
    <w:p w14:paraId="7D21720A" w14:textId="49B5025B" w:rsidR="00426D05" w:rsidRPr="001D652A" w:rsidRDefault="00426D05" w:rsidP="00426D05">
      <w:pPr>
        <w:rPr>
          <w:rFonts w:ascii="Arial" w:hAnsi="Arial"/>
        </w:rPr>
      </w:pPr>
      <w:r w:rsidRPr="001D652A">
        <w:rPr>
          <w:rFonts w:ascii="Arial" w:hAnsi="Arial"/>
          <w:noProof/>
          <w:lang w:val="en-GB" w:eastAsia="en-GB"/>
        </w:rPr>
        <mc:AlternateContent>
          <mc:Choice Requires="wps">
            <w:drawing>
              <wp:anchor distT="0" distB="0" distL="114300" distR="114300" simplePos="0" relativeHeight="251696128" behindDoc="0" locked="0" layoutInCell="1" allowOverlap="1" wp14:anchorId="3862A8C0" wp14:editId="55AC2FDD">
                <wp:simplePos x="0" y="0"/>
                <wp:positionH relativeFrom="column">
                  <wp:posOffset>4817745</wp:posOffset>
                </wp:positionH>
                <wp:positionV relativeFrom="paragraph">
                  <wp:posOffset>155575</wp:posOffset>
                </wp:positionV>
                <wp:extent cx="342900" cy="571500"/>
                <wp:effectExtent l="0" t="0" r="0" b="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715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BB8947" id="Straight Connector 52"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9.35pt,12.25pt" to="406.35pt,5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" strokeweight="1.5pt">
                <v:stroke endarrow="block"/>
              </v:line>
            </w:pict>
          </mc:Fallback>
        </mc:AlternateContent>
      </w:r>
      <w:r w:rsidRPr="001D652A">
        <w:rPr>
          <w:rFonts w:ascii="Arial" w:hAnsi="Arial"/>
          <w:noProof/>
          <w:lang w:val="en-GB" w:eastAsia="en-GB"/>
        </w:rPr>
        <mc:AlternateContent>
          <mc:Choice Requires="wps">
            <w:drawing>
              <wp:anchor distT="0" distB="0" distL="114300" distR="114300" simplePos="0" relativeHeight="251694080" behindDoc="0" locked="0" layoutInCell="1" allowOverlap="1" wp14:anchorId="3BF0ACE9" wp14:editId="346F1D45">
                <wp:simplePos x="0" y="0"/>
                <wp:positionH relativeFrom="column">
                  <wp:posOffset>3789045</wp:posOffset>
                </wp:positionH>
                <wp:positionV relativeFrom="paragraph">
                  <wp:posOffset>155575</wp:posOffset>
                </wp:positionV>
                <wp:extent cx="0" cy="914400"/>
                <wp:effectExtent l="0" t="0" r="0" b="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144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B906BA" id="Straight Connector 51"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35pt,12.25pt" to="298.35pt,8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" strokeweight="1.5pt">
                <v:stroke endarrow="block"/>
              </v:line>
            </w:pict>
          </mc:Fallback>
        </mc:AlternateContent>
      </w:r>
      <w:r w:rsidRPr="001D652A">
        <w:rPr>
          <w:rFonts w:ascii="Arial" w:hAnsi="Arial"/>
          <w:noProof/>
          <w:lang w:val="en-GB" w:eastAsia="en-GB"/>
        </w:rPr>
        <mc:AlternateContent>
          <mc:Choice Requires="wps">
            <w:drawing>
              <wp:anchor distT="0" distB="0" distL="114300" distR="114300" simplePos="0" relativeHeight="251695104" behindDoc="0" locked="0" layoutInCell="1" allowOverlap="1" wp14:anchorId="1B263459" wp14:editId="25C9F901">
                <wp:simplePos x="0" y="0"/>
                <wp:positionH relativeFrom="column">
                  <wp:posOffset>4474845</wp:posOffset>
                </wp:positionH>
                <wp:positionV relativeFrom="paragraph">
                  <wp:posOffset>41275</wp:posOffset>
                </wp:positionV>
                <wp:extent cx="114300" cy="800100"/>
                <wp:effectExtent l="0" t="0" r="0" b="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8001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682C52" id="Straight Connector 50"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35pt,3.25pt" to="361.35pt,66.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" strokeweight="1.5pt">
                <v:stroke endarrow="block"/>
              </v:line>
            </w:pict>
          </mc:Fallback>
        </mc:AlternateContent>
      </w:r>
      <w:r w:rsidRPr="001D652A">
        <w:rPr>
          <w:rFonts w:ascii="Arial" w:hAnsi="Arial"/>
          <w:noProof/>
          <w:lang w:val="en-GB" w:eastAsia="en-GB"/>
        </w:rPr>
        <mc:AlternateContent>
          <mc:Choice Requires="wps">
            <w:drawing>
              <wp:anchor distT="0" distB="0" distL="114300" distR="114300" simplePos="0" relativeHeight="251692032" behindDoc="0" locked="0" layoutInCell="1" allowOverlap="1" wp14:anchorId="23B2FBAC" wp14:editId="37D36B93">
                <wp:simplePos x="0" y="0"/>
                <wp:positionH relativeFrom="column">
                  <wp:posOffset>588645</wp:posOffset>
                </wp:positionH>
                <wp:positionV relativeFrom="paragraph">
                  <wp:posOffset>155575</wp:posOffset>
                </wp:positionV>
                <wp:extent cx="114300" cy="914400"/>
                <wp:effectExtent l="0" t="0" r="0" b="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9144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17F67" id="Straight Connector 49"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5pt,12.25pt" to="55.35pt,8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" strokeweight="1.5pt">
                <v:stroke endarrow="block"/>
              </v:line>
            </w:pict>
          </mc:Fallback>
        </mc:AlternateContent>
      </w:r>
      <w:r w:rsidRPr="001D652A">
        <w:rPr>
          <w:rFonts w:ascii="Arial" w:hAnsi="Arial"/>
          <w:noProof/>
          <w:lang w:val="en-GB" w:eastAsia="en-GB"/>
        </w:rPr>
        <mc:AlternateContent>
          <mc:Choice Requires="wps">
            <w:drawing>
              <wp:anchor distT="0" distB="0" distL="114300" distR="114300" simplePos="0" relativeHeight="251689984" behindDoc="0" locked="0" layoutInCell="1" allowOverlap="1" wp14:anchorId="246DB7F3" wp14:editId="4C2706CD">
                <wp:simplePos x="0" y="0"/>
                <wp:positionH relativeFrom="column">
                  <wp:posOffset>1274445</wp:posOffset>
                </wp:positionH>
                <wp:positionV relativeFrom="paragraph">
                  <wp:posOffset>155575</wp:posOffset>
                </wp:positionV>
                <wp:extent cx="114300" cy="1143000"/>
                <wp:effectExtent l="0" t="0" r="0" b="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11430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672A3" id="Straight Connector 48"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35pt,12.25pt" to="109.35pt,10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" strokeweight="1.5pt">
                <v:stroke endarrow="block"/>
              </v:line>
            </w:pict>
          </mc:Fallback>
        </mc:AlternateContent>
      </w:r>
      <w:r w:rsidRPr="001D652A">
        <w:rPr>
          <w:rFonts w:ascii="Arial" w:hAnsi="Arial"/>
          <w:noProof/>
          <w:lang w:val="en-GB" w:eastAsia="en-GB"/>
        </w:rPr>
        <mc:AlternateContent>
          <mc:Choice Requires="wps">
            <w:drawing>
              <wp:anchor distT="0" distB="0" distL="114300" distR="114300" simplePos="0" relativeHeight="251687936" behindDoc="0" locked="0" layoutInCell="1" allowOverlap="1" wp14:anchorId="20369D2D" wp14:editId="60889D4D">
                <wp:simplePos x="0" y="0"/>
                <wp:positionH relativeFrom="column">
                  <wp:posOffset>1503045</wp:posOffset>
                </wp:positionH>
                <wp:positionV relativeFrom="paragraph">
                  <wp:posOffset>155575</wp:posOffset>
                </wp:positionV>
                <wp:extent cx="571500" cy="685800"/>
                <wp:effectExtent l="0" t="0" r="0" b="0"/>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6858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DEC6E" id="Straight Connector 47"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35pt,12.25pt" to="163.35pt,66.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" strokeweight="1.5pt">
                <v:stroke endarrow="block"/>
              </v:line>
            </w:pict>
          </mc:Fallback>
        </mc:AlternateContent>
      </w:r>
    </w:p>
    <w:p w14:paraId="0720F261" w14:textId="650B9D1A" w:rsidR="00426D05" w:rsidRPr="001D652A" w:rsidRDefault="00426D05" w:rsidP="00426D05">
      <w:pPr>
        <w:rPr>
          <w:rFonts w:ascii="Arial" w:hAnsi="Arial"/>
        </w:rPr>
      </w:pPr>
      <w:r w:rsidRPr="001D652A">
        <w:rPr>
          <w:rFonts w:ascii="Arial" w:hAnsi="Arial"/>
          <w:noProof/>
          <w:lang w:val="en-GB" w:eastAsia="en-GB"/>
        </w:rPr>
        <mc:AlternateContent>
          <mc:Choice Requires="wps">
            <w:drawing>
              <wp:anchor distT="0" distB="0" distL="114300" distR="114300" simplePos="0" relativeHeight="251700224" behindDoc="0" locked="0" layoutInCell="1" allowOverlap="1" wp14:anchorId="33520C48" wp14:editId="04774758">
                <wp:simplePos x="0" y="0"/>
                <wp:positionH relativeFrom="column">
                  <wp:posOffset>5046345</wp:posOffset>
                </wp:positionH>
                <wp:positionV relativeFrom="paragraph">
                  <wp:posOffset>2338070</wp:posOffset>
                </wp:positionV>
                <wp:extent cx="571500" cy="254000"/>
                <wp:effectExtent l="0" t="0" r="1270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5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58D3BB" w14:textId="77777777" w:rsidR="00426D05" w:rsidRDefault="00426D05" w:rsidP="00426D05">
                            <w:r>
                              <w:t>BLUE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20C48" id="Text Box 40" o:spid="_x0000_s1084" type="#_x0000_t202" style="position:absolute;margin-left:397.35pt;margin-top:184.1pt;width:45pt;height:20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" stroked="f">
                <v:textbox>
                  <w:txbxContent>
                    <w:p w14:paraId="3C58D3BB" w14:textId="77777777" w:rsidR="00426D05" w:rsidRDefault="00426D05" w:rsidP="00426D05">
                      <w:r>
                        <w:t>BLUE</w:t>
                      </w:r>
                    </w:p>
                  </w:txbxContent>
                </v:textbox>
              </v:shape>
            </w:pict>
          </mc:Fallback>
        </mc:AlternateContent>
      </w:r>
      <w:r w:rsidRPr="001D652A">
        <w:rPr>
          <w:rFonts w:ascii="Arial" w:hAnsi="Arial"/>
          <w:noProof/>
          <w:lang w:val="en-GB" w:eastAsia="en-GB"/>
        </w:rPr>
        <mc:AlternateContent>
          <mc:Choice Requires="wps">
            <w:drawing>
              <wp:anchor distT="0" distB="0" distL="114300" distR="114300" simplePos="0" relativeHeight="251701248" behindDoc="0" locked="0" layoutInCell="1" allowOverlap="1" wp14:anchorId="4BD48729" wp14:editId="6DC765A9">
                <wp:simplePos x="0" y="0"/>
                <wp:positionH relativeFrom="column">
                  <wp:posOffset>3674745</wp:posOffset>
                </wp:positionH>
                <wp:positionV relativeFrom="paragraph">
                  <wp:posOffset>2338070</wp:posOffset>
                </wp:positionV>
                <wp:extent cx="571500" cy="264160"/>
                <wp:effectExtent l="0" t="0" r="1270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083C13" w14:textId="77777777" w:rsidR="00426D05" w:rsidRDefault="00426D05" w:rsidP="00426D05">
                            <w:r>
                              <w:t>BLUE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48729" id="Text Box 41" o:spid="_x0000_s1085" type="#_x0000_t202" style="position:absolute;margin-left:289.35pt;margin-top:184.1pt;width:45pt;height:20.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" stroked="f">
                <v:textbox>
                  <w:txbxContent>
                    <w:p w14:paraId="74083C13" w14:textId="77777777" w:rsidR="00426D05" w:rsidRDefault="00426D05" w:rsidP="00426D05">
                      <w:r>
                        <w:t>BLUE</w:t>
                      </w:r>
                    </w:p>
                  </w:txbxContent>
                </v:textbox>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6"/>
        <w:gridCol w:w="222"/>
      </w:tblGrid>
      <w:tr w:rsidR="00426D05" w:rsidRPr="001D652A" w14:paraId="5A251DC9" w14:textId="77777777" w:rsidTr="005E1EBB">
        <w:tc>
          <w:tcPr>
            <w:tcW w:w="9620" w:type="dxa"/>
            <w:tcBorders>
              <w:top w:val="nil"/>
              <w:left w:val="nil"/>
              <w:bottom w:val="nil"/>
              <w:right w:val="nil"/>
            </w:tcBorders>
          </w:tcPr>
          <w:p w14:paraId="15FF39C0" w14:textId="7D387AB3" w:rsidR="00426D05" w:rsidRPr="001D652A" w:rsidRDefault="00426D05" w:rsidP="00426D05">
            <w:pPr>
              <w:rPr>
                <w:rFonts w:ascii="Arial" w:hAnsi="Arial"/>
              </w:rPr>
            </w:pPr>
            <w:r w:rsidRPr="001D652A">
              <w:rPr>
                <w:rFonts w:ascii="Arial" w:hAnsi="Arial"/>
                <w:noProof/>
                <w:lang w:val="en-GB" w:eastAsia="en-GB"/>
              </w:rPr>
              <mc:AlternateContent>
                <mc:Choice Requires="wps">
                  <w:drawing>
                    <wp:anchor distT="0" distB="0" distL="114300" distR="114300" simplePos="0" relativeHeight="251698176" behindDoc="0" locked="0" layoutInCell="1" allowOverlap="1" wp14:anchorId="6A388E27" wp14:editId="2C315FE4">
                      <wp:simplePos x="0" y="0"/>
                      <wp:positionH relativeFrom="column">
                        <wp:posOffset>4017645</wp:posOffset>
                      </wp:positionH>
                      <wp:positionV relativeFrom="paragraph">
                        <wp:posOffset>1542415</wp:posOffset>
                      </wp:positionV>
                      <wp:extent cx="342900" cy="571500"/>
                      <wp:effectExtent l="0" t="0" r="0" b="0"/>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5715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536EEA" id="Straight Connector 46"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35pt,121.45pt" to="343.35pt,16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" strokeweight="1.5pt">
                      <v:stroke endarrow="block"/>
                    </v:line>
                  </w:pict>
                </mc:Fallback>
              </mc:AlternateContent>
            </w:r>
            <w:r w:rsidRPr="001D652A">
              <w:rPr>
                <w:rFonts w:ascii="Arial" w:hAnsi="Arial"/>
                <w:noProof/>
                <w:lang w:val="en-GB" w:eastAsia="en-GB"/>
              </w:rPr>
              <mc:AlternateContent>
                <mc:Choice Requires="wps">
                  <w:drawing>
                    <wp:anchor distT="0" distB="0" distL="114300" distR="114300" simplePos="0" relativeHeight="251697152" behindDoc="0" locked="0" layoutInCell="1" allowOverlap="1" wp14:anchorId="16B260F6" wp14:editId="4D2C45C6">
                      <wp:simplePos x="0" y="0"/>
                      <wp:positionH relativeFrom="column">
                        <wp:posOffset>4817745</wp:posOffset>
                      </wp:positionH>
                      <wp:positionV relativeFrom="paragraph">
                        <wp:posOffset>1428115</wp:posOffset>
                      </wp:positionV>
                      <wp:extent cx="457200" cy="685800"/>
                      <wp:effectExtent l="0" t="0" r="0" b="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6858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D1800" id="Straight Connector 45"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9.35pt,112.45pt" to="415.35pt,16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" strokeweight="1.5pt">
                      <v:stroke endarrow="block"/>
                    </v:line>
                  </w:pict>
                </mc:Fallback>
              </mc:AlternateContent>
            </w:r>
            <w:r w:rsidRPr="001D652A">
              <w:rPr>
                <w:rFonts w:ascii="Arial" w:hAnsi="Arial"/>
                <w:noProof/>
                <w:lang w:val="en-GB" w:eastAsia="en-GB"/>
              </w:rPr>
              <mc:AlternateContent>
                <mc:Choice Requires="wps">
                  <w:drawing>
                    <wp:anchor distT="0" distB="0" distL="114300" distR="114300" simplePos="0" relativeHeight="251685888" behindDoc="0" locked="0" layoutInCell="1" allowOverlap="1" wp14:anchorId="543E7B55" wp14:editId="5CBC5472">
                      <wp:simplePos x="0" y="0"/>
                      <wp:positionH relativeFrom="column">
                        <wp:posOffset>1160145</wp:posOffset>
                      </wp:positionH>
                      <wp:positionV relativeFrom="paragraph">
                        <wp:posOffset>1542415</wp:posOffset>
                      </wp:positionV>
                      <wp:extent cx="114300" cy="685800"/>
                      <wp:effectExtent l="0" t="0" r="0" b="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6858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D61576" id="Straight Connector 44"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35pt,121.45pt" to="100.35pt,175.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" strokeweight="1.5pt">
                      <v:stroke endarrow="block"/>
                    </v:line>
                  </w:pict>
                </mc:Fallback>
              </mc:AlternateContent>
            </w:r>
            <w:r w:rsidRPr="001D652A">
              <w:rPr>
                <w:rFonts w:ascii="Arial" w:hAnsi="Arial"/>
                <w:noProof/>
                <w:lang w:val="en-GB" w:eastAsia="en-GB"/>
              </w:rPr>
              <mc:AlternateContent>
                <mc:Choice Requires="wps">
                  <w:drawing>
                    <wp:anchor distT="0" distB="0" distL="114300" distR="114300" simplePos="0" relativeHeight="251683840" behindDoc="0" locked="0" layoutInCell="1" allowOverlap="1" wp14:anchorId="7C0E4E08" wp14:editId="350107F0">
                      <wp:simplePos x="0" y="0"/>
                      <wp:positionH relativeFrom="column">
                        <wp:posOffset>1731645</wp:posOffset>
                      </wp:positionH>
                      <wp:positionV relativeFrom="paragraph">
                        <wp:posOffset>1313815</wp:posOffset>
                      </wp:positionV>
                      <wp:extent cx="342900" cy="914400"/>
                      <wp:effectExtent l="0" t="0" r="0" b="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9144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EDEA81" id="Straight Connector 43"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35pt,103.45pt" to="163.35pt,175.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" strokeweight="1.5pt">
                      <v:stroke endarrow="block"/>
                    </v:line>
                  </w:pict>
                </mc:Fallback>
              </mc:AlternateContent>
            </w:r>
            <w:bookmarkStart w:id="1" w:name="_MON_1213275918"/>
            <w:bookmarkEnd w:id="1"/>
            <w:bookmarkStart w:id="2" w:name="_MON_1182259914"/>
            <w:bookmarkEnd w:id="2"/>
            <w:r w:rsidRPr="001D652A">
              <w:rPr>
                <w:rFonts w:ascii="Arial" w:hAnsi="Arial"/>
              </w:rPr>
              <w:object w:dxaOrig="9841" w:dyaOrig="3181" w14:anchorId="3478F3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1.85pt;height:157.2pt" o:ole="" o:borderrightcolor="this">
                  <v:imagedata r:id="rId9" o:title=""/>
                  <w10:borderright type="single" width="4"/>
                </v:shape>
                <o:OLEObject Type="Embed" ProgID="Word.Picture.8" ShapeID="_x0000_i1025" DrawAspect="Content" ObjectID="_1566021688" r:id="rId10"/>
              </w:object>
            </w:r>
          </w:p>
        </w:tc>
        <w:tc>
          <w:tcPr>
            <w:tcW w:w="235" w:type="dxa"/>
            <w:tcBorders>
              <w:left w:val="nil"/>
              <w:right w:val="nil"/>
            </w:tcBorders>
          </w:tcPr>
          <w:p w14:paraId="7B572B4D" w14:textId="77777777" w:rsidR="00426D05" w:rsidRPr="001D652A" w:rsidRDefault="00426D05" w:rsidP="00426D05">
            <w:pPr>
              <w:rPr>
                <w:rFonts w:ascii="Arial" w:hAnsi="Arial"/>
              </w:rPr>
            </w:pPr>
          </w:p>
        </w:tc>
      </w:tr>
    </w:tbl>
    <w:p w14:paraId="5CF488C0" w14:textId="2AF71C76" w:rsidR="00426D05" w:rsidRPr="001D652A" w:rsidRDefault="00426D05" w:rsidP="00426D05">
      <w:pPr>
        <w:rPr>
          <w:rFonts w:ascii="Arial" w:hAnsi="Arial"/>
        </w:rPr>
      </w:pPr>
      <w:r w:rsidRPr="001D652A">
        <w:rPr>
          <w:rFonts w:ascii="Arial" w:hAnsi="Arial"/>
          <w:noProof/>
          <w:lang w:val="en-GB" w:eastAsia="en-GB"/>
        </w:rPr>
        <mc:AlternateContent>
          <mc:Choice Requires="wps">
            <w:drawing>
              <wp:anchor distT="0" distB="0" distL="114300" distR="114300" simplePos="0" relativeHeight="251684864" behindDoc="0" locked="0" layoutInCell="1" allowOverlap="1" wp14:anchorId="470C0DC4" wp14:editId="598CA9BD">
                <wp:simplePos x="0" y="0"/>
                <wp:positionH relativeFrom="column">
                  <wp:posOffset>1731645</wp:posOffset>
                </wp:positionH>
                <wp:positionV relativeFrom="paragraph">
                  <wp:posOffset>79375</wp:posOffset>
                </wp:positionV>
                <wp:extent cx="823595" cy="30734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595" cy="307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25650" w14:textId="6BFCE114" w:rsidR="00426D05" w:rsidRDefault="00426D05" w:rsidP="00426D05">
                            <w:r>
                              <w:t>BROWN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C0DC4" id="Text Box 37" o:spid="_x0000_s1086" type="#_x0000_t202" style="position:absolute;margin-left:136.35pt;margin-top:6.25pt;width:64.85pt;height:2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" stroked="f">
                <v:textbox>
                  <w:txbxContent>
                    <w:p w14:paraId="65525650" w14:textId="6BFCE114" w:rsidR="00426D05" w:rsidRDefault="00426D05" w:rsidP="00426D05">
                      <w:r>
                        <w:t>BROWN</w:t>
                      </w:r>
                    </w:p>
                  </w:txbxContent>
                </v:textbox>
              </v:shape>
            </w:pict>
          </mc:Fallback>
        </mc:AlternateContent>
      </w:r>
      <w:r w:rsidRPr="001D652A">
        <w:rPr>
          <w:rFonts w:ascii="Arial" w:hAnsi="Arial"/>
          <w:noProof/>
          <w:lang w:val="en-GB" w:eastAsia="en-GB"/>
        </w:rPr>
        <mc:AlternateContent>
          <mc:Choice Requires="wps">
            <w:drawing>
              <wp:anchor distT="0" distB="0" distL="114300" distR="114300" simplePos="0" relativeHeight="251686912" behindDoc="0" locked="0" layoutInCell="1" allowOverlap="1" wp14:anchorId="6DADFE92" wp14:editId="7F9D224A">
                <wp:simplePos x="0" y="0"/>
                <wp:positionH relativeFrom="column">
                  <wp:posOffset>817245</wp:posOffset>
                </wp:positionH>
                <wp:positionV relativeFrom="paragraph">
                  <wp:posOffset>79375</wp:posOffset>
                </wp:positionV>
                <wp:extent cx="721360" cy="274320"/>
                <wp:effectExtent l="0" t="0" r="0" b="508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944EC7" w14:textId="77777777" w:rsidR="00426D05" w:rsidRDefault="00426D05" w:rsidP="00426D05">
                            <w:r>
                              <w:t>BROWN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DFE92" id="Text Box 39" o:spid="_x0000_s1087" type="#_x0000_t202" style="position:absolute;margin-left:64.35pt;margin-top:6.25pt;width:56.8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" stroked="f">
                <v:textbox>
                  <w:txbxContent>
                    <w:p w14:paraId="69944EC7" w14:textId="77777777" w:rsidR="00426D05" w:rsidRDefault="00426D05" w:rsidP="00426D05">
                      <w:r>
                        <w:t>BROWN</w:t>
                      </w:r>
                    </w:p>
                  </w:txbxContent>
                </v:textbox>
              </v:shape>
            </w:pict>
          </mc:Fallback>
        </mc:AlternateContent>
      </w:r>
    </w:p>
    <w:p w14:paraId="2C2F1AB3" w14:textId="7E93ABBD" w:rsidR="00426D05" w:rsidRPr="001D652A" w:rsidRDefault="00426D05" w:rsidP="00426D05">
      <w:pPr>
        <w:rPr>
          <w:rFonts w:ascii="Arial" w:hAnsi="Arial"/>
        </w:rPr>
      </w:pPr>
    </w:p>
    <w:p w14:paraId="261FFC8D" w14:textId="77777777" w:rsidR="00426D05" w:rsidRPr="001D652A" w:rsidRDefault="00426D05" w:rsidP="00426D05">
      <w:pPr>
        <w:rPr>
          <w:rFonts w:ascii="Arial" w:hAnsi="Arial"/>
        </w:rPr>
      </w:pPr>
    </w:p>
    <w:p w14:paraId="3428778D" w14:textId="77777777" w:rsidR="00426D05" w:rsidRPr="001D652A" w:rsidRDefault="00426D05" w:rsidP="00426D05">
      <w:pPr>
        <w:rPr>
          <w:rFonts w:ascii="Arial" w:hAnsi="Arial"/>
        </w:rPr>
      </w:pPr>
    </w:p>
    <w:p w14:paraId="0F7F3D42" w14:textId="6EF8C033" w:rsidR="00426D05" w:rsidRPr="001D652A" w:rsidRDefault="00426D05" w:rsidP="00426D05">
      <w:pPr>
        <w:rPr>
          <w:rFonts w:ascii="Arial" w:hAnsi="Arial"/>
        </w:rPr>
      </w:pPr>
      <w:r w:rsidRPr="001D652A">
        <w:rPr>
          <w:rFonts w:ascii="Arial" w:hAnsi="Arial"/>
        </w:rPr>
        <w:t>(a)</w:t>
      </w:r>
      <w:r w:rsidRPr="001D652A">
        <w:rPr>
          <w:rFonts w:ascii="Arial" w:hAnsi="Arial"/>
        </w:rPr>
        <w:tab/>
        <w:t xml:space="preserve">Complete the following sentence:  The correct terminology for “black light” is </w:t>
      </w:r>
    </w:p>
    <w:p w14:paraId="388753CD" w14:textId="77777777" w:rsidR="00426D05" w:rsidRPr="001D652A" w:rsidRDefault="00426D05" w:rsidP="00426D05">
      <w:pPr>
        <w:rPr>
          <w:rFonts w:ascii="Arial" w:hAnsi="Arial"/>
        </w:rPr>
      </w:pPr>
    </w:p>
    <w:p w14:paraId="1F5DC912" w14:textId="77777777" w:rsidR="00426D05" w:rsidRPr="001D652A" w:rsidRDefault="00426D05" w:rsidP="00426D05">
      <w:pPr>
        <w:rPr>
          <w:rFonts w:ascii="Arial" w:hAnsi="Arial"/>
        </w:rPr>
      </w:pPr>
    </w:p>
    <w:p w14:paraId="6BF784F0" w14:textId="54A35A12" w:rsidR="00426D05" w:rsidRPr="001D652A" w:rsidRDefault="00426D05" w:rsidP="00426D05">
      <w:pPr>
        <w:rPr>
          <w:rFonts w:ascii="Arial" w:hAnsi="Arial"/>
        </w:rPr>
      </w:pPr>
      <w:r w:rsidRPr="001D652A">
        <w:rPr>
          <w:rFonts w:ascii="Arial" w:hAnsi="Arial"/>
        </w:rPr>
        <w:tab/>
      </w:r>
      <w:r w:rsidRPr="001D652A">
        <w:rPr>
          <w:rFonts w:ascii="Arial" w:hAnsi="Arial"/>
          <w:u w:val="single"/>
        </w:rPr>
        <w:tab/>
      </w:r>
      <w:r w:rsidRPr="001D652A">
        <w:rPr>
          <w:rFonts w:ascii="Arial" w:hAnsi="Arial"/>
          <w:u w:val="single"/>
        </w:rPr>
        <w:tab/>
      </w:r>
      <w:r w:rsidRPr="001D652A">
        <w:rPr>
          <w:rFonts w:ascii="Arial" w:hAnsi="Arial"/>
          <w:u w:val="single"/>
        </w:rPr>
        <w:tab/>
      </w:r>
      <w:r w:rsidRPr="001D652A">
        <w:rPr>
          <w:rFonts w:ascii="Arial" w:hAnsi="Arial"/>
          <w:u w:val="single"/>
        </w:rPr>
        <w:tab/>
      </w:r>
      <w:r w:rsidRPr="001D652A">
        <w:rPr>
          <w:rFonts w:ascii="Arial" w:hAnsi="Arial"/>
          <w:u w:val="single"/>
        </w:rPr>
        <w:tab/>
      </w:r>
      <w:r w:rsidRPr="001D652A">
        <w:rPr>
          <w:rFonts w:ascii="Arial" w:hAnsi="Arial"/>
          <w:u w:val="single"/>
        </w:rPr>
        <w:tab/>
      </w:r>
      <w:r w:rsidRPr="001D652A">
        <w:rPr>
          <w:rFonts w:ascii="Arial" w:hAnsi="Arial"/>
          <w:u w:val="single"/>
        </w:rPr>
        <w:tab/>
      </w:r>
      <w:r w:rsidRPr="001D652A">
        <w:rPr>
          <w:rFonts w:ascii="Arial" w:hAnsi="Arial"/>
          <w:u w:val="single"/>
        </w:rPr>
        <w:tab/>
      </w:r>
      <w:r w:rsidRPr="001D652A">
        <w:rPr>
          <w:rFonts w:ascii="Arial" w:hAnsi="Arial"/>
          <w:u w:val="single"/>
        </w:rPr>
        <w:tab/>
      </w:r>
      <w:r w:rsidRPr="001D652A">
        <w:rPr>
          <w:rFonts w:ascii="Arial" w:hAnsi="Arial"/>
        </w:rPr>
        <w:tab/>
        <w:t xml:space="preserve">and the phenomenon is called </w:t>
      </w:r>
    </w:p>
    <w:p w14:paraId="06CB18E9" w14:textId="77777777" w:rsidR="00426D05" w:rsidRPr="001D652A" w:rsidRDefault="00426D05" w:rsidP="00426D05">
      <w:pPr>
        <w:rPr>
          <w:rFonts w:ascii="Arial" w:hAnsi="Arial"/>
        </w:rPr>
      </w:pPr>
    </w:p>
    <w:p w14:paraId="11B3DD62" w14:textId="77777777" w:rsidR="00426D05" w:rsidRPr="001D652A" w:rsidRDefault="00426D05" w:rsidP="00426D05">
      <w:pPr>
        <w:rPr>
          <w:rFonts w:ascii="Arial" w:hAnsi="Arial"/>
        </w:rPr>
      </w:pPr>
    </w:p>
    <w:p w14:paraId="3C40A52F" w14:textId="04BB2760" w:rsidR="00426D05" w:rsidRPr="001D652A" w:rsidRDefault="00426D05" w:rsidP="00426D05">
      <w:pPr>
        <w:rPr>
          <w:rFonts w:ascii="Arial" w:hAnsi="Arial"/>
        </w:rPr>
      </w:pPr>
      <w:r w:rsidRPr="001D652A">
        <w:rPr>
          <w:rFonts w:ascii="Arial" w:hAnsi="Arial"/>
        </w:rPr>
        <w:tab/>
      </w:r>
      <w:r w:rsidRPr="001D652A">
        <w:rPr>
          <w:rFonts w:ascii="Arial" w:hAnsi="Arial"/>
          <w:u w:val="single"/>
        </w:rPr>
        <w:tab/>
      </w:r>
      <w:r w:rsidRPr="001D652A">
        <w:rPr>
          <w:rFonts w:ascii="Arial" w:hAnsi="Arial"/>
          <w:u w:val="single"/>
        </w:rPr>
        <w:tab/>
      </w:r>
      <w:r w:rsidRPr="001D652A">
        <w:rPr>
          <w:rFonts w:ascii="Arial" w:hAnsi="Arial"/>
          <w:u w:val="single"/>
        </w:rPr>
        <w:tab/>
      </w:r>
      <w:r w:rsidRPr="001D652A">
        <w:rPr>
          <w:rFonts w:ascii="Arial" w:hAnsi="Arial"/>
          <w:u w:val="single"/>
        </w:rPr>
        <w:tab/>
      </w:r>
      <w:r w:rsidRPr="001D652A">
        <w:rPr>
          <w:rFonts w:ascii="Arial" w:hAnsi="Arial"/>
          <w:u w:val="single"/>
        </w:rPr>
        <w:tab/>
      </w:r>
      <w:r w:rsidRPr="001D652A">
        <w:rPr>
          <w:rFonts w:ascii="Arial" w:hAnsi="Arial"/>
          <w:u w:val="single"/>
        </w:rPr>
        <w:tab/>
      </w:r>
      <w:r w:rsidRPr="001D652A">
        <w:rPr>
          <w:rFonts w:ascii="Arial" w:hAnsi="Arial"/>
          <w:u w:val="single"/>
        </w:rPr>
        <w:tab/>
      </w:r>
      <w:r w:rsidRPr="001D652A">
        <w:rPr>
          <w:rFonts w:ascii="Arial" w:hAnsi="Arial"/>
          <w:u w:val="single"/>
        </w:rPr>
        <w:tab/>
      </w:r>
      <w:r w:rsidRPr="001D652A">
        <w:rPr>
          <w:rFonts w:ascii="Arial" w:hAnsi="Arial"/>
          <w:u w:val="single"/>
        </w:rPr>
        <w:tab/>
      </w:r>
      <w:r w:rsidRPr="001D652A">
        <w:rPr>
          <w:rFonts w:ascii="Arial" w:hAnsi="Arial"/>
        </w:rPr>
        <w:t>.</w:t>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t>(2 marks)</w:t>
      </w:r>
    </w:p>
    <w:p w14:paraId="0BA47891" w14:textId="77777777" w:rsidR="00426D05" w:rsidRPr="001D652A" w:rsidRDefault="00426D05" w:rsidP="00426D05">
      <w:pPr>
        <w:rPr>
          <w:rFonts w:ascii="Arial" w:hAnsi="Arial"/>
        </w:rPr>
      </w:pPr>
    </w:p>
    <w:p w14:paraId="3FB21A4F" w14:textId="77777777" w:rsidR="00426D05" w:rsidRPr="001D652A" w:rsidRDefault="00426D05" w:rsidP="00426D05">
      <w:pPr>
        <w:rPr>
          <w:rFonts w:ascii="Arial" w:hAnsi="Arial"/>
        </w:rPr>
      </w:pPr>
    </w:p>
    <w:p w14:paraId="013C7116" w14:textId="77777777" w:rsidR="00426D05" w:rsidRPr="001D652A" w:rsidRDefault="00426D05">
      <w:pPr>
        <w:rPr>
          <w:rFonts w:ascii="Arial" w:hAnsi="Arial"/>
        </w:rPr>
      </w:pPr>
      <w:r w:rsidRPr="001D652A">
        <w:rPr>
          <w:rFonts w:ascii="Arial" w:hAnsi="Arial"/>
        </w:rPr>
        <w:br w:type="page"/>
      </w:r>
    </w:p>
    <w:p w14:paraId="09445EA4" w14:textId="2EA8150D" w:rsidR="00426D05" w:rsidRPr="001D652A" w:rsidRDefault="00426D05" w:rsidP="00426D05">
      <w:pPr>
        <w:rPr>
          <w:rFonts w:ascii="Arial" w:hAnsi="Arial"/>
        </w:rPr>
      </w:pPr>
      <w:r w:rsidRPr="001D652A">
        <w:rPr>
          <w:rFonts w:ascii="Arial" w:hAnsi="Arial"/>
        </w:rPr>
        <w:t>(b)</w:t>
      </w:r>
      <w:r w:rsidRPr="001D652A">
        <w:rPr>
          <w:rFonts w:ascii="Arial" w:hAnsi="Arial"/>
        </w:rPr>
        <w:tab/>
        <w:t>The first 4 energy levels for a potassium mineral are shown (not to scale) as follows.</w:t>
      </w:r>
    </w:p>
    <w:p w14:paraId="1EEF6557" w14:textId="77777777" w:rsidR="00426D05" w:rsidRPr="001D652A" w:rsidRDefault="00426D05" w:rsidP="00426D05">
      <w:pPr>
        <w:rPr>
          <w:rFonts w:ascii="Arial" w:hAnsi="Arial"/>
        </w:rPr>
      </w:pPr>
    </w:p>
    <w:p w14:paraId="610F7114" w14:textId="73968099" w:rsidR="00426D05" w:rsidRPr="001D652A" w:rsidRDefault="00426D05" w:rsidP="00426D05">
      <w:pPr>
        <w:rPr>
          <w:rFonts w:ascii="Arial" w:hAnsi="Arial"/>
        </w:rPr>
      </w:pP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t>___________________________</w:t>
      </w:r>
      <w:r w:rsidRPr="001D652A">
        <w:rPr>
          <w:rFonts w:ascii="Arial" w:hAnsi="Arial"/>
        </w:rPr>
        <w:tab/>
        <w:t>E</w:t>
      </w:r>
      <w:r w:rsidRPr="001D652A">
        <w:rPr>
          <w:rFonts w:ascii="Arial" w:hAnsi="Arial"/>
          <w:vertAlign w:val="subscript"/>
        </w:rPr>
        <w:t>4</w:t>
      </w:r>
      <w:r w:rsidR="002A75DB" w:rsidRPr="001D652A">
        <w:rPr>
          <w:rFonts w:ascii="Arial" w:hAnsi="Arial"/>
        </w:rPr>
        <w:t xml:space="preserve"> = </w:t>
      </w:r>
      <w:r w:rsidR="007201A5">
        <w:rPr>
          <w:rFonts w:ascii="Arial" w:hAnsi="Arial"/>
        </w:rPr>
        <w:t>- 1</w:t>
      </w:r>
      <w:r w:rsidR="00E153A0">
        <w:rPr>
          <w:rFonts w:ascii="Arial" w:hAnsi="Arial"/>
        </w:rPr>
        <w:t>.1</w:t>
      </w:r>
      <w:r w:rsidR="002A75DB" w:rsidRPr="001D652A">
        <w:rPr>
          <w:rFonts w:ascii="Arial" w:hAnsi="Arial"/>
        </w:rPr>
        <w:t>0 eV</w:t>
      </w:r>
    </w:p>
    <w:p w14:paraId="2871E821" w14:textId="77777777" w:rsidR="00426D05" w:rsidRPr="001D652A" w:rsidRDefault="00426D05" w:rsidP="00426D05">
      <w:pPr>
        <w:rPr>
          <w:rFonts w:ascii="Arial" w:hAnsi="Arial"/>
        </w:rPr>
      </w:pPr>
    </w:p>
    <w:p w14:paraId="34E307FD" w14:textId="2AD1212E" w:rsidR="00426D05" w:rsidRPr="001D652A" w:rsidRDefault="00426D05" w:rsidP="00426D05">
      <w:pPr>
        <w:rPr>
          <w:rFonts w:ascii="Arial" w:hAnsi="Arial"/>
        </w:rPr>
      </w:pP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t>___________________________</w:t>
      </w:r>
      <w:r w:rsidRPr="001D652A">
        <w:rPr>
          <w:rFonts w:ascii="Arial" w:hAnsi="Arial"/>
        </w:rPr>
        <w:tab/>
        <w:t>E</w:t>
      </w:r>
      <w:r w:rsidRPr="001D652A">
        <w:rPr>
          <w:rFonts w:ascii="Arial" w:hAnsi="Arial"/>
          <w:vertAlign w:val="subscript"/>
        </w:rPr>
        <w:t>3</w:t>
      </w:r>
      <w:r w:rsidR="002A75DB" w:rsidRPr="001D652A">
        <w:rPr>
          <w:rFonts w:ascii="Arial" w:hAnsi="Arial"/>
        </w:rPr>
        <w:t xml:space="preserve"> = - </w:t>
      </w:r>
      <w:r w:rsidR="007201A5">
        <w:rPr>
          <w:rFonts w:ascii="Arial" w:hAnsi="Arial"/>
        </w:rPr>
        <w:t>1</w:t>
      </w:r>
      <w:r w:rsidR="00E153A0">
        <w:rPr>
          <w:rFonts w:ascii="Arial" w:hAnsi="Arial"/>
        </w:rPr>
        <w:t>.7</w:t>
      </w:r>
      <w:r w:rsidR="002A75DB" w:rsidRPr="001D652A">
        <w:rPr>
          <w:rFonts w:ascii="Arial" w:hAnsi="Arial"/>
        </w:rPr>
        <w:t>8 eV</w:t>
      </w:r>
    </w:p>
    <w:p w14:paraId="04B65220" w14:textId="77777777" w:rsidR="00426D05" w:rsidRPr="001D652A" w:rsidRDefault="00426D05" w:rsidP="00426D05">
      <w:pPr>
        <w:rPr>
          <w:rFonts w:ascii="Arial" w:hAnsi="Arial"/>
        </w:rPr>
      </w:pPr>
    </w:p>
    <w:p w14:paraId="6179479A" w14:textId="77777777" w:rsidR="00426D05" w:rsidRPr="001D652A" w:rsidRDefault="00426D05" w:rsidP="00426D05">
      <w:pPr>
        <w:rPr>
          <w:rFonts w:ascii="Arial" w:hAnsi="Arial"/>
        </w:rPr>
      </w:pPr>
    </w:p>
    <w:p w14:paraId="04BCBEB5" w14:textId="7D3819C3" w:rsidR="00426D05" w:rsidRPr="001D652A" w:rsidRDefault="00426D05" w:rsidP="00426D05">
      <w:pPr>
        <w:rPr>
          <w:rFonts w:ascii="Arial" w:hAnsi="Arial"/>
        </w:rPr>
      </w:pP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t>___________________________</w:t>
      </w:r>
      <w:r w:rsidRPr="001D652A">
        <w:rPr>
          <w:rFonts w:ascii="Arial" w:hAnsi="Arial"/>
        </w:rPr>
        <w:tab/>
        <w:t>E</w:t>
      </w:r>
      <w:r w:rsidRPr="001D652A">
        <w:rPr>
          <w:rFonts w:ascii="Arial" w:hAnsi="Arial"/>
          <w:vertAlign w:val="subscript"/>
        </w:rPr>
        <w:t>2</w:t>
      </w:r>
      <w:r w:rsidR="002A75DB" w:rsidRPr="001D652A">
        <w:rPr>
          <w:rFonts w:ascii="Arial" w:hAnsi="Arial"/>
        </w:rPr>
        <w:t xml:space="preserve"> = </w:t>
      </w:r>
      <w:r w:rsidR="00C17D63" w:rsidRPr="001D652A">
        <w:rPr>
          <w:rFonts w:ascii="Arial" w:hAnsi="Arial"/>
        </w:rPr>
        <w:t>-</w:t>
      </w:r>
      <w:r w:rsidR="002A75DB" w:rsidRPr="001D652A">
        <w:rPr>
          <w:rFonts w:ascii="Arial" w:hAnsi="Arial"/>
        </w:rPr>
        <w:t xml:space="preserve"> </w:t>
      </w:r>
      <w:r w:rsidR="007201A5">
        <w:rPr>
          <w:rFonts w:ascii="Arial" w:hAnsi="Arial"/>
        </w:rPr>
        <w:t>2</w:t>
      </w:r>
      <w:r w:rsidR="00E153A0">
        <w:rPr>
          <w:rFonts w:ascii="Arial" w:hAnsi="Arial"/>
        </w:rPr>
        <w:t>.8</w:t>
      </w:r>
      <w:r w:rsidR="00C17D63" w:rsidRPr="001D652A">
        <w:rPr>
          <w:rFonts w:ascii="Arial" w:hAnsi="Arial"/>
        </w:rPr>
        <w:t>7 eV</w:t>
      </w:r>
    </w:p>
    <w:p w14:paraId="57ECDE79" w14:textId="77777777" w:rsidR="00426D05" w:rsidRPr="001D652A" w:rsidRDefault="00426D05" w:rsidP="00426D05">
      <w:pPr>
        <w:rPr>
          <w:rFonts w:ascii="Arial" w:hAnsi="Arial"/>
        </w:rPr>
      </w:pPr>
    </w:p>
    <w:p w14:paraId="351FB50E" w14:textId="77777777" w:rsidR="00426D05" w:rsidRPr="001D652A" w:rsidRDefault="00426D05" w:rsidP="00426D05">
      <w:pPr>
        <w:rPr>
          <w:rFonts w:ascii="Arial" w:hAnsi="Arial"/>
        </w:rPr>
      </w:pPr>
    </w:p>
    <w:p w14:paraId="1C719F8C" w14:textId="77777777" w:rsidR="00426D05" w:rsidRPr="001D652A" w:rsidRDefault="00426D05" w:rsidP="00426D05">
      <w:pPr>
        <w:rPr>
          <w:rFonts w:ascii="Arial" w:hAnsi="Arial"/>
        </w:rPr>
      </w:pPr>
    </w:p>
    <w:p w14:paraId="4E027FF2" w14:textId="1CE0B5D6" w:rsidR="00426D05" w:rsidRPr="001D652A" w:rsidRDefault="00426D05" w:rsidP="00426D05">
      <w:pPr>
        <w:rPr>
          <w:rFonts w:ascii="Arial" w:hAnsi="Arial"/>
        </w:rPr>
      </w:pP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t>___________________________</w:t>
      </w:r>
      <w:r w:rsidRPr="001D652A">
        <w:rPr>
          <w:rFonts w:ascii="Arial" w:hAnsi="Arial"/>
        </w:rPr>
        <w:tab/>
        <w:t>E</w:t>
      </w:r>
      <w:r w:rsidRPr="001D652A">
        <w:rPr>
          <w:rFonts w:ascii="Arial" w:hAnsi="Arial"/>
          <w:vertAlign w:val="subscript"/>
        </w:rPr>
        <w:t>1</w:t>
      </w:r>
      <w:r w:rsidR="002A75DB" w:rsidRPr="001D652A">
        <w:rPr>
          <w:rFonts w:ascii="Arial" w:hAnsi="Arial"/>
        </w:rPr>
        <w:t xml:space="preserve"> = </w:t>
      </w:r>
      <w:r w:rsidR="00C17D63" w:rsidRPr="001D652A">
        <w:rPr>
          <w:rFonts w:ascii="Arial" w:hAnsi="Arial"/>
        </w:rPr>
        <w:t>-</w:t>
      </w:r>
      <w:r w:rsidR="002A75DB" w:rsidRPr="001D652A">
        <w:rPr>
          <w:rFonts w:ascii="Arial" w:hAnsi="Arial"/>
        </w:rPr>
        <w:t xml:space="preserve"> </w:t>
      </w:r>
      <w:r w:rsidR="007201A5">
        <w:rPr>
          <w:rFonts w:ascii="Arial" w:hAnsi="Arial"/>
        </w:rPr>
        <w:t>4</w:t>
      </w:r>
      <w:r w:rsidR="00E153A0">
        <w:rPr>
          <w:rFonts w:ascii="Arial" w:hAnsi="Arial"/>
        </w:rPr>
        <w:t>.3</w:t>
      </w:r>
      <w:r w:rsidR="00C17D63" w:rsidRPr="001D652A">
        <w:rPr>
          <w:rFonts w:ascii="Arial" w:hAnsi="Arial"/>
        </w:rPr>
        <w:t>9 eV</w:t>
      </w:r>
    </w:p>
    <w:p w14:paraId="50F348B2" w14:textId="77777777" w:rsidR="00426D05" w:rsidRPr="001D652A" w:rsidRDefault="00426D05" w:rsidP="00426D05">
      <w:pPr>
        <w:rPr>
          <w:rFonts w:ascii="Arial" w:hAnsi="Arial"/>
        </w:rPr>
      </w:pPr>
    </w:p>
    <w:p w14:paraId="49BB39C9" w14:textId="77777777" w:rsidR="002A75DB" w:rsidRPr="001D652A" w:rsidRDefault="00426D05" w:rsidP="00426D05">
      <w:pPr>
        <w:rPr>
          <w:rFonts w:ascii="Arial" w:hAnsi="Arial"/>
        </w:rPr>
      </w:pPr>
      <w:r w:rsidRPr="001D652A">
        <w:rPr>
          <w:rFonts w:ascii="Arial" w:hAnsi="Arial"/>
        </w:rPr>
        <w:tab/>
      </w:r>
    </w:p>
    <w:p w14:paraId="2038B014" w14:textId="01E79D7B" w:rsidR="00426D05" w:rsidRPr="001D652A" w:rsidRDefault="002A75DB" w:rsidP="00426D05">
      <w:pPr>
        <w:rPr>
          <w:rFonts w:ascii="Arial" w:hAnsi="Arial"/>
        </w:rPr>
      </w:pPr>
      <w:r w:rsidRPr="001D652A">
        <w:rPr>
          <w:rFonts w:ascii="Arial" w:hAnsi="Arial"/>
        </w:rPr>
        <w:tab/>
      </w:r>
      <w:r w:rsidR="00426D05" w:rsidRPr="001D652A">
        <w:rPr>
          <w:rFonts w:ascii="Arial" w:hAnsi="Arial"/>
        </w:rPr>
        <w:t xml:space="preserve">Could a sample of this potassium mineral display the phenomenon as shown in (a) </w:t>
      </w:r>
      <w:r w:rsidR="00426D05" w:rsidRPr="001D652A">
        <w:rPr>
          <w:rFonts w:ascii="Arial" w:hAnsi="Arial"/>
        </w:rPr>
        <w:tab/>
        <w:t>above?  Justify your answer, showing the necessary calculations.</w:t>
      </w:r>
      <w:r w:rsidR="00426D05" w:rsidRPr="001D652A">
        <w:rPr>
          <w:rFonts w:ascii="Arial" w:hAnsi="Arial"/>
        </w:rPr>
        <w:tab/>
      </w:r>
      <w:r w:rsidR="00426D05" w:rsidRPr="001D652A">
        <w:rPr>
          <w:rFonts w:ascii="Arial" w:hAnsi="Arial"/>
        </w:rPr>
        <w:tab/>
        <w:t>(4 marks)</w:t>
      </w:r>
    </w:p>
    <w:p w14:paraId="39C7B9D2" w14:textId="77777777" w:rsidR="00426D05" w:rsidRPr="001D652A" w:rsidRDefault="00426D05" w:rsidP="00426D05">
      <w:pPr>
        <w:rPr>
          <w:rFonts w:ascii="Arial" w:hAnsi="Arial"/>
        </w:rPr>
      </w:pPr>
    </w:p>
    <w:p w14:paraId="3E307CDD" w14:textId="77777777" w:rsidR="00426D05" w:rsidRPr="001D652A" w:rsidRDefault="00426D05" w:rsidP="00426D05">
      <w:pPr>
        <w:rPr>
          <w:rFonts w:ascii="Arial" w:hAnsi="Arial"/>
        </w:rPr>
      </w:pPr>
    </w:p>
    <w:p w14:paraId="65330060" w14:textId="77777777" w:rsidR="00426D05" w:rsidRPr="001D652A" w:rsidRDefault="00426D05" w:rsidP="00426D05">
      <w:pPr>
        <w:rPr>
          <w:rFonts w:ascii="Arial" w:hAnsi="Arial"/>
        </w:rPr>
      </w:pPr>
    </w:p>
    <w:p w14:paraId="70A257C3" w14:textId="77777777" w:rsidR="00426D05" w:rsidRPr="001D652A" w:rsidRDefault="00426D05" w:rsidP="00426D05">
      <w:pPr>
        <w:rPr>
          <w:rFonts w:ascii="Arial" w:hAnsi="Arial"/>
        </w:rPr>
      </w:pPr>
    </w:p>
    <w:p w14:paraId="1F0DBB78" w14:textId="77777777" w:rsidR="00426D05" w:rsidRPr="001D652A" w:rsidRDefault="00426D05" w:rsidP="00426D05">
      <w:pPr>
        <w:rPr>
          <w:rFonts w:ascii="Arial" w:hAnsi="Arial"/>
        </w:rPr>
      </w:pPr>
    </w:p>
    <w:p w14:paraId="6CDDA629" w14:textId="77777777" w:rsidR="00426D05" w:rsidRPr="001D652A" w:rsidRDefault="00426D05" w:rsidP="00426D05">
      <w:pPr>
        <w:rPr>
          <w:rFonts w:ascii="Arial" w:hAnsi="Arial"/>
        </w:rPr>
      </w:pPr>
    </w:p>
    <w:p w14:paraId="0E3C5C3F" w14:textId="77777777" w:rsidR="00426D05" w:rsidRPr="001D652A" w:rsidRDefault="00426D05" w:rsidP="00426D05">
      <w:pPr>
        <w:rPr>
          <w:rFonts w:ascii="Arial" w:hAnsi="Arial"/>
        </w:rPr>
      </w:pPr>
    </w:p>
    <w:p w14:paraId="3CAB9F59" w14:textId="77777777" w:rsidR="00426D05" w:rsidRPr="001D652A" w:rsidRDefault="00426D05" w:rsidP="00426D05">
      <w:pPr>
        <w:rPr>
          <w:rFonts w:ascii="Arial" w:hAnsi="Arial"/>
        </w:rPr>
      </w:pPr>
    </w:p>
    <w:p w14:paraId="1F0CF798" w14:textId="77777777" w:rsidR="00426D05" w:rsidRPr="001D652A" w:rsidRDefault="00426D05" w:rsidP="00426D05">
      <w:pPr>
        <w:rPr>
          <w:rFonts w:ascii="Arial" w:hAnsi="Arial"/>
        </w:rPr>
      </w:pPr>
    </w:p>
    <w:p w14:paraId="4F834906" w14:textId="77777777" w:rsidR="00426D05" w:rsidRPr="001D652A" w:rsidRDefault="00426D05" w:rsidP="00426D05">
      <w:pPr>
        <w:rPr>
          <w:rFonts w:ascii="Arial" w:hAnsi="Arial"/>
        </w:rPr>
      </w:pPr>
    </w:p>
    <w:p w14:paraId="7A955DF7" w14:textId="77777777" w:rsidR="00426D05" w:rsidRPr="001D652A" w:rsidRDefault="00426D05" w:rsidP="00426D05">
      <w:pPr>
        <w:rPr>
          <w:rFonts w:ascii="Arial" w:hAnsi="Arial"/>
        </w:rPr>
      </w:pPr>
    </w:p>
    <w:p w14:paraId="4F42D76C" w14:textId="77777777" w:rsidR="00426D05" w:rsidRPr="001D652A" w:rsidRDefault="00426D05" w:rsidP="00426D05">
      <w:pPr>
        <w:rPr>
          <w:rFonts w:ascii="Arial" w:hAnsi="Arial"/>
        </w:rPr>
      </w:pPr>
    </w:p>
    <w:p w14:paraId="2490828D" w14:textId="77777777" w:rsidR="00426D05" w:rsidRPr="001D652A" w:rsidRDefault="00426D05" w:rsidP="00426D05">
      <w:pPr>
        <w:rPr>
          <w:rFonts w:ascii="Arial" w:hAnsi="Arial"/>
        </w:rPr>
      </w:pPr>
    </w:p>
    <w:p w14:paraId="56ED1AFC" w14:textId="77777777" w:rsidR="00426D05" w:rsidRPr="001D652A" w:rsidRDefault="00426D05" w:rsidP="00426D05">
      <w:pPr>
        <w:rPr>
          <w:rFonts w:ascii="Arial" w:hAnsi="Arial"/>
        </w:rPr>
      </w:pPr>
    </w:p>
    <w:p w14:paraId="6131257D" w14:textId="77777777" w:rsidR="00426D05" w:rsidRPr="001D652A" w:rsidRDefault="00426D05" w:rsidP="00426D05">
      <w:pPr>
        <w:rPr>
          <w:rFonts w:ascii="Arial" w:hAnsi="Arial"/>
        </w:rPr>
      </w:pPr>
    </w:p>
    <w:p w14:paraId="3578147D" w14:textId="77777777" w:rsidR="00426D05" w:rsidRPr="001D652A" w:rsidRDefault="00426D05" w:rsidP="00426D05">
      <w:pPr>
        <w:rPr>
          <w:rFonts w:ascii="Arial" w:hAnsi="Arial"/>
        </w:rPr>
      </w:pPr>
    </w:p>
    <w:p w14:paraId="5AB6BE59" w14:textId="77777777" w:rsidR="00426D05" w:rsidRPr="001D652A" w:rsidRDefault="00426D05" w:rsidP="00426D05">
      <w:pPr>
        <w:rPr>
          <w:rFonts w:ascii="Arial" w:hAnsi="Arial"/>
        </w:rPr>
      </w:pPr>
    </w:p>
    <w:p w14:paraId="2FB14C5A" w14:textId="77777777" w:rsidR="00426D05" w:rsidRPr="001D652A" w:rsidRDefault="00426D05" w:rsidP="00426D05">
      <w:pPr>
        <w:rPr>
          <w:rFonts w:ascii="Arial" w:hAnsi="Arial"/>
        </w:rPr>
      </w:pPr>
    </w:p>
    <w:p w14:paraId="3FCAE160" w14:textId="77777777" w:rsidR="00426D05" w:rsidRPr="001D652A" w:rsidRDefault="00426D05" w:rsidP="00426D05">
      <w:pPr>
        <w:rPr>
          <w:rFonts w:ascii="Arial" w:hAnsi="Arial"/>
        </w:rPr>
      </w:pPr>
    </w:p>
    <w:p w14:paraId="6535010E" w14:textId="77777777" w:rsidR="00426D05" w:rsidRPr="001D652A" w:rsidRDefault="00426D05" w:rsidP="00426D05">
      <w:pPr>
        <w:rPr>
          <w:rFonts w:ascii="Arial" w:hAnsi="Arial"/>
        </w:rPr>
      </w:pPr>
    </w:p>
    <w:p w14:paraId="3D76667B" w14:textId="77777777" w:rsidR="00426D05" w:rsidRPr="001D652A" w:rsidRDefault="00426D05" w:rsidP="00426D05">
      <w:pPr>
        <w:rPr>
          <w:rFonts w:ascii="Arial" w:hAnsi="Arial"/>
        </w:rPr>
      </w:pPr>
    </w:p>
    <w:p w14:paraId="024641D9" w14:textId="77777777" w:rsidR="00426D05" w:rsidRPr="001D652A" w:rsidRDefault="00426D05" w:rsidP="00426D05">
      <w:pPr>
        <w:rPr>
          <w:rFonts w:ascii="Arial" w:hAnsi="Arial"/>
        </w:rPr>
      </w:pPr>
    </w:p>
    <w:p w14:paraId="5C58C80B" w14:textId="77777777" w:rsidR="00426D05" w:rsidRPr="001D652A" w:rsidRDefault="00426D05" w:rsidP="00426D05">
      <w:pPr>
        <w:rPr>
          <w:rFonts w:ascii="Arial" w:hAnsi="Arial"/>
        </w:rPr>
      </w:pPr>
    </w:p>
    <w:p w14:paraId="49FFBE2A" w14:textId="77777777" w:rsidR="00E153A0" w:rsidRDefault="00E153A0" w:rsidP="00426D05">
      <w:pPr>
        <w:rPr>
          <w:rFonts w:ascii="Arial" w:hAnsi="Arial"/>
        </w:rPr>
      </w:pPr>
    </w:p>
    <w:p w14:paraId="732F29F8" w14:textId="77777777" w:rsidR="00E153A0" w:rsidRDefault="00E153A0" w:rsidP="00426D05">
      <w:pPr>
        <w:rPr>
          <w:rFonts w:ascii="Arial" w:hAnsi="Arial"/>
        </w:rPr>
      </w:pPr>
    </w:p>
    <w:p w14:paraId="736A11B1" w14:textId="77777777" w:rsidR="00E153A0" w:rsidRDefault="00E153A0" w:rsidP="00426D05">
      <w:pPr>
        <w:rPr>
          <w:rFonts w:ascii="Arial" w:hAnsi="Arial"/>
        </w:rPr>
      </w:pPr>
    </w:p>
    <w:p w14:paraId="4735A438" w14:textId="77777777" w:rsidR="00E153A0" w:rsidRDefault="00E153A0" w:rsidP="00426D05">
      <w:pPr>
        <w:rPr>
          <w:rFonts w:ascii="Arial" w:hAnsi="Arial"/>
        </w:rPr>
      </w:pPr>
    </w:p>
    <w:p w14:paraId="6FE9C7FD" w14:textId="77777777" w:rsidR="00E153A0" w:rsidRDefault="00E153A0" w:rsidP="00426D05">
      <w:pPr>
        <w:rPr>
          <w:rFonts w:ascii="Arial" w:hAnsi="Arial"/>
        </w:rPr>
      </w:pPr>
    </w:p>
    <w:p w14:paraId="76AA3855" w14:textId="77777777" w:rsidR="00E153A0" w:rsidRDefault="00E153A0" w:rsidP="00426D05">
      <w:pPr>
        <w:rPr>
          <w:rFonts w:ascii="Arial" w:hAnsi="Arial"/>
        </w:rPr>
      </w:pPr>
    </w:p>
    <w:p w14:paraId="7B4005CB" w14:textId="77777777" w:rsidR="00E153A0" w:rsidRDefault="00E153A0" w:rsidP="00426D05">
      <w:pPr>
        <w:rPr>
          <w:rFonts w:ascii="Arial" w:hAnsi="Arial"/>
        </w:rPr>
      </w:pPr>
    </w:p>
    <w:p w14:paraId="622B32C2" w14:textId="77777777" w:rsidR="00E153A0" w:rsidRDefault="00E153A0" w:rsidP="00426D05">
      <w:pPr>
        <w:rPr>
          <w:rFonts w:ascii="Arial" w:hAnsi="Arial"/>
        </w:rPr>
      </w:pPr>
    </w:p>
    <w:p w14:paraId="2E47199D" w14:textId="77777777" w:rsidR="00E153A0" w:rsidRDefault="00E153A0" w:rsidP="00426D05">
      <w:pPr>
        <w:rPr>
          <w:rFonts w:ascii="Arial" w:hAnsi="Arial"/>
        </w:rPr>
      </w:pPr>
    </w:p>
    <w:p w14:paraId="78AE6D67" w14:textId="77777777" w:rsidR="00E153A0" w:rsidRDefault="00E153A0" w:rsidP="00426D05">
      <w:pPr>
        <w:rPr>
          <w:rFonts w:ascii="Arial" w:hAnsi="Arial"/>
        </w:rPr>
      </w:pPr>
    </w:p>
    <w:p w14:paraId="56A812A9" w14:textId="77777777" w:rsidR="00E153A0" w:rsidRDefault="00E153A0" w:rsidP="00426D05">
      <w:pPr>
        <w:rPr>
          <w:rFonts w:ascii="Arial" w:hAnsi="Arial"/>
        </w:rPr>
      </w:pPr>
    </w:p>
    <w:p w14:paraId="08E0BC2F" w14:textId="77777777" w:rsidR="00E153A0" w:rsidRDefault="00E153A0" w:rsidP="00426D05">
      <w:pPr>
        <w:rPr>
          <w:rFonts w:ascii="Arial" w:hAnsi="Arial"/>
        </w:rPr>
      </w:pPr>
    </w:p>
    <w:p w14:paraId="30A001EF" w14:textId="77777777" w:rsidR="00E153A0" w:rsidRDefault="00E153A0" w:rsidP="00426D05">
      <w:pPr>
        <w:rPr>
          <w:rFonts w:ascii="Arial" w:hAnsi="Arial"/>
        </w:rPr>
      </w:pPr>
    </w:p>
    <w:p w14:paraId="524F2C77" w14:textId="5DB47A55" w:rsidR="00426D05" w:rsidRPr="001D652A" w:rsidRDefault="002A75DB" w:rsidP="00426D05">
      <w:pPr>
        <w:rPr>
          <w:rFonts w:ascii="Arial" w:hAnsi="Arial"/>
        </w:rPr>
      </w:pPr>
      <w:r w:rsidRPr="001D652A">
        <w:rPr>
          <w:rFonts w:ascii="Arial" w:hAnsi="Arial"/>
        </w:rPr>
        <w:t>(</w:t>
      </w:r>
      <w:r w:rsidR="00426D05" w:rsidRPr="001D652A">
        <w:rPr>
          <w:rFonts w:ascii="Arial" w:hAnsi="Arial"/>
        </w:rPr>
        <w:t>c)</w:t>
      </w:r>
      <w:r w:rsidR="00426D05" w:rsidRPr="001D652A">
        <w:rPr>
          <w:rFonts w:ascii="Arial" w:hAnsi="Arial"/>
        </w:rPr>
        <w:tab/>
        <w:t>Consider again the first 4 energy levels for the potassium mineral in (b).</w:t>
      </w:r>
    </w:p>
    <w:p w14:paraId="4269B017" w14:textId="1AD33A99" w:rsidR="00426D05" w:rsidRPr="001D652A" w:rsidRDefault="002A75DB" w:rsidP="00426D05">
      <w:pPr>
        <w:rPr>
          <w:rFonts w:ascii="Arial" w:hAnsi="Arial"/>
        </w:rPr>
      </w:pPr>
      <w:r w:rsidRPr="001D652A">
        <w:rPr>
          <w:rFonts w:ascii="Arial" w:hAnsi="Arial"/>
        </w:rPr>
        <w:tab/>
      </w:r>
      <w:r w:rsidR="00426D05" w:rsidRPr="001D652A">
        <w:rPr>
          <w:rFonts w:ascii="Arial" w:hAnsi="Arial"/>
        </w:rPr>
        <w:t>What would be detected if particles of the sample were bombarded by</w:t>
      </w:r>
      <w:r w:rsidRPr="001D652A">
        <w:rPr>
          <w:rFonts w:ascii="Arial" w:hAnsi="Arial"/>
        </w:rPr>
        <w:t>:</w:t>
      </w:r>
    </w:p>
    <w:p w14:paraId="6B953A8B" w14:textId="57409465" w:rsidR="00426D05" w:rsidRPr="001D652A" w:rsidRDefault="002A75DB" w:rsidP="00426D05">
      <w:pPr>
        <w:rPr>
          <w:rFonts w:ascii="Arial" w:hAnsi="Arial"/>
        </w:rPr>
      </w:pP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t>(4 marks)</w:t>
      </w:r>
    </w:p>
    <w:p w14:paraId="56F3DEAE" w14:textId="330E115A" w:rsidR="00426D05" w:rsidRPr="001D652A" w:rsidRDefault="002A75DB" w:rsidP="00426D05">
      <w:pPr>
        <w:rPr>
          <w:rFonts w:ascii="Arial" w:hAnsi="Arial"/>
        </w:rPr>
      </w:pPr>
      <w:r w:rsidRPr="001D652A">
        <w:rPr>
          <w:rFonts w:ascii="Arial" w:hAnsi="Arial"/>
        </w:rPr>
        <w:tab/>
        <w:t>(i)</w:t>
      </w:r>
      <w:r w:rsidRPr="001D652A">
        <w:rPr>
          <w:rFonts w:ascii="Arial" w:hAnsi="Arial"/>
        </w:rPr>
        <w:tab/>
        <w:t>photons of energy 2.65 eV.</w:t>
      </w:r>
    </w:p>
    <w:p w14:paraId="64B2A089" w14:textId="77777777" w:rsidR="00426D05" w:rsidRPr="001D652A" w:rsidRDefault="00426D05" w:rsidP="00426D05">
      <w:pPr>
        <w:rPr>
          <w:rFonts w:ascii="Arial" w:hAnsi="Arial"/>
        </w:rPr>
      </w:pPr>
    </w:p>
    <w:p w14:paraId="33C5941E" w14:textId="77777777" w:rsidR="00426D05" w:rsidRPr="001D652A" w:rsidRDefault="00426D05" w:rsidP="00426D05">
      <w:pPr>
        <w:rPr>
          <w:rFonts w:ascii="Arial" w:hAnsi="Arial"/>
        </w:rPr>
      </w:pPr>
    </w:p>
    <w:p w14:paraId="3DD00F67" w14:textId="77777777" w:rsidR="00426D05" w:rsidRDefault="00426D05" w:rsidP="00426D05">
      <w:pPr>
        <w:rPr>
          <w:rFonts w:ascii="Arial" w:hAnsi="Arial"/>
        </w:rPr>
      </w:pPr>
    </w:p>
    <w:p w14:paraId="2CAA462D" w14:textId="77777777" w:rsidR="00E153A0" w:rsidRDefault="00E153A0" w:rsidP="00426D05">
      <w:pPr>
        <w:rPr>
          <w:rFonts w:ascii="Arial" w:hAnsi="Arial"/>
        </w:rPr>
      </w:pPr>
    </w:p>
    <w:p w14:paraId="1B530285" w14:textId="77777777" w:rsidR="00E153A0" w:rsidRDefault="00E153A0" w:rsidP="00426D05">
      <w:pPr>
        <w:rPr>
          <w:rFonts w:ascii="Arial" w:hAnsi="Arial"/>
        </w:rPr>
      </w:pPr>
    </w:p>
    <w:p w14:paraId="5A945772" w14:textId="77777777" w:rsidR="00E153A0" w:rsidRPr="001D652A" w:rsidRDefault="00E153A0" w:rsidP="00426D05">
      <w:pPr>
        <w:rPr>
          <w:rFonts w:ascii="Arial" w:hAnsi="Arial"/>
        </w:rPr>
      </w:pPr>
    </w:p>
    <w:p w14:paraId="71EBA759" w14:textId="77777777" w:rsidR="00426D05" w:rsidRPr="001D652A" w:rsidRDefault="00426D05" w:rsidP="00426D05">
      <w:pPr>
        <w:rPr>
          <w:rFonts w:ascii="Arial" w:hAnsi="Arial"/>
        </w:rPr>
      </w:pPr>
    </w:p>
    <w:p w14:paraId="788005BA" w14:textId="77777777" w:rsidR="00426D05" w:rsidRPr="001D652A" w:rsidRDefault="00426D05" w:rsidP="00426D05">
      <w:pPr>
        <w:rPr>
          <w:rFonts w:ascii="Arial" w:hAnsi="Arial"/>
        </w:rPr>
      </w:pPr>
    </w:p>
    <w:p w14:paraId="33D5854E" w14:textId="6389C9E5" w:rsidR="00426D05" w:rsidRPr="001D652A" w:rsidRDefault="002A75DB" w:rsidP="00426D05">
      <w:pPr>
        <w:rPr>
          <w:rFonts w:ascii="Arial" w:hAnsi="Arial"/>
        </w:rPr>
      </w:pPr>
      <w:r w:rsidRPr="001D652A">
        <w:rPr>
          <w:rFonts w:ascii="Arial" w:hAnsi="Arial"/>
        </w:rPr>
        <w:tab/>
      </w:r>
      <w:r w:rsidR="00426D05" w:rsidRPr="001D652A">
        <w:rPr>
          <w:rFonts w:ascii="Arial" w:hAnsi="Arial"/>
        </w:rPr>
        <w:t>(ii)</w:t>
      </w:r>
      <w:r w:rsidR="00426D05" w:rsidRPr="001D652A">
        <w:rPr>
          <w:rFonts w:ascii="Arial" w:hAnsi="Arial"/>
        </w:rPr>
        <w:tab/>
        <w:t>electrons of energy 2.65 eV?</w:t>
      </w:r>
      <w:r w:rsidR="00426D05" w:rsidRPr="001D652A">
        <w:rPr>
          <w:rFonts w:ascii="Arial" w:hAnsi="Arial"/>
        </w:rPr>
        <w:tab/>
      </w:r>
      <w:r w:rsidR="00426D05" w:rsidRPr="001D652A">
        <w:rPr>
          <w:rFonts w:ascii="Arial" w:hAnsi="Arial"/>
        </w:rPr>
        <w:tab/>
      </w:r>
      <w:r w:rsidR="00426D05" w:rsidRPr="001D652A">
        <w:rPr>
          <w:rFonts w:ascii="Arial" w:hAnsi="Arial"/>
        </w:rPr>
        <w:tab/>
      </w:r>
      <w:r w:rsidR="00426D05" w:rsidRPr="001D652A">
        <w:rPr>
          <w:rFonts w:ascii="Arial" w:hAnsi="Arial"/>
        </w:rPr>
        <w:tab/>
      </w:r>
      <w:r w:rsidR="00426D05" w:rsidRPr="001D652A">
        <w:rPr>
          <w:rFonts w:ascii="Arial" w:hAnsi="Arial"/>
        </w:rPr>
        <w:tab/>
      </w:r>
      <w:r w:rsidR="00426D05" w:rsidRPr="001D652A">
        <w:rPr>
          <w:rFonts w:ascii="Arial" w:hAnsi="Arial"/>
        </w:rPr>
        <w:tab/>
      </w:r>
      <w:r w:rsidR="00426D05" w:rsidRPr="001D652A">
        <w:rPr>
          <w:rFonts w:ascii="Arial" w:hAnsi="Arial"/>
        </w:rPr>
        <w:tab/>
      </w:r>
    </w:p>
    <w:p w14:paraId="2167C72C" w14:textId="77777777" w:rsidR="00426D05" w:rsidRPr="001D652A" w:rsidRDefault="00426D05" w:rsidP="00426D05">
      <w:pPr>
        <w:rPr>
          <w:rFonts w:ascii="Arial" w:hAnsi="Arial"/>
        </w:rPr>
      </w:pPr>
    </w:p>
    <w:p w14:paraId="2550A18D" w14:textId="77777777" w:rsidR="00426D05" w:rsidRPr="001D652A" w:rsidRDefault="00426D05" w:rsidP="00426D05">
      <w:pPr>
        <w:rPr>
          <w:rFonts w:ascii="Arial" w:hAnsi="Arial"/>
        </w:rPr>
      </w:pPr>
    </w:p>
    <w:p w14:paraId="21526B67" w14:textId="77777777" w:rsidR="00426D05" w:rsidRPr="001D652A" w:rsidRDefault="00426D05" w:rsidP="00426D05">
      <w:pPr>
        <w:rPr>
          <w:rFonts w:ascii="Arial" w:hAnsi="Arial"/>
        </w:rPr>
      </w:pPr>
    </w:p>
    <w:p w14:paraId="71EF0556" w14:textId="77777777" w:rsidR="00426D05" w:rsidRPr="001D652A" w:rsidRDefault="00426D05" w:rsidP="00426D05">
      <w:pPr>
        <w:rPr>
          <w:rFonts w:ascii="Arial" w:hAnsi="Arial"/>
        </w:rPr>
      </w:pPr>
    </w:p>
    <w:p w14:paraId="057703C5" w14:textId="77777777" w:rsidR="00E153A0" w:rsidRDefault="00E153A0" w:rsidP="00426D05">
      <w:pPr>
        <w:rPr>
          <w:rFonts w:ascii="Arial" w:hAnsi="Arial"/>
        </w:rPr>
      </w:pPr>
    </w:p>
    <w:p w14:paraId="41D85D28" w14:textId="77777777" w:rsidR="00E153A0" w:rsidRDefault="00E153A0" w:rsidP="00426D05">
      <w:pPr>
        <w:rPr>
          <w:rFonts w:ascii="Arial" w:hAnsi="Arial"/>
        </w:rPr>
      </w:pPr>
    </w:p>
    <w:p w14:paraId="247A910A" w14:textId="77777777" w:rsidR="00E153A0" w:rsidRDefault="00E153A0" w:rsidP="00426D05">
      <w:pPr>
        <w:rPr>
          <w:rFonts w:ascii="Arial" w:hAnsi="Arial"/>
        </w:rPr>
      </w:pPr>
    </w:p>
    <w:p w14:paraId="0D1AE761" w14:textId="77777777" w:rsidR="00E153A0" w:rsidRDefault="00E153A0" w:rsidP="00426D05">
      <w:pPr>
        <w:rPr>
          <w:rFonts w:ascii="Arial" w:hAnsi="Arial"/>
        </w:rPr>
      </w:pPr>
    </w:p>
    <w:p w14:paraId="5C2B374C" w14:textId="77777777" w:rsidR="00E153A0" w:rsidRDefault="00E153A0" w:rsidP="00426D05">
      <w:pPr>
        <w:rPr>
          <w:rFonts w:ascii="Arial" w:hAnsi="Arial"/>
        </w:rPr>
      </w:pPr>
    </w:p>
    <w:p w14:paraId="00F54E42" w14:textId="77777777" w:rsidR="00E153A0" w:rsidRDefault="00E153A0" w:rsidP="00426D05">
      <w:pPr>
        <w:rPr>
          <w:rFonts w:ascii="Arial" w:hAnsi="Arial"/>
        </w:rPr>
      </w:pPr>
    </w:p>
    <w:p w14:paraId="5DC7DFD0" w14:textId="77777777" w:rsidR="00E153A0" w:rsidRDefault="00E153A0" w:rsidP="00426D05">
      <w:pPr>
        <w:rPr>
          <w:rFonts w:ascii="Arial" w:hAnsi="Arial"/>
        </w:rPr>
      </w:pPr>
    </w:p>
    <w:p w14:paraId="57E2245A" w14:textId="77777777" w:rsidR="00E153A0" w:rsidRDefault="00E153A0" w:rsidP="00426D05">
      <w:pPr>
        <w:rPr>
          <w:rFonts w:ascii="Arial" w:hAnsi="Arial"/>
        </w:rPr>
      </w:pPr>
    </w:p>
    <w:p w14:paraId="19996451" w14:textId="77777777" w:rsidR="00E153A0" w:rsidRDefault="00E153A0" w:rsidP="00426D05">
      <w:pPr>
        <w:rPr>
          <w:rFonts w:ascii="Arial" w:hAnsi="Arial"/>
        </w:rPr>
      </w:pPr>
    </w:p>
    <w:p w14:paraId="3C543177" w14:textId="1DC87727" w:rsidR="00426D05" w:rsidRPr="001D652A" w:rsidRDefault="002A75DB" w:rsidP="00426D05">
      <w:pPr>
        <w:rPr>
          <w:rFonts w:ascii="Arial" w:hAnsi="Arial"/>
        </w:rPr>
      </w:pPr>
      <w:r w:rsidRPr="001D652A">
        <w:rPr>
          <w:rFonts w:ascii="Arial" w:hAnsi="Arial"/>
        </w:rPr>
        <w:t>(</w:t>
      </w:r>
      <w:r w:rsidR="00426D05" w:rsidRPr="001D652A">
        <w:rPr>
          <w:rFonts w:ascii="Arial" w:hAnsi="Arial"/>
        </w:rPr>
        <w:t>d)</w:t>
      </w:r>
      <w:r w:rsidR="00426D05" w:rsidRPr="001D652A">
        <w:rPr>
          <w:rFonts w:ascii="Arial" w:hAnsi="Arial"/>
        </w:rPr>
        <w:tab/>
        <w:t xml:space="preserve">If an electron was excited from the ground state to the </w:t>
      </w:r>
      <w:r w:rsidR="00BA1D25">
        <w:rPr>
          <w:rFonts w:ascii="Arial" w:hAnsi="Arial"/>
        </w:rPr>
        <w:t>- 1.78</w:t>
      </w:r>
      <w:r w:rsidR="007201A5">
        <w:rPr>
          <w:rFonts w:ascii="Arial" w:hAnsi="Arial"/>
        </w:rPr>
        <w:t xml:space="preserve"> </w:t>
      </w:r>
      <w:r w:rsidR="00426D05" w:rsidRPr="001D652A">
        <w:rPr>
          <w:rFonts w:ascii="Arial" w:hAnsi="Arial"/>
        </w:rPr>
        <w:t>eV level:</w:t>
      </w:r>
    </w:p>
    <w:p w14:paraId="04FA88D0" w14:textId="77777777" w:rsidR="00426D05" w:rsidRPr="001D652A" w:rsidRDefault="00426D05" w:rsidP="00426D05">
      <w:pPr>
        <w:rPr>
          <w:rFonts w:ascii="Arial" w:hAnsi="Arial"/>
        </w:rPr>
      </w:pPr>
    </w:p>
    <w:p w14:paraId="1A5F3A3A" w14:textId="5B79F849" w:rsidR="00426D05" w:rsidRPr="001D652A" w:rsidRDefault="002A75DB" w:rsidP="00426D05">
      <w:pPr>
        <w:rPr>
          <w:rFonts w:ascii="Arial" w:hAnsi="Arial"/>
        </w:rPr>
      </w:pPr>
      <w:r w:rsidRPr="001D652A">
        <w:rPr>
          <w:rFonts w:ascii="Arial" w:hAnsi="Arial"/>
        </w:rPr>
        <w:tab/>
        <w:t>(i)</w:t>
      </w:r>
      <w:r w:rsidRPr="001D652A">
        <w:rPr>
          <w:rFonts w:ascii="Arial" w:hAnsi="Arial"/>
        </w:rPr>
        <w:tab/>
        <w:t>w</w:t>
      </w:r>
      <w:r w:rsidR="00426D05" w:rsidRPr="001D652A">
        <w:rPr>
          <w:rFonts w:ascii="Arial" w:hAnsi="Arial"/>
        </w:rPr>
        <w:t>hen it returned to the ground state</w:t>
      </w:r>
      <w:r w:rsidRPr="001D652A">
        <w:rPr>
          <w:rFonts w:ascii="Arial" w:hAnsi="Arial"/>
        </w:rPr>
        <w:t>,</w:t>
      </w:r>
      <w:r w:rsidR="00426D05" w:rsidRPr="001D652A">
        <w:rPr>
          <w:rFonts w:ascii="Arial" w:hAnsi="Arial"/>
        </w:rPr>
        <w:t xml:space="preserve"> what would be the </w:t>
      </w:r>
      <w:r w:rsidR="00BA1D25">
        <w:rPr>
          <w:rFonts w:ascii="Arial" w:hAnsi="Arial"/>
        </w:rPr>
        <w:t>wavelength</w:t>
      </w:r>
      <w:r w:rsidR="00426D05" w:rsidRPr="001D652A">
        <w:rPr>
          <w:rFonts w:ascii="Arial" w:hAnsi="Arial"/>
        </w:rPr>
        <w:t xml:space="preserve"> of the </w:t>
      </w:r>
      <w:r w:rsidR="00BA1D25">
        <w:rPr>
          <w:rFonts w:ascii="Arial" w:hAnsi="Arial"/>
        </w:rPr>
        <w:tab/>
      </w:r>
      <w:r w:rsidR="00BA1D25">
        <w:rPr>
          <w:rFonts w:ascii="Arial" w:hAnsi="Arial"/>
        </w:rPr>
        <w:tab/>
      </w:r>
      <w:r w:rsidR="00BA1D25">
        <w:rPr>
          <w:rFonts w:ascii="Arial" w:hAnsi="Arial"/>
        </w:rPr>
        <w:tab/>
        <w:t xml:space="preserve">photon </w:t>
      </w:r>
      <w:r w:rsidR="00426D05" w:rsidRPr="001D652A">
        <w:rPr>
          <w:rFonts w:ascii="Arial" w:hAnsi="Arial"/>
        </w:rPr>
        <w:t>emitted?</w:t>
      </w:r>
      <w:r w:rsidR="00426D05" w:rsidRPr="001D652A">
        <w:rPr>
          <w:rFonts w:ascii="Arial" w:hAnsi="Arial"/>
        </w:rPr>
        <w:tab/>
      </w:r>
      <w:r w:rsidR="00426D05" w:rsidRPr="001D652A">
        <w:rPr>
          <w:rFonts w:ascii="Arial" w:hAnsi="Arial"/>
        </w:rPr>
        <w:tab/>
      </w:r>
      <w:r w:rsidR="00426D05" w:rsidRPr="001D652A">
        <w:rPr>
          <w:rFonts w:ascii="Arial" w:hAnsi="Arial"/>
        </w:rPr>
        <w:tab/>
      </w:r>
      <w:r w:rsidR="00426D05" w:rsidRPr="001D652A">
        <w:rPr>
          <w:rFonts w:ascii="Arial" w:hAnsi="Arial"/>
        </w:rPr>
        <w:tab/>
      </w:r>
      <w:r w:rsidR="00426D05" w:rsidRPr="001D652A">
        <w:rPr>
          <w:rFonts w:ascii="Arial" w:hAnsi="Arial"/>
        </w:rPr>
        <w:tab/>
      </w:r>
      <w:r w:rsidR="00426D05" w:rsidRPr="001D652A">
        <w:rPr>
          <w:rFonts w:ascii="Arial" w:hAnsi="Arial"/>
        </w:rPr>
        <w:tab/>
      </w:r>
      <w:r w:rsidR="00426D05" w:rsidRPr="001D652A">
        <w:rPr>
          <w:rFonts w:ascii="Arial" w:hAnsi="Arial"/>
        </w:rPr>
        <w:tab/>
      </w:r>
      <w:r w:rsidR="00426D05" w:rsidRPr="001D652A">
        <w:rPr>
          <w:rFonts w:ascii="Arial" w:hAnsi="Arial"/>
        </w:rPr>
        <w:tab/>
      </w:r>
      <w:r w:rsidR="00426D05" w:rsidRPr="001D652A">
        <w:rPr>
          <w:rFonts w:ascii="Arial" w:hAnsi="Arial"/>
        </w:rPr>
        <w:tab/>
      </w:r>
      <w:r w:rsidR="00426D05" w:rsidRPr="001D652A">
        <w:rPr>
          <w:rFonts w:ascii="Arial" w:hAnsi="Arial"/>
        </w:rPr>
        <w:tab/>
        <w:t>(3 marks)</w:t>
      </w:r>
    </w:p>
    <w:p w14:paraId="5249926B" w14:textId="77777777" w:rsidR="00426D05" w:rsidRPr="001D652A" w:rsidRDefault="00426D05" w:rsidP="00426D05">
      <w:pPr>
        <w:rPr>
          <w:rFonts w:ascii="Arial" w:hAnsi="Arial"/>
        </w:rPr>
      </w:pPr>
    </w:p>
    <w:p w14:paraId="6B82FA6B" w14:textId="77777777" w:rsidR="00426D05" w:rsidRPr="001D652A" w:rsidRDefault="00426D05" w:rsidP="00426D05">
      <w:pPr>
        <w:rPr>
          <w:rFonts w:ascii="Arial" w:hAnsi="Arial"/>
        </w:rPr>
      </w:pPr>
    </w:p>
    <w:p w14:paraId="1ACDDC20" w14:textId="77777777" w:rsidR="00426D05" w:rsidRPr="001D652A" w:rsidRDefault="00426D05" w:rsidP="00426D05">
      <w:pPr>
        <w:rPr>
          <w:rFonts w:ascii="Arial" w:hAnsi="Arial"/>
        </w:rPr>
      </w:pPr>
    </w:p>
    <w:p w14:paraId="668277D6" w14:textId="77777777" w:rsidR="00426D05" w:rsidRPr="001D652A" w:rsidRDefault="00426D05" w:rsidP="00426D05">
      <w:pPr>
        <w:rPr>
          <w:rFonts w:ascii="Arial" w:hAnsi="Arial"/>
        </w:rPr>
      </w:pPr>
    </w:p>
    <w:p w14:paraId="363C4022" w14:textId="77777777" w:rsidR="00426D05" w:rsidRPr="001D652A" w:rsidRDefault="00426D05" w:rsidP="00426D05">
      <w:pPr>
        <w:rPr>
          <w:rFonts w:ascii="Arial" w:hAnsi="Arial"/>
        </w:rPr>
      </w:pPr>
    </w:p>
    <w:p w14:paraId="407527B3" w14:textId="77777777" w:rsidR="00426D05" w:rsidRPr="001D652A" w:rsidRDefault="00426D05" w:rsidP="00426D05">
      <w:pPr>
        <w:rPr>
          <w:rFonts w:ascii="Arial" w:hAnsi="Arial"/>
        </w:rPr>
      </w:pPr>
    </w:p>
    <w:p w14:paraId="6980E593" w14:textId="77777777" w:rsidR="00426D05" w:rsidRPr="001D652A" w:rsidRDefault="00426D05" w:rsidP="00426D05">
      <w:pPr>
        <w:rPr>
          <w:rFonts w:ascii="Arial" w:hAnsi="Arial"/>
        </w:rPr>
      </w:pPr>
    </w:p>
    <w:p w14:paraId="10F439A8" w14:textId="77777777" w:rsidR="00426D05" w:rsidRPr="001D652A" w:rsidRDefault="00426D05" w:rsidP="00426D05">
      <w:pPr>
        <w:rPr>
          <w:rFonts w:ascii="Arial" w:hAnsi="Arial"/>
        </w:rPr>
      </w:pPr>
    </w:p>
    <w:p w14:paraId="0454A22D" w14:textId="77777777" w:rsidR="00426D05" w:rsidRPr="001D652A" w:rsidRDefault="00426D05" w:rsidP="00426D05">
      <w:pPr>
        <w:rPr>
          <w:rFonts w:ascii="Arial" w:hAnsi="Arial"/>
        </w:rPr>
      </w:pPr>
    </w:p>
    <w:p w14:paraId="3DDE380B" w14:textId="77777777" w:rsidR="00426D05" w:rsidRPr="001D652A" w:rsidRDefault="00426D05" w:rsidP="00426D05">
      <w:pPr>
        <w:rPr>
          <w:rFonts w:ascii="Arial" w:hAnsi="Arial"/>
        </w:rPr>
      </w:pPr>
    </w:p>
    <w:p w14:paraId="1118D178" w14:textId="77777777" w:rsidR="00426D05" w:rsidRPr="001D652A" w:rsidRDefault="00426D05" w:rsidP="00426D05">
      <w:pPr>
        <w:rPr>
          <w:rFonts w:ascii="Arial" w:hAnsi="Arial"/>
        </w:rPr>
      </w:pPr>
    </w:p>
    <w:p w14:paraId="0028A969" w14:textId="77777777" w:rsidR="00426D05" w:rsidRPr="001D652A" w:rsidRDefault="00426D05" w:rsidP="00426D05">
      <w:pPr>
        <w:rPr>
          <w:rFonts w:ascii="Arial" w:hAnsi="Arial"/>
        </w:rPr>
      </w:pPr>
    </w:p>
    <w:p w14:paraId="6954018B" w14:textId="77777777" w:rsidR="00426D05" w:rsidRPr="001D652A" w:rsidRDefault="00426D05" w:rsidP="00426D05">
      <w:pPr>
        <w:rPr>
          <w:rFonts w:ascii="Arial" w:hAnsi="Arial"/>
        </w:rPr>
      </w:pPr>
    </w:p>
    <w:p w14:paraId="56CC2A6E" w14:textId="77777777" w:rsidR="00426D05" w:rsidRPr="001D652A" w:rsidRDefault="00426D05" w:rsidP="00426D05">
      <w:pPr>
        <w:rPr>
          <w:rFonts w:ascii="Arial" w:hAnsi="Arial"/>
        </w:rPr>
      </w:pPr>
    </w:p>
    <w:p w14:paraId="71849E3E" w14:textId="254F70CB" w:rsidR="00426D05" w:rsidRPr="001D652A" w:rsidRDefault="002A75DB" w:rsidP="00426D05">
      <w:pPr>
        <w:rPr>
          <w:rFonts w:ascii="Arial" w:hAnsi="Arial"/>
        </w:rPr>
      </w:pPr>
      <w:r w:rsidRPr="001D652A">
        <w:rPr>
          <w:rFonts w:ascii="Arial" w:hAnsi="Arial"/>
        </w:rPr>
        <w:tab/>
      </w:r>
      <w:r w:rsidR="00426D05" w:rsidRPr="001D652A">
        <w:rPr>
          <w:rFonts w:ascii="Arial" w:hAnsi="Arial"/>
        </w:rPr>
        <w:t>(ii)</w:t>
      </w:r>
      <w:r w:rsidR="00426D05" w:rsidRPr="001D652A">
        <w:rPr>
          <w:rFonts w:ascii="Arial" w:hAnsi="Arial"/>
        </w:rPr>
        <w:tab/>
        <w:t xml:space="preserve">To which region of the electromagnetic spectrum would the photon belong? </w:t>
      </w:r>
      <w:r w:rsidRPr="001D652A">
        <w:rPr>
          <w:rFonts w:ascii="Arial" w:hAnsi="Arial"/>
        </w:rPr>
        <w:tab/>
      </w:r>
      <w:r w:rsidRPr="001D652A">
        <w:rPr>
          <w:rFonts w:ascii="Arial" w:hAnsi="Arial"/>
        </w:rPr>
        <w:tab/>
      </w:r>
      <w:r w:rsidR="00426D05" w:rsidRPr="001D652A">
        <w:rPr>
          <w:rFonts w:ascii="Arial" w:hAnsi="Arial"/>
        </w:rPr>
        <w:t>Support your answer by referring to its wavelength or frequency</w:t>
      </w:r>
      <w:r w:rsidRPr="001D652A">
        <w:rPr>
          <w:rFonts w:ascii="Arial" w:hAnsi="Arial"/>
        </w:rPr>
        <w:t>.</w:t>
      </w:r>
    </w:p>
    <w:p w14:paraId="07B79A07" w14:textId="73A6E267" w:rsidR="00426D05" w:rsidRPr="001D652A" w:rsidRDefault="00426D05" w:rsidP="00426D05">
      <w:pPr>
        <w:rPr>
          <w:rFonts w:ascii="Arial" w:hAnsi="Arial"/>
        </w:rPr>
      </w:pP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Pr="001D652A">
        <w:rPr>
          <w:rFonts w:ascii="Arial" w:hAnsi="Arial"/>
        </w:rPr>
        <w:tab/>
      </w:r>
      <w:r w:rsidR="002A75DB" w:rsidRPr="001D652A">
        <w:rPr>
          <w:rFonts w:ascii="Arial" w:hAnsi="Arial"/>
        </w:rPr>
        <w:tab/>
      </w:r>
      <w:r w:rsidR="002A75DB" w:rsidRPr="001D652A">
        <w:rPr>
          <w:rFonts w:ascii="Arial" w:hAnsi="Arial"/>
        </w:rPr>
        <w:tab/>
      </w:r>
      <w:r w:rsidR="002A75DB" w:rsidRPr="001D652A">
        <w:rPr>
          <w:rFonts w:ascii="Arial" w:hAnsi="Arial"/>
        </w:rPr>
        <w:tab/>
      </w:r>
      <w:r w:rsidRPr="001D652A">
        <w:rPr>
          <w:rFonts w:ascii="Arial" w:hAnsi="Arial"/>
        </w:rPr>
        <w:t>(2 marks)</w:t>
      </w:r>
    </w:p>
    <w:p w14:paraId="299CA86E" w14:textId="77777777" w:rsidR="00426D05" w:rsidRPr="001D652A" w:rsidRDefault="00426D05" w:rsidP="00426D05">
      <w:pPr>
        <w:rPr>
          <w:rFonts w:ascii="Arial" w:hAnsi="Arial"/>
        </w:rPr>
      </w:pPr>
    </w:p>
    <w:p w14:paraId="1642FDD4" w14:textId="64486E45" w:rsidR="00E351B1" w:rsidRPr="001D652A" w:rsidRDefault="00E351B1" w:rsidP="00426D05">
      <w:pPr>
        <w:rPr>
          <w:rFonts w:ascii="Arial" w:hAnsi="Arial"/>
        </w:rPr>
      </w:pPr>
    </w:p>
    <w:sectPr w:rsidR="00E351B1" w:rsidRPr="001D652A" w:rsidSect="00DA5783">
      <w:pgSz w:w="11900" w:h="16840"/>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Goudy Old Style">
    <w:panose1 w:val="02020502050305020303"/>
    <w:charset w:val="00"/>
    <w:family w:val="roman"/>
    <w:pitch w:val="variable"/>
    <w:sig w:usb0="00000003" w:usb1="00000000" w:usb2="00000000" w:usb3="00000000" w:csb0="00000001" w:csb1="00000000"/>
  </w:font>
  <w:font w:name="Wingdings 2">
    <w:panose1 w:val="05020102010507070707"/>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ＭＳ ゴシック">
    <w:charset w:val="80"/>
    <w:family w:val="swiss"/>
    <w:pitch w:val="fixed"/>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4B37E1"/>
    <w:multiLevelType w:val="hybridMultilevel"/>
    <w:tmpl w:val="3B1ADC42"/>
    <w:lvl w:ilvl="0" w:tplc="04090017">
      <w:start w:val="1"/>
      <w:numFmt w:val="lowerLetter"/>
      <w:lvlText w:val="%1)"/>
      <w:lvlJc w:val="left"/>
      <w:pPr>
        <w:ind w:left="397" w:hanging="34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nsid w:val="28057695"/>
    <w:multiLevelType w:val="hybridMultilevel"/>
    <w:tmpl w:val="25663DC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B6910C5"/>
    <w:multiLevelType w:val="hybridMultilevel"/>
    <w:tmpl w:val="34FCFCEC"/>
    <w:lvl w:ilvl="0" w:tplc="D0FECF5E">
      <w:start w:val="1"/>
      <w:numFmt w:val="lowerLetter"/>
      <w:lvlText w:val="%1)"/>
      <w:lvlJc w:val="left"/>
      <w:pPr>
        <w:tabs>
          <w:tab w:val="num" w:pos="397"/>
        </w:tabs>
        <w:ind w:left="397" w:hanging="397"/>
      </w:pPr>
      <w:rPr>
        <w:rFonts w:hint="default"/>
      </w:rPr>
    </w:lvl>
    <w:lvl w:ilvl="1" w:tplc="0C090019" w:tentative="1">
      <w:start w:val="1"/>
      <w:numFmt w:val="lowerLetter"/>
      <w:lvlText w:val="%2."/>
      <w:lvlJc w:val="left"/>
      <w:pPr>
        <w:tabs>
          <w:tab w:val="num" w:pos="1270"/>
        </w:tabs>
        <w:ind w:left="1270" w:hanging="360"/>
      </w:pPr>
    </w:lvl>
    <w:lvl w:ilvl="2" w:tplc="0C09001B" w:tentative="1">
      <w:start w:val="1"/>
      <w:numFmt w:val="lowerRoman"/>
      <w:lvlText w:val="%3."/>
      <w:lvlJc w:val="right"/>
      <w:pPr>
        <w:tabs>
          <w:tab w:val="num" w:pos="1990"/>
        </w:tabs>
        <w:ind w:left="1990" w:hanging="180"/>
      </w:pPr>
    </w:lvl>
    <w:lvl w:ilvl="3" w:tplc="0C09000F" w:tentative="1">
      <w:start w:val="1"/>
      <w:numFmt w:val="decimal"/>
      <w:lvlText w:val="%4."/>
      <w:lvlJc w:val="left"/>
      <w:pPr>
        <w:tabs>
          <w:tab w:val="num" w:pos="2710"/>
        </w:tabs>
        <w:ind w:left="2710" w:hanging="360"/>
      </w:pPr>
    </w:lvl>
    <w:lvl w:ilvl="4" w:tplc="0C090019" w:tentative="1">
      <w:start w:val="1"/>
      <w:numFmt w:val="lowerLetter"/>
      <w:lvlText w:val="%5."/>
      <w:lvlJc w:val="left"/>
      <w:pPr>
        <w:tabs>
          <w:tab w:val="num" w:pos="3430"/>
        </w:tabs>
        <w:ind w:left="3430" w:hanging="360"/>
      </w:pPr>
    </w:lvl>
    <w:lvl w:ilvl="5" w:tplc="0C09001B" w:tentative="1">
      <w:start w:val="1"/>
      <w:numFmt w:val="lowerRoman"/>
      <w:lvlText w:val="%6."/>
      <w:lvlJc w:val="right"/>
      <w:pPr>
        <w:tabs>
          <w:tab w:val="num" w:pos="4150"/>
        </w:tabs>
        <w:ind w:left="4150" w:hanging="180"/>
      </w:pPr>
    </w:lvl>
    <w:lvl w:ilvl="6" w:tplc="0C09000F" w:tentative="1">
      <w:start w:val="1"/>
      <w:numFmt w:val="decimal"/>
      <w:lvlText w:val="%7."/>
      <w:lvlJc w:val="left"/>
      <w:pPr>
        <w:tabs>
          <w:tab w:val="num" w:pos="4870"/>
        </w:tabs>
        <w:ind w:left="4870" w:hanging="360"/>
      </w:pPr>
    </w:lvl>
    <w:lvl w:ilvl="7" w:tplc="0C090019" w:tentative="1">
      <w:start w:val="1"/>
      <w:numFmt w:val="lowerLetter"/>
      <w:lvlText w:val="%8."/>
      <w:lvlJc w:val="left"/>
      <w:pPr>
        <w:tabs>
          <w:tab w:val="num" w:pos="5590"/>
        </w:tabs>
        <w:ind w:left="5590" w:hanging="360"/>
      </w:pPr>
    </w:lvl>
    <w:lvl w:ilvl="8" w:tplc="0C09001B" w:tentative="1">
      <w:start w:val="1"/>
      <w:numFmt w:val="lowerRoman"/>
      <w:lvlText w:val="%9."/>
      <w:lvlJc w:val="right"/>
      <w:pPr>
        <w:tabs>
          <w:tab w:val="num" w:pos="6310"/>
        </w:tabs>
        <w:ind w:left="6310" w:hanging="180"/>
      </w:pPr>
    </w:lvl>
  </w:abstractNum>
  <w:abstractNum w:abstractNumId="3">
    <w:nsid w:val="2F9C4032"/>
    <w:multiLevelType w:val="hybridMultilevel"/>
    <w:tmpl w:val="52563D72"/>
    <w:lvl w:ilvl="0" w:tplc="0C090017">
      <w:start w:val="1"/>
      <w:numFmt w:val="lowerLetter"/>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4">
    <w:nsid w:val="3E854616"/>
    <w:multiLevelType w:val="singleLevel"/>
    <w:tmpl w:val="08090017"/>
    <w:lvl w:ilvl="0">
      <w:start w:val="1"/>
      <w:numFmt w:val="lowerLetter"/>
      <w:lvlText w:val="%1)"/>
      <w:lvlJc w:val="left"/>
      <w:pPr>
        <w:tabs>
          <w:tab w:val="num" w:pos="360"/>
        </w:tabs>
        <w:ind w:left="360" w:hanging="360"/>
      </w:pPr>
    </w:lvl>
  </w:abstractNum>
  <w:abstractNum w:abstractNumId="5">
    <w:nsid w:val="498B2C4F"/>
    <w:multiLevelType w:val="hybridMultilevel"/>
    <w:tmpl w:val="D63691C2"/>
    <w:lvl w:ilvl="0" w:tplc="981CCE06">
      <w:start w:val="10"/>
      <w:numFmt w:val="decimal"/>
      <w:lvlText w:val="%1"/>
      <w:lvlJc w:val="left"/>
      <w:pPr>
        <w:tabs>
          <w:tab w:val="num" w:pos="720"/>
        </w:tabs>
        <w:ind w:left="720" w:hanging="360"/>
      </w:pPr>
      <w:rPr>
        <w:rFonts w:hint="default"/>
        <w:sz w:val="24"/>
      </w:rPr>
    </w:lvl>
    <w:lvl w:ilvl="1" w:tplc="218EB216">
      <w:start w:val="2"/>
      <w:numFmt w:val="lowerLetter"/>
      <w:lvlText w:val="%2)"/>
      <w:lvlJc w:val="left"/>
      <w:pPr>
        <w:tabs>
          <w:tab w:val="num" w:pos="1440"/>
        </w:tabs>
        <w:ind w:left="1440"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nsid w:val="4AFC667E"/>
    <w:multiLevelType w:val="hybridMultilevel"/>
    <w:tmpl w:val="8A6482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B9E43F6"/>
    <w:multiLevelType w:val="hybridMultilevel"/>
    <w:tmpl w:val="A634824E"/>
    <w:lvl w:ilvl="0" w:tplc="203E690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nsid w:val="4EC06E6A"/>
    <w:multiLevelType w:val="multilevel"/>
    <w:tmpl w:val="7AC0B194"/>
    <w:lvl w:ilvl="0">
      <w:start w:val="1"/>
      <w:numFmt w:val="decimal"/>
      <w:lvlText w:val="Question %1"/>
      <w:lvlJc w:val="left"/>
      <w:pPr>
        <w:tabs>
          <w:tab w:val="num" w:pos="567"/>
        </w:tabs>
        <w:ind w:left="567" w:hanging="567"/>
      </w:pPr>
      <w:rPr>
        <w:rFonts w:hint="default"/>
        <w:sz w:val="22"/>
        <w:szCs w:val="22"/>
      </w:rPr>
    </w:lvl>
    <w:lvl w:ilvl="1">
      <w:start w:val="1"/>
      <w:numFmt w:val="lowerLetter"/>
      <w:lvlText w:val="%2)"/>
      <w:lvlJc w:val="left"/>
      <w:pPr>
        <w:tabs>
          <w:tab w:val="num" w:pos="964"/>
        </w:tabs>
        <w:ind w:left="964" w:hanging="397"/>
      </w:pPr>
      <w:rPr>
        <w:rFonts w:hint="default"/>
      </w:rPr>
    </w:lvl>
    <w:lvl w:ilvl="2">
      <w:start w:val="1"/>
      <w:numFmt w:val="lowerRoman"/>
      <w:lvlText w:val="%3."/>
      <w:lvlJc w:val="left"/>
      <w:pPr>
        <w:tabs>
          <w:tab w:val="num" w:pos="1440"/>
        </w:tabs>
        <w:ind w:left="1224" w:hanging="504"/>
      </w:pPr>
      <w:rPr>
        <w:rFonts w:hint="default"/>
      </w:rPr>
    </w:lvl>
    <w:lvl w:ilvl="3">
      <w:start w:val="1"/>
      <w:numFmt w:val="decimal"/>
      <w:lvlText w:val="%4."/>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57495A38"/>
    <w:multiLevelType w:val="hybridMultilevel"/>
    <w:tmpl w:val="526A0B62"/>
    <w:lvl w:ilvl="0" w:tplc="08120E48">
      <w:start w:val="1"/>
      <w:numFmt w:val="lowerLetter"/>
      <w:lvlText w:val="%1)"/>
      <w:lvlJc w:val="left"/>
      <w:pPr>
        <w:ind w:left="397" w:hanging="34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nsid w:val="58C243A8"/>
    <w:multiLevelType w:val="hybridMultilevel"/>
    <w:tmpl w:val="9FB6A438"/>
    <w:lvl w:ilvl="0" w:tplc="04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C90423E"/>
    <w:multiLevelType w:val="hybridMultilevel"/>
    <w:tmpl w:val="9A261F4C"/>
    <w:lvl w:ilvl="0" w:tplc="FEF0CD2C">
      <w:start w:val="1"/>
      <w:numFmt w:val="decimal"/>
      <w:lvlText w:val="%1."/>
      <w:lvlJc w:val="left"/>
      <w:pPr>
        <w:ind w:left="720" w:hanging="360"/>
      </w:pPr>
      <w:rPr>
        <w:i w:val="0"/>
      </w:rPr>
    </w:lvl>
    <w:lvl w:ilvl="1" w:tplc="11F43678">
      <w:start w:val="1"/>
      <w:numFmt w:val="decimal"/>
      <w:lvlText w:val="%2"/>
      <w:lvlJc w:val="left"/>
      <w:pPr>
        <w:ind w:left="8955" w:hanging="7875"/>
      </w:pPr>
      <w:rPr>
        <w:rFonts w:hint="default"/>
      </w:rPr>
    </w:lvl>
    <w:lvl w:ilvl="2" w:tplc="5B7E4654">
      <w:start w:val="1"/>
      <w:numFmt w:val="decimal"/>
      <w:lvlText w:val="(%3"/>
      <w:lvlJc w:val="left"/>
      <w:pPr>
        <w:ind w:left="2340" w:hanging="360"/>
      </w:pPr>
      <w:rPr>
        <w:rFonts w:hint="default"/>
      </w:rPr>
    </w:lvl>
    <w:lvl w:ilvl="3" w:tplc="0E86969E">
      <w:start w:val="1"/>
      <w:numFmt w:val="low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6EDD6F56"/>
    <w:multiLevelType w:val="hybridMultilevel"/>
    <w:tmpl w:val="FD44D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4"/>
  </w:num>
  <w:num w:numId="3">
    <w:abstractNumId w:val="2"/>
  </w:num>
  <w:num w:numId="4">
    <w:abstractNumId w:val="9"/>
  </w:num>
  <w:num w:numId="5">
    <w:abstractNumId w:val="3"/>
  </w:num>
  <w:num w:numId="6">
    <w:abstractNumId w:val="7"/>
  </w:num>
  <w:num w:numId="7">
    <w:abstractNumId w:val="6"/>
  </w:num>
  <w:num w:numId="8">
    <w:abstractNumId w:val="10"/>
  </w:num>
  <w:num w:numId="9">
    <w:abstractNumId w:val="12"/>
  </w:num>
  <w:num w:numId="10">
    <w:abstractNumId w:val="11"/>
  </w:num>
  <w:num w:numId="11">
    <w:abstractNumId w:val="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activeWritingStyle w:appName="MSWord" w:lang="en-AU" w:vendorID="64" w:dllVersion="6" w:nlCheck="1" w:checkStyle="1"/>
  <w:activeWritingStyle w:appName="MSWord" w:lang="en-AU" w:vendorID="64" w:dllVersion="4096" w:nlCheck="1" w:checkStyle="1"/>
  <w:activeWritingStyle w:appName="MSWord" w:lang="en-US" w:vendorID="64" w:dllVersion="4096" w:nlCheck="1" w:checkStyle="0"/>
  <w:activeWritingStyle w:appName="MSWord" w:lang="en-AU" w:vendorID="2" w:dllVersion="6" w:checkStyle="1"/>
  <w:proofState w:spelling="clean"/>
  <w:attachedTemplate r:id="rId1"/>
  <w:defaultTabStop w:val="567"/>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03C0"/>
    <w:rsid w:val="0003250C"/>
    <w:rsid w:val="00052D34"/>
    <w:rsid w:val="00087342"/>
    <w:rsid w:val="00090CD1"/>
    <w:rsid w:val="000916A6"/>
    <w:rsid w:val="00094034"/>
    <w:rsid w:val="001110CD"/>
    <w:rsid w:val="00192489"/>
    <w:rsid w:val="001B42F4"/>
    <w:rsid w:val="001D652A"/>
    <w:rsid w:val="00214BAA"/>
    <w:rsid w:val="00222BC9"/>
    <w:rsid w:val="0023169F"/>
    <w:rsid w:val="002648D6"/>
    <w:rsid w:val="002A75DB"/>
    <w:rsid w:val="002C03C0"/>
    <w:rsid w:val="003D11C3"/>
    <w:rsid w:val="00426D05"/>
    <w:rsid w:val="004457C3"/>
    <w:rsid w:val="004665C1"/>
    <w:rsid w:val="0048567B"/>
    <w:rsid w:val="004D48D5"/>
    <w:rsid w:val="004E73A1"/>
    <w:rsid w:val="004F1CBC"/>
    <w:rsid w:val="005872A5"/>
    <w:rsid w:val="005879FC"/>
    <w:rsid w:val="005E705E"/>
    <w:rsid w:val="005F7BBA"/>
    <w:rsid w:val="0060082E"/>
    <w:rsid w:val="00604085"/>
    <w:rsid w:val="00605CE1"/>
    <w:rsid w:val="006B5B1F"/>
    <w:rsid w:val="007201A5"/>
    <w:rsid w:val="007423CF"/>
    <w:rsid w:val="007F39AD"/>
    <w:rsid w:val="00845BF1"/>
    <w:rsid w:val="00897A74"/>
    <w:rsid w:val="008C37EA"/>
    <w:rsid w:val="00967719"/>
    <w:rsid w:val="00980F59"/>
    <w:rsid w:val="00A71F2B"/>
    <w:rsid w:val="00A72FEC"/>
    <w:rsid w:val="00B33DDA"/>
    <w:rsid w:val="00B72F55"/>
    <w:rsid w:val="00B920FC"/>
    <w:rsid w:val="00BA1D25"/>
    <w:rsid w:val="00BF67FC"/>
    <w:rsid w:val="00C17D63"/>
    <w:rsid w:val="00C3286F"/>
    <w:rsid w:val="00C728A0"/>
    <w:rsid w:val="00D00C76"/>
    <w:rsid w:val="00DA5783"/>
    <w:rsid w:val="00E035E2"/>
    <w:rsid w:val="00E153A0"/>
    <w:rsid w:val="00E15B3D"/>
    <w:rsid w:val="00E17725"/>
    <w:rsid w:val="00E351B1"/>
    <w:rsid w:val="00E65ABE"/>
    <w:rsid w:val="00E7186C"/>
    <w:rsid w:val="00F07201"/>
    <w:rsid w:val="00F1677D"/>
    <w:rsid w:val="00FF011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A14D8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ＭＳ 明朝" w:hAnsi="Cambria" w:cs="Times New Roman"/>
        <w:lang w:val="en-A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7A7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7A74"/>
    <w:rPr>
      <w:rFonts w:ascii="Lucida Grande" w:hAnsi="Lucida Grande" w:cs="Lucida Grande"/>
      <w:sz w:val="18"/>
      <w:szCs w:val="18"/>
    </w:rPr>
  </w:style>
  <w:style w:type="paragraph" w:styleId="ListParagraph">
    <w:name w:val="List Paragraph"/>
    <w:basedOn w:val="Normal"/>
    <w:uiPriority w:val="34"/>
    <w:qFormat/>
    <w:rsid w:val="00F07201"/>
    <w:pPr>
      <w:ind w:left="720"/>
      <w:contextualSpacing/>
    </w:pPr>
  </w:style>
  <w:style w:type="paragraph" w:styleId="NormalWeb">
    <w:name w:val="Normal (Web)"/>
    <w:basedOn w:val="Normal"/>
    <w:uiPriority w:val="99"/>
    <w:semiHidden/>
    <w:unhideWhenUsed/>
    <w:rsid w:val="00E1772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wmf"/><Relationship Id="rId10"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HolyCrossHDD:Users:wilson.ian:Library:Application%20Support:Microsoft:Office:User%20Templates:My%20Templates:My%20Templates:Word%20Processing%20(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HolyCrossHDD:Users:wilson.ian:Library:Application Support:Microsoft:Office:User Templates:My Templates:My Templates:Word Processing (docx).dotx</Template>
  <TotalTime>87</TotalTime>
  <Pages>14</Pages>
  <Words>1424</Words>
  <Characters>8123</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wilson.ian</dc:creator>
  <cp:keywords/>
  <dc:description/>
  <cp:lastModifiedBy>Ian Wilson (Holy Cross College)</cp:lastModifiedBy>
  <cp:revision>27</cp:revision>
  <cp:lastPrinted>2017-09-02T02:52:00Z</cp:lastPrinted>
  <dcterms:created xsi:type="dcterms:W3CDTF">2017-08-31T08:33:00Z</dcterms:created>
  <dcterms:modified xsi:type="dcterms:W3CDTF">2017-09-04T01:12:00Z</dcterms:modified>
</cp:coreProperties>
</file>