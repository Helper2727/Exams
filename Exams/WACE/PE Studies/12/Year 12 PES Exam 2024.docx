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2DF45E" w14:textId="3E240A25" w:rsidR="00DF36B5" w:rsidRPr="00231A5E" w:rsidRDefault="00A75C52" w:rsidP="00DF36B5">
      <w:pPr>
        <w:ind w:left="3600"/>
        <w:jc w:val="right"/>
        <w:rPr>
          <w:rFonts w:ascii="Arial" w:hAnsi="Arial" w:cs="Arial"/>
          <w:b/>
          <w:bCs/>
          <w:sz w:val="32"/>
          <w:szCs w:val="32"/>
        </w:rPr>
      </w:pPr>
      <w:r w:rsidRPr="00F071B2">
        <w:rPr>
          <w:noProof/>
          <w:color w:val="000000" w:themeColor="text1"/>
        </w:rPr>
        <w:drawing>
          <wp:anchor distT="0" distB="0" distL="114300" distR="114300" simplePos="0" relativeHeight="251667464" behindDoc="0" locked="0" layoutInCell="1" allowOverlap="1" wp14:anchorId="0D6BD10E" wp14:editId="218E39D6">
            <wp:simplePos x="0" y="0"/>
            <wp:positionH relativeFrom="column">
              <wp:posOffset>59267</wp:posOffset>
            </wp:positionH>
            <wp:positionV relativeFrom="paragraph">
              <wp:posOffset>-605155</wp:posOffset>
            </wp:positionV>
            <wp:extent cx="2425148" cy="621612"/>
            <wp:effectExtent l="0" t="0" r="635" b="1270"/>
            <wp:wrapNone/>
            <wp:docPr id="683698982" name="Picture 683698982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, company nam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148" cy="621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36B5" w:rsidRPr="00231A5E">
        <w:rPr>
          <w:rFonts w:ascii="Arial" w:hAnsi="Arial" w:cs="Arial"/>
          <w:b/>
          <w:bCs/>
          <w:sz w:val="32"/>
          <w:szCs w:val="32"/>
        </w:rPr>
        <w:t>ATAR course examination, 202</w:t>
      </w:r>
      <w:r w:rsidR="00DF36B5">
        <w:rPr>
          <w:rFonts w:ascii="Arial" w:hAnsi="Arial" w:cs="Arial"/>
          <w:b/>
          <w:bCs/>
          <w:sz w:val="32"/>
          <w:szCs w:val="32"/>
        </w:rPr>
        <w:t>4</w:t>
      </w:r>
    </w:p>
    <w:p w14:paraId="540488E6" w14:textId="3F3A643B" w:rsidR="00DF36B5" w:rsidRPr="00231A5E" w:rsidRDefault="00DF36B5" w:rsidP="00DF36B5">
      <w:pPr>
        <w:tabs>
          <w:tab w:val="left" w:pos="5103"/>
        </w:tabs>
        <w:jc w:val="right"/>
        <w:rPr>
          <w:rFonts w:ascii="Arial" w:hAnsi="Arial" w:cs="Arial"/>
          <w:b/>
          <w:sz w:val="32"/>
          <w:szCs w:val="32"/>
        </w:rPr>
      </w:pPr>
      <w:r w:rsidRPr="00231A5E">
        <w:rPr>
          <w:rFonts w:ascii="Arial" w:hAnsi="Arial" w:cs="Arial"/>
          <w:b/>
          <w:sz w:val="32"/>
          <w:szCs w:val="32"/>
        </w:rPr>
        <w:t xml:space="preserve">                                      </w:t>
      </w:r>
    </w:p>
    <w:p w14:paraId="4D04B5B9" w14:textId="77777777" w:rsidR="00DF36B5" w:rsidRPr="006F3EA0" w:rsidRDefault="00DF36B5" w:rsidP="00DF36B5">
      <w:pPr>
        <w:tabs>
          <w:tab w:val="left" w:pos="5103"/>
        </w:tabs>
        <w:jc w:val="right"/>
        <w:rPr>
          <w:rFonts w:ascii="Arial" w:hAnsi="Arial" w:cs="Arial"/>
          <w:b/>
          <w:sz w:val="28"/>
          <w:szCs w:val="28"/>
        </w:rPr>
      </w:pPr>
      <w:r w:rsidRPr="00231A5E">
        <w:rPr>
          <w:rFonts w:ascii="Arial" w:hAnsi="Arial" w:cs="Arial"/>
          <w:b/>
          <w:sz w:val="32"/>
          <w:szCs w:val="32"/>
        </w:rPr>
        <w:t xml:space="preserve">                        </w:t>
      </w:r>
      <w:r w:rsidRPr="00231A5E">
        <w:rPr>
          <w:rFonts w:ascii="Arial" w:hAnsi="Arial" w:cs="Arial"/>
          <w:b/>
          <w:sz w:val="32"/>
          <w:szCs w:val="32"/>
        </w:rPr>
        <w:tab/>
        <w:t xml:space="preserve">                 </w:t>
      </w:r>
      <w:r w:rsidRPr="006F3EA0">
        <w:rPr>
          <w:rFonts w:ascii="Arial" w:hAnsi="Arial" w:cs="Arial"/>
          <w:b/>
          <w:sz w:val="28"/>
          <w:szCs w:val="28"/>
        </w:rPr>
        <w:tab/>
      </w:r>
      <w:r w:rsidRPr="006F3EA0">
        <w:rPr>
          <w:rFonts w:ascii="Arial" w:hAnsi="Arial" w:cs="Arial"/>
          <w:b/>
          <w:sz w:val="28"/>
          <w:szCs w:val="28"/>
        </w:rPr>
        <w:tab/>
      </w:r>
    </w:p>
    <w:p w14:paraId="48BC4FB3" w14:textId="77777777" w:rsidR="00DF36B5" w:rsidRPr="006F3EA0" w:rsidRDefault="00DF36B5" w:rsidP="00DF36B5">
      <w:pPr>
        <w:tabs>
          <w:tab w:val="left" w:pos="5103"/>
        </w:tabs>
        <w:jc w:val="center"/>
        <w:rPr>
          <w:rFonts w:ascii="Arial" w:hAnsi="Arial" w:cs="Arial"/>
          <w:b/>
          <w:sz w:val="28"/>
          <w:szCs w:val="28"/>
        </w:rPr>
      </w:pPr>
      <w:r w:rsidRPr="006F3EA0">
        <w:rPr>
          <w:rFonts w:ascii="Arial" w:hAnsi="Arial" w:cs="Arial"/>
          <w:b/>
          <w:sz w:val="28"/>
          <w:szCs w:val="28"/>
        </w:rPr>
        <w:t xml:space="preserve">                             </w:t>
      </w:r>
    </w:p>
    <w:p w14:paraId="7B4A6987" w14:textId="77777777" w:rsidR="00DF36B5" w:rsidRPr="00231A5E" w:rsidRDefault="00DF36B5" w:rsidP="00DF36B5">
      <w:pPr>
        <w:pStyle w:val="Caption"/>
        <w:rPr>
          <w:rFonts w:ascii="Arial" w:hAnsi="Arial" w:cs="Arial"/>
          <w:color w:val="auto"/>
          <w:sz w:val="32"/>
          <w:szCs w:val="32"/>
        </w:rPr>
      </w:pPr>
      <w:r w:rsidRPr="006F3EA0">
        <w:rPr>
          <w:rFonts w:ascii="Arial" w:hAnsi="Arial" w:cs="Arial"/>
          <w:b w:val="0"/>
          <w:sz w:val="28"/>
          <w:szCs w:val="28"/>
        </w:rPr>
        <w:tab/>
      </w:r>
      <w:r w:rsidRPr="00231A5E">
        <w:rPr>
          <w:rFonts w:ascii="Arial" w:hAnsi="Arial" w:cs="Arial"/>
          <w:b w:val="0"/>
          <w:sz w:val="32"/>
          <w:szCs w:val="32"/>
        </w:rPr>
        <w:t xml:space="preserve">       </w:t>
      </w:r>
      <w:r w:rsidRPr="00231A5E">
        <w:rPr>
          <w:rFonts w:ascii="Arial" w:hAnsi="Arial" w:cs="Arial"/>
          <w:color w:val="auto"/>
          <w:sz w:val="32"/>
          <w:szCs w:val="32"/>
        </w:rPr>
        <w:t>Question/Answer booklet</w:t>
      </w:r>
    </w:p>
    <w:p w14:paraId="70BF68A2" w14:textId="4E9F7A97" w:rsidR="00DF36B5" w:rsidRPr="00231A5E" w:rsidRDefault="00DF36B5" w:rsidP="00DF36B5">
      <w:pPr>
        <w:tabs>
          <w:tab w:val="left" w:pos="5103"/>
        </w:tabs>
        <w:rPr>
          <w:rFonts w:ascii="Arial" w:hAnsi="Arial" w:cs="Arial"/>
          <w:b/>
          <w:sz w:val="40"/>
          <w:szCs w:val="40"/>
        </w:rPr>
      </w:pPr>
      <w:r w:rsidRPr="00231A5E">
        <w:rPr>
          <w:rFonts w:ascii="Arial" w:hAnsi="Arial" w:cs="Arial"/>
          <w:b/>
          <w:sz w:val="40"/>
          <w:szCs w:val="40"/>
        </w:rPr>
        <w:t>YEAR 1</w:t>
      </w:r>
      <w:r>
        <w:rPr>
          <w:rFonts w:ascii="Arial" w:hAnsi="Arial" w:cs="Arial"/>
          <w:b/>
          <w:sz w:val="40"/>
          <w:szCs w:val="40"/>
        </w:rPr>
        <w:t>2</w:t>
      </w:r>
      <w:r w:rsidRPr="00231A5E">
        <w:rPr>
          <w:rFonts w:ascii="Arial" w:hAnsi="Arial" w:cs="Arial"/>
          <w:b/>
          <w:sz w:val="40"/>
          <w:szCs w:val="40"/>
        </w:rPr>
        <w:t xml:space="preserve"> </w:t>
      </w:r>
      <w:r w:rsidR="00AD1116">
        <w:rPr>
          <w:rFonts w:ascii="Arial" w:hAnsi="Arial" w:cs="Arial"/>
          <w:b/>
          <w:sz w:val="40"/>
          <w:szCs w:val="40"/>
        </w:rPr>
        <w:t>ATAR</w:t>
      </w:r>
    </w:p>
    <w:p w14:paraId="7A1E1425" w14:textId="77777777" w:rsidR="00DF36B5" w:rsidRDefault="00DF36B5" w:rsidP="00DF36B5">
      <w:pPr>
        <w:pStyle w:val="Caption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 xml:space="preserve">PHYSICAL </w:t>
      </w:r>
    </w:p>
    <w:p w14:paraId="6EF7D509" w14:textId="77777777" w:rsidR="00DF36B5" w:rsidRDefault="00DF36B5" w:rsidP="00DF36B5">
      <w:pPr>
        <w:pStyle w:val="Caption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EDUCATION</w:t>
      </w:r>
    </w:p>
    <w:p w14:paraId="34B4B561" w14:textId="77777777" w:rsidR="00DF36B5" w:rsidRDefault="00DF36B5" w:rsidP="00DF36B5">
      <w:pPr>
        <w:pStyle w:val="Caption"/>
        <w:rPr>
          <w:rFonts w:ascii="Arial" w:hAnsi="Arial" w:cs="Arial"/>
          <w:color w:val="auto"/>
        </w:rPr>
      </w:pPr>
      <w:r>
        <w:rPr>
          <w:rFonts w:ascii="Arial" w:hAnsi="Arial" w:cs="Arial"/>
          <w:color w:val="auto"/>
        </w:rPr>
        <w:t>STUDIES</w:t>
      </w:r>
    </w:p>
    <w:p w14:paraId="139F0E80" w14:textId="77777777" w:rsidR="00DF36B5" w:rsidRPr="006F3EA0" w:rsidRDefault="00DF36B5" w:rsidP="00DF36B5"/>
    <w:p w14:paraId="57FC0A2F" w14:textId="77777777" w:rsidR="00DF36B5" w:rsidRPr="00815421" w:rsidRDefault="00DF36B5" w:rsidP="00DF36B5">
      <w:pPr>
        <w:rPr>
          <w:rFonts w:ascii="Arial" w:hAnsi="Arial" w:cs="Arial"/>
          <w:b/>
          <w:sz w:val="28"/>
          <w:szCs w:val="28"/>
        </w:rPr>
      </w:pPr>
    </w:p>
    <w:p w14:paraId="7B1F8410" w14:textId="77777777" w:rsidR="00DF36B5" w:rsidRPr="00815421" w:rsidRDefault="00DF36B5" w:rsidP="00DF36B5">
      <w:pPr>
        <w:rPr>
          <w:rFonts w:ascii="Arial" w:hAnsi="Arial" w:cs="Arial"/>
        </w:rPr>
      </w:pPr>
    </w:p>
    <w:p w14:paraId="031A5599" w14:textId="77777777" w:rsidR="00DF36B5" w:rsidRPr="00815421" w:rsidRDefault="00DF36B5" w:rsidP="00DF36B5">
      <w:pPr>
        <w:pStyle w:val="Heading5"/>
        <w:rPr>
          <w:rFonts w:ascii="Arial" w:hAnsi="Arial" w:cs="Arial"/>
          <w:i/>
        </w:rPr>
      </w:pPr>
    </w:p>
    <w:p w14:paraId="245284C2" w14:textId="77777777" w:rsidR="00DF36B5" w:rsidRPr="00815421" w:rsidRDefault="00DF36B5" w:rsidP="00DF36B5">
      <w:pPr>
        <w:tabs>
          <w:tab w:val="right" w:pos="9270"/>
        </w:tabs>
        <w:rPr>
          <w:rFonts w:ascii="Arial" w:hAnsi="Arial" w:cs="Arial"/>
        </w:rPr>
      </w:pPr>
    </w:p>
    <w:tbl>
      <w:tblPr>
        <w:tblW w:w="8829" w:type="dxa"/>
        <w:tblInd w:w="379" w:type="dxa"/>
        <w:tblLayout w:type="fixed"/>
        <w:tblLook w:val="0000" w:firstRow="0" w:lastRow="0" w:firstColumn="0" w:lastColumn="0" w:noHBand="0" w:noVBand="0"/>
      </w:tblPr>
      <w:tblGrid>
        <w:gridCol w:w="3925"/>
        <w:gridCol w:w="613"/>
        <w:gridCol w:w="613"/>
        <w:gridCol w:w="613"/>
        <w:gridCol w:w="613"/>
        <w:gridCol w:w="613"/>
        <w:gridCol w:w="613"/>
        <w:gridCol w:w="613"/>
        <w:gridCol w:w="613"/>
      </w:tblGrid>
      <w:tr w:rsidR="00DF36B5" w:rsidRPr="00815421" w14:paraId="4076F838" w14:textId="77777777" w:rsidTr="00FE008E">
        <w:trPr>
          <w:trHeight w:val="771"/>
        </w:trPr>
        <w:tc>
          <w:tcPr>
            <w:tcW w:w="3925" w:type="dxa"/>
            <w:tcBorders>
              <w:right w:val="single" w:sz="4" w:space="0" w:color="auto"/>
            </w:tcBorders>
            <w:vAlign w:val="center"/>
          </w:tcPr>
          <w:p w14:paraId="0CBBC679" w14:textId="77777777" w:rsidR="00DF36B5" w:rsidRPr="00815421" w:rsidRDefault="00DF36B5" w:rsidP="00FE008E">
            <w:pPr>
              <w:tabs>
                <w:tab w:val="left" w:pos="2018"/>
                <w:tab w:val="right" w:pos="9270"/>
              </w:tabs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WA </w:t>
            </w:r>
            <w:r w:rsidRPr="00815421">
              <w:rPr>
                <w:rFonts w:ascii="Arial" w:hAnsi="Arial" w:cs="Arial"/>
              </w:rPr>
              <w:t xml:space="preserve">Student </w:t>
            </w:r>
            <w:r>
              <w:rPr>
                <w:rFonts w:ascii="Arial" w:hAnsi="Arial" w:cs="Arial"/>
              </w:rPr>
              <w:t>n</w:t>
            </w:r>
            <w:r w:rsidRPr="00815421">
              <w:rPr>
                <w:rFonts w:ascii="Arial" w:hAnsi="Arial" w:cs="Arial"/>
              </w:rPr>
              <w:t xml:space="preserve">umber: </w:t>
            </w:r>
            <w:r>
              <w:rPr>
                <w:rFonts w:ascii="Arial" w:hAnsi="Arial" w:cs="Arial"/>
              </w:rPr>
              <w:t xml:space="preserve">      </w:t>
            </w:r>
            <w:r w:rsidRPr="00815421">
              <w:rPr>
                <w:rFonts w:ascii="Arial" w:hAnsi="Arial" w:cs="Arial"/>
              </w:rPr>
              <w:t>In figures</w:t>
            </w:r>
            <w:r w:rsidRPr="00815421">
              <w:rPr>
                <w:rFonts w:ascii="Arial" w:hAnsi="Arial" w:cs="Arial"/>
              </w:rPr>
              <w:tab/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9B8B8" w14:textId="77777777" w:rsidR="00DF36B5" w:rsidRPr="00815421" w:rsidRDefault="00DF36B5" w:rsidP="00FE008E">
            <w:pPr>
              <w:tabs>
                <w:tab w:val="right" w:pos="9270"/>
              </w:tabs>
              <w:rPr>
                <w:rFonts w:ascii="Arial" w:hAnsi="Arial" w:cs="Arial"/>
              </w:rPr>
            </w:pP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F03D7D" w14:textId="77777777" w:rsidR="00DF36B5" w:rsidRPr="00815421" w:rsidRDefault="00DF36B5" w:rsidP="00FE008E">
            <w:pPr>
              <w:tabs>
                <w:tab w:val="right" w:pos="9270"/>
              </w:tabs>
              <w:rPr>
                <w:rFonts w:ascii="Arial" w:hAnsi="Arial" w:cs="Arial"/>
              </w:rPr>
            </w:pP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73CBA9" w14:textId="77777777" w:rsidR="00DF36B5" w:rsidRPr="00815421" w:rsidRDefault="00DF36B5" w:rsidP="00FE008E">
            <w:pPr>
              <w:tabs>
                <w:tab w:val="right" w:pos="9270"/>
              </w:tabs>
              <w:rPr>
                <w:rFonts w:ascii="Arial" w:hAnsi="Arial" w:cs="Arial"/>
              </w:rPr>
            </w:pP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8F7C5" w14:textId="77777777" w:rsidR="00DF36B5" w:rsidRPr="00815421" w:rsidRDefault="00DF36B5" w:rsidP="00FE008E">
            <w:pPr>
              <w:tabs>
                <w:tab w:val="right" w:pos="9270"/>
              </w:tabs>
              <w:rPr>
                <w:rFonts w:ascii="Arial" w:hAnsi="Arial" w:cs="Arial"/>
              </w:rPr>
            </w:pP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26378E" w14:textId="77777777" w:rsidR="00DF36B5" w:rsidRPr="00815421" w:rsidRDefault="00DF36B5" w:rsidP="00FE008E">
            <w:pPr>
              <w:tabs>
                <w:tab w:val="right" w:pos="9270"/>
              </w:tabs>
              <w:rPr>
                <w:rFonts w:ascii="Arial" w:hAnsi="Arial" w:cs="Arial"/>
              </w:rPr>
            </w:pP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2E0726" w14:textId="77777777" w:rsidR="00DF36B5" w:rsidRPr="00815421" w:rsidRDefault="00DF36B5" w:rsidP="00FE008E">
            <w:pPr>
              <w:tabs>
                <w:tab w:val="right" w:pos="9270"/>
              </w:tabs>
              <w:rPr>
                <w:rFonts w:ascii="Arial" w:hAnsi="Arial" w:cs="Arial"/>
              </w:rPr>
            </w:pP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D4F7FF" w14:textId="77777777" w:rsidR="00DF36B5" w:rsidRPr="00815421" w:rsidRDefault="00DF36B5" w:rsidP="00FE008E">
            <w:pPr>
              <w:tabs>
                <w:tab w:val="right" w:pos="9270"/>
              </w:tabs>
              <w:rPr>
                <w:rFonts w:ascii="Arial" w:hAnsi="Arial" w:cs="Arial"/>
              </w:rPr>
            </w:pP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ADE81" w14:textId="77777777" w:rsidR="00DF36B5" w:rsidRPr="00815421" w:rsidRDefault="00DF36B5" w:rsidP="00FE008E">
            <w:pPr>
              <w:tabs>
                <w:tab w:val="right" w:pos="9270"/>
              </w:tabs>
              <w:rPr>
                <w:rFonts w:ascii="Arial" w:hAnsi="Arial" w:cs="Arial"/>
              </w:rPr>
            </w:pPr>
          </w:p>
        </w:tc>
      </w:tr>
    </w:tbl>
    <w:p w14:paraId="2F1D51D7" w14:textId="77777777" w:rsidR="00DF36B5" w:rsidRPr="00815421" w:rsidRDefault="00DF36B5" w:rsidP="00DF36B5">
      <w:pPr>
        <w:tabs>
          <w:tab w:val="left" w:pos="3119"/>
          <w:tab w:val="left" w:pos="4590"/>
          <w:tab w:val="left" w:leader="underscore" w:pos="9214"/>
        </w:tabs>
        <w:rPr>
          <w:rFonts w:ascii="Arial" w:hAnsi="Arial" w:cs="Arial"/>
          <w:b/>
          <w:sz w:val="32"/>
          <w:szCs w:val="32"/>
        </w:rPr>
      </w:pPr>
      <w:r w:rsidRPr="00815421">
        <w:rPr>
          <w:rFonts w:ascii="Arial" w:hAnsi="Arial" w:cs="Arial"/>
          <w:b/>
          <w:sz w:val="32"/>
          <w:szCs w:val="32"/>
        </w:rPr>
        <w:tab/>
      </w:r>
    </w:p>
    <w:p w14:paraId="12D96240" w14:textId="77777777" w:rsidR="00DF36B5" w:rsidRPr="00815421" w:rsidRDefault="00DF36B5" w:rsidP="00DF36B5">
      <w:pPr>
        <w:spacing w:line="360" w:lineRule="auto"/>
        <w:ind w:left="2880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b/>
          <w:sz w:val="32"/>
          <w:szCs w:val="32"/>
        </w:rPr>
        <w:t xml:space="preserve"> </w:t>
      </w:r>
      <w:r w:rsidRPr="00815421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  </w:t>
      </w:r>
      <w:r w:rsidRPr="00815421">
        <w:rPr>
          <w:rFonts w:ascii="Arial" w:hAnsi="Arial" w:cs="Arial"/>
        </w:rPr>
        <w:t xml:space="preserve">In </w:t>
      </w:r>
      <w:proofErr w:type="gramStart"/>
      <w:r w:rsidRPr="00815421">
        <w:rPr>
          <w:rFonts w:ascii="Arial" w:hAnsi="Arial" w:cs="Arial"/>
        </w:rPr>
        <w:t>word</w:t>
      </w:r>
      <w:r>
        <w:rPr>
          <w:rFonts w:ascii="Arial" w:hAnsi="Arial" w:cs="Arial"/>
        </w:rPr>
        <w:t>s  _</w:t>
      </w:r>
      <w:proofErr w:type="gramEnd"/>
      <w:r>
        <w:rPr>
          <w:rFonts w:ascii="Arial" w:hAnsi="Arial" w:cs="Arial"/>
        </w:rPr>
        <w:t>__________________________________</w:t>
      </w:r>
    </w:p>
    <w:p w14:paraId="389AED1E" w14:textId="77777777" w:rsidR="00DF36B5" w:rsidRPr="00D8249E" w:rsidRDefault="00DF36B5" w:rsidP="00DF36B5">
      <w:pPr>
        <w:spacing w:line="285" w:lineRule="exact"/>
        <w:ind w:left="216"/>
        <w:textAlignment w:val="baseline"/>
        <w:rPr>
          <w:rFonts w:ascii="Arial" w:eastAsia="Arial" w:hAnsi="Arial"/>
          <w:bCs/>
          <w:color w:val="000000"/>
          <w:spacing w:val="4"/>
          <w:sz w:val="25"/>
        </w:rPr>
      </w:pPr>
      <w:r>
        <w:rPr>
          <w:rFonts w:ascii="Arial" w:eastAsia="Arial" w:hAnsi="Arial"/>
          <w:b/>
          <w:color w:val="000000"/>
          <w:spacing w:val="4"/>
          <w:sz w:val="25"/>
        </w:rPr>
        <w:tab/>
      </w:r>
      <w:r>
        <w:rPr>
          <w:rFonts w:ascii="Arial" w:eastAsia="Arial" w:hAnsi="Arial"/>
          <w:b/>
          <w:color w:val="000000"/>
          <w:spacing w:val="4"/>
          <w:sz w:val="25"/>
        </w:rPr>
        <w:tab/>
      </w:r>
      <w:r>
        <w:rPr>
          <w:rFonts w:ascii="Arial" w:eastAsia="Arial" w:hAnsi="Arial"/>
          <w:b/>
          <w:color w:val="000000"/>
          <w:spacing w:val="4"/>
          <w:sz w:val="25"/>
        </w:rPr>
        <w:tab/>
      </w:r>
      <w:r>
        <w:rPr>
          <w:rFonts w:ascii="Arial" w:eastAsia="Arial" w:hAnsi="Arial"/>
          <w:b/>
          <w:color w:val="000000"/>
          <w:spacing w:val="4"/>
          <w:sz w:val="25"/>
        </w:rPr>
        <w:tab/>
        <w:t xml:space="preserve"> </w:t>
      </w:r>
      <w:r>
        <w:rPr>
          <w:rFonts w:ascii="Arial" w:eastAsia="Arial" w:hAnsi="Arial"/>
          <w:b/>
          <w:color w:val="000000"/>
          <w:spacing w:val="4"/>
          <w:sz w:val="25"/>
        </w:rPr>
        <w:tab/>
      </w:r>
      <w:r w:rsidRPr="00D8249E">
        <w:rPr>
          <w:rFonts w:ascii="Arial" w:eastAsia="Arial" w:hAnsi="Arial"/>
          <w:bCs/>
          <w:color w:val="000000"/>
          <w:spacing w:val="4"/>
          <w:sz w:val="25"/>
        </w:rPr>
        <w:t xml:space="preserve">        _________________________________</w:t>
      </w:r>
    </w:p>
    <w:p w14:paraId="2A8776C2" w14:textId="77777777" w:rsidR="00DF36B5" w:rsidRPr="00D8249E" w:rsidRDefault="00DF36B5" w:rsidP="00DF36B5">
      <w:pPr>
        <w:spacing w:line="285" w:lineRule="exact"/>
        <w:ind w:left="216"/>
        <w:textAlignment w:val="baseline"/>
        <w:rPr>
          <w:rFonts w:ascii="Arial" w:eastAsia="Arial" w:hAnsi="Arial"/>
          <w:bCs/>
          <w:color w:val="000000"/>
          <w:spacing w:val="4"/>
          <w:sz w:val="25"/>
        </w:rPr>
      </w:pPr>
    </w:p>
    <w:p w14:paraId="29E3C8AB" w14:textId="77777777" w:rsidR="00DF36B5" w:rsidRDefault="00DF36B5" w:rsidP="00DF36B5">
      <w:pPr>
        <w:spacing w:line="285" w:lineRule="exact"/>
        <w:ind w:left="216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</w:p>
    <w:p w14:paraId="229619F2" w14:textId="77777777" w:rsidR="00DF36B5" w:rsidRDefault="00DF36B5" w:rsidP="00DF36B5">
      <w:pPr>
        <w:spacing w:line="285" w:lineRule="exact"/>
        <w:ind w:left="216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</w:p>
    <w:p w14:paraId="736E19E0" w14:textId="77777777" w:rsidR="00DF36B5" w:rsidRDefault="00DF36B5" w:rsidP="00DF36B5">
      <w:pPr>
        <w:spacing w:line="285" w:lineRule="exact"/>
        <w:ind w:left="216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  <w:r>
        <w:rPr>
          <w:rFonts w:ascii="Arial" w:eastAsia="Arial" w:hAnsi="Arial"/>
          <w:b/>
          <w:color w:val="000000"/>
          <w:spacing w:val="4"/>
          <w:sz w:val="25"/>
        </w:rPr>
        <w:t>Time allowed for this paper</w:t>
      </w:r>
    </w:p>
    <w:p w14:paraId="61E392B8" w14:textId="77777777" w:rsidR="00DF36B5" w:rsidRDefault="00DF36B5" w:rsidP="00DF36B5">
      <w:pPr>
        <w:tabs>
          <w:tab w:val="left" w:pos="4104"/>
        </w:tabs>
        <w:spacing w:line="239" w:lineRule="exact"/>
        <w:ind w:left="216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>Reading time before commencing work:</w:t>
      </w:r>
      <w:r>
        <w:rPr>
          <w:rFonts w:ascii="Arial" w:eastAsia="Arial" w:hAnsi="Arial"/>
          <w:color w:val="000000"/>
          <w:sz w:val="20"/>
        </w:rPr>
        <w:tab/>
        <w:t>ten minutes</w:t>
      </w:r>
    </w:p>
    <w:p w14:paraId="72808FDB" w14:textId="77777777" w:rsidR="00DF36B5" w:rsidRDefault="00DF36B5" w:rsidP="00DF36B5">
      <w:pPr>
        <w:tabs>
          <w:tab w:val="left" w:pos="4104"/>
        </w:tabs>
        <w:spacing w:before="2" w:line="241" w:lineRule="exact"/>
        <w:ind w:left="216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>Working time:</w:t>
      </w:r>
      <w:r>
        <w:rPr>
          <w:rFonts w:ascii="Arial" w:eastAsia="Arial" w:hAnsi="Arial"/>
          <w:color w:val="000000"/>
          <w:sz w:val="20"/>
        </w:rPr>
        <w:tab/>
        <w:t>two and a half hours</w:t>
      </w:r>
    </w:p>
    <w:p w14:paraId="491BBDCB" w14:textId="77777777" w:rsidR="00DF36B5" w:rsidRDefault="00DF36B5" w:rsidP="00DF36B5">
      <w:pPr>
        <w:ind w:left="215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</w:p>
    <w:p w14:paraId="484CEAB0" w14:textId="77777777" w:rsidR="00DF36B5" w:rsidRDefault="00DF36B5" w:rsidP="00DF36B5">
      <w:pPr>
        <w:ind w:left="215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</w:p>
    <w:p w14:paraId="49D448E4" w14:textId="77777777" w:rsidR="00DF36B5" w:rsidRDefault="00DF36B5" w:rsidP="00DF36B5">
      <w:pPr>
        <w:ind w:left="215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  <w:r>
        <w:rPr>
          <w:rFonts w:ascii="Arial" w:eastAsia="Arial" w:hAnsi="Arial"/>
          <w:b/>
          <w:color w:val="000000"/>
          <w:spacing w:val="4"/>
          <w:sz w:val="25"/>
        </w:rPr>
        <w:t>Materials required/recommended for this paper</w:t>
      </w:r>
    </w:p>
    <w:p w14:paraId="6FFD1C55" w14:textId="77777777" w:rsidR="00DF36B5" w:rsidRPr="00514EAE" w:rsidRDefault="00DF36B5" w:rsidP="00DF36B5">
      <w:pPr>
        <w:ind w:left="215"/>
        <w:textAlignment w:val="baseline"/>
        <w:rPr>
          <w:rFonts w:ascii="Arial" w:eastAsia="Arial" w:hAnsi="Arial"/>
          <w:b/>
          <w:i/>
          <w:iCs/>
          <w:color w:val="000000"/>
          <w:spacing w:val="4"/>
          <w:sz w:val="25"/>
        </w:rPr>
      </w:pPr>
      <w:r w:rsidRPr="00514EAE">
        <w:rPr>
          <w:rFonts w:ascii="Arial" w:eastAsia="Arial" w:hAnsi="Arial"/>
          <w:b/>
          <w:i/>
          <w:iCs/>
          <w:color w:val="000000"/>
          <w:spacing w:val="4"/>
          <w:sz w:val="25"/>
        </w:rPr>
        <w:t>To be provided by the supervisor</w:t>
      </w:r>
    </w:p>
    <w:p w14:paraId="5C34C9FC" w14:textId="77777777" w:rsidR="00DF36B5" w:rsidRDefault="00DF36B5" w:rsidP="00DF36B5">
      <w:pPr>
        <w:spacing w:line="239" w:lineRule="exact"/>
        <w:ind w:left="216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 xml:space="preserve">This Question/Answer booklet </w:t>
      </w:r>
      <w:r>
        <w:rPr>
          <w:rFonts w:ascii="Arial" w:eastAsia="Arial" w:hAnsi="Arial"/>
          <w:color w:val="000000"/>
          <w:sz w:val="20"/>
        </w:rPr>
        <w:br/>
      </w:r>
    </w:p>
    <w:p w14:paraId="7035B1F8" w14:textId="77777777" w:rsidR="00DF36B5" w:rsidRDefault="00DF36B5" w:rsidP="00DF36B5">
      <w:pPr>
        <w:spacing w:before="265" w:line="294" w:lineRule="exact"/>
        <w:ind w:left="216"/>
        <w:textAlignment w:val="baseline"/>
        <w:rPr>
          <w:rFonts w:ascii="Arial" w:eastAsia="Arial" w:hAnsi="Arial"/>
          <w:b/>
          <w:i/>
          <w:color w:val="000000"/>
          <w:spacing w:val="3"/>
          <w:sz w:val="25"/>
        </w:rPr>
      </w:pPr>
      <w:r>
        <w:rPr>
          <w:rFonts w:ascii="Arial" w:eastAsia="Arial" w:hAnsi="Arial"/>
          <w:b/>
          <w:i/>
          <w:color w:val="000000"/>
          <w:spacing w:val="3"/>
          <w:sz w:val="25"/>
        </w:rPr>
        <w:t>To be provided by the candidate</w:t>
      </w:r>
    </w:p>
    <w:p w14:paraId="56F966BC" w14:textId="77777777" w:rsidR="00DF36B5" w:rsidRDefault="00DF36B5" w:rsidP="00DF36B5">
      <w:pPr>
        <w:tabs>
          <w:tab w:val="left" w:pos="2232"/>
        </w:tabs>
        <w:spacing w:before="11" w:line="241" w:lineRule="exact"/>
        <w:ind w:left="2232" w:right="1728" w:hanging="2016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>Standard items:</w:t>
      </w:r>
      <w:r>
        <w:rPr>
          <w:rFonts w:ascii="Arial" w:eastAsia="Arial" w:hAnsi="Arial"/>
          <w:color w:val="000000"/>
          <w:sz w:val="20"/>
        </w:rPr>
        <w:tab/>
        <w:t>pens (blue/black preferred), pencils (including coloured), sharpener, correction fluid/tape, eraser, ruler, highlighters</w:t>
      </w:r>
    </w:p>
    <w:p w14:paraId="38E72D03" w14:textId="77777777" w:rsidR="00DF36B5" w:rsidRDefault="00DF36B5" w:rsidP="00DF36B5">
      <w:pPr>
        <w:tabs>
          <w:tab w:val="left" w:pos="2232"/>
        </w:tabs>
        <w:spacing w:before="240" w:line="241" w:lineRule="exact"/>
        <w:ind w:left="2160" w:hanging="1944"/>
        <w:textAlignment w:val="baseline"/>
        <w:rPr>
          <w:rFonts w:ascii="Arial" w:eastAsia="Arial" w:hAnsi="Arial"/>
          <w:color w:val="000000"/>
          <w:spacing w:val="1"/>
          <w:sz w:val="20"/>
        </w:rPr>
      </w:pPr>
      <w:r>
        <w:rPr>
          <w:rFonts w:ascii="Arial" w:eastAsia="Arial" w:hAnsi="Arial"/>
          <w:color w:val="000000"/>
          <w:spacing w:val="1"/>
          <w:sz w:val="20"/>
        </w:rPr>
        <w:t>Special Items:</w:t>
      </w:r>
      <w:r>
        <w:rPr>
          <w:rFonts w:ascii="Arial" w:eastAsia="Arial" w:hAnsi="Arial"/>
          <w:color w:val="000000"/>
          <w:spacing w:val="1"/>
          <w:sz w:val="20"/>
        </w:rPr>
        <w:tab/>
        <w:t>Nil</w:t>
      </w:r>
    </w:p>
    <w:p w14:paraId="17B6A974" w14:textId="77777777" w:rsidR="00DF36B5" w:rsidRDefault="00DF36B5" w:rsidP="00DF36B5">
      <w:pPr>
        <w:ind w:left="215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</w:p>
    <w:p w14:paraId="558F870E" w14:textId="77777777" w:rsidR="00DF36B5" w:rsidRDefault="00DF36B5" w:rsidP="00DF36B5">
      <w:pPr>
        <w:ind w:left="215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</w:p>
    <w:p w14:paraId="7E3CFB99" w14:textId="77777777" w:rsidR="00DF36B5" w:rsidRDefault="00DF36B5" w:rsidP="00DF36B5">
      <w:pPr>
        <w:ind w:left="215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  <w:r>
        <w:rPr>
          <w:rFonts w:ascii="Arial" w:eastAsia="Arial" w:hAnsi="Arial"/>
          <w:b/>
          <w:color w:val="000000"/>
          <w:spacing w:val="4"/>
          <w:sz w:val="25"/>
        </w:rPr>
        <w:t>Important note to candidates</w:t>
      </w:r>
    </w:p>
    <w:p w14:paraId="048D22C8" w14:textId="77777777" w:rsidR="00DF36B5" w:rsidRPr="00F665D5" w:rsidRDefault="00DF36B5" w:rsidP="00DF36B5">
      <w:pPr>
        <w:ind w:left="215"/>
        <w:textAlignment w:val="baseline"/>
        <w:rPr>
          <w:rFonts w:ascii="Arial" w:eastAsia="Arial" w:hAnsi="Arial"/>
          <w:b/>
          <w:color w:val="000000"/>
          <w:spacing w:val="4"/>
          <w:sz w:val="25"/>
        </w:rPr>
      </w:pPr>
      <w:r>
        <w:rPr>
          <w:rFonts w:ascii="Arial" w:eastAsia="Arial" w:hAnsi="Arial"/>
          <w:color w:val="000000"/>
          <w:sz w:val="20"/>
        </w:rPr>
        <w:t xml:space="preserve">No other items may be taken into the examination room. It is </w:t>
      </w:r>
      <w:r>
        <w:rPr>
          <w:rFonts w:ascii="Arial" w:eastAsia="Arial" w:hAnsi="Arial"/>
          <w:b/>
          <w:color w:val="000000"/>
          <w:sz w:val="20"/>
        </w:rPr>
        <w:t xml:space="preserve">your </w:t>
      </w:r>
      <w:r>
        <w:rPr>
          <w:rFonts w:ascii="Arial" w:eastAsia="Arial" w:hAnsi="Arial"/>
          <w:color w:val="000000"/>
          <w:sz w:val="20"/>
        </w:rPr>
        <w:t xml:space="preserve">responsibility to ensure that you do not have any unauthorised material. If you have any unauthorised material with you, hand it to the supervisor </w:t>
      </w:r>
      <w:r>
        <w:rPr>
          <w:rFonts w:ascii="Arial" w:eastAsia="Arial" w:hAnsi="Arial"/>
          <w:b/>
          <w:color w:val="000000"/>
          <w:sz w:val="20"/>
        </w:rPr>
        <w:t xml:space="preserve">before </w:t>
      </w:r>
      <w:r>
        <w:rPr>
          <w:rFonts w:ascii="Arial" w:eastAsia="Arial" w:hAnsi="Arial"/>
          <w:color w:val="000000"/>
          <w:sz w:val="20"/>
        </w:rPr>
        <w:t>reading any further.</w:t>
      </w:r>
    </w:p>
    <w:p w14:paraId="357C126C" w14:textId="77777777" w:rsidR="00DF36B5" w:rsidRDefault="00DF36B5" w:rsidP="00DF36B5"/>
    <w:p w14:paraId="73DB82D0" w14:textId="77777777" w:rsidR="00DF36B5" w:rsidRDefault="00DF36B5" w:rsidP="00DF36B5">
      <w:pPr>
        <w:spacing w:before="374" w:after="192" w:line="294" w:lineRule="exact"/>
        <w:textAlignment w:val="baseline"/>
        <w:rPr>
          <w:rFonts w:ascii="Arial" w:eastAsia="Arial" w:hAnsi="Arial"/>
          <w:b/>
          <w:color w:val="000000"/>
          <w:spacing w:val="3"/>
          <w:sz w:val="25"/>
        </w:rPr>
      </w:pPr>
      <w:r>
        <w:rPr>
          <w:rFonts w:ascii="Arial" w:eastAsia="Arial" w:hAnsi="Arial"/>
          <w:b/>
          <w:color w:val="000000"/>
          <w:spacing w:val="3"/>
          <w:sz w:val="25"/>
        </w:rPr>
        <w:lastRenderedPageBreak/>
        <w:t>Structure of this paper</w:t>
      </w:r>
    </w:p>
    <w:tbl>
      <w:tblPr>
        <w:tblW w:w="8698" w:type="dxa"/>
        <w:tblInd w:w="13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35"/>
        <w:gridCol w:w="1335"/>
        <w:gridCol w:w="1334"/>
        <w:gridCol w:w="1330"/>
        <w:gridCol w:w="1329"/>
        <w:gridCol w:w="1335"/>
      </w:tblGrid>
      <w:tr w:rsidR="00DF36B5" w14:paraId="48393373" w14:textId="77777777" w:rsidTr="00FE008E">
        <w:trPr>
          <w:trHeight w:hRule="exact" w:val="864"/>
        </w:trPr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7364DA3" w14:textId="77777777" w:rsidR="00DF36B5" w:rsidRDefault="00DF36B5" w:rsidP="00FE008E">
            <w:pPr>
              <w:spacing w:before="281" w:after="342" w:line="231" w:lineRule="exact"/>
              <w:ind w:right="649"/>
              <w:jc w:val="right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>Section</w:t>
            </w: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94D4B99" w14:textId="77777777" w:rsidR="00DF36B5" w:rsidRDefault="00DF36B5" w:rsidP="00FE008E">
            <w:pPr>
              <w:spacing w:before="80" w:after="39" w:line="245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 xml:space="preserve">Number of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 xml:space="preserve">questions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>available</w:t>
            </w:r>
          </w:p>
        </w:tc>
        <w:tc>
          <w:tcPr>
            <w:tcW w:w="1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559D6D7" w14:textId="77777777" w:rsidR="00DF36B5" w:rsidRDefault="00DF36B5" w:rsidP="00FE008E">
            <w:pPr>
              <w:spacing w:before="82" w:after="40" w:line="244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 xml:space="preserve">Number of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 xml:space="preserve">questions to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>be answered</w:t>
            </w: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293E108" w14:textId="77777777" w:rsidR="00DF36B5" w:rsidRDefault="00DF36B5" w:rsidP="00FE008E">
            <w:pPr>
              <w:spacing w:before="75" w:after="44" w:line="245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 xml:space="preserve">Suggested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 xml:space="preserve">working time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>(minutes)</w:t>
            </w:r>
          </w:p>
        </w:tc>
        <w:tc>
          <w:tcPr>
            <w:tcW w:w="1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E2CAB2D" w14:textId="77777777" w:rsidR="00DF36B5" w:rsidRDefault="00DF36B5" w:rsidP="00FE008E">
            <w:pPr>
              <w:spacing w:before="195" w:after="169" w:line="245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 xml:space="preserve">Marks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>available</w:t>
            </w: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AFAAD3" w14:textId="77777777" w:rsidR="00DF36B5" w:rsidRDefault="00DF36B5" w:rsidP="00FE008E">
            <w:pPr>
              <w:spacing w:before="68" w:after="54" w:line="244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 xml:space="preserve">Percentage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 xml:space="preserve">of written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>examination</w:t>
            </w:r>
          </w:p>
        </w:tc>
      </w:tr>
      <w:tr w:rsidR="00DF36B5" w14:paraId="4CED5D0B" w14:textId="77777777" w:rsidTr="00FE008E">
        <w:trPr>
          <w:trHeight w:hRule="exact" w:val="629"/>
        </w:trPr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577919A" w14:textId="77777777" w:rsidR="00DF36B5" w:rsidRDefault="00DF36B5" w:rsidP="00FE008E">
            <w:pPr>
              <w:spacing w:before="85" w:after="48" w:line="245" w:lineRule="exact"/>
              <w:ind w:left="72"/>
              <w:textAlignment w:val="baseline"/>
              <w:rPr>
                <w:rFonts w:ascii="Arial" w:eastAsia="Arial" w:hAnsi="Arial"/>
                <w:color w:val="000000"/>
                <w:spacing w:val="4"/>
                <w:sz w:val="20"/>
              </w:rPr>
            </w:pPr>
            <w:r>
              <w:rPr>
                <w:rFonts w:ascii="Arial" w:eastAsia="Arial" w:hAnsi="Arial"/>
                <w:color w:val="000000"/>
                <w:spacing w:val="4"/>
                <w:sz w:val="20"/>
              </w:rPr>
              <w:t>Section One Multiple-choice</w:t>
            </w: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7199E14" w14:textId="77777777" w:rsidR="00DF36B5" w:rsidRPr="00E34199" w:rsidRDefault="00DF36B5" w:rsidP="00FE008E">
            <w:pPr>
              <w:spacing w:before="216" w:after="176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20</w:t>
            </w:r>
          </w:p>
        </w:tc>
        <w:tc>
          <w:tcPr>
            <w:tcW w:w="1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CD25D00" w14:textId="77777777" w:rsidR="00DF36B5" w:rsidRPr="00E34199" w:rsidRDefault="00DF36B5" w:rsidP="00FE008E">
            <w:pPr>
              <w:spacing w:before="211" w:after="181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20</w:t>
            </w: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D46ACE2" w14:textId="77777777" w:rsidR="00DF36B5" w:rsidRPr="00E34199" w:rsidRDefault="00DF36B5" w:rsidP="00FE008E">
            <w:pPr>
              <w:spacing w:before="209" w:after="183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30</w:t>
            </w:r>
          </w:p>
        </w:tc>
        <w:tc>
          <w:tcPr>
            <w:tcW w:w="1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B631272" w14:textId="77777777" w:rsidR="00DF36B5" w:rsidRPr="00E34199" w:rsidRDefault="00DF36B5" w:rsidP="00FE008E">
            <w:pPr>
              <w:spacing w:before="209" w:after="183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20</w:t>
            </w: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2C79008" w14:textId="77777777" w:rsidR="00DF36B5" w:rsidRPr="00E34199" w:rsidRDefault="00DF36B5" w:rsidP="00FE008E">
            <w:pPr>
              <w:spacing w:before="200" w:after="192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20</w:t>
            </w:r>
          </w:p>
        </w:tc>
      </w:tr>
      <w:tr w:rsidR="00DF36B5" w14:paraId="0BC66DC5" w14:textId="77777777" w:rsidTr="00FE008E">
        <w:trPr>
          <w:trHeight w:hRule="exact" w:val="633"/>
        </w:trPr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9175C8B" w14:textId="77777777" w:rsidR="00DF36B5" w:rsidRDefault="00DF36B5" w:rsidP="00FE008E">
            <w:pPr>
              <w:spacing w:before="86" w:after="54" w:line="244" w:lineRule="exact"/>
              <w:ind w:left="72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 xml:space="preserve">Section Two </w:t>
            </w:r>
            <w:r>
              <w:rPr>
                <w:rFonts w:ascii="Arial" w:eastAsia="Arial" w:hAnsi="Arial"/>
                <w:color w:val="000000"/>
                <w:sz w:val="20"/>
              </w:rPr>
              <w:br/>
              <w:t>Short answer</w:t>
            </w: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0460967" w14:textId="3DCBA255" w:rsidR="00DF36B5" w:rsidRPr="00085673" w:rsidRDefault="005F41F6" w:rsidP="00FE008E">
            <w:pPr>
              <w:spacing w:before="216" w:after="181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085673">
              <w:rPr>
                <w:rFonts w:ascii="Arial" w:eastAsia="Arial" w:hAnsi="Arial"/>
                <w:color w:val="000000"/>
                <w:sz w:val="20"/>
              </w:rPr>
              <w:t>8</w:t>
            </w:r>
          </w:p>
        </w:tc>
        <w:tc>
          <w:tcPr>
            <w:tcW w:w="1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39E38424" w14:textId="10EC6C4A" w:rsidR="00DF36B5" w:rsidRPr="00085673" w:rsidRDefault="005F41F6" w:rsidP="00FE008E">
            <w:pPr>
              <w:spacing w:before="214" w:after="183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085673">
              <w:rPr>
                <w:rFonts w:ascii="Arial" w:eastAsia="Arial" w:hAnsi="Arial"/>
                <w:color w:val="000000"/>
                <w:sz w:val="20"/>
              </w:rPr>
              <w:t>8</w:t>
            </w: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68513D1B" w14:textId="7603F282" w:rsidR="00DF36B5" w:rsidRPr="00085673" w:rsidRDefault="005F41F6" w:rsidP="00FE008E">
            <w:pPr>
              <w:spacing w:before="214" w:after="183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085673">
              <w:rPr>
                <w:rFonts w:ascii="Arial" w:eastAsia="Arial" w:hAnsi="Arial"/>
                <w:color w:val="000000"/>
                <w:sz w:val="20"/>
              </w:rPr>
              <w:t>90</w:t>
            </w:r>
          </w:p>
        </w:tc>
        <w:tc>
          <w:tcPr>
            <w:tcW w:w="1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FA22175" w14:textId="54E37593" w:rsidR="00DF36B5" w:rsidRPr="00085673" w:rsidRDefault="0035256C" w:rsidP="00FE008E">
            <w:pPr>
              <w:spacing w:before="206" w:after="191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>8</w:t>
            </w:r>
            <w:r w:rsidR="00685B05">
              <w:rPr>
                <w:rFonts w:ascii="Arial" w:eastAsia="Arial" w:hAnsi="Arial"/>
                <w:color w:val="000000"/>
                <w:sz w:val="20"/>
              </w:rPr>
              <w:t>0</w:t>
            </w: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9EA4784" w14:textId="079365D1" w:rsidR="00DF36B5" w:rsidRPr="00085673" w:rsidRDefault="00085673" w:rsidP="00FE008E">
            <w:pPr>
              <w:spacing w:before="204" w:after="193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085673">
              <w:rPr>
                <w:rFonts w:ascii="Arial" w:eastAsia="Arial" w:hAnsi="Arial"/>
                <w:color w:val="000000"/>
                <w:sz w:val="20"/>
              </w:rPr>
              <w:t>50</w:t>
            </w:r>
          </w:p>
        </w:tc>
      </w:tr>
      <w:tr w:rsidR="00DF36B5" w14:paraId="451866EE" w14:textId="77777777" w:rsidTr="00FE008E">
        <w:trPr>
          <w:trHeight w:hRule="exact" w:val="648"/>
        </w:trPr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66DD7BC" w14:textId="77777777" w:rsidR="00DF36B5" w:rsidRDefault="00DF36B5" w:rsidP="00FE008E">
            <w:pPr>
              <w:spacing w:before="85" w:after="68" w:line="245" w:lineRule="exact"/>
              <w:ind w:left="72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>Section Three Extended answer</w:t>
            </w: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EFA37D7" w14:textId="77777777" w:rsidR="00DF36B5" w:rsidRPr="00E34199" w:rsidRDefault="00DF36B5" w:rsidP="00FE008E">
            <w:pPr>
              <w:spacing w:before="214" w:after="198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4</w:t>
            </w:r>
          </w:p>
        </w:tc>
        <w:tc>
          <w:tcPr>
            <w:tcW w:w="1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03D0633" w14:textId="77777777" w:rsidR="00DF36B5" w:rsidRPr="00E34199" w:rsidRDefault="00DF36B5" w:rsidP="00FE008E">
            <w:pPr>
              <w:spacing w:before="214" w:after="198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2</w:t>
            </w: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7023BD39" w14:textId="34229F3B" w:rsidR="00DF36B5" w:rsidRPr="00E34199" w:rsidRDefault="00DF36B5" w:rsidP="00FE008E">
            <w:pPr>
              <w:spacing w:before="214" w:after="198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>60</w:t>
            </w:r>
          </w:p>
        </w:tc>
        <w:tc>
          <w:tcPr>
            <w:tcW w:w="1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261F26B9" w14:textId="77777777" w:rsidR="00DF36B5" w:rsidRPr="00E34199" w:rsidRDefault="00DF36B5" w:rsidP="00FE008E">
            <w:pPr>
              <w:spacing w:before="210" w:after="202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30</w:t>
            </w: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141D5A28" w14:textId="77777777" w:rsidR="00DF36B5" w:rsidRPr="00E34199" w:rsidRDefault="00DF36B5" w:rsidP="00FE008E">
            <w:pPr>
              <w:spacing w:before="200" w:after="212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30</w:t>
            </w:r>
          </w:p>
        </w:tc>
      </w:tr>
      <w:tr w:rsidR="00DF36B5" w14:paraId="4E305792" w14:textId="77777777" w:rsidTr="00FE008E">
        <w:trPr>
          <w:trHeight w:hRule="exact" w:val="648"/>
        </w:trPr>
        <w:tc>
          <w:tcPr>
            <w:tcW w:w="20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4318D5B" w14:textId="77777777" w:rsidR="00DF36B5" w:rsidRDefault="00DF36B5" w:rsidP="00FE008E">
            <w:pPr>
              <w:spacing w:before="85" w:after="68" w:line="245" w:lineRule="exact"/>
              <w:ind w:left="72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C08AE2F" w14:textId="77777777" w:rsidR="00DF36B5" w:rsidRPr="00E34199" w:rsidRDefault="00DF36B5" w:rsidP="00FE008E">
            <w:pPr>
              <w:spacing w:before="214" w:after="198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</w:p>
        </w:tc>
        <w:tc>
          <w:tcPr>
            <w:tcW w:w="1334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40EF78C" w14:textId="77777777" w:rsidR="00DF36B5" w:rsidRPr="00E34199" w:rsidRDefault="00DF36B5" w:rsidP="00FE008E">
            <w:pPr>
              <w:spacing w:before="214" w:after="198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</w:p>
        </w:tc>
        <w:tc>
          <w:tcPr>
            <w:tcW w:w="133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D3B91BA" w14:textId="2F437818" w:rsidR="00DF36B5" w:rsidRPr="00E34199" w:rsidRDefault="00DB703C" w:rsidP="00FE008E">
            <w:pPr>
              <w:spacing w:before="214" w:after="198" w:line="231" w:lineRule="exact"/>
              <w:jc w:val="center"/>
              <w:textAlignment w:val="baseline"/>
              <w:rPr>
                <w:rFonts w:ascii="Arial" w:eastAsia="Arial" w:hAnsi="Arial"/>
                <w:noProof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noProof/>
                <w:color w:val="000000"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1C477499" wp14:editId="5B6766A6">
                      <wp:simplePos x="0" y="0"/>
                      <wp:positionH relativeFrom="column">
                        <wp:posOffset>105410</wp:posOffset>
                      </wp:positionH>
                      <wp:positionV relativeFrom="paragraph">
                        <wp:posOffset>116205</wp:posOffset>
                      </wp:positionV>
                      <wp:extent cx="719455" cy="236855"/>
                      <wp:effectExtent l="0" t="0" r="4445" b="4445"/>
                      <wp:wrapNone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719455" cy="2368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67D5DD" w14:textId="77777777" w:rsidR="00DF36B5" w:rsidRPr="00895E51" w:rsidRDefault="00DF36B5" w:rsidP="00DF36B5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95E51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Total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C47749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left:0;text-align:left;margin-left:8.3pt;margin-top:9.15pt;width:56.65pt;height:18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" fillcolor="white [3201]" stroked="f" strokeweight=".5pt">
                      <v:textbox>
                        <w:txbxContent>
                          <w:p w14:paraId="3C67D5DD" w14:textId="77777777" w:rsidR="00DF36B5" w:rsidRPr="00895E51" w:rsidRDefault="00DF36B5" w:rsidP="00DF36B5">
                            <w:pPr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95E51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Total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32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1523435" w14:textId="5DC66434" w:rsidR="00DF36B5" w:rsidRPr="00E34199" w:rsidRDefault="00085673" w:rsidP="00FE008E">
            <w:pPr>
              <w:spacing w:before="210" w:after="202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>
              <w:rPr>
                <w:rFonts w:ascii="Arial" w:eastAsia="Arial" w:hAnsi="Arial"/>
                <w:color w:val="000000"/>
                <w:sz w:val="20"/>
              </w:rPr>
              <w:t>1</w:t>
            </w:r>
            <w:r w:rsidR="00075BFF">
              <w:rPr>
                <w:rFonts w:ascii="Arial" w:eastAsia="Arial" w:hAnsi="Arial"/>
                <w:color w:val="000000"/>
                <w:sz w:val="20"/>
              </w:rPr>
              <w:t>3</w:t>
            </w:r>
            <w:r w:rsidR="00700CD8">
              <w:rPr>
                <w:rFonts w:ascii="Arial" w:eastAsia="Arial" w:hAnsi="Arial"/>
                <w:color w:val="000000"/>
                <w:sz w:val="20"/>
              </w:rPr>
              <w:t>0</w:t>
            </w:r>
          </w:p>
        </w:tc>
        <w:tc>
          <w:tcPr>
            <w:tcW w:w="133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09A9B278" w14:textId="77777777" w:rsidR="00DF36B5" w:rsidRPr="00E34199" w:rsidRDefault="00DF36B5" w:rsidP="00FE008E">
            <w:pPr>
              <w:spacing w:before="200" w:after="212" w:line="231" w:lineRule="exact"/>
              <w:jc w:val="center"/>
              <w:textAlignment w:val="baseline"/>
              <w:rPr>
                <w:rFonts w:ascii="Arial" w:eastAsia="Arial" w:hAnsi="Arial"/>
                <w:color w:val="000000"/>
                <w:sz w:val="20"/>
              </w:rPr>
            </w:pPr>
            <w:r w:rsidRPr="00E34199">
              <w:rPr>
                <w:rFonts w:ascii="Arial" w:eastAsia="Arial" w:hAnsi="Arial"/>
                <w:color w:val="000000"/>
                <w:sz w:val="20"/>
              </w:rPr>
              <w:t>100</w:t>
            </w:r>
          </w:p>
        </w:tc>
      </w:tr>
    </w:tbl>
    <w:p w14:paraId="2F9C5BCC" w14:textId="77777777" w:rsidR="00DF36B5" w:rsidRDefault="00DF36B5" w:rsidP="00DF36B5">
      <w:pPr>
        <w:spacing w:line="284" w:lineRule="exact"/>
        <w:textAlignment w:val="baseline"/>
        <w:rPr>
          <w:rFonts w:ascii="Arial" w:eastAsia="Arial" w:hAnsi="Arial"/>
          <w:color w:val="000000"/>
          <w:spacing w:val="12"/>
          <w:sz w:val="20"/>
        </w:rPr>
      </w:pPr>
    </w:p>
    <w:p w14:paraId="1C7A8032" w14:textId="77777777" w:rsidR="00DF36B5" w:rsidRDefault="00DF36B5" w:rsidP="00DF36B5">
      <w:pPr>
        <w:spacing w:line="284" w:lineRule="exact"/>
        <w:ind w:left="72"/>
        <w:textAlignment w:val="baseline"/>
        <w:rPr>
          <w:rFonts w:ascii="Arial" w:eastAsia="Arial" w:hAnsi="Arial"/>
          <w:color w:val="000000"/>
          <w:spacing w:val="12"/>
          <w:sz w:val="20"/>
        </w:rPr>
      </w:pPr>
    </w:p>
    <w:p w14:paraId="2294C4E6" w14:textId="77777777" w:rsidR="00DF36B5" w:rsidRDefault="00DF36B5" w:rsidP="00DF36B5">
      <w:pPr>
        <w:spacing w:line="284" w:lineRule="exact"/>
        <w:ind w:left="72"/>
        <w:textAlignment w:val="baseline"/>
        <w:rPr>
          <w:rFonts w:ascii="Arial" w:eastAsia="Arial" w:hAnsi="Arial"/>
          <w:b/>
          <w:color w:val="000000"/>
          <w:spacing w:val="2"/>
          <w:sz w:val="25"/>
        </w:rPr>
      </w:pPr>
      <w:r>
        <w:rPr>
          <w:rFonts w:ascii="Arial" w:eastAsia="Arial" w:hAnsi="Arial"/>
          <w:b/>
          <w:color w:val="000000"/>
          <w:spacing w:val="2"/>
          <w:sz w:val="25"/>
        </w:rPr>
        <w:t>Instructions to candidates</w:t>
      </w:r>
    </w:p>
    <w:p w14:paraId="40527103" w14:textId="77777777" w:rsidR="00DF36B5" w:rsidRDefault="00DF36B5" w:rsidP="00DF36B5">
      <w:pPr>
        <w:numPr>
          <w:ilvl w:val="0"/>
          <w:numId w:val="1"/>
        </w:numPr>
        <w:tabs>
          <w:tab w:val="clear" w:pos="288"/>
          <w:tab w:val="left" w:pos="360"/>
        </w:tabs>
        <w:spacing w:before="93" w:line="253" w:lineRule="exact"/>
        <w:ind w:left="360" w:right="360" w:hanging="360"/>
        <w:jc w:val="both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>Write your answers in this Question/Answer booklet preferably using a blue/black pen. Do not use erasable or gel pens.</w:t>
      </w:r>
    </w:p>
    <w:p w14:paraId="35C6688A" w14:textId="77777777" w:rsidR="00DF36B5" w:rsidRDefault="00DF36B5" w:rsidP="00DF36B5">
      <w:pPr>
        <w:numPr>
          <w:ilvl w:val="0"/>
          <w:numId w:val="1"/>
        </w:numPr>
        <w:tabs>
          <w:tab w:val="clear" w:pos="288"/>
          <w:tab w:val="left" w:pos="360"/>
        </w:tabs>
        <w:spacing w:before="119" w:line="231" w:lineRule="exact"/>
        <w:ind w:left="360" w:hanging="360"/>
        <w:jc w:val="both"/>
        <w:textAlignment w:val="baseline"/>
        <w:rPr>
          <w:rFonts w:ascii="Arial" w:eastAsia="Arial" w:hAnsi="Arial"/>
          <w:color w:val="000000"/>
          <w:spacing w:val="1"/>
          <w:sz w:val="20"/>
        </w:rPr>
      </w:pPr>
      <w:r>
        <w:rPr>
          <w:rFonts w:ascii="Arial" w:eastAsia="Arial" w:hAnsi="Arial"/>
          <w:color w:val="000000"/>
          <w:spacing w:val="1"/>
          <w:sz w:val="20"/>
        </w:rPr>
        <w:t>Answer the questions according to the following instructions.</w:t>
      </w:r>
    </w:p>
    <w:p w14:paraId="17A557EB" w14:textId="77777777" w:rsidR="00DF36B5" w:rsidRDefault="00DF36B5" w:rsidP="00DF36B5">
      <w:pPr>
        <w:spacing w:before="109" w:line="245" w:lineRule="exact"/>
        <w:ind w:left="360" w:right="504"/>
        <w:jc w:val="both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>Section One: Answer all questions in the Question/Answer booklet. For each question, circle the letter to indicate your answer. Use only a blue or black pen. If you make a mistake, place a cross through that letter, then circle your new answer. Do not erase or use correction fluid/tape. Marks will not be deducted for incorrect answers. No marks will be given if more than one answer is completed for any question.</w:t>
      </w:r>
    </w:p>
    <w:p w14:paraId="3D2A876C" w14:textId="77777777" w:rsidR="00DF36B5" w:rsidRDefault="00DF36B5" w:rsidP="00DF36B5">
      <w:pPr>
        <w:spacing w:before="91" w:line="253" w:lineRule="exact"/>
        <w:ind w:left="360" w:right="720"/>
        <w:jc w:val="both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>Section Two: Write your answers in this Question/Answer booklet. Wherever possible, confine your answers to the line spaces provided.</w:t>
      </w:r>
    </w:p>
    <w:p w14:paraId="239A04CA" w14:textId="77777777" w:rsidR="00DF36B5" w:rsidRDefault="00DF36B5" w:rsidP="00DF36B5">
      <w:pPr>
        <w:spacing w:before="99" w:line="250" w:lineRule="exact"/>
        <w:ind w:left="360" w:right="504"/>
        <w:jc w:val="both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>Section Three: Consists of four (4) questions. You must answer two (2) questions. Write your answers in this Question/Answer booklet.</w:t>
      </w:r>
    </w:p>
    <w:p w14:paraId="66B688F4" w14:textId="77777777" w:rsidR="00DF36B5" w:rsidRDefault="00DF36B5" w:rsidP="00DF36B5">
      <w:pPr>
        <w:numPr>
          <w:ilvl w:val="0"/>
          <w:numId w:val="1"/>
        </w:numPr>
        <w:tabs>
          <w:tab w:val="clear" w:pos="288"/>
          <w:tab w:val="left" w:pos="360"/>
        </w:tabs>
        <w:spacing w:before="102" w:line="247" w:lineRule="exact"/>
        <w:ind w:left="360" w:right="432" w:hanging="360"/>
        <w:jc w:val="both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>You must be careful to confine your answers to the specific questions asked and to follow any instructions that are specific to a particular question.</w:t>
      </w:r>
    </w:p>
    <w:p w14:paraId="03B0F51A" w14:textId="77777777" w:rsidR="00DF36B5" w:rsidRDefault="00DF36B5" w:rsidP="00DF36B5">
      <w:pPr>
        <w:numPr>
          <w:ilvl w:val="0"/>
          <w:numId w:val="1"/>
        </w:numPr>
        <w:tabs>
          <w:tab w:val="clear" w:pos="288"/>
          <w:tab w:val="left" w:pos="360"/>
        </w:tabs>
        <w:spacing w:before="105" w:line="247" w:lineRule="exact"/>
        <w:ind w:left="360" w:right="360" w:hanging="288"/>
        <w:jc w:val="both"/>
        <w:textAlignment w:val="baseline"/>
        <w:rPr>
          <w:rFonts w:ascii="Arial" w:eastAsia="Arial" w:hAnsi="Arial"/>
          <w:color w:val="000000"/>
          <w:sz w:val="20"/>
        </w:rPr>
      </w:pPr>
      <w:r>
        <w:rPr>
          <w:rFonts w:ascii="Arial" w:eastAsia="Arial" w:hAnsi="Arial"/>
          <w:color w:val="000000"/>
          <w:sz w:val="20"/>
        </w:rPr>
        <w:t>Supplementary pages for the use of planning/continuing your answer to a question have been provided at the end of this Question/Answer booklet. If you use these pages to continue an answer, indicate at the original answer where the answer is continued, i.e. give the page number.</w:t>
      </w:r>
    </w:p>
    <w:p w14:paraId="36B78E9C" w14:textId="77777777" w:rsidR="00DF36B5" w:rsidRDefault="00DF36B5" w:rsidP="00DF36B5">
      <w:pPr>
        <w:tabs>
          <w:tab w:val="left" w:pos="360"/>
        </w:tabs>
        <w:spacing w:before="105" w:line="247" w:lineRule="exact"/>
        <w:ind w:left="360" w:right="360"/>
        <w:jc w:val="both"/>
        <w:textAlignment w:val="baseline"/>
        <w:rPr>
          <w:rFonts w:ascii="Arial" w:eastAsia="Arial" w:hAnsi="Arial"/>
          <w:color w:val="000000"/>
          <w:sz w:val="20"/>
        </w:rPr>
      </w:pPr>
    </w:p>
    <w:p w14:paraId="3AE6B7EF" w14:textId="77777777" w:rsidR="00DF36B5" w:rsidRDefault="00DF36B5" w:rsidP="00DF36B5">
      <w:pPr>
        <w:tabs>
          <w:tab w:val="left" w:pos="360"/>
        </w:tabs>
        <w:spacing w:before="105" w:line="247" w:lineRule="exact"/>
        <w:ind w:left="360" w:right="360"/>
        <w:jc w:val="both"/>
        <w:textAlignment w:val="baseline"/>
        <w:rPr>
          <w:rFonts w:ascii="Arial" w:eastAsia="Arial" w:hAnsi="Arial"/>
          <w:color w:val="000000"/>
          <w:sz w:val="20"/>
        </w:rPr>
      </w:pPr>
    </w:p>
    <w:p w14:paraId="402B2DAE" w14:textId="77777777" w:rsidR="00DF36B5" w:rsidRDefault="00DF36B5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hAnsi="Arial" w:cs="Arial"/>
          <w:b/>
          <w:bCs/>
          <w:sz w:val="22"/>
          <w:szCs w:val="22"/>
        </w:rPr>
      </w:pPr>
    </w:p>
    <w:p w14:paraId="53844E97" w14:textId="77777777" w:rsidR="00DF36B5" w:rsidRDefault="00DF36B5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eastAsia="Arial" w:hAnsi="Arial"/>
          <w:b/>
          <w:color w:val="000000"/>
          <w:spacing w:val="1"/>
          <w:sz w:val="20"/>
        </w:rPr>
      </w:pPr>
    </w:p>
    <w:p w14:paraId="15C7E3A7" w14:textId="77777777" w:rsidR="00DF36B5" w:rsidRDefault="00DF36B5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eastAsia="Arial" w:hAnsi="Arial"/>
          <w:b/>
          <w:color w:val="000000"/>
          <w:spacing w:val="1"/>
          <w:sz w:val="20"/>
        </w:rPr>
      </w:pPr>
    </w:p>
    <w:p w14:paraId="30754D9E" w14:textId="77777777" w:rsidR="00DF36B5" w:rsidRPr="006F3EA0" w:rsidRDefault="00DF36B5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eastAsia="Arial" w:hAnsi="Arial"/>
          <w:color w:val="000000"/>
          <w:sz w:val="20"/>
        </w:rPr>
      </w:pPr>
    </w:p>
    <w:p w14:paraId="1F2F78F9" w14:textId="77777777" w:rsidR="00DF36B5" w:rsidRDefault="00DF36B5" w:rsidP="00DF36B5">
      <w:pPr>
        <w:rPr>
          <w:rFonts w:ascii="Arial" w:hAnsi="Arial" w:cs="Arial"/>
          <w:b/>
          <w:bCs/>
          <w:sz w:val="25"/>
          <w:szCs w:val="25"/>
        </w:rPr>
      </w:pPr>
    </w:p>
    <w:p w14:paraId="7B40A260" w14:textId="77777777" w:rsidR="00DF36B5" w:rsidRDefault="00DF36B5" w:rsidP="00DF36B5">
      <w:pPr>
        <w:rPr>
          <w:rFonts w:ascii="Arial" w:hAnsi="Arial" w:cs="Arial"/>
          <w:b/>
          <w:bCs/>
          <w:sz w:val="25"/>
          <w:szCs w:val="25"/>
        </w:rPr>
      </w:pPr>
    </w:p>
    <w:p w14:paraId="79A2265F" w14:textId="77777777" w:rsidR="00DF36B5" w:rsidRDefault="00DF36B5" w:rsidP="00DF36B5">
      <w:pPr>
        <w:rPr>
          <w:rFonts w:ascii="Arial" w:hAnsi="Arial" w:cs="Arial"/>
          <w:b/>
          <w:bCs/>
          <w:sz w:val="25"/>
          <w:szCs w:val="25"/>
        </w:rPr>
      </w:pPr>
    </w:p>
    <w:p w14:paraId="5CA7011F" w14:textId="77777777" w:rsidR="00DF36B5" w:rsidRDefault="00DF36B5" w:rsidP="00DF36B5">
      <w:pPr>
        <w:rPr>
          <w:rFonts w:ascii="Arial" w:hAnsi="Arial" w:cs="Arial"/>
          <w:b/>
          <w:bCs/>
          <w:sz w:val="25"/>
          <w:szCs w:val="25"/>
        </w:rPr>
      </w:pPr>
    </w:p>
    <w:p w14:paraId="0DE2F0C9" w14:textId="77777777" w:rsidR="00DF36B5" w:rsidRDefault="00DF36B5" w:rsidP="00DF36B5">
      <w:pPr>
        <w:rPr>
          <w:rFonts w:ascii="Arial" w:hAnsi="Arial" w:cs="Arial"/>
          <w:b/>
          <w:bCs/>
          <w:sz w:val="25"/>
          <w:szCs w:val="25"/>
        </w:rPr>
      </w:pPr>
    </w:p>
    <w:p w14:paraId="563BFF6C" w14:textId="77777777" w:rsidR="00DF36B5" w:rsidRDefault="00DF36B5" w:rsidP="00DF36B5">
      <w:pPr>
        <w:rPr>
          <w:rFonts w:ascii="Arial" w:hAnsi="Arial" w:cs="Arial"/>
          <w:b/>
          <w:bCs/>
          <w:sz w:val="25"/>
          <w:szCs w:val="25"/>
        </w:rPr>
      </w:pPr>
    </w:p>
    <w:p w14:paraId="56C2B91C" w14:textId="54529CFA" w:rsidR="00DF36B5" w:rsidRPr="00016D9A" w:rsidRDefault="00DF36B5" w:rsidP="00DF36B5">
      <w:pPr>
        <w:rPr>
          <w:rFonts w:ascii="Arial" w:hAnsi="Arial" w:cs="Arial"/>
          <w:b/>
          <w:bCs/>
          <w:sz w:val="22"/>
          <w:szCs w:val="22"/>
        </w:rPr>
      </w:pPr>
      <w:r w:rsidRPr="00016D9A">
        <w:rPr>
          <w:rFonts w:ascii="Arial" w:hAnsi="Arial" w:cs="Arial"/>
          <w:b/>
          <w:bCs/>
          <w:sz w:val="22"/>
          <w:szCs w:val="22"/>
        </w:rPr>
        <w:lastRenderedPageBreak/>
        <w:t xml:space="preserve">Section One: Multiple-choice </w:t>
      </w:r>
      <w:r w:rsidR="00E56D60" w:rsidRPr="00016D9A">
        <w:rPr>
          <w:rFonts w:ascii="Arial" w:hAnsi="Arial" w:cs="Arial"/>
          <w:b/>
          <w:bCs/>
          <w:sz w:val="22"/>
          <w:szCs w:val="22"/>
        </w:rPr>
        <w:tab/>
      </w:r>
      <w:r w:rsidR="00E56D60" w:rsidRPr="00016D9A">
        <w:rPr>
          <w:rFonts w:ascii="Arial" w:hAnsi="Arial" w:cs="Arial"/>
          <w:b/>
          <w:bCs/>
          <w:sz w:val="22"/>
          <w:szCs w:val="22"/>
        </w:rPr>
        <w:tab/>
      </w:r>
      <w:r w:rsidR="00E56D60" w:rsidRPr="00016D9A">
        <w:rPr>
          <w:rFonts w:ascii="Arial" w:hAnsi="Arial" w:cs="Arial"/>
          <w:b/>
          <w:bCs/>
          <w:sz w:val="22"/>
          <w:szCs w:val="22"/>
        </w:rPr>
        <w:tab/>
      </w:r>
      <w:r w:rsidR="00E56D60" w:rsidRPr="00016D9A">
        <w:rPr>
          <w:rFonts w:ascii="Arial" w:hAnsi="Arial" w:cs="Arial"/>
          <w:b/>
          <w:bCs/>
          <w:sz w:val="22"/>
          <w:szCs w:val="22"/>
        </w:rPr>
        <w:tab/>
      </w:r>
      <w:r w:rsidR="00E56D60" w:rsidRPr="00016D9A">
        <w:rPr>
          <w:rFonts w:ascii="Arial" w:hAnsi="Arial" w:cs="Arial"/>
          <w:b/>
          <w:bCs/>
          <w:sz w:val="22"/>
          <w:szCs w:val="22"/>
        </w:rPr>
        <w:tab/>
      </w:r>
      <w:r w:rsidR="00E56D60" w:rsidRPr="00016D9A">
        <w:rPr>
          <w:rFonts w:ascii="Arial" w:hAnsi="Arial" w:cs="Arial"/>
          <w:b/>
          <w:bCs/>
          <w:sz w:val="22"/>
          <w:szCs w:val="22"/>
        </w:rPr>
        <w:tab/>
      </w:r>
      <w:r w:rsidRPr="00016D9A">
        <w:rPr>
          <w:rFonts w:ascii="Arial" w:hAnsi="Arial" w:cs="Arial"/>
          <w:b/>
          <w:bCs/>
          <w:sz w:val="22"/>
          <w:szCs w:val="22"/>
        </w:rPr>
        <w:t xml:space="preserve">20% (20 Marks) </w:t>
      </w:r>
    </w:p>
    <w:p w14:paraId="07445013" w14:textId="77777777" w:rsidR="00DF36B5" w:rsidRPr="00016D9A" w:rsidRDefault="00DF36B5" w:rsidP="00DF36B5">
      <w:pPr>
        <w:rPr>
          <w:rFonts w:ascii="Arial" w:hAnsi="Arial" w:cs="Arial"/>
          <w:sz w:val="22"/>
          <w:szCs w:val="22"/>
        </w:rPr>
      </w:pPr>
    </w:p>
    <w:p w14:paraId="62C0A7C4" w14:textId="77777777" w:rsidR="00DF36B5" w:rsidRPr="00016D9A" w:rsidRDefault="00DF36B5" w:rsidP="00DF36B5">
      <w:pPr>
        <w:jc w:val="both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This section has </w:t>
      </w:r>
      <w:r w:rsidRPr="00016D9A">
        <w:rPr>
          <w:rFonts w:ascii="Arial" w:hAnsi="Arial" w:cs="Arial"/>
          <w:b/>
          <w:bCs/>
          <w:sz w:val="22"/>
          <w:szCs w:val="22"/>
        </w:rPr>
        <w:t xml:space="preserve">20 </w:t>
      </w:r>
      <w:r w:rsidRPr="00016D9A">
        <w:rPr>
          <w:rFonts w:ascii="Arial" w:hAnsi="Arial" w:cs="Arial"/>
          <w:sz w:val="22"/>
          <w:szCs w:val="22"/>
        </w:rPr>
        <w:t xml:space="preserve">questions. </w:t>
      </w:r>
      <w:r w:rsidRPr="00016D9A">
        <w:rPr>
          <w:rFonts w:ascii="Arial" w:eastAsia="Arial" w:hAnsi="Arial" w:cs="Arial"/>
          <w:color w:val="000000"/>
          <w:sz w:val="22"/>
          <w:szCs w:val="22"/>
        </w:rPr>
        <w:t xml:space="preserve">Answer </w:t>
      </w:r>
      <w:r w:rsidRPr="00016D9A">
        <w:rPr>
          <w:rFonts w:ascii="Arial" w:eastAsia="Arial" w:hAnsi="Arial" w:cs="Arial"/>
          <w:b/>
          <w:bCs/>
          <w:color w:val="000000"/>
          <w:sz w:val="22"/>
          <w:szCs w:val="22"/>
        </w:rPr>
        <w:t>all</w:t>
      </w:r>
      <w:r w:rsidRPr="00016D9A">
        <w:rPr>
          <w:rFonts w:ascii="Arial" w:eastAsia="Arial" w:hAnsi="Arial" w:cs="Arial"/>
          <w:color w:val="000000"/>
          <w:sz w:val="22"/>
          <w:szCs w:val="22"/>
        </w:rPr>
        <w:t xml:space="preserve"> questions on the Question/Answer booklet. For each question, circle the letter to indicate your answer. Use only a blue or black pen. If you make a mistake, place a cross through that letter, then circle your new answer. Do not erase or use correction fluid/tape. Marks will not be deducted for incorrect answers. No marks will be given if more than one answer is completed for any question</w:t>
      </w:r>
      <w:r w:rsidRPr="00016D9A">
        <w:rPr>
          <w:rFonts w:ascii="Arial" w:hAnsi="Arial" w:cs="Arial"/>
          <w:sz w:val="22"/>
          <w:szCs w:val="22"/>
        </w:rPr>
        <w:t xml:space="preserve">. </w:t>
      </w:r>
    </w:p>
    <w:p w14:paraId="13F0F341" w14:textId="77777777" w:rsidR="00DF36B5" w:rsidRPr="00016D9A" w:rsidRDefault="00DF36B5" w:rsidP="00DF36B5">
      <w:pPr>
        <w:rPr>
          <w:rFonts w:ascii="Arial" w:hAnsi="Arial" w:cs="Arial"/>
          <w:sz w:val="22"/>
          <w:szCs w:val="22"/>
        </w:rPr>
      </w:pPr>
    </w:p>
    <w:p w14:paraId="1DB0D16B" w14:textId="77777777" w:rsidR="00DF36B5" w:rsidRPr="00016D9A" w:rsidRDefault="00DF36B5" w:rsidP="00DF36B5">
      <w:pPr>
        <w:rPr>
          <w:rFonts w:ascii="Arial" w:hAnsi="Arial" w:cs="Arial"/>
          <w:b/>
          <w:bCs/>
          <w:sz w:val="22"/>
          <w:szCs w:val="22"/>
        </w:rPr>
      </w:pPr>
      <w:r w:rsidRPr="00016D9A">
        <w:rPr>
          <w:rFonts w:ascii="Arial" w:hAnsi="Arial" w:cs="Arial"/>
          <w:b/>
          <w:bCs/>
          <w:sz w:val="22"/>
          <w:szCs w:val="22"/>
        </w:rPr>
        <w:t>Suggested working time: 30 minutes.</w:t>
      </w:r>
    </w:p>
    <w:p w14:paraId="235EB051" w14:textId="77777777" w:rsidR="00DF36B5" w:rsidRPr="00016D9A" w:rsidRDefault="00DF36B5" w:rsidP="00DF36B5">
      <w:pPr>
        <w:rPr>
          <w:rFonts w:ascii="Arial" w:hAnsi="Arial" w:cs="Arial"/>
          <w:b/>
          <w:bCs/>
          <w:sz w:val="22"/>
          <w:szCs w:val="22"/>
        </w:rPr>
      </w:pPr>
    </w:p>
    <w:p w14:paraId="029EE0FB" w14:textId="77777777" w:rsidR="00DF36B5" w:rsidRPr="00016D9A" w:rsidRDefault="00DF36B5" w:rsidP="00DF36B5">
      <w:pPr>
        <w:rPr>
          <w:rFonts w:ascii="Arial" w:hAnsi="Arial" w:cs="Arial"/>
          <w:b/>
          <w:bCs/>
          <w:sz w:val="22"/>
          <w:szCs w:val="22"/>
        </w:rPr>
      </w:pPr>
      <w:r w:rsidRPr="00016D9A">
        <w:rPr>
          <w:rFonts w:ascii="Arial" w:hAnsi="Arial" w:cs="Arial"/>
          <w:b/>
          <w:bCs/>
          <w:sz w:val="22"/>
          <w:szCs w:val="22"/>
        </w:rPr>
        <w:t>___________________________________________________________________</w:t>
      </w:r>
    </w:p>
    <w:p w14:paraId="2ECDB3AE" w14:textId="23D177D3" w:rsidR="00DF36B5" w:rsidRPr="00016D9A" w:rsidRDefault="00DF36B5" w:rsidP="00DF36B5">
      <w:pPr>
        <w:tabs>
          <w:tab w:val="left" w:pos="1639"/>
        </w:tabs>
        <w:rPr>
          <w:rFonts w:ascii="Arial" w:hAnsi="Arial" w:cs="Arial"/>
          <w:sz w:val="22"/>
          <w:szCs w:val="22"/>
        </w:rPr>
      </w:pPr>
    </w:p>
    <w:p w14:paraId="2472DF12" w14:textId="27CE84C8" w:rsidR="00DF36B5" w:rsidRPr="00016D9A" w:rsidRDefault="00876525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Which of the following </w:t>
      </w:r>
      <w:r w:rsidR="001C67D9" w:rsidRPr="00016D9A">
        <w:rPr>
          <w:rFonts w:ascii="Arial" w:hAnsi="Arial" w:cs="Arial"/>
          <w:sz w:val="22"/>
          <w:szCs w:val="22"/>
        </w:rPr>
        <w:t>shows the greatest change in length when a muscle contracts</w:t>
      </w:r>
      <w:r w:rsidRPr="00016D9A">
        <w:rPr>
          <w:rFonts w:ascii="Arial" w:hAnsi="Arial" w:cs="Arial"/>
          <w:sz w:val="22"/>
          <w:szCs w:val="22"/>
        </w:rPr>
        <w:t>?</w:t>
      </w:r>
    </w:p>
    <w:p w14:paraId="65E48C9B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0BF2F2B3" w14:textId="415AD123" w:rsidR="00DF36B5" w:rsidRPr="00016D9A" w:rsidRDefault="00876525" w:rsidP="002F107E">
      <w:pPr>
        <w:pStyle w:val="ListParagraph"/>
        <w:numPr>
          <w:ilvl w:val="1"/>
          <w:numId w:val="16"/>
        </w:numPr>
        <w:tabs>
          <w:tab w:val="left" w:pos="1639"/>
        </w:tabs>
        <w:spacing w:line="276" w:lineRule="auto"/>
        <w:ind w:left="714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H </w:t>
      </w:r>
      <w:r w:rsidR="006262BF" w:rsidRPr="00016D9A">
        <w:rPr>
          <w:rFonts w:ascii="Arial" w:hAnsi="Arial" w:cs="Arial"/>
          <w:sz w:val="22"/>
          <w:szCs w:val="22"/>
        </w:rPr>
        <w:t>zone</w:t>
      </w:r>
    </w:p>
    <w:p w14:paraId="02556F15" w14:textId="0662F86A" w:rsidR="00DF36B5" w:rsidRPr="00016D9A" w:rsidRDefault="00610D04" w:rsidP="002F107E">
      <w:pPr>
        <w:pStyle w:val="ListParagraph"/>
        <w:numPr>
          <w:ilvl w:val="1"/>
          <w:numId w:val="16"/>
        </w:numPr>
        <w:tabs>
          <w:tab w:val="left" w:pos="1639"/>
        </w:tabs>
        <w:spacing w:line="276" w:lineRule="auto"/>
        <w:ind w:left="714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A </w:t>
      </w:r>
      <w:r w:rsidR="006262BF" w:rsidRPr="00016D9A">
        <w:rPr>
          <w:rFonts w:ascii="Arial" w:hAnsi="Arial" w:cs="Arial"/>
          <w:sz w:val="22"/>
          <w:szCs w:val="22"/>
        </w:rPr>
        <w:t>band</w:t>
      </w:r>
    </w:p>
    <w:p w14:paraId="229338FF" w14:textId="25FEFBEB" w:rsidR="00DF36B5" w:rsidRPr="00016D9A" w:rsidRDefault="001C67D9" w:rsidP="002F107E">
      <w:pPr>
        <w:pStyle w:val="ListParagraph"/>
        <w:numPr>
          <w:ilvl w:val="1"/>
          <w:numId w:val="16"/>
        </w:numPr>
        <w:tabs>
          <w:tab w:val="left" w:pos="1639"/>
        </w:tabs>
        <w:spacing w:line="276" w:lineRule="auto"/>
        <w:ind w:left="714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Z </w:t>
      </w:r>
      <w:r w:rsidR="006262BF" w:rsidRPr="00016D9A">
        <w:rPr>
          <w:rFonts w:ascii="Arial" w:hAnsi="Arial" w:cs="Arial"/>
          <w:sz w:val="22"/>
          <w:szCs w:val="22"/>
        </w:rPr>
        <w:t>line</w:t>
      </w:r>
    </w:p>
    <w:p w14:paraId="04FE433E" w14:textId="684B6925" w:rsidR="00DF36B5" w:rsidRPr="00016D9A" w:rsidRDefault="00610D04" w:rsidP="002F107E">
      <w:pPr>
        <w:pStyle w:val="ListParagraph"/>
        <w:numPr>
          <w:ilvl w:val="1"/>
          <w:numId w:val="16"/>
        </w:numPr>
        <w:tabs>
          <w:tab w:val="left" w:pos="1639"/>
        </w:tabs>
        <w:spacing w:line="276" w:lineRule="auto"/>
        <w:ind w:left="714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I </w:t>
      </w:r>
      <w:r w:rsidR="006262BF" w:rsidRPr="00016D9A">
        <w:rPr>
          <w:rFonts w:ascii="Arial" w:hAnsi="Arial" w:cs="Arial"/>
          <w:sz w:val="22"/>
          <w:szCs w:val="22"/>
        </w:rPr>
        <w:t>band</w:t>
      </w:r>
    </w:p>
    <w:p w14:paraId="567B8B4D" w14:textId="77777777" w:rsidR="00DF36B5" w:rsidRPr="00016D9A" w:rsidRDefault="00DF36B5" w:rsidP="00DF36B5">
      <w:pPr>
        <w:tabs>
          <w:tab w:val="left" w:pos="1639"/>
        </w:tabs>
        <w:rPr>
          <w:rFonts w:ascii="Arial" w:hAnsi="Arial" w:cs="Arial"/>
          <w:sz w:val="22"/>
          <w:szCs w:val="22"/>
        </w:rPr>
      </w:pPr>
    </w:p>
    <w:p w14:paraId="069D706F" w14:textId="77777777" w:rsidR="00BC4AAF" w:rsidRPr="00016D9A" w:rsidRDefault="00BC4AAF" w:rsidP="00DF36B5">
      <w:pPr>
        <w:tabs>
          <w:tab w:val="left" w:pos="1639"/>
        </w:tabs>
        <w:rPr>
          <w:rFonts w:ascii="Arial" w:hAnsi="Arial" w:cs="Arial"/>
          <w:sz w:val="22"/>
          <w:szCs w:val="22"/>
        </w:rPr>
      </w:pPr>
    </w:p>
    <w:p w14:paraId="5C9BDDA4" w14:textId="5E679BDC" w:rsidR="00DF36B5" w:rsidRPr="00016D9A" w:rsidRDefault="002852CB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Wh</w:t>
      </w:r>
      <w:r w:rsidR="001A296D" w:rsidRPr="00016D9A">
        <w:rPr>
          <w:rFonts w:ascii="Arial" w:hAnsi="Arial" w:cs="Arial"/>
          <w:sz w:val="22"/>
          <w:szCs w:val="22"/>
        </w:rPr>
        <w:t xml:space="preserve">ich one of the following does the </w:t>
      </w:r>
      <w:r w:rsidR="005A65B1" w:rsidRPr="00016D9A">
        <w:rPr>
          <w:rFonts w:ascii="Arial" w:hAnsi="Arial" w:cs="Arial"/>
          <w:sz w:val="22"/>
          <w:szCs w:val="22"/>
        </w:rPr>
        <w:t xml:space="preserve">human </w:t>
      </w:r>
      <w:r w:rsidR="001A296D" w:rsidRPr="00016D9A">
        <w:rPr>
          <w:rFonts w:ascii="Arial" w:hAnsi="Arial" w:cs="Arial"/>
          <w:sz w:val="22"/>
          <w:szCs w:val="22"/>
        </w:rPr>
        <w:t xml:space="preserve">body contain </w:t>
      </w:r>
      <w:proofErr w:type="gramStart"/>
      <w:r w:rsidR="001A296D" w:rsidRPr="00016D9A">
        <w:rPr>
          <w:rFonts w:ascii="Arial" w:hAnsi="Arial" w:cs="Arial"/>
          <w:sz w:val="22"/>
          <w:szCs w:val="22"/>
        </w:rPr>
        <w:t>the most</w:t>
      </w:r>
      <w:proofErr w:type="gramEnd"/>
      <w:r w:rsidR="001A296D" w:rsidRPr="00016D9A">
        <w:rPr>
          <w:rFonts w:ascii="Arial" w:hAnsi="Arial" w:cs="Arial"/>
          <w:sz w:val="22"/>
          <w:szCs w:val="22"/>
        </w:rPr>
        <w:t xml:space="preserve"> number of?</w:t>
      </w:r>
    </w:p>
    <w:p w14:paraId="6292C028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2E2A7BB" w14:textId="38231507" w:rsidR="00DF36B5" w:rsidRPr="00016D9A" w:rsidRDefault="00700243" w:rsidP="002F107E">
      <w:pPr>
        <w:pStyle w:val="ListParagraph"/>
        <w:numPr>
          <w:ilvl w:val="0"/>
          <w:numId w:val="17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muscle fibres</w:t>
      </w:r>
    </w:p>
    <w:p w14:paraId="3C498BAC" w14:textId="34EA6FA1" w:rsidR="00DF36B5" w:rsidRPr="00016D9A" w:rsidRDefault="00700243" w:rsidP="002F107E">
      <w:pPr>
        <w:pStyle w:val="ListParagraph"/>
        <w:numPr>
          <w:ilvl w:val="0"/>
          <w:numId w:val="17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myofibrils</w:t>
      </w:r>
    </w:p>
    <w:p w14:paraId="6C801E0C" w14:textId="20C95546" w:rsidR="00DF36B5" w:rsidRPr="00016D9A" w:rsidRDefault="00700243" w:rsidP="002F107E">
      <w:pPr>
        <w:pStyle w:val="ListParagraph"/>
        <w:numPr>
          <w:ilvl w:val="0"/>
          <w:numId w:val="17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muscle fascicles</w:t>
      </w:r>
    </w:p>
    <w:p w14:paraId="0A0DA707" w14:textId="66D9137A" w:rsidR="00DF36B5" w:rsidRPr="00016D9A" w:rsidRDefault="00700243" w:rsidP="002F107E">
      <w:pPr>
        <w:pStyle w:val="ListParagraph"/>
        <w:numPr>
          <w:ilvl w:val="0"/>
          <w:numId w:val="17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motor units</w:t>
      </w:r>
    </w:p>
    <w:p w14:paraId="48CD63FA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4AA1F375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0A813CA6" w14:textId="30CD203D" w:rsidR="00DF36B5" w:rsidRPr="00016D9A" w:rsidRDefault="000A5FC1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If a </w:t>
      </w:r>
      <w:r w:rsidR="00472DC9" w:rsidRPr="00016D9A">
        <w:rPr>
          <w:rFonts w:ascii="Arial" w:hAnsi="Arial" w:cs="Arial"/>
          <w:sz w:val="22"/>
          <w:szCs w:val="22"/>
        </w:rPr>
        <w:t>high</w:t>
      </w:r>
      <w:r w:rsidRPr="00016D9A">
        <w:rPr>
          <w:rFonts w:ascii="Arial" w:hAnsi="Arial" w:cs="Arial"/>
          <w:sz w:val="22"/>
          <w:szCs w:val="22"/>
        </w:rPr>
        <w:t xml:space="preserve"> frequency of impulse </w:t>
      </w:r>
      <w:r w:rsidR="00472DC9" w:rsidRPr="00016D9A">
        <w:rPr>
          <w:rFonts w:ascii="Arial" w:hAnsi="Arial" w:cs="Arial"/>
          <w:sz w:val="22"/>
          <w:szCs w:val="22"/>
        </w:rPr>
        <w:t xml:space="preserve">is sent to </w:t>
      </w:r>
      <w:r w:rsidR="00D03240" w:rsidRPr="00016D9A">
        <w:rPr>
          <w:rFonts w:ascii="Arial" w:hAnsi="Arial" w:cs="Arial"/>
          <w:sz w:val="22"/>
          <w:szCs w:val="22"/>
        </w:rPr>
        <w:t>a muscle</w:t>
      </w:r>
      <w:r w:rsidR="00E91595" w:rsidRPr="00016D9A">
        <w:rPr>
          <w:rFonts w:ascii="Arial" w:hAnsi="Arial" w:cs="Arial"/>
          <w:sz w:val="22"/>
          <w:szCs w:val="22"/>
        </w:rPr>
        <w:t>, which of the following is most likely to occur</w:t>
      </w:r>
      <w:r w:rsidR="00741794" w:rsidRPr="00016D9A">
        <w:rPr>
          <w:rFonts w:ascii="Arial" w:hAnsi="Arial" w:cs="Arial"/>
          <w:sz w:val="22"/>
          <w:szCs w:val="22"/>
        </w:rPr>
        <w:t>?</w:t>
      </w:r>
    </w:p>
    <w:p w14:paraId="1B006314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78E5C7A2" w14:textId="485A93BC" w:rsidR="00DF36B5" w:rsidRPr="00016D9A" w:rsidRDefault="00924347" w:rsidP="002F107E">
      <w:pPr>
        <w:pStyle w:val="ListParagraph"/>
        <w:numPr>
          <w:ilvl w:val="0"/>
          <w:numId w:val="18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the muscle will contract and relax repeatedly</w:t>
      </w:r>
    </w:p>
    <w:p w14:paraId="22289C19" w14:textId="55E26963" w:rsidR="00DF36B5" w:rsidRPr="00016D9A" w:rsidRDefault="00924347" w:rsidP="002F107E">
      <w:pPr>
        <w:pStyle w:val="ListParagraph"/>
        <w:numPr>
          <w:ilvl w:val="0"/>
          <w:numId w:val="18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all muscle fibres in the muscle will contract at 100% intensity </w:t>
      </w:r>
    </w:p>
    <w:p w14:paraId="0AF92382" w14:textId="69F1EFDA" w:rsidR="00DF36B5" w:rsidRPr="00016D9A" w:rsidRDefault="00924347" w:rsidP="002F107E">
      <w:pPr>
        <w:pStyle w:val="ListParagraph"/>
        <w:numPr>
          <w:ilvl w:val="0"/>
          <w:numId w:val="18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reaction time will be improved</w:t>
      </w:r>
    </w:p>
    <w:p w14:paraId="12D3DD17" w14:textId="5BCE0B25" w:rsidR="00DF36B5" w:rsidRPr="00016D9A" w:rsidRDefault="00924347" w:rsidP="002F107E">
      <w:pPr>
        <w:pStyle w:val="ListParagraph"/>
        <w:numPr>
          <w:ilvl w:val="0"/>
          <w:numId w:val="18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only type </w:t>
      </w:r>
      <w:r w:rsidR="00741794" w:rsidRPr="00016D9A">
        <w:rPr>
          <w:rFonts w:ascii="Arial" w:hAnsi="Arial" w:cs="Arial"/>
          <w:sz w:val="22"/>
          <w:szCs w:val="22"/>
        </w:rPr>
        <w:t xml:space="preserve">IIb </w:t>
      </w:r>
      <w:r w:rsidRPr="00016D9A">
        <w:rPr>
          <w:rFonts w:ascii="Arial" w:hAnsi="Arial" w:cs="Arial"/>
          <w:sz w:val="22"/>
          <w:szCs w:val="22"/>
        </w:rPr>
        <w:t>muscle fibres will be preferentially recruited</w:t>
      </w:r>
    </w:p>
    <w:p w14:paraId="64D56AEF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6F4C9A7B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6A7439C6" w14:textId="0A8E6CD4" w:rsidR="00DF36B5" w:rsidRPr="00016D9A" w:rsidRDefault="00F61DD7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A sign of overtraining for a</w:t>
      </w:r>
      <w:r w:rsidR="00A226DD" w:rsidRPr="00016D9A">
        <w:rPr>
          <w:rFonts w:ascii="Arial" w:hAnsi="Arial" w:cs="Arial"/>
          <w:sz w:val="22"/>
          <w:szCs w:val="22"/>
        </w:rPr>
        <w:t>n elite sprinter would be</w:t>
      </w:r>
    </w:p>
    <w:p w14:paraId="07D950CD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6FD8338" w14:textId="16756528" w:rsidR="00DF36B5" w:rsidRPr="00016D9A" w:rsidRDefault="00F358A0" w:rsidP="002F107E">
      <w:pPr>
        <w:pStyle w:val="ListParagraph"/>
        <w:numPr>
          <w:ilvl w:val="0"/>
          <w:numId w:val="19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a </w:t>
      </w:r>
      <w:r w:rsidR="00136B5B" w:rsidRPr="00016D9A">
        <w:rPr>
          <w:rFonts w:ascii="Arial" w:hAnsi="Arial" w:cs="Arial"/>
          <w:sz w:val="22"/>
          <w:szCs w:val="22"/>
        </w:rPr>
        <w:t>decrease in personal best times</w:t>
      </w:r>
      <w:r w:rsidR="00CB6C8C" w:rsidRPr="00016D9A">
        <w:rPr>
          <w:rFonts w:ascii="Arial" w:hAnsi="Arial" w:cs="Arial"/>
          <w:sz w:val="22"/>
          <w:szCs w:val="22"/>
        </w:rPr>
        <w:t>.</w:t>
      </w:r>
    </w:p>
    <w:p w14:paraId="369FBE68" w14:textId="6228FC91" w:rsidR="00DF36B5" w:rsidRPr="00016D9A" w:rsidRDefault="00F358A0" w:rsidP="002F107E">
      <w:pPr>
        <w:pStyle w:val="ListParagraph"/>
        <w:numPr>
          <w:ilvl w:val="0"/>
          <w:numId w:val="19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an </w:t>
      </w:r>
      <w:r w:rsidR="00393931" w:rsidRPr="00016D9A">
        <w:rPr>
          <w:rFonts w:ascii="Arial" w:hAnsi="Arial" w:cs="Arial"/>
          <w:sz w:val="22"/>
          <w:szCs w:val="22"/>
        </w:rPr>
        <w:t>increase in VO</w:t>
      </w:r>
      <w:r w:rsidR="00393931" w:rsidRPr="00016D9A">
        <w:rPr>
          <w:rFonts w:ascii="Arial" w:hAnsi="Arial" w:cs="Arial"/>
          <w:sz w:val="22"/>
          <w:szCs w:val="22"/>
          <w:vertAlign w:val="subscript"/>
        </w:rPr>
        <w:t>2</w:t>
      </w:r>
      <w:r w:rsidR="00393931" w:rsidRPr="00016D9A">
        <w:rPr>
          <w:rFonts w:ascii="Arial" w:hAnsi="Arial" w:cs="Arial"/>
          <w:sz w:val="22"/>
          <w:szCs w:val="22"/>
        </w:rPr>
        <w:t xml:space="preserve"> max</w:t>
      </w:r>
      <w:r w:rsidR="00CB6C8C" w:rsidRPr="00016D9A">
        <w:rPr>
          <w:rFonts w:ascii="Arial" w:hAnsi="Arial" w:cs="Arial"/>
          <w:sz w:val="22"/>
          <w:szCs w:val="22"/>
        </w:rPr>
        <w:t>.</w:t>
      </w:r>
    </w:p>
    <w:p w14:paraId="29586510" w14:textId="72F8E191" w:rsidR="00DF36B5" w:rsidRPr="00016D9A" w:rsidRDefault="00F358A0" w:rsidP="002F107E">
      <w:pPr>
        <w:pStyle w:val="ListParagraph"/>
        <w:numPr>
          <w:ilvl w:val="0"/>
          <w:numId w:val="19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an </w:t>
      </w:r>
      <w:r w:rsidR="00393931" w:rsidRPr="00016D9A">
        <w:rPr>
          <w:rFonts w:ascii="Arial" w:hAnsi="Arial" w:cs="Arial"/>
          <w:sz w:val="22"/>
          <w:szCs w:val="22"/>
        </w:rPr>
        <w:t xml:space="preserve">increased </w:t>
      </w:r>
      <w:r w:rsidR="006514AC" w:rsidRPr="00016D9A">
        <w:rPr>
          <w:rFonts w:ascii="Arial" w:hAnsi="Arial" w:cs="Arial"/>
          <w:sz w:val="22"/>
          <w:szCs w:val="22"/>
        </w:rPr>
        <w:t>appetite</w:t>
      </w:r>
      <w:r w:rsidR="00CB6C8C" w:rsidRPr="00016D9A">
        <w:rPr>
          <w:rFonts w:ascii="Arial" w:hAnsi="Arial" w:cs="Arial"/>
          <w:sz w:val="22"/>
          <w:szCs w:val="22"/>
        </w:rPr>
        <w:t>.</w:t>
      </w:r>
    </w:p>
    <w:p w14:paraId="3F29E304" w14:textId="00F943F9" w:rsidR="00DF36B5" w:rsidRPr="00016D9A" w:rsidRDefault="00F358A0" w:rsidP="002F107E">
      <w:pPr>
        <w:pStyle w:val="ListParagraph"/>
        <w:numPr>
          <w:ilvl w:val="0"/>
          <w:numId w:val="19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an i</w:t>
      </w:r>
      <w:r w:rsidR="00C94C16" w:rsidRPr="00016D9A">
        <w:rPr>
          <w:rFonts w:ascii="Arial" w:hAnsi="Arial" w:cs="Arial"/>
          <w:sz w:val="22"/>
          <w:szCs w:val="22"/>
        </w:rPr>
        <w:t>ncreased resting heart rate</w:t>
      </w:r>
      <w:r w:rsidR="00CB6C8C" w:rsidRPr="00016D9A">
        <w:rPr>
          <w:rFonts w:ascii="Arial" w:hAnsi="Arial" w:cs="Arial"/>
          <w:sz w:val="22"/>
          <w:szCs w:val="22"/>
        </w:rPr>
        <w:t>.</w:t>
      </w:r>
    </w:p>
    <w:p w14:paraId="44F6DFE1" w14:textId="77777777" w:rsidR="00DF36B5" w:rsidRPr="00016D9A" w:rsidRDefault="00DF36B5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hAnsi="Arial" w:cs="Arial"/>
          <w:b/>
          <w:bCs/>
          <w:sz w:val="22"/>
          <w:szCs w:val="22"/>
        </w:rPr>
      </w:pPr>
    </w:p>
    <w:p w14:paraId="4DF782E5" w14:textId="77777777" w:rsidR="00DF36B5" w:rsidRPr="00016D9A" w:rsidRDefault="00DF36B5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hAnsi="Arial" w:cs="Arial"/>
          <w:b/>
          <w:bCs/>
          <w:sz w:val="22"/>
          <w:szCs w:val="22"/>
        </w:rPr>
      </w:pPr>
    </w:p>
    <w:p w14:paraId="2B6561F6" w14:textId="77777777" w:rsidR="00DF36B5" w:rsidRPr="00016D9A" w:rsidRDefault="00DF36B5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eastAsia="Arial" w:hAnsi="Arial" w:cs="Arial"/>
          <w:color w:val="000000"/>
          <w:sz w:val="22"/>
          <w:szCs w:val="22"/>
        </w:rPr>
      </w:pPr>
    </w:p>
    <w:p w14:paraId="085484F4" w14:textId="77777777" w:rsidR="00BC4AAF" w:rsidRPr="00016D9A" w:rsidRDefault="00BC4AAF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eastAsia="Arial" w:hAnsi="Arial" w:cs="Arial"/>
          <w:color w:val="000000"/>
          <w:sz w:val="22"/>
          <w:szCs w:val="22"/>
        </w:rPr>
      </w:pPr>
    </w:p>
    <w:p w14:paraId="395A1780" w14:textId="77777777" w:rsidR="00BC4AAF" w:rsidRPr="00016D9A" w:rsidRDefault="00BC4AAF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eastAsia="Arial" w:hAnsi="Arial" w:cs="Arial"/>
          <w:color w:val="000000"/>
          <w:sz w:val="22"/>
          <w:szCs w:val="22"/>
        </w:rPr>
      </w:pPr>
    </w:p>
    <w:p w14:paraId="698A1EF3" w14:textId="77777777" w:rsidR="00BC4AAF" w:rsidRPr="00016D9A" w:rsidRDefault="00BC4AAF" w:rsidP="00DF36B5">
      <w:pPr>
        <w:tabs>
          <w:tab w:val="left" w:pos="360"/>
        </w:tabs>
        <w:spacing w:before="105" w:line="247" w:lineRule="exact"/>
        <w:ind w:left="360" w:right="360"/>
        <w:jc w:val="center"/>
        <w:textAlignment w:val="baseline"/>
        <w:rPr>
          <w:rFonts w:ascii="Arial" w:eastAsia="Arial" w:hAnsi="Arial" w:cs="Arial"/>
          <w:color w:val="000000"/>
          <w:sz w:val="22"/>
          <w:szCs w:val="22"/>
        </w:rPr>
      </w:pPr>
    </w:p>
    <w:p w14:paraId="04759C72" w14:textId="66F36DAE" w:rsidR="00DF36B5" w:rsidRPr="00016D9A" w:rsidRDefault="008D2515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R</w:t>
      </w:r>
      <w:r w:rsidR="00E01BC1" w:rsidRPr="00016D9A">
        <w:rPr>
          <w:rFonts w:ascii="Arial" w:hAnsi="Arial" w:cs="Arial"/>
          <w:sz w:val="22"/>
          <w:szCs w:val="22"/>
        </w:rPr>
        <w:t xml:space="preserve">egina is a </w:t>
      </w:r>
      <w:proofErr w:type="gramStart"/>
      <w:r w:rsidR="00E01BC1" w:rsidRPr="00016D9A">
        <w:rPr>
          <w:rFonts w:ascii="Arial" w:hAnsi="Arial" w:cs="Arial"/>
          <w:sz w:val="22"/>
          <w:szCs w:val="22"/>
        </w:rPr>
        <w:t>10</w:t>
      </w:r>
      <w:r w:rsidR="00271F09" w:rsidRPr="00016D9A">
        <w:rPr>
          <w:rFonts w:ascii="Arial" w:hAnsi="Arial" w:cs="Arial"/>
          <w:sz w:val="22"/>
          <w:szCs w:val="22"/>
        </w:rPr>
        <w:t xml:space="preserve"> </w:t>
      </w:r>
      <w:r w:rsidR="00E01BC1" w:rsidRPr="00016D9A">
        <w:rPr>
          <w:rFonts w:ascii="Arial" w:hAnsi="Arial" w:cs="Arial"/>
          <w:sz w:val="22"/>
          <w:szCs w:val="22"/>
        </w:rPr>
        <w:t>year-old</w:t>
      </w:r>
      <w:proofErr w:type="gramEnd"/>
      <w:r w:rsidR="00271F09" w:rsidRPr="00016D9A">
        <w:rPr>
          <w:rFonts w:ascii="Arial" w:hAnsi="Arial" w:cs="Arial"/>
          <w:sz w:val="22"/>
          <w:szCs w:val="22"/>
        </w:rPr>
        <w:t xml:space="preserve"> </w:t>
      </w:r>
      <w:r w:rsidR="00E01BC1" w:rsidRPr="00016D9A">
        <w:rPr>
          <w:rFonts w:ascii="Arial" w:hAnsi="Arial" w:cs="Arial"/>
          <w:sz w:val="22"/>
          <w:szCs w:val="22"/>
        </w:rPr>
        <w:t xml:space="preserve">girl </w:t>
      </w:r>
      <w:r w:rsidR="005A5EA6" w:rsidRPr="00016D9A">
        <w:rPr>
          <w:rFonts w:ascii="Arial" w:hAnsi="Arial" w:cs="Arial"/>
          <w:sz w:val="22"/>
          <w:szCs w:val="22"/>
        </w:rPr>
        <w:t xml:space="preserve">interested in </w:t>
      </w:r>
      <w:r w:rsidR="00674C53" w:rsidRPr="00016D9A">
        <w:rPr>
          <w:rFonts w:ascii="Arial" w:hAnsi="Arial" w:cs="Arial"/>
          <w:sz w:val="22"/>
          <w:szCs w:val="22"/>
        </w:rPr>
        <w:t>making friends</w:t>
      </w:r>
      <w:r w:rsidR="003B2846" w:rsidRPr="00016D9A">
        <w:rPr>
          <w:rFonts w:ascii="Arial" w:hAnsi="Arial" w:cs="Arial"/>
          <w:sz w:val="22"/>
          <w:szCs w:val="22"/>
        </w:rPr>
        <w:t xml:space="preserve">, </w:t>
      </w:r>
      <w:r w:rsidR="00674C53" w:rsidRPr="00016D9A">
        <w:rPr>
          <w:rFonts w:ascii="Arial" w:hAnsi="Arial" w:cs="Arial"/>
          <w:sz w:val="22"/>
          <w:szCs w:val="22"/>
        </w:rPr>
        <w:t>having fun</w:t>
      </w:r>
      <w:r w:rsidR="003B2846" w:rsidRPr="00016D9A">
        <w:rPr>
          <w:rFonts w:ascii="Arial" w:hAnsi="Arial" w:cs="Arial"/>
          <w:sz w:val="22"/>
          <w:szCs w:val="22"/>
        </w:rPr>
        <w:t>, and learning the javelin</w:t>
      </w:r>
      <w:r w:rsidR="00674C53" w:rsidRPr="00016D9A">
        <w:rPr>
          <w:rFonts w:ascii="Arial" w:hAnsi="Arial" w:cs="Arial"/>
          <w:sz w:val="22"/>
          <w:szCs w:val="22"/>
        </w:rPr>
        <w:t xml:space="preserve"> at</w:t>
      </w:r>
      <w:r w:rsidR="00DF79C4" w:rsidRPr="00016D9A">
        <w:rPr>
          <w:rFonts w:ascii="Arial" w:hAnsi="Arial" w:cs="Arial"/>
          <w:sz w:val="22"/>
          <w:szCs w:val="22"/>
        </w:rPr>
        <w:t xml:space="preserve"> her local </w:t>
      </w:r>
      <w:r w:rsidR="00A42520" w:rsidRPr="00016D9A">
        <w:rPr>
          <w:rFonts w:ascii="Arial" w:hAnsi="Arial" w:cs="Arial"/>
          <w:sz w:val="22"/>
          <w:szCs w:val="22"/>
        </w:rPr>
        <w:t>little</w:t>
      </w:r>
      <w:r w:rsidR="00271F09" w:rsidRPr="00016D9A">
        <w:rPr>
          <w:rFonts w:ascii="Arial" w:hAnsi="Arial" w:cs="Arial"/>
          <w:sz w:val="22"/>
          <w:szCs w:val="22"/>
        </w:rPr>
        <w:t xml:space="preserve"> </w:t>
      </w:r>
      <w:r w:rsidR="00A42520" w:rsidRPr="00016D9A">
        <w:rPr>
          <w:rFonts w:ascii="Arial" w:hAnsi="Arial" w:cs="Arial"/>
          <w:sz w:val="22"/>
          <w:szCs w:val="22"/>
        </w:rPr>
        <w:t>athletics</w:t>
      </w:r>
      <w:r w:rsidR="00DF79C4" w:rsidRPr="00016D9A">
        <w:rPr>
          <w:rFonts w:ascii="Arial" w:hAnsi="Arial" w:cs="Arial"/>
          <w:sz w:val="22"/>
          <w:szCs w:val="22"/>
        </w:rPr>
        <w:t xml:space="preserve"> team.</w:t>
      </w:r>
      <w:r w:rsidR="00674C53" w:rsidRPr="00016D9A">
        <w:rPr>
          <w:rFonts w:ascii="Arial" w:hAnsi="Arial" w:cs="Arial"/>
          <w:sz w:val="22"/>
          <w:szCs w:val="22"/>
        </w:rPr>
        <w:t xml:space="preserve"> </w:t>
      </w:r>
      <w:r w:rsidR="00DF79C4" w:rsidRPr="00016D9A">
        <w:rPr>
          <w:rFonts w:ascii="Arial" w:hAnsi="Arial" w:cs="Arial"/>
          <w:sz w:val="22"/>
          <w:szCs w:val="22"/>
        </w:rPr>
        <w:t xml:space="preserve"> What </w:t>
      </w:r>
      <w:r w:rsidR="0040419C" w:rsidRPr="00016D9A">
        <w:rPr>
          <w:rFonts w:ascii="Arial" w:hAnsi="Arial" w:cs="Arial"/>
          <w:sz w:val="22"/>
          <w:szCs w:val="22"/>
        </w:rPr>
        <w:t>leadership style</w:t>
      </w:r>
      <w:r w:rsidR="00DF79C4" w:rsidRPr="00016D9A">
        <w:rPr>
          <w:rFonts w:ascii="Arial" w:hAnsi="Arial" w:cs="Arial"/>
          <w:sz w:val="22"/>
          <w:szCs w:val="22"/>
        </w:rPr>
        <w:t xml:space="preserve"> should her coach avoid </w:t>
      </w:r>
      <w:r w:rsidR="00F42100" w:rsidRPr="00016D9A">
        <w:rPr>
          <w:rFonts w:ascii="Arial" w:hAnsi="Arial" w:cs="Arial"/>
          <w:sz w:val="22"/>
          <w:szCs w:val="22"/>
        </w:rPr>
        <w:t>the most</w:t>
      </w:r>
      <w:r w:rsidR="00FB0BC0" w:rsidRPr="00016D9A">
        <w:rPr>
          <w:rFonts w:ascii="Arial" w:hAnsi="Arial" w:cs="Arial"/>
          <w:sz w:val="22"/>
          <w:szCs w:val="22"/>
        </w:rPr>
        <w:t xml:space="preserve"> with Regina</w:t>
      </w:r>
      <w:r w:rsidR="00E758A6" w:rsidRPr="00016D9A">
        <w:rPr>
          <w:rFonts w:ascii="Arial" w:hAnsi="Arial" w:cs="Arial"/>
          <w:sz w:val="22"/>
          <w:szCs w:val="22"/>
        </w:rPr>
        <w:t>’s javelin coaching</w:t>
      </w:r>
      <w:r w:rsidR="00DF79C4" w:rsidRPr="00016D9A">
        <w:rPr>
          <w:rFonts w:ascii="Arial" w:hAnsi="Arial" w:cs="Arial"/>
          <w:sz w:val="22"/>
          <w:szCs w:val="22"/>
        </w:rPr>
        <w:t>?</w:t>
      </w:r>
    </w:p>
    <w:p w14:paraId="2EFF841A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1B7BA640" w14:textId="2227EDCC" w:rsidR="00DF36B5" w:rsidRPr="00016D9A" w:rsidRDefault="00FB0BC0" w:rsidP="002F107E">
      <w:pPr>
        <w:pStyle w:val="ListParagraph"/>
        <w:numPr>
          <w:ilvl w:val="0"/>
          <w:numId w:val="20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Authoritarian</w:t>
      </w:r>
    </w:p>
    <w:p w14:paraId="71A59FB1" w14:textId="07CCAB3E" w:rsidR="00DF36B5" w:rsidRPr="00016D9A" w:rsidRDefault="00FB0BC0" w:rsidP="002F107E">
      <w:pPr>
        <w:pStyle w:val="ListParagraph"/>
        <w:numPr>
          <w:ilvl w:val="0"/>
          <w:numId w:val="20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Democratic</w:t>
      </w:r>
    </w:p>
    <w:p w14:paraId="79EC3D36" w14:textId="05CD851F" w:rsidR="00DF36B5" w:rsidRPr="00016D9A" w:rsidRDefault="00FB0BC0" w:rsidP="002F107E">
      <w:pPr>
        <w:pStyle w:val="ListParagraph"/>
        <w:numPr>
          <w:ilvl w:val="0"/>
          <w:numId w:val="20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Laissez-</w:t>
      </w:r>
      <w:r w:rsidR="00AA0685" w:rsidRPr="00016D9A">
        <w:rPr>
          <w:rFonts w:ascii="Arial" w:hAnsi="Arial" w:cs="Arial"/>
          <w:sz w:val="22"/>
          <w:szCs w:val="22"/>
        </w:rPr>
        <w:t>f</w:t>
      </w:r>
      <w:r w:rsidRPr="00016D9A">
        <w:rPr>
          <w:rFonts w:ascii="Arial" w:hAnsi="Arial" w:cs="Arial"/>
          <w:sz w:val="22"/>
          <w:szCs w:val="22"/>
        </w:rPr>
        <w:t>aire</w:t>
      </w:r>
    </w:p>
    <w:p w14:paraId="76F540D1" w14:textId="5D50EAC1" w:rsidR="00DF36B5" w:rsidRPr="00016D9A" w:rsidRDefault="00D43015" w:rsidP="002F107E">
      <w:pPr>
        <w:pStyle w:val="ListParagraph"/>
        <w:numPr>
          <w:ilvl w:val="0"/>
          <w:numId w:val="20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a</w:t>
      </w:r>
      <w:r w:rsidR="000B55D6" w:rsidRPr="00016D9A">
        <w:rPr>
          <w:rFonts w:ascii="Arial" w:hAnsi="Arial" w:cs="Arial"/>
          <w:sz w:val="22"/>
          <w:szCs w:val="22"/>
        </w:rPr>
        <w:t>ll are suitable</w:t>
      </w:r>
    </w:p>
    <w:p w14:paraId="39C48A09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7623BD73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43F05BB4" w14:textId="044ADD50" w:rsidR="00DF36B5" w:rsidRPr="00016D9A" w:rsidRDefault="00375503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Which of the following </w:t>
      </w:r>
      <w:r w:rsidR="00F0552E" w:rsidRPr="00016D9A">
        <w:rPr>
          <w:rFonts w:ascii="Arial" w:hAnsi="Arial" w:cs="Arial"/>
          <w:sz w:val="22"/>
          <w:szCs w:val="22"/>
        </w:rPr>
        <w:t xml:space="preserve">training activities </w:t>
      </w:r>
      <w:r w:rsidRPr="00016D9A">
        <w:rPr>
          <w:rFonts w:ascii="Arial" w:hAnsi="Arial" w:cs="Arial"/>
          <w:sz w:val="22"/>
          <w:szCs w:val="22"/>
        </w:rPr>
        <w:t xml:space="preserve">would </w:t>
      </w:r>
      <w:proofErr w:type="gramStart"/>
      <w:r w:rsidR="00E758A6" w:rsidRPr="00016D9A">
        <w:rPr>
          <w:rFonts w:ascii="Arial" w:hAnsi="Arial" w:cs="Arial"/>
          <w:sz w:val="22"/>
          <w:szCs w:val="22"/>
        </w:rPr>
        <w:t xml:space="preserve">a </w:t>
      </w:r>
      <w:r w:rsidR="00271F09" w:rsidRPr="00016D9A">
        <w:rPr>
          <w:rFonts w:ascii="Arial" w:hAnsi="Arial" w:cs="Arial"/>
          <w:sz w:val="22"/>
          <w:szCs w:val="22"/>
        </w:rPr>
        <w:t>little athletics</w:t>
      </w:r>
      <w:proofErr w:type="gramEnd"/>
      <w:r w:rsidRPr="00016D9A">
        <w:rPr>
          <w:rFonts w:ascii="Arial" w:hAnsi="Arial" w:cs="Arial"/>
          <w:sz w:val="22"/>
          <w:szCs w:val="22"/>
        </w:rPr>
        <w:t xml:space="preserve"> coach most likely use when coaching the </w:t>
      </w:r>
      <w:r w:rsidR="00B04D2B" w:rsidRPr="00016D9A">
        <w:rPr>
          <w:rFonts w:ascii="Arial" w:hAnsi="Arial" w:cs="Arial"/>
          <w:sz w:val="22"/>
          <w:szCs w:val="22"/>
        </w:rPr>
        <w:t>triple jump?</w:t>
      </w:r>
    </w:p>
    <w:p w14:paraId="76FAD976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1075723D" w14:textId="4718E874" w:rsidR="00DF36B5" w:rsidRPr="00016D9A" w:rsidRDefault="00C20455" w:rsidP="002F107E">
      <w:pPr>
        <w:pStyle w:val="ListParagraph"/>
        <w:numPr>
          <w:ilvl w:val="0"/>
          <w:numId w:val="21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static-</w:t>
      </w:r>
      <w:r w:rsidR="00B73BF8" w:rsidRPr="00016D9A">
        <w:rPr>
          <w:rFonts w:ascii="Arial" w:hAnsi="Arial" w:cs="Arial"/>
          <w:sz w:val="22"/>
          <w:szCs w:val="22"/>
        </w:rPr>
        <w:t>dynamic</w:t>
      </w:r>
    </w:p>
    <w:p w14:paraId="04AC5712" w14:textId="219A924B" w:rsidR="00DF36B5" w:rsidRPr="00016D9A" w:rsidRDefault="00B73BF8" w:rsidP="002F107E">
      <w:pPr>
        <w:pStyle w:val="ListParagraph"/>
        <w:numPr>
          <w:ilvl w:val="0"/>
          <w:numId w:val="21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complex</w:t>
      </w:r>
    </w:p>
    <w:p w14:paraId="6294F6E6" w14:textId="41EB0D28" w:rsidR="00DF36B5" w:rsidRPr="00016D9A" w:rsidRDefault="00B73BF8" w:rsidP="002F107E">
      <w:pPr>
        <w:pStyle w:val="ListParagraph"/>
        <w:numPr>
          <w:ilvl w:val="0"/>
          <w:numId w:val="21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shaping</w:t>
      </w:r>
    </w:p>
    <w:p w14:paraId="07D0B996" w14:textId="71647D10" w:rsidR="00DF36B5" w:rsidRPr="00016D9A" w:rsidRDefault="00B73BF8" w:rsidP="002F107E">
      <w:pPr>
        <w:pStyle w:val="ListParagraph"/>
        <w:numPr>
          <w:ilvl w:val="0"/>
          <w:numId w:val="21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chaining</w:t>
      </w:r>
    </w:p>
    <w:p w14:paraId="6D6C75C6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1A9956B9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74EF154D" w14:textId="03A2D685" w:rsidR="00DF36B5" w:rsidRPr="00016D9A" w:rsidRDefault="00B97FAF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Josh</w:t>
      </w:r>
      <w:r w:rsidR="00812778" w:rsidRPr="00016D9A">
        <w:rPr>
          <w:rFonts w:ascii="Arial" w:hAnsi="Arial" w:cs="Arial"/>
          <w:sz w:val="22"/>
          <w:szCs w:val="22"/>
        </w:rPr>
        <w:t xml:space="preserve"> is in the State U21</w:t>
      </w:r>
      <w:r w:rsidR="00070477" w:rsidRPr="00016D9A">
        <w:rPr>
          <w:rFonts w:ascii="Arial" w:hAnsi="Arial" w:cs="Arial"/>
          <w:sz w:val="22"/>
          <w:szCs w:val="22"/>
        </w:rPr>
        <w:t xml:space="preserve"> athletics team. His coach </w:t>
      </w:r>
      <w:r w:rsidR="00001474" w:rsidRPr="00016D9A">
        <w:rPr>
          <w:rFonts w:ascii="Arial" w:hAnsi="Arial" w:cs="Arial"/>
          <w:sz w:val="22"/>
          <w:szCs w:val="22"/>
        </w:rPr>
        <w:t xml:space="preserve">is very friendly and </w:t>
      </w:r>
      <w:r w:rsidR="00325641" w:rsidRPr="00016D9A">
        <w:rPr>
          <w:rFonts w:ascii="Arial" w:hAnsi="Arial" w:cs="Arial"/>
          <w:sz w:val="22"/>
          <w:szCs w:val="22"/>
        </w:rPr>
        <w:t>likeable,</w:t>
      </w:r>
      <w:r w:rsidR="009F2AEB" w:rsidRPr="00016D9A">
        <w:rPr>
          <w:rFonts w:ascii="Arial" w:hAnsi="Arial" w:cs="Arial"/>
          <w:sz w:val="22"/>
          <w:szCs w:val="22"/>
        </w:rPr>
        <w:t xml:space="preserve"> and </w:t>
      </w:r>
      <w:r w:rsidRPr="00016D9A">
        <w:rPr>
          <w:rFonts w:ascii="Arial" w:hAnsi="Arial" w:cs="Arial"/>
          <w:sz w:val="22"/>
          <w:szCs w:val="22"/>
        </w:rPr>
        <w:t>Josh</w:t>
      </w:r>
      <w:r w:rsidR="001271EA" w:rsidRPr="00016D9A">
        <w:rPr>
          <w:rFonts w:ascii="Arial" w:hAnsi="Arial" w:cs="Arial"/>
          <w:sz w:val="22"/>
          <w:szCs w:val="22"/>
        </w:rPr>
        <w:t xml:space="preserve"> gets along with him well</w:t>
      </w:r>
      <w:r w:rsidR="00001474" w:rsidRPr="00016D9A">
        <w:rPr>
          <w:rFonts w:ascii="Arial" w:hAnsi="Arial" w:cs="Arial"/>
          <w:sz w:val="22"/>
          <w:szCs w:val="22"/>
        </w:rPr>
        <w:t xml:space="preserve">. His coach </w:t>
      </w:r>
      <w:r w:rsidR="00CB498E" w:rsidRPr="00016D9A">
        <w:rPr>
          <w:rFonts w:ascii="Arial" w:hAnsi="Arial" w:cs="Arial"/>
          <w:sz w:val="22"/>
          <w:szCs w:val="22"/>
        </w:rPr>
        <w:t xml:space="preserve">decides </w:t>
      </w:r>
      <w:r w:rsidR="00070477" w:rsidRPr="00016D9A">
        <w:rPr>
          <w:rFonts w:ascii="Arial" w:hAnsi="Arial" w:cs="Arial"/>
          <w:sz w:val="22"/>
          <w:szCs w:val="22"/>
        </w:rPr>
        <w:t xml:space="preserve">that </w:t>
      </w:r>
      <w:r w:rsidR="003F4BA7" w:rsidRPr="00016D9A">
        <w:rPr>
          <w:rFonts w:ascii="Arial" w:hAnsi="Arial" w:cs="Arial"/>
          <w:sz w:val="22"/>
          <w:szCs w:val="22"/>
        </w:rPr>
        <w:t>every</w:t>
      </w:r>
      <w:r w:rsidR="002148A2" w:rsidRPr="00016D9A">
        <w:rPr>
          <w:rFonts w:ascii="Arial" w:hAnsi="Arial" w:cs="Arial"/>
          <w:sz w:val="22"/>
          <w:szCs w:val="22"/>
        </w:rPr>
        <w:t xml:space="preserve"> player</w:t>
      </w:r>
      <w:r w:rsidR="00DD70FE" w:rsidRPr="00016D9A">
        <w:rPr>
          <w:rFonts w:ascii="Arial" w:hAnsi="Arial" w:cs="Arial"/>
          <w:sz w:val="22"/>
          <w:szCs w:val="22"/>
        </w:rPr>
        <w:t xml:space="preserve"> returning </w:t>
      </w:r>
      <w:r w:rsidR="00001474" w:rsidRPr="00016D9A">
        <w:rPr>
          <w:rFonts w:ascii="Arial" w:hAnsi="Arial" w:cs="Arial"/>
          <w:sz w:val="22"/>
          <w:szCs w:val="22"/>
        </w:rPr>
        <w:t xml:space="preserve">must </w:t>
      </w:r>
      <w:r w:rsidR="00CA71A9" w:rsidRPr="00016D9A">
        <w:rPr>
          <w:rFonts w:ascii="Arial" w:hAnsi="Arial" w:cs="Arial"/>
          <w:sz w:val="22"/>
          <w:szCs w:val="22"/>
        </w:rPr>
        <w:t xml:space="preserve">attend a pre-season </w:t>
      </w:r>
      <w:r w:rsidR="003F4BA7" w:rsidRPr="00016D9A">
        <w:rPr>
          <w:rFonts w:ascii="Arial" w:hAnsi="Arial" w:cs="Arial"/>
          <w:sz w:val="22"/>
          <w:szCs w:val="22"/>
        </w:rPr>
        <w:t xml:space="preserve">social gathering or they </w:t>
      </w:r>
      <w:r w:rsidR="00A22F38" w:rsidRPr="00016D9A">
        <w:rPr>
          <w:rFonts w:ascii="Arial" w:hAnsi="Arial" w:cs="Arial"/>
          <w:sz w:val="22"/>
          <w:szCs w:val="22"/>
        </w:rPr>
        <w:t xml:space="preserve">will be </w:t>
      </w:r>
      <w:r w:rsidR="00783D5F" w:rsidRPr="00016D9A">
        <w:rPr>
          <w:rFonts w:ascii="Arial" w:hAnsi="Arial" w:cs="Arial"/>
          <w:sz w:val="22"/>
          <w:szCs w:val="22"/>
        </w:rPr>
        <w:t>made to fill the water</w:t>
      </w:r>
      <w:r w:rsidR="00A21313" w:rsidRPr="00016D9A">
        <w:rPr>
          <w:rFonts w:ascii="Arial" w:hAnsi="Arial" w:cs="Arial"/>
          <w:sz w:val="22"/>
          <w:szCs w:val="22"/>
        </w:rPr>
        <w:t xml:space="preserve"> bottles </w:t>
      </w:r>
      <w:r w:rsidR="00783D5F" w:rsidRPr="00016D9A">
        <w:rPr>
          <w:rFonts w:ascii="Arial" w:hAnsi="Arial" w:cs="Arial"/>
          <w:sz w:val="22"/>
          <w:szCs w:val="22"/>
        </w:rPr>
        <w:t>for the team for the rest of the season</w:t>
      </w:r>
      <w:r w:rsidR="00885701" w:rsidRPr="00016D9A">
        <w:rPr>
          <w:rFonts w:ascii="Arial" w:hAnsi="Arial" w:cs="Arial"/>
          <w:sz w:val="22"/>
          <w:szCs w:val="22"/>
        </w:rPr>
        <w:t>.</w:t>
      </w:r>
    </w:p>
    <w:p w14:paraId="45A584AB" w14:textId="79DF61E5" w:rsidR="0061721F" w:rsidRPr="00016D9A" w:rsidRDefault="0061721F" w:rsidP="002F107E">
      <w:pPr>
        <w:tabs>
          <w:tab w:val="left" w:pos="1639"/>
        </w:tabs>
        <w:spacing w:line="276" w:lineRule="auto"/>
        <w:ind w:left="357"/>
        <w:rPr>
          <w:rFonts w:ascii="Arial" w:hAnsi="Arial" w:cs="Arial"/>
          <w:sz w:val="22"/>
          <w:szCs w:val="22"/>
        </w:rPr>
      </w:pPr>
    </w:p>
    <w:p w14:paraId="32256BE4" w14:textId="504A3CFD" w:rsidR="00555A2A" w:rsidRPr="00016D9A" w:rsidRDefault="00271F09" w:rsidP="002F107E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     </w:t>
      </w:r>
      <w:r w:rsidR="00555A2A" w:rsidRPr="00016D9A">
        <w:rPr>
          <w:rFonts w:ascii="Arial" w:hAnsi="Arial" w:cs="Arial"/>
          <w:sz w:val="22"/>
          <w:szCs w:val="22"/>
        </w:rPr>
        <w:t xml:space="preserve">What leadership style is </w:t>
      </w:r>
      <w:r w:rsidR="00B97FAF" w:rsidRPr="00016D9A">
        <w:rPr>
          <w:rFonts w:ascii="Arial" w:hAnsi="Arial" w:cs="Arial"/>
          <w:sz w:val="22"/>
          <w:szCs w:val="22"/>
        </w:rPr>
        <w:t>Josh</w:t>
      </w:r>
      <w:r w:rsidR="00555A2A" w:rsidRPr="00016D9A">
        <w:rPr>
          <w:rFonts w:ascii="Arial" w:hAnsi="Arial" w:cs="Arial"/>
          <w:sz w:val="22"/>
          <w:szCs w:val="22"/>
        </w:rPr>
        <w:t>’s coach displaying?</w:t>
      </w:r>
    </w:p>
    <w:p w14:paraId="13112C3A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14DA6D49" w14:textId="6AC6D808" w:rsidR="00DF36B5" w:rsidRPr="00016D9A" w:rsidRDefault="0072360E" w:rsidP="002F107E">
      <w:pPr>
        <w:pStyle w:val="ListParagraph"/>
        <w:numPr>
          <w:ilvl w:val="0"/>
          <w:numId w:val="22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Authoritarian</w:t>
      </w:r>
    </w:p>
    <w:p w14:paraId="1A9F568C" w14:textId="738A39E8" w:rsidR="00DF36B5" w:rsidRPr="00016D9A" w:rsidRDefault="0072360E" w:rsidP="002F107E">
      <w:pPr>
        <w:pStyle w:val="ListParagraph"/>
        <w:numPr>
          <w:ilvl w:val="0"/>
          <w:numId w:val="22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Laissez-</w:t>
      </w:r>
      <w:r w:rsidR="00AA0685" w:rsidRPr="00016D9A">
        <w:rPr>
          <w:rFonts w:ascii="Arial" w:hAnsi="Arial" w:cs="Arial"/>
          <w:sz w:val="22"/>
          <w:szCs w:val="22"/>
        </w:rPr>
        <w:t>f</w:t>
      </w:r>
      <w:r w:rsidRPr="00016D9A">
        <w:rPr>
          <w:rFonts w:ascii="Arial" w:hAnsi="Arial" w:cs="Arial"/>
          <w:sz w:val="22"/>
          <w:szCs w:val="22"/>
        </w:rPr>
        <w:t>aire</w:t>
      </w:r>
    </w:p>
    <w:p w14:paraId="6DC80835" w14:textId="5E021239" w:rsidR="00DF36B5" w:rsidRPr="00016D9A" w:rsidRDefault="0072360E" w:rsidP="002F107E">
      <w:pPr>
        <w:pStyle w:val="ListParagraph"/>
        <w:numPr>
          <w:ilvl w:val="0"/>
          <w:numId w:val="22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Democratic</w:t>
      </w:r>
    </w:p>
    <w:p w14:paraId="2DEFC0CE" w14:textId="64EE13EA" w:rsidR="00DF36B5" w:rsidRPr="00016D9A" w:rsidRDefault="00834618" w:rsidP="002F107E">
      <w:pPr>
        <w:pStyle w:val="ListParagraph"/>
        <w:numPr>
          <w:ilvl w:val="0"/>
          <w:numId w:val="22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Socially cohesive</w:t>
      </w:r>
    </w:p>
    <w:p w14:paraId="61C479DF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A98638C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49845473" w14:textId="77D88579" w:rsidR="00DF36B5" w:rsidRPr="00016D9A" w:rsidRDefault="002D58AD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In 2004 the </w:t>
      </w:r>
      <w:r w:rsidR="00F44784" w:rsidRPr="00016D9A">
        <w:rPr>
          <w:rFonts w:ascii="Arial" w:hAnsi="Arial" w:cs="Arial"/>
          <w:sz w:val="22"/>
          <w:szCs w:val="22"/>
        </w:rPr>
        <w:t xml:space="preserve">USA basketball team made history by losing to </w:t>
      </w:r>
      <w:r w:rsidR="00B2562C" w:rsidRPr="00016D9A">
        <w:rPr>
          <w:rFonts w:ascii="Arial" w:hAnsi="Arial" w:cs="Arial"/>
          <w:sz w:val="22"/>
          <w:szCs w:val="22"/>
        </w:rPr>
        <w:t>P</w:t>
      </w:r>
      <w:r w:rsidR="004A01F8" w:rsidRPr="00016D9A">
        <w:rPr>
          <w:rFonts w:ascii="Arial" w:hAnsi="Arial" w:cs="Arial"/>
          <w:sz w:val="22"/>
          <w:szCs w:val="22"/>
        </w:rPr>
        <w:t>ue</w:t>
      </w:r>
      <w:r w:rsidR="00B2562C" w:rsidRPr="00016D9A">
        <w:rPr>
          <w:rFonts w:ascii="Arial" w:hAnsi="Arial" w:cs="Arial"/>
          <w:sz w:val="22"/>
          <w:szCs w:val="22"/>
        </w:rPr>
        <w:t>rto Rico</w:t>
      </w:r>
      <w:r w:rsidR="004A01F8" w:rsidRPr="00016D9A">
        <w:rPr>
          <w:rFonts w:ascii="Arial" w:hAnsi="Arial" w:cs="Arial"/>
          <w:sz w:val="22"/>
          <w:szCs w:val="22"/>
        </w:rPr>
        <w:t xml:space="preserve"> in game 1 of the Olympics</w:t>
      </w:r>
      <w:r w:rsidR="006F1D37" w:rsidRPr="00016D9A">
        <w:rPr>
          <w:rFonts w:ascii="Arial" w:hAnsi="Arial" w:cs="Arial"/>
          <w:sz w:val="22"/>
          <w:szCs w:val="22"/>
        </w:rPr>
        <w:t xml:space="preserve">. This was the first time the USA had ever lost </w:t>
      </w:r>
      <w:r w:rsidR="00220D16" w:rsidRPr="00016D9A">
        <w:rPr>
          <w:rFonts w:ascii="Arial" w:hAnsi="Arial" w:cs="Arial"/>
          <w:sz w:val="22"/>
          <w:szCs w:val="22"/>
        </w:rPr>
        <w:t xml:space="preserve">in the NBA era. Some say this was because </w:t>
      </w:r>
      <w:r w:rsidR="00711FFE" w:rsidRPr="00016D9A">
        <w:rPr>
          <w:rFonts w:ascii="Arial" w:hAnsi="Arial" w:cs="Arial"/>
          <w:sz w:val="22"/>
          <w:szCs w:val="22"/>
        </w:rPr>
        <w:t xml:space="preserve">of </w:t>
      </w:r>
      <w:r w:rsidR="00AD6EA1" w:rsidRPr="00016D9A">
        <w:rPr>
          <w:rFonts w:ascii="Arial" w:hAnsi="Arial" w:cs="Arial"/>
          <w:sz w:val="22"/>
          <w:szCs w:val="22"/>
        </w:rPr>
        <w:t>too much social loafing in the team. How could the coach reduce this?</w:t>
      </w:r>
    </w:p>
    <w:p w14:paraId="74A8A3F4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04A6C23A" w14:textId="4D27AB3F" w:rsidR="00DF36B5" w:rsidRPr="00016D9A" w:rsidRDefault="00B972AB" w:rsidP="002F107E">
      <w:pPr>
        <w:pStyle w:val="ListParagraph"/>
        <w:numPr>
          <w:ilvl w:val="0"/>
          <w:numId w:val="23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train in large groups to gain more extrinsic motivation from the extra players</w:t>
      </w:r>
    </w:p>
    <w:p w14:paraId="0C75E4D8" w14:textId="3520250B" w:rsidR="00DF36B5" w:rsidRPr="00016D9A" w:rsidRDefault="00B972AB" w:rsidP="002F107E">
      <w:pPr>
        <w:pStyle w:val="ListParagraph"/>
        <w:numPr>
          <w:ilvl w:val="0"/>
          <w:numId w:val="23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appoint the best player in the team as captain to provide a talented role model</w:t>
      </w:r>
    </w:p>
    <w:p w14:paraId="21D8E7AC" w14:textId="21214734" w:rsidR="00DF36B5" w:rsidRPr="00016D9A" w:rsidRDefault="00B972AB" w:rsidP="002F107E">
      <w:pPr>
        <w:pStyle w:val="ListParagraph"/>
        <w:numPr>
          <w:ilvl w:val="0"/>
          <w:numId w:val="23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identify key performance indicators for each player</w:t>
      </w:r>
    </w:p>
    <w:p w14:paraId="193C639D" w14:textId="7C274FF3" w:rsidR="00DF36B5" w:rsidRPr="00016D9A" w:rsidRDefault="00B972AB" w:rsidP="002F107E">
      <w:pPr>
        <w:pStyle w:val="ListParagraph"/>
        <w:numPr>
          <w:ilvl w:val="0"/>
          <w:numId w:val="23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set easily achievable team goals to boost </w:t>
      </w:r>
      <w:r w:rsidR="001F3B35" w:rsidRPr="00016D9A">
        <w:rPr>
          <w:rFonts w:ascii="Arial" w:hAnsi="Arial" w:cs="Arial"/>
          <w:sz w:val="22"/>
          <w:szCs w:val="22"/>
        </w:rPr>
        <w:t>morale</w:t>
      </w:r>
      <w:r w:rsidRPr="00016D9A">
        <w:rPr>
          <w:rFonts w:ascii="Arial" w:hAnsi="Arial" w:cs="Arial"/>
          <w:sz w:val="22"/>
          <w:szCs w:val="22"/>
        </w:rPr>
        <w:t xml:space="preserve"> and cohesion from multiple instances of success</w:t>
      </w:r>
    </w:p>
    <w:p w14:paraId="55E6FC3A" w14:textId="77777777" w:rsidR="005B18FA" w:rsidRPr="00016D9A" w:rsidRDefault="005B18FA" w:rsidP="00DF36B5">
      <w:pPr>
        <w:tabs>
          <w:tab w:val="left" w:pos="1639"/>
        </w:tabs>
        <w:spacing w:line="276" w:lineRule="auto"/>
        <w:ind w:left="709"/>
        <w:rPr>
          <w:rFonts w:ascii="Arial" w:hAnsi="Arial" w:cs="Arial"/>
          <w:sz w:val="22"/>
          <w:szCs w:val="22"/>
        </w:rPr>
      </w:pPr>
    </w:p>
    <w:p w14:paraId="3D649450" w14:textId="77777777" w:rsidR="001F3B35" w:rsidRPr="00016D9A" w:rsidRDefault="001F3B35">
      <w:pPr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br w:type="page"/>
      </w:r>
    </w:p>
    <w:p w14:paraId="1D5FFDFE" w14:textId="1CA252DF" w:rsidR="00DF36B5" w:rsidRPr="00016D9A" w:rsidRDefault="002F45A6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lastRenderedPageBreak/>
        <w:t xml:space="preserve">A developing tennis player </w:t>
      </w:r>
      <w:r w:rsidR="0050241A" w:rsidRPr="00016D9A">
        <w:rPr>
          <w:rFonts w:ascii="Arial" w:hAnsi="Arial" w:cs="Arial"/>
          <w:sz w:val="22"/>
          <w:szCs w:val="22"/>
        </w:rPr>
        <w:t xml:space="preserve">receives coaching lessons </w:t>
      </w:r>
      <w:r w:rsidR="00C03B65" w:rsidRPr="00016D9A">
        <w:rPr>
          <w:rFonts w:ascii="Arial" w:hAnsi="Arial" w:cs="Arial"/>
          <w:sz w:val="22"/>
          <w:szCs w:val="22"/>
        </w:rPr>
        <w:t xml:space="preserve">with the aim of improving their </w:t>
      </w:r>
      <w:r w:rsidR="00425C34" w:rsidRPr="00016D9A">
        <w:rPr>
          <w:rFonts w:ascii="Arial" w:hAnsi="Arial" w:cs="Arial"/>
          <w:sz w:val="22"/>
          <w:szCs w:val="22"/>
        </w:rPr>
        <w:t>forehand</w:t>
      </w:r>
      <w:r w:rsidR="00C03B65" w:rsidRPr="00016D9A">
        <w:rPr>
          <w:rFonts w:ascii="Arial" w:hAnsi="Arial" w:cs="Arial"/>
          <w:sz w:val="22"/>
          <w:szCs w:val="22"/>
        </w:rPr>
        <w:t xml:space="preserve">. After the </w:t>
      </w:r>
      <w:r w:rsidR="00BC2416" w:rsidRPr="00016D9A">
        <w:rPr>
          <w:rFonts w:ascii="Arial" w:hAnsi="Arial" w:cs="Arial"/>
          <w:sz w:val="22"/>
          <w:szCs w:val="22"/>
        </w:rPr>
        <w:t>lessons</w:t>
      </w:r>
      <w:r w:rsidR="00C03B65" w:rsidRPr="00016D9A">
        <w:rPr>
          <w:rFonts w:ascii="Arial" w:hAnsi="Arial" w:cs="Arial"/>
          <w:sz w:val="22"/>
          <w:szCs w:val="22"/>
        </w:rPr>
        <w:t xml:space="preserve"> they find they </w:t>
      </w:r>
      <w:r w:rsidR="000317D6" w:rsidRPr="00016D9A">
        <w:rPr>
          <w:rFonts w:ascii="Arial" w:hAnsi="Arial" w:cs="Arial"/>
          <w:sz w:val="22"/>
          <w:szCs w:val="22"/>
        </w:rPr>
        <w:t>can</w:t>
      </w:r>
      <w:r w:rsidR="00C03B65" w:rsidRPr="00016D9A">
        <w:rPr>
          <w:rFonts w:ascii="Arial" w:hAnsi="Arial" w:cs="Arial"/>
          <w:sz w:val="22"/>
          <w:szCs w:val="22"/>
        </w:rPr>
        <w:t xml:space="preserve"> impart much more top spin onto</w:t>
      </w:r>
      <w:r w:rsidR="00BA0150" w:rsidRPr="00016D9A">
        <w:rPr>
          <w:rFonts w:ascii="Arial" w:hAnsi="Arial" w:cs="Arial"/>
          <w:sz w:val="22"/>
          <w:szCs w:val="22"/>
        </w:rPr>
        <w:t xml:space="preserve"> the ball. What </w:t>
      </w:r>
      <w:r w:rsidR="00A674BF" w:rsidRPr="00016D9A">
        <w:rPr>
          <w:rFonts w:ascii="Arial" w:hAnsi="Arial" w:cs="Arial"/>
          <w:sz w:val="22"/>
          <w:szCs w:val="22"/>
        </w:rPr>
        <w:t xml:space="preserve">is </w:t>
      </w:r>
      <w:r w:rsidR="00065577" w:rsidRPr="00016D9A">
        <w:rPr>
          <w:rFonts w:ascii="Arial" w:hAnsi="Arial" w:cs="Arial"/>
          <w:sz w:val="22"/>
          <w:szCs w:val="22"/>
        </w:rPr>
        <w:t xml:space="preserve">an advantage of </w:t>
      </w:r>
      <w:r w:rsidR="004642F6" w:rsidRPr="00016D9A">
        <w:rPr>
          <w:rFonts w:ascii="Arial" w:hAnsi="Arial" w:cs="Arial"/>
          <w:sz w:val="22"/>
          <w:szCs w:val="22"/>
        </w:rPr>
        <w:t>the new technique</w:t>
      </w:r>
      <w:r w:rsidR="00065577" w:rsidRPr="00016D9A">
        <w:rPr>
          <w:rFonts w:ascii="Arial" w:hAnsi="Arial" w:cs="Arial"/>
          <w:sz w:val="22"/>
          <w:szCs w:val="22"/>
        </w:rPr>
        <w:t>?</w:t>
      </w:r>
    </w:p>
    <w:p w14:paraId="069FC0C2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9B290E4" w14:textId="28D9C945" w:rsidR="00DF36B5" w:rsidRPr="00016D9A" w:rsidRDefault="000317D6" w:rsidP="002F107E">
      <w:pPr>
        <w:pStyle w:val="ListParagraph"/>
        <w:numPr>
          <w:ilvl w:val="0"/>
          <w:numId w:val="24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topspin makes the tennis ball move faster through the air</w:t>
      </w:r>
    </w:p>
    <w:p w14:paraId="126D606F" w14:textId="37738DA5" w:rsidR="00DF36B5" w:rsidRPr="00016D9A" w:rsidRDefault="000317D6" w:rsidP="002F107E">
      <w:pPr>
        <w:pStyle w:val="ListParagraph"/>
        <w:numPr>
          <w:ilvl w:val="0"/>
          <w:numId w:val="24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the ball is easier to strike with the tennis racket when hitting topspin</w:t>
      </w:r>
    </w:p>
    <w:p w14:paraId="0919417E" w14:textId="17C662B6" w:rsidR="00DF36B5" w:rsidRPr="00016D9A" w:rsidRDefault="000317D6" w:rsidP="002F107E">
      <w:pPr>
        <w:pStyle w:val="ListParagraph"/>
        <w:numPr>
          <w:ilvl w:val="0"/>
          <w:numId w:val="24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they can hit higher over the net with greater ball speed</w:t>
      </w:r>
    </w:p>
    <w:p w14:paraId="28F236F9" w14:textId="460B232C" w:rsidR="00DF36B5" w:rsidRPr="00016D9A" w:rsidRDefault="000317D6" w:rsidP="002F107E">
      <w:pPr>
        <w:pStyle w:val="ListParagraph"/>
        <w:numPr>
          <w:ilvl w:val="0"/>
          <w:numId w:val="24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the ball </w:t>
      </w:r>
      <w:proofErr w:type="spellStart"/>
      <w:r w:rsidRPr="00016D9A">
        <w:rPr>
          <w:rFonts w:ascii="Arial" w:hAnsi="Arial" w:cs="Arial"/>
          <w:sz w:val="22"/>
          <w:szCs w:val="22"/>
        </w:rPr>
        <w:t>flys</w:t>
      </w:r>
      <w:proofErr w:type="spellEnd"/>
      <w:r w:rsidRPr="00016D9A">
        <w:rPr>
          <w:rFonts w:ascii="Arial" w:hAnsi="Arial" w:cs="Arial"/>
          <w:sz w:val="22"/>
          <w:szCs w:val="22"/>
        </w:rPr>
        <w:t xml:space="preserve"> further through the air with the same force before landing</w:t>
      </w:r>
    </w:p>
    <w:p w14:paraId="6F33AAC6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5B41C839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2C2B503D" w14:textId="4AE9304B" w:rsidR="00DF36B5" w:rsidRPr="00016D9A" w:rsidRDefault="00691BF8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Which of the following </w:t>
      </w:r>
      <w:r w:rsidR="00BF746C" w:rsidRPr="00016D9A">
        <w:rPr>
          <w:rFonts w:ascii="Arial" w:hAnsi="Arial" w:cs="Arial"/>
          <w:sz w:val="22"/>
          <w:szCs w:val="22"/>
        </w:rPr>
        <w:t>best demonstrates positive transfer of learning</w:t>
      </w:r>
      <w:r w:rsidR="000B4ABC" w:rsidRPr="00016D9A">
        <w:rPr>
          <w:rFonts w:ascii="Arial" w:hAnsi="Arial" w:cs="Arial"/>
          <w:sz w:val="22"/>
          <w:szCs w:val="22"/>
        </w:rPr>
        <w:t>?</w:t>
      </w:r>
    </w:p>
    <w:p w14:paraId="14B1F3A1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09DC1533" w14:textId="4AA4BB8A" w:rsidR="00DF36B5" w:rsidRPr="00016D9A" w:rsidRDefault="00187C4F" w:rsidP="002F107E">
      <w:pPr>
        <w:pStyle w:val="ListParagraph"/>
        <w:numPr>
          <w:ilvl w:val="0"/>
          <w:numId w:val="25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basketball to netball </w:t>
      </w:r>
    </w:p>
    <w:p w14:paraId="5B25F15C" w14:textId="31FA9BA9" w:rsidR="00DF36B5" w:rsidRPr="00016D9A" w:rsidRDefault="00187C4F" w:rsidP="002F107E">
      <w:pPr>
        <w:pStyle w:val="ListParagraph"/>
        <w:numPr>
          <w:ilvl w:val="0"/>
          <w:numId w:val="25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rugby to squash</w:t>
      </w:r>
    </w:p>
    <w:p w14:paraId="59A93A3A" w14:textId="08146FA6" w:rsidR="00DF36B5" w:rsidRPr="00016D9A" w:rsidRDefault="00187C4F" w:rsidP="002F107E">
      <w:pPr>
        <w:pStyle w:val="ListParagraph"/>
        <w:numPr>
          <w:ilvl w:val="0"/>
          <w:numId w:val="25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hockey to basketball</w:t>
      </w:r>
    </w:p>
    <w:p w14:paraId="4C2B9AD0" w14:textId="493168E2" w:rsidR="00DF36B5" w:rsidRPr="00016D9A" w:rsidRDefault="00187C4F" w:rsidP="002F107E">
      <w:pPr>
        <w:pStyle w:val="ListParagraph"/>
        <w:numPr>
          <w:ilvl w:val="0"/>
          <w:numId w:val="25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tennis to soccer</w:t>
      </w:r>
    </w:p>
    <w:p w14:paraId="3FDEEBF0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125A2E01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BB4E89F" w14:textId="367DC0B7" w:rsidR="00DF36B5" w:rsidRPr="00016D9A" w:rsidRDefault="00E61881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The Magnus effect dictates that a ball </w:t>
      </w:r>
      <w:r w:rsidR="00FE7B5D" w:rsidRPr="00016D9A">
        <w:rPr>
          <w:rFonts w:ascii="Arial" w:hAnsi="Arial" w:cs="Arial"/>
          <w:sz w:val="22"/>
          <w:szCs w:val="22"/>
        </w:rPr>
        <w:t>with backspin will have a lift force directed</w:t>
      </w:r>
    </w:p>
    <w:p w14:paraId="264CED23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7032153A" w14:textId="079175E7" w:rsidR="00DF36B5" w:rsidRPr="00016D9A" w:rsidRDefault="000B4ABC" w:rsidP="002F107E">
      <w:pPr>
        <w:pStyle w:val="ListParagraph"/>
        <w:numPr>
          <w:ilvl w:val="0"/>
          <w:numId w:val="26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diagonally forwards and up</w:t>
      </w:r>
    </w:p>
    <w:p w14:paraId="4C655724" w14:textId="7264E38D" w:rsidR="00DF36B5" w:rsidRPr="00016D9A" w:rsidRDefault="000B4ABC" w:rsidP="002F107E">
      <w:pPr>
        <w:pStyle w:val="ListParagraph"/>
        <w:numPr>
          <w:ilvl w:val="0"/>
          <w:numId w:val="26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forwards</w:t>
      </w:r>
    </w:p>
    <w:p w14:paraId="66CCF0B1" w14:textId="237A80C0" w:rsidR="00DF36B5" w:rsidRPr="00016D9A" w:rsidRDefault="000B4ABC" w:rsidP="002F107E">
      <w:pPr>
        <w:pStyle w:val="ListParagraph"/>
        <w:numPr>
          <w:ilvl w:val="0"/>
          <w:numId w:val="26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upwards</w:t>
      </w:r>
    </w:p>
    <w:p w14:paraId="5F3AB6BA" w14:textId="2DAA0836" w:rsidR="00DF36B5" w:rsidRPr="00016D9A" w:rsidRDefault="000B4ABC" w:rsidP="002F107E">
      <w:pPr>
        <w:pStyle w:val="ListParagraph"/>
        <w:numPr>
          <w:ilvl w:val="0"/>
          <w:numId w:val="26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diagonally forwards and down</w:t>
      </w:r>
    </w:p>
    <w:p w14:paraId="6A80E425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2952D46E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6DBD52D4" w14:textId="59A5DE42" w:rsidR="00DF36B5" w:rsidRPr="00016D9A" w:rsidRDefault="00B32061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Which of the following </w:t>
      </w:r>
      <w:r w:rsidR="00607DAA" w:rsidRPr="00016D9A">
        <w:rPr>
          <w:rFonts w:ascii="Arial" w:hAnsi="Arial" w:cs="Arial"/>
          <w:sz w:val="22"/>
          <w:szCs w:val="22"/>
        </w:rPr>
        <w:t>is least likely to occur to an athlete exercising in the heat</w:t>
      </w:r>
      <w:r w:rsidR="00022E7D" w:rsidRPr="00016D9A">
        <w:rPr>
          <w:rFonts w:ascii="Arial" w:hAnsi="Arial" w:cs="Arial"/>
          <w:sz w:val="22"/>
          <w:szCs w:val="22"/>
        </w:rPr>
        <w:t xml:space="preserve"> for a prolonged period</w:t>
      </w:r>
      <w:r w:rsidR="00994EFB" w:rsidRPr="00016D9A">
        <w:rPr>
          <w:rFonts w:ascii="Arial" w:hAnsi="Arial" w:cs="Arial"/>
          <w:sz w:val="22"/>
          <w:szCs w:val="22"/>
        </w:rPr>
        <w:t>?</w:t>
      </w:r>
      <w:r w:rsidR="007F683E" w:rsidRPr="00016D9A">
        <w:rPr>
          <w:rFonts w:ascii="Arial" w:hAnsi="Arial" w:cs="Arial"/>
          <w:sz w:val="22"/>
          <w:szCs w:val="22"/>
        </w:rPr>
        <w:t xml:space="preserve"> A decrease in</w:t>
      </w:r>
    </w:p>
    <w:p w14:paraId="131F84BB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B33BB32" w14:textId="4B4C6923" w:rsidR="00DF36B5" w:rsidRPr="00016D9A" w:rsidRDefault="004765E6" w:rsidP="002F107E">
      <w:pPr>
        <w:pStyle w:val="ListParagraph"/>
        <w:numPr>
          <w:ilvl w:val="0"/>
          <w:numId w:val="27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blood plasma volume</w:t>
      </w:r>
    </w:p>
    <w:p w14:paraId="4AA14F05" w14:textId="4D6A316A" w:rsidR="00DF36B5" w:rsidRPr="00016D9A" w:rsidRDefault="004765E6" w:rsidP="002F107E">
      <w:pPr>
        <w:pStyle w:val="ListParagraph"/>
        <w:numPr>
          <w:ilvl w:val="0"/>
          <w:numId w:val="27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stroke volume</w:t>
      </w:r>
    </w:p>
    <w:p w14:paraId="29615533" w14:textId="7DF69735" w:rsidR="00DF36B5" w:rsidRPr="00016D9A" w:rsidRDefault="001C7FD0" w:rsidP="002F107E">
      <w:pPr>
        <w:pStyle w:val="ListParagraph"/>
        <w:numPr>
          <w:ilvl w:val="0"/>
          <w:numId w:val="27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cardiac output</w:t>
      </w:r>
    </w:p>
    <w:p w14:paraId="160E4BF6" w14:textId="7813B513" w:rsidR="00DF36B5" w:rsidRPr="00016D9A" w:rsidRDefault="00E260C8" w:rsidP="002F107E">
      <w:pPr>
        <w:pStyle w:val="ListParagraph"/>
        <w:numPr>
          <w:ilvl w:val="0"/>
          <w:numId w:val="27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blood </w:t>
      </w:r>
      <w:r w:rsidR="006746FA" w:rsidRPr="00016D9A">
        <w:rPr>
          <w:rFonts w:ascii="Arial" w:hAnsi="Arial" w:cs="Arial"/>
          <w:sz w:val="22"/>
          <w:szCs w:val="22"/>
        </w:rPr>
        <w:t>viscosity</w:t>
      </w:r>
    </w:p>
    <w:p w14:paraId="3D84EC51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10F5C211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25724CD5" w14:textId="7AF19537" w:rsidR="007E6CE8" w:rsidRPr="00016D9A" w:rsidRDefault="009F65A8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Which method of heat </w:t>
      </w:r>
      <w:r w:rsidR="00501FB9" w:rsidRPr="00016D9A">
        <w:rPr>
          <w:rFonts w:ascii="Arial" w:hAnsi="Arial" w:cs="Arial"/>
          <w:sz w:val="22"/>
          <w:szCs w:val="22"/>
        </w:rPr>
        <w:t xml:space="preserve">transfer </w:t>
      </w:r>
      <w:r w:rsidR="004960F3" w:rsidRPr="00016D9A">
        <w:rPr>
          <w:rFonts w:ascii="Arial" w:hAnsi="Arial" w:cs="Arial"/>
          <w:sz w:val="22"/>
          <w:szCs w:val="22"/>
        </w:rPr>
        <w:t xml:space="preserve">is most effective </w:t>
      </w:r>
      <w:r w:rsidR="006746FA" w:rsidRPr="00016D9A">
        <w:rPr>
          <w:rFonts w:ascii="Arial" w:hAnsi="Arial" w:cs="Arial"/>
          <w:sz w:val="22"/>
          <w:szCs w:val="22"/>
        </w:rPr>
        <w:t>in helping</w:t>
      </w:r>
      <w:r w:rsidR="001F3AC6" w:rsidRPr="00016D9A">
        <w:rPr>
          <w:rFonts w:ascii="Arial" w:hAnsi="Arial" w:cs="Arial"/>
          <w:sz w:val="22"/>
          <w:szCs w:val="22"/>
        </w:rPr>
        <w:t xml:space="preserve"> a runner lose heat during a race</w:t>
      </w:r>
      <w:r w:rsidR="00994EFB" w:rsidRPr="00016D9A">
        <w:rPr>
          <w:rFonts w:ascii="Arial" w:hAnsi="Arial" w:cs="Arial"/>
          <w:sz w:val="22"/>
          <w:szCs w:val="22"/>
        </w:rPr>
        <w:t>?</w:t>
      </w:r>
    </w:p>
    <w:p w14:paraId="2B3B63EC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207517DF" w14:textId="24F124F2" w:rsidR="00DF36B5" w:rsidRPr="00016D9A" w:rsidRDefault="00D73E1F" w:rsidP="002F107E">
      <w:pPr>
        <w:pStyle w:val="ListParagraph"/>
        <w:numPr>
          <w:ilvl w:val="0"/>
          <w:numId w:val="28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Evaporation</w:t>
      </w:r>
    </w:p>
    <w:p w14:paraId="47219643" w14:textId="273C18B3" w:rsidR="00DF36B5" w:rsidRPr="00016D9A" w:rsidRDefault="00D73E1F" w:rsidP="002F107E">
      <w:pPr>
        <w:pStyle w:val="ListParagraph"/>
        <w:numPr>
          <w:ilvl w:val="0"/>
          <w:numId w:val="28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Convection</w:t>
      </w:r>
    </w:p>
    <w:p w14:paraId="6E8E506B" w14:textId="6AFBC463" w:rsidR="00DF36B5" w:rsidRPr="00016D9A" w:rsidRDefault="00D73E1F" w:rsidP="002F107E">
      <w:pPr>
        <w:pStyle w:val="ListParagraph"/>
        <w:numPr>
          <w:ilvl w:val="0"/>
          <w:numId w:val="28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Conduction</w:t>
      </w:r>
    </w:p>
    <w:p w14:paraId="64B00F08" w14:textId="2CD9F8E5" w:rsidR="00DF36B5" w:rsidRPr="00016D9A" w:rsidRDefault="00D73E1F" w:rsidP="002F107E">
      <w:pPr>
        <w:pStyle w:val="ListParagraph"/>
        <w:numPr>
          <w:ilvl w:val="0"/>
          <w:numId w:val="28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Radiation</w:t>
      </w:r>
    </w:p>
    <w:p w14:paraId="3A3C368B" w14:textId="77777777" w:rsidR="00453AD3" w:rsidRPr="00016D9A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D08FE20" w14:textId="77777777" w:rsidR="005B7EA1" w:rsidRPr="00016D9A" w:rsidRDefault="005B7EA1">
      <w:pPr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br w:type="page"/>
      </w:r>
    </w:p>
    <w:p w14:paraId="41EFB650" w14:textId="720BCD37" w:rsidR="00DF36B5" w:rsidRPr="00016D9A" w:rsidRDefault="007C64CB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lastRenderedPageBreak/>
        <w:t xml:space="preserve">Which of the following is </w:t>
      </w:r>
      <w:r w:rsidRPr="00016D9A">
        <w:rPr>
          <w:rFonts w:ascii="Arial" w:hAnsi="Arial" w:cs="Arial"/>
          <w:b/>
          <w:bCs/>
          <w:sz w:val="22"/>
          <w:szCs w:val="22"/>
        </w:rPr>
        <w:t xml:space="preserve">not </w:t>
      </w:r>
      <w:r w:rsidRPr="00016D9A">
        <w:rPr>
          <w:rFonts w:ascii="Arial" w:hAnsi="Arial" w:cs="Arial"/>
          <w:sz w:val="22"/>
          <w:szCs w:val="22"/>
        </w:rPr>
        <w:t xml:space="preserve">correct </w:t>
      </w:r>
      <w:r w:rsidR="007228C9" w:rsidRPr="00016D9A">
        <w:rPr>
          <w:rFonts w:ascii="Arial" w:hAnsi="Arial" w:cs="Arial"/>
          <w:sz w:val="22"/>
          <w:szCs w:val="22"/>
        </w:rPr>
        <w:t>when comparing</w:t>
      </w:r>
      <w:r w:rsidRPr="00016D9A">
        <w:rPr>
          <w:rFonts w:ascii="Arial" w:hAnsi="Arial" w:cs="Arial"/>
          <w:sz w:val="22"/>
          <w:szCs w:val="22"/>
        </w:rPr>
        <w:t xml:space="preserve"> air </w:t>
      </w:r>
      <w:r w:rsidR="007B540A" w:rsidRPr="00016D9A">
        <w:rPr>
          <w:rFonts w:ascii="Arial" w:hAnsi="Arial" w:cs="Arial"/>
          <w:sz w:val="22"/>
          <w:szCs w:val="22"/>
        </w:rPr>
        <w:t xml:space="preserve">at Mt Everest </w:t>
      </w:r>
      <w:r w:rsidR="00CC3B28" w:rsidRPr="00016D9A">
        <w:rPr>
          <w:rFonts w:ascii="Arial" w:hAnsi="Arial" w:cs="Arial"/>
          <w:sz w:val="22"/>
          <w:szCs w:val="22"/>
        </w:rPr>
        <w:t xml:space="preserve">and air at </w:t>
      </w:r>
      <w:r w:rsidR="005B7EA1" w:rsidRPr="00016D9A">
        <w:rPr>
          <w:rFonts w:ascii="Arial" w:hAnsi="Arial" w:cs="Arial"/>
          <w:sz w:val="22"/>
          <w:szCs w:val="22"/>
        </w:rPr>
        <w:t>sea level</w:t>
      </w:r>
      <w:r w:rsidR="007B540A" w:rsidRPr="00016D9A">
        <w:rPr>
          <w:rFonts w:ascii="Arial" w:hAnsi="Arial" w:cs="Arial"/>
          <w:sz w:val="22"/>
          <w:szCs w:val="22"/>
        </w:rPr>
        <w:t>?</w:t>
      </w:r>
    </w:p>
    <w:p w14:paraId="2431FFB1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2D2B00F8" w14:textId="66888E05" w:rsidR="00DF36B5" w:rsidRPr="00016D9A" w:rsidRDefault="005B7EA1" w:rsidP="002F107E">
      <w:pPr>
        <w:pStyle w:val="ListParagraph"/>
        <w:numPr>
          <w:ilvl w:val="0"/>
          <w:numId w:val="29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</w:t>
      </w:r>
      <w:r w:rsidR="005278F5" w:rsidRPr="00016D9A">
        <w:rPr>
          <w:rFonts w:ascii="Arial" w:hAnsi="Arial" w:cs="Arial"/>
          <w:sz w:val="22"/>
          <w:szCs w:val="22"/>
        </w:rPr>
        <w:t>here is more nitrogen than oxygen in both locations</w:t>
      </w:r>
    </w:p>
    <w:p w14:paraId="65D0F180" w14:textId="52DEE614" w:rsidR="00DF36B5" w:rsidRPr="00016D9A" w:rsidRDefault="005B7EA1" w:rsidP="002F107E">
      <w:pPr>
        <w:pStyle w:val="ListParagraph"/>
        <w:numPr>
          <w:ilvl w:val="0"/>
          <w:numId w:val="29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</w:t>
      </w:r>
      <w:r w:rsidR="00CC3B28" w:rsidRPr="00016D9A">
        <w:rPr>
          <w:rFonts w:ascii="Arial" w:hAnsi="Arial" w:cs="Arial"/>
          <w:sz w:val="22"/>
          <w:szCs w:val="22"/>
        </w:rPr>
        <w:t>he partial pressure of oxygen is lower at Mt Everest</w:t>
      </w:r>
    </w:p>
    <w:p w14:paraId="1BCD9950" w14:textId="03947719" w:rsidR="00DF36B5" w:rsidRPr="00016D9A" w:rsidRDefault="005B7EA1" w:rsidP="002F107E">
      <w:pPr>
        <w:pStyle w:val="ListParagraph"/>
        <w:numPr>
          <w:ilvl w:val="0"/>
          <w:numId w:val="29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</w:t>
      </w:r>
      <w:r w:rsidR="007228C9" w:rsidRPr="00016D9A">
        <w:rPr>
          <w:rFonts w:ascii="Arial" w:hAnsi="Arial" w:cs="Arial"/>
          <w:sz w:val="22"/>
          <w:szCs w:val="22"/>
        </w:rPr>
        <w:t>here is a higher percentage of oxygen at sea level</w:t>
      </w:r>
    </w:p>
    <w:p w14:paraId="397F556C" w14:textId="21C2481F" w:rsidR="00DF36B5" w:rsidRPr="00016D9A" w:rsidRDefault="005B7EA1" w:rsidP="002F107E">
      <w:pPr>
        <w:pStyle w:val="ListParagraph"/>
        <w:numPr>
          <w:ilvl w:val="0"/>
          <w:numId w:val="29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</w:t>
      </w:r>
      <w:r w:rsidR="00174417" w:rsidRPr="00016D9A">
        <w:rPr>
          <w:rFonts w:ascii="Arial" w:hAnsi="Arial" w:cs="Arial"/>
          <w:sz w:val="22"/>
          <w:szCs w:val="22"/>
        </w:rPr>
        <w:t xml:space="preserve">he barometric pressure </w:t>
      </w:r>
      <w:r w:rsidR="00531F63" w:rsidRPr="00016D9A">
        <w:rPr>
          <w:rFonts w:ascii="Arial" w:hAnsi="Arial" w:cs="Arial"/>
          <w:sz w:val="22"/>
          <w:szCs w:val="22"/>
        </w:rPr>
        <w:t xml:space="preserve">is lower </w:t>
      </w:r>
      <w:r w:rsidR="00E662B7" w:rsidRPr="00016D9A">
        <w:rPr>
          <w:rFonts w:ascii="Arial" w:hAnsi="Arial" w:cs="Arial"/>
          <w:sz w:val="22"/>
          <w:szCs w:val="22"/>
        </w:rPr>
        <w:t>at Mt Everest</w:t>
      </w:r>
    </w:p>
    <w:p w14:paraId="64FCF563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22D8DDC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575EB90B" w14:textId="595908B3" w:rsidR="00DF36B5" w:rsidRPr="00016D9A" w:rsidRDefault="006006B2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Every year there is a longest kick competition over the </w:t>
      </w:r>
      <w:r w:rsidR="008E34C0" w:rsidRPr="00016D9A">
        <w:rPr>
          <w:rFonts w:ascii="Arial" w:hAnsi="Arial" w:cs="Arial"/>
          <w:sz w:val="22"/>
          <w:szCs w:val="22"/>
        </w:rPr>
        <w:t>Yarra River</w:t>
      </w:r>
      <w:r w:rsidRPr="00016D9A">
        <w:rPr>
          <w:rFonts w:ascii="Arial" w:hAnsi="Arial" w:cs="Arial"/>
          <w:sz w:val="22"/>
          <w:szCs w:val="22"/>
        </w:rPr>
        <w:t xml:space="preserve"> in Melbourne. Players </w:t>
      </w:r>
      <w:r w:rsidR="00BA7E20" w:rsidRPr="00016D9A">
        <w:rPr>
          <w:rFonts w:ascii="Arial" w:hAnsi="Arial" w:cs="Arial"/>
          <w:sz w:val="22"/>
          <w:szCs w:val="22"/>
        </w:rPr>
        <w:t xml:space="preserve">try to kick an AFL ball the furthest to win a prize. Which of the following </w:t>
      </w:r>
      <w:r w:rsidR="00E56443" w:rsidRPr="00016D9A">
        <w:rPr>
          <w:rFonts w:ascii="Arial" w:hAnsi="Arial" w:cs="Arial"/>
          <w:sz w:val="22"/>
          <w:szCs w:val="22"/>
        </w:rPr>
        <w:t xml:space="preserve">pieces of advice would you </w:t>
      </w:r>
      <w:r w:rsidR="00E56443" w:rsidRPr="00016D9A">
        <w:rPr>
          <w:rFonts w:ascii="Arial" w:hAnsi="Arial" w:cs="Arial"/>
          <w:b/>
          <w:bCs/>
          <w:sz w:val="22"/>
          <w:szCs w:val="22"/>
        </w:rPr>
        <w:t xml:space="preserve">not </w:t>
      </w:r>
      <w:r w:rsidR="00E56443" w:rsidRPr="00016D9A">
        <w:rPr>
          <w:rFonts w:ascii="Arial" w:hAnsi="Arial" w:cs="Arial"/>
          <w:sz w:val="22"/>
          <w:szCs w:val="22"/>
        </w:rPr>
        <w:t>give?</w:t>
      </w:r>
    </w:p>
    <w:p w14:paraId="67EDD248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29A8F497" w14:textId="5E5BF383" w:rsidR="00DF36B5" w:rsidRPr="00016D9A" w:rsidRDefault="00455EDC" w:rsidP="002F107E">
      <w:pPr>
        <w:pStyle w:val="ListParagraph"/>
        <w:numPr>
          <w:ilvl w:val="0"/>
          <w:numId w:val="30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u</w:t>
      </w:r>
      <w:r w:rsidR="00E148D7" w:rsidRPr="00016D9A">
        <w:rPr>
          <w:rFonts w:ascii="Arial" w:hAnsi="Arial" w:cs="Arial"/>
          <w:sz w:val="22"/>
          <w:szCs w:val="22"/>
        </w:rPr>
        <w:t xml:space="preserve">se as many </w:t>
      </w:r>
      <w:r w:rsidR="004906E4" w:rsidRPr="00016D9A">
        <w:rPr>
          <w:rFonts w:ascii="Arial" w:hAnsi="Arial" w:cs="Arial"/>
          <w:sz w:val="22"/>
          <w:szCs w:val="22"/>
        </w:rPr>
        <w:t xml:space="preserve">body parts </w:t>
      </w:r>
      <w:r w:rsidR="00713838" w:rsidRPr="00016D9A">
        <w:rPr>
          <w:rFonts w:ascii="Arial" w:hAnsi="Arial" w:cs="Arial"/>
          <w:sz w:val="22"/>
          <w:szCs w:val="22"/>
        </w:rPr>
        <w:t>as possible</w:t>
      </w:r>
      <w:r w:rsidR="00D432D7" w:rsidRPr="00016D9A">
        <w:rPr>
          <w:rFonts w:ascii="Arial" w:hAnsi="Arial" w:cs="Arial"/>
          <w:sz w:val="22"/>
          <w:szCs w:val="22"/>
        </w:rPr>
        <w:t xml:space="preserve"> </w:t>
      </w:r>
    </w:p>
    <w:p w14:paraId="51BC15ED" w14:textId="6693AC5F" w:rsidR="00DF36B5" w:rsidRPr="00016D9A" w:rsidRDefault="00455EDC" w:rsidP="002F107E">
      <w:pPr>
        <w:pStyle w:val="ListParagraph"/>
        <w:numPr>
          <w:ilvl w:val="0"/>
          <w:numId w:val="30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u</w:t>
      </w:r>
      <w:r w:rsidR="00D377D9" w:rsidRPr="00016D9A">
        <w:rPr>
          <w:rFonts w:ascii="Arial" w:hAnsi="Arial" w:cs="Arial"/>
          <w:sz w:val="22"/>
          <w:szCs w:val="22"/>
        </w:rPr>
        <w:t>tilise your fastest muscles first</w:t>
      </w:r>
    </w:p>
    <w:p w14:paraId="37A21378" w14:textId="5D48B6AF" w:rsidR="00DF36B5" w:rsidRPr="00016D9A" w:rsidRDefault="00455EDC" w:rsidP="002F107E">
      <w:pPr>
        <w:pStyle w:val="ListParagraph"/>
        <w:numPr>
          <w:ilvl w:val="0"/>
          <w:numId w:val="30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d</w:t>
      </w:r>
      <w:r w:rsidR="003332A4" w:rsidRPr="00016D9A">
        <w:rPr>
          <w:rFonts w:ascii="Arial" w:hAnsi="Arial" w:cs="Arial"/>
          <w:sz w:val="22"/>
          <w:szCs w:val="22"/>
        </w:rPr>
        <w:t>irect all forces towards the target</w:t>
      </w:r>
    </w:p>
    <w:p w14:paraId="5FD1AB6C" w14:textId="7EFC79FE" w:rsidR="00DF36B5" w:rsidRPr="00016D9A" w:rsidRDefault="00455EDC" w:rsidP="002F107E">
      <w:pPr>
        <w:pStyle w:val="ListParagraph"/>
        <w:numPr>
          <w:ilvl w:val="0"/>
          <w:numId w:val="30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f</w:t>
      </w:r>
      <w:r w:rsidR="00E12AEF" w:rsidRPr="00016D9A">
        <w:rPr>
          <w:rFonts w:ascii="Arial" w:hAnsi="Arial" w:cs="Arial"/>
          <w:sz w:val="22"/>
          <w:szCs w:val="22"/>
        </w:rPr>
        <w:t>ollow through towards the target</w:t>
      </w:r>
    </w:p>
    <w:p w14:paraId="09AA3D5B" w14:textId="77777777" w:rsidR="00DF36B5" w:rsidRPr="00016D9A" w:rsidRDefault="00DF36B5" w:rsidP="00DF36B5">
      <w:pPr>
        <w:tabs>
          <w:tab w:val="left" w:pos="1639"/>
        </w:tabs>
        <w:spacing w:line="276" w:lineRule="auto"/>
        <w:ind w:left="709"/>
        <w:rPr>
          <w:rFonts w:ascii="Arial" w:hAnsi="Arial" w:cs="Arial"/>
          <w:sz w:val="22"/>
          <w:szCs w:val="22"/>
        </w:rPr>
      </w:pPr>
    </w:p>
    <w:p w14:paraId="7E59130C" w14:textId="77777777" w:rsidR="00BC4AAF" w:rsidRPr="00016D9A" w:rsidRDefault="00BC4AAF" w:rsidP="00DF36B5">
      <w:pPr>
        <w:tabs>
          <w:tab w:val="left" w:pos="1639"/>
        </w:tabs>
        <w:spacing w:line="276" w:lineRule="auto"/>
        <w:ind w:left="709"/>
        <w:rPr>
          <w:rFonts w:ascii="Arial" w:hAnsi="Arial" w:cs="Arial"/>
          <w:sz w:val="22"/>
          <w:szCs w:val="22"/>
        </w:rPr>
      </w:pPr>
    </w:p>
    <w:p w14:paraId="63008DD8" w14:textId="36E0EFF9" w:rsidR="00DF36B5" w:rsidRPr="00016D9A" w:rsidRDefault="009201E1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A</w:t>
      </w:r>
      <w:r w:rsidR="00705938" w:rsidRPr="00016D9A">
        <w:rPr>
          <w:rFonts w:ascii="Arial" w:hAnsi="Arial" w:cs="Arial"/>
          <w:sz w:val="22"/>
          <w:szCs w:val="22"/>
        </w:rPr>
        <w:t>n elite</w:t>
      </w:r>
      <w:r w:rsidRPr="00016D9A">
        <w:rPr>
          <w:rFonts w:ascii="Arial" w:hAnsi="Arial" w:cs="Arial"/>
          <w:sz w:val="22"/>
          <w:szCs w:val="22"/>
        </w:rPr>
        <w:t xml:space="preserve"> </w:t>
      </w:r>
      <w:r w:rsidR="00ED1D1F" w:rsidRPr="00016D9A">
        <w:rPr>
          <w:rFonts w:ascii="Arial" w:hAnsi="Arial" w:cs="Arial"/>
          <w:sz w:val="22"/>
          <w:szCs w:val="22"/>
        </w:rPr>
        <w:t>cricketer’s</w:t>
      </w:r>
      <w:r w:rsidR="00071EE5" w:rsidRPr="00016D9A">
        <w:rPr>
          <w:rFonts w:ascii="Arial" w:hAnsi="Arial" w:cs="Arial"/>
          <w:sz w:val="22"/>
          <w:szCs w:val="22"/>
        </w:rPr>
        <w:t xml:space="preserve"> off-season phase of a training program should be used to</w:t>
      </w:r>
    </w:p>
    <w:p w14:paraId="274E83BE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0A20D58F" w14:textId="64A2350A" w:rsidR="00DF36B5" w:rsidRPr="00016D9A" w:rsidRDefault="00455EDC" w:rsidP="002F107E">
      <w:pPr>
        <w:pStyle w:val="ListParagraph"/>
        <w:numPr>
          <w:ilvl w:val="0"/>
          <w:numId w:val="31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</w:t>
      </w:r>
      <w:r w:rsidR="00813A28" w:rsidRPr="00016D9A">
        <w:rPr>
          <w:rFonts w:ascii="Arial" w:hAnsi="Arial" w:cs="Arial"/>
          <w:sz w:val="22"/>
          <w:szCs w:val="22"/>
        </w:rPr>
        <w:t>ake a holiday a</w:t>
      </w:r>
      <w:r w:rsidR="009201E1" w:rsidRPr="00016D9A">
        <w:rPr>
          <w:rFonts w:ascii="Arial" w:hAnsi="Arial" w:cs="Arial"/>
          <w:sz w:val="22"/>
          <w:szCs w:val="22"/>
        </w:rPr>
        <w:t>nd relax</w:t>
      </w:r>
      <w:r w:rsidR="00B50674" w:rsidRPr="00016D9A">
        <w:rPr>
          <w:rFonts w:ascii="Arial" w:hAnsi="Arial" w:cs="Arial"/>
          <w:sz w:val="22"/>
          <w:szCs w:val="22"/>
        </w:rPr>
        <w:t xml:space="preserve"> mentally and physically</w:t>
      </w:r>
      <w:r w:rsidRPr="00016D9A">
        <w:rPr>
          <w:rFonts w:ascii="Arial" w:hAnsi="Arial" w:cs="Arial"/>
          <w:sz w:val="22"/>
          <w:szCs w:val="22"/>
        </w:rPr>
        <w:t>.</w:t>
      </w:r>
    </w:p>
    <w:p w14:paraId="28AD9802" w14:textId="65322A23" w:rsidR="00DF36B5" w:rsidRPr="00016D9A" w:rsidRDefault="00455EDC" w:rsidP="002F107E">
      <w:pPr>
        <w:pStyle w:val="ListParagraph"/>
        <w:numPr>
          <w:ilvl w:val="0"/>
          <w:numId w:val="31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m</w:t>
      </w:r>
      <w:r w:rsidR="009201E1" w:rsidRPr="00016D9A">
        <w:rPr>
          <w:rFonts w:ascii="Arial" w:hAnsi="Arial" w:cs="Arial"/>
          <w:sz w:val="22"/>
          <w:szCs w:val="22"/>
        </w:rPr>
        <w:t>aintain fitness by doing small amounts of light batting and bowling</w:t>
      </w:r>
      <w:r w:rsidRPr="00016D9A">
        <w:rPr>
          <w:rFonts w:ascii="Arial" w:hAnsi="Arial" w:cs="Arial"/>
          <w:sz w:val="22"/>
          <w:szCs w:val="22"/>
        </w:rPr>
        <w:t>.</w:t>
      </w:r>
    </w:p>
    <w:p w14:paraId="26AD3C07" w14:textId="78C51838" w:rsidR="00DF36B5" w:rsidRPr="00016D9A" w:rsidRDefault="00455EDC" w:rsidP="002F107E">
      <w:pPr>
        <w:pStyle w:val="ListParagraph"/>
        <w:numPr>
          <w:ilvl w:val="0"/>
          <w:numId w:val="31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r</w:t>
      </w:r>
      <w:r w:rsidR="0078038D" w:rsidRPr="00016D9A">
        <w:rPr>
          <w:rFonts w:ascii="Arial" w:hAnsi="Arial" w:cs="Arial"/>
          <w:sz w:val="22"/>
          <w:szCs w:val="22"/>
        </w:rPr>
        <w:t>egularly meet with the coach to discuss strategies and tactics for the upcoming season</w:t>
      </w:r>
      <w:r w:rsidRPr="00016D9A">
        <w:rPr>
          <w:rFonts w:ascii="Arial" w:hAnsi="Arial" w:cs="Arial"/>
          <w:sz w:val="22"/>
          <w:szCs w:val="22"/>
        </w:rPr>
        <w:t>.</w:t>
      </w:r>
    </w:p>
    <w:p w14:paraId="5EE48DF7" w14:textId="7F6932B8" w:rsidR="00DF36B5" w:rsidRPr="00016D9A" w:rsidRDefault="00455EDC" w:rsidP="002F107E">
      <w:pPr>
        <w:pStyle w:val="ListParagraph"/>
        <w:numPr>
          <w:ilvl w:val="0"/>
          <w:numId w:val="31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c</w:t>
      </w:r>
      <w:r w:rsidR="00F06E67" w:rsidRPr="00016D9A">
        <w:rPr>
          <w:rFonts w:ascii="Arial" w:hAnsi="Arial" w:cs="Arial"/>
          <w:sz w:val="22"/>
          <w:szCs w:val="22"/>
        </w:rPr>
        <w:t>omplete enjoyable activities not related to cricket</w:t>
      </w:r>
      <w:r w:rsidR="00DC379E" w:rsidRPr="00016D9A">
        <w:rPr>
          <w:rFonts w:ascii="Arial" w:hAnsi="Arial" w:cs="Arial"/>
          <w:sz w:val="22"/>
          <w:szCs w:val="22"/>
        </w:rPr>
        <w:t xml:space="preserve"> that maintain fitness levels</w:t>
      </w:r>
      <w:r w:rsidRPr="00016D9A">
        <w:rPr>
          <w:rFonts w:ascii="Arial" w:hAnsi="Arial" w:cs="Arial"/>
          <w:sz w:val="22"/>
          <w:szCs w:val="22"/>
        </w:rPr>
        <w:t>.</w:t>
      </w:r>
    </w:p>
    <w:p w14:paraId="44B29205" w14:textId="77777777" w:rsidR="00DF36B5" w:rsidRPr="00016D9A" w:rsidRDefault="00DF36B5" w:rsidP="00DF36B5">
      <w:pPr>
        <w:tabs>
          <w:tab w:val="left" w:pos="1639"/>
        </w:tabs>
        <w:spacing w:line="276" w:lineRule="auto"/>
        <w:ind w:left="709"/>
        <w:rPr>
          <w:rFonts w:ascii="Arial" w:hAnsi="Arial" w:cs="Arial"/>
          <w:sz w:val="22"/>
          <w:szCs w:val="22"/>
        </w:rPr>
      </w:pPr>
    </w:p>
    <w:p w14:paraId="45C16D0F" w14:textId="77777777" w:rsidR="00BC4AAF" w:rsidRPr="00016D9A" w:rsidRDefault="00BC4AAF" w:rsidP="00DF36B5">
      <w:pPr>
        <w:tabs>
          <w:tab w:val="left" w:pos="1639"/>
        </w:tabs>
        <w:spacing w:line="276" w:lineRule="auto"/>
        <w:ind w:left="709"/>
        <w:rPr>
          <w:rFonts w:ascii="Arial" w:hAnsi="Arial" w:cs="Arial"/>
          <w:sz w:val="22"/>
          <w:szCs w:val="22"/>
        </w:rPr>
      </w:pPr>
    </w:p>
    <w:p w14:paraId="2A3819C5" w14:textId="59BF65AA" w:rsidR="00DF36B5" w:rsidRPr="00016D9A" w:rsidRDefault="00AD627B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Cliff Jumping is an adrenaline filled sport where divers often risk landing on dangerous </w:t>
      </w:r>
      <w:r w:rsidR="00A34F50" w:rsidRPr="00016D9A">
        <w:rPr>
          <w:rFonts w:ascii="Arial" w:hAnsi="Arial" w:cs="Arial"/>
          <w:sz w:val="22"/>
          <w:szCs w:val="22"/>
        </w:rPr>
        <w:t>rocks below if they</w:t>
      </w:r>
      <w:r w:rsidR="00497FDE" w:rsidRPr="00016D9A">
        <w:rPr>
          <w:rFonts w:ascii="Arial" w:hAnsi="Arial" w:cs="Arial"/>
          <w:sz w:val="22"/>
          <w:szCs w:val="22"/>
        </w:rPr>
        <w:t xml:space="preserve"> cannot jump </w:t>
      </w:r>
      <w:r w:rsidR="004275DB" w:rsidRPr="00016D9A">
        <w:rPr>
          <w:rFonts w:ascii="Arial" w:hAnsi="Arial" w:cs="Arial"/>
          <w:sz w:val="22"/>
          <w:szCs w:val="22"/>
        </w:rPr>
        <w:t xml:space="preserve">out </w:t>
      </w:r>
      <w:r w:rsidR="00497FDE" w:rsidRPr="00016D9A">
        <w:rPr>
          <w:rFonts w:ascii="Arial" w:hAnsi="Arial" w:cs="Arial"/>
          <w:sz w:val="22"/>
          <w:szCs w:val="22"/>
        </w:rPr>
        <w:t xml:space="preserve">far enough. </w:t>
      </w:r>
      <w:r w:rsidR="00452316" w:rsidRPr="00016D9A">
        <w:rPr>
          <w:rFonts w:ascii="Arial" w:hAnsi="Arial" w:cs="Arial"/>
          <w:sz w:val="22"/>
          <w:szCs w:val="22"/>
        </w:rPr>
        <w:t>To</w:t>
      </w:r>
      <w:r w:rsidR="00497FDE" w:rsidRPr="00016D9A">
        <w:rPr>
          <w:rFonts w:ascii="Arial" w:hAnsi="Arial" w:cs="Arial"/>
          <w:sz w:val="22"/>
          <w:szCs w:val="22"/>
        </w:rPr>
        <w:t xml:space="preserve"> maximise distance </w:t>
      </w:r>
      <w:r w:rsidR="00CB5508" w:rsidRPr="00016D9A">
        <w:rPr>
          <w:rFonts w:ascii="Arial" w:hAnsi="Arial" w:cs="Arial"/>
          <w:sz w:val="22"/>
          <w:szCs w:val="22"/>
        </w:rPr>
        <w:t>jumped from a standing start</w:t>
      </w:r>
      <w:r w:rsidR="00F5408B" w:rsidRPr="00016D9A">
        <w:rPr>
          <w:rFonts w:ascii="Arial" w:hAnsi="Arial" w:cs="Arial"/>
          <w:sz w:val="22"/>
          <w:szCs w:val="22"/>
        </w:rPr>
        <w:t>, which angle of projection seems the most appropriate</w:t>
      </w:r>
      <w:r w:rsidR="007E5053" w:rsidRPr="00016D9A">
        <w:rPr>
          <w:rFonts w:ascii="Arial" w:hAnsi="Arial" w:cs="Arial"/>
          <w:sz w:val="22"/>
          <w:szCs w:val="22"/>
        </w:rPr>
        <w:t xml:space="preserve"> to clear the rocks</w:t>
      </w:r>
      <w:r w:rsidR="004109C2" w:rsidRPr="00016D9A">
        <w:rPr>
          <w:rFonts w:ascii="Arial" w:hAnsi="Arial" w:cs="Arial"/>
          <w:sz w:val="22"/>
          <w:szCs w:val="22"/>
        </w:rPr>
        <w:t>?</w:t>
      </w:r>
    </w:p>
    <w:p w14:paraId="67E46095" w14:textId="77777777" w:rsidR="00911094" w:rsidRPr="00016D9A" w:rsidRDefault="00911094" w:rsidP="00911094">
      <w:pPr>
        <w:pStyle w:val="ListParagraph"/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45416C2A" w14:textId="2AC233D0" w:rsidR="00DF36B5" w:rsidRPr="00016D9A" w:rsidRDefault="00291C26" w:rsidP="002F107E">
      <w:pPr>
        <w:pStyle w:val="ListParagraph"/>
        <w:numPr>
          <w:ilvl w:val="0"/>
          <w:numId w:val="32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45 degrees</w:t>
      </w:r>
    </w:p>
    <w:p w14:paraId="79DF59AD" w14:textId="01104792" w:rsidR="00DF36B5" w:rsidRPr="00016D9A" w:rsidRDefault="00A35641" w:rsidP="002F107E">
      <w:pPr>
        <w:pStyle w:val="ListParagraph"/>
        <w:numPr>
          <w:ilvl w:val="0"/>
          <w:numId w:val="32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30</w:t>
      </w:r>
      <w:r w:rsidR="00291C26" w:rsidRPr="00016D9A">
        <w:rPr>
          <w:rFonts w:ascii="Arial" w:hAnsi="Arial" w:cs="Arial"/>
          <w:sz w:val="22"/>
          <w:szCs w:val="22"/>
        </w:rPr>
        <w:t xml:space="preserve"> degrees</w:t>
      </w:r>
    </w:p>
    <w:p w14:paraId="08803A90" w14:textId="6A14F10F" w:rsidR="00DF36B5" w:rsidRPr="00016D9A" w:rsidRDefault="00E75124" w:rsidP="002F107E">
      <w:pPr>
        <w:pStyle w:val="ListParagraph"/>
        <w:numPr>
          <w:ilvl w:val="0"/>
          <w:numId w:val="32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60 degrees</w:t>
      </w:r>
    </w:p>
    <w:p w14:paraId="3A534B67" w14:textId="3E26855B" w:rsidR="00DF36B5" w:rsidRPr="00016D9A" w:rsidRDefault="00E75124" w:rsidP="002F107E">
      <w:pPr>
        <w:pStyle w:val="ListParagraph"/>
        <w:numPr>
          <w:ilvl w:val="0"/>
          <w:numId w:val="32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90 degrees</w:t>
      </w:r>
    </w:p>
    <w:p w14:paraId="5B8C0921" w14:textId="77777777" w:rsidR="00453AD3" w:rsidRPr="00016D9A" w:rsidRDefault="00453AD3" w:rsidP="00DF36B5">
      <w:pPr>
        <w:tabs>
          <w:tab w:val="left" w:pos="1639"/>
        </w:tabs>
        <w:spacing w:line="276" w:lineRule="auto"/>
        <w:ind w:left="709"/>
        <w:rPr>
          <w:rFonts w:ascii="Arial" w:hAnsi="Arial" w:cs="Arial"/>
          <w:sz w:val="22"/>
          <w:szCs w:val="22"/>
        </w:rPr>
      </w:pPr>
    </w:p>
    <w:p w14:paraId="139BA74E" w14:textId="77777777" w:rsidR="00BC4AAF" w:rsidRPr="00016D9A" w:rsidRDefault="00BC4AAF" w:rsidP="00DF36B5">
      <w:pPr>
        <w:tabs>
          <w:tab w:val="left" w:pos="1639"/>
        </w:tabs>
        <w:spacing w:line="276" w:lineRule="auto"/>
        <w:ind w:left="709"/>
        <w:rPr>
          <w:rFonts w:ascii="Arial" w:hAnsi="Arial" w:cs="Arial"/>
          <w:sz w:val="22"/>
          <w:szCs w:val="22"/>
        </w:rPr>
      </w:pPr>
    </w:p>
    <w:p w14:paraId="6576C377" w14:textId="3A3FAFD6" w:rsidR="00DF36B5" w:rsidRPr="00016D9A" w:rsidRDefault="00C131B8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 xml:space="preserve">The sport of squash requires </w:t>
      </w:r>
      <w:r w:rsidR="00FE4E0C" w:rsidRPr="00016D9A">
        <w:rPr>
          <w:rFonts w:ascii="Arial" w:hAnsi="Arial" w:cs="Arial"/>
          <w:sz w:val="22"/>
          <w:szCs w:val="22"/>
        </w:rPr>
        <w:t>athletes to hit a rubber ball against a wall</w:t>
      </w:r>
      <w:r w:rsidR="0089009A" w:rsidRPr="00016D9A">
        <w:rPr>
          <w:rFonts w:ascii="Arial" w:hAnsi="Arial" w:cs="Arial"/>
          <w:sz w:val="22"/>
          <w:szCs w:val="22"/>
        </w:rPr>
        <w:t xml:space="preserve"> with precision and tactic</w:t>
      </w:r>
      <w:r w:rsidR="00117D23" w:rsidRPr="00016D9A">
        <w:rPr>
          <w:rFonts w:ascii="Arial" w:hAnsi="Arial" w:cs="Arial"/>
          <w:sz w:val="22"/>
          <w:szCs w:val="22"/>
        </w:rPr>
        <w:t>al</w:t>
      </w:r>
      <w:r w:rsidR="0089009A" w:rsidRPr="00016D9A">
        <w:rPr>
          <w:rFonts w:ascii="Arial" w:hAnsi="Arial" w:cs="Arial"/>
          <w:sz w:val="22"/>
          <w:szCs w:val="22"/>
        </w:rPr>
        <w:t xml:space="preserve"> awareness to win the game. Elite squash </w:t>
      </w:r>
      <w:r w:rsidR="005C4D70" w:rsidRPr="00016D9A">
        <w:rPr>
          <w:rFonts w:ascii="Arial" w:hAnsi="Arial" w:cs="Arial"/>
          <w:sz w:val="22"/>
          <w:szCs w:val="22"/>
        </w:rPr>
        <w:t xml:space="preserve">players </w:t>
      </w:r>
      <w:r w:rsidR="0089009A" w:rsidRPr="00016D9A">
        <w:rPr>
          <w:rFonts w:ascii="Arial" w:hAnsi="Arial" w:cs="Arial"/>
          <w:sz w:val="22"/>
          <w:szCs w:val="22"/>
        </w:rPr>
        <w:t xml:space="preserve">use balls that </w:t>
      </w:r>
      <w:r w:rsidR="005C4D70" w:rsidRPr="00016D9A">
        <w:rPr>
          <w:rFonts w:ascii="Arial" w:hAnsi="Arial" w:cs="Arial"/>
          <w:sz w:val="22"/>
          <w:szCs w:val="22"/>
        </w:rPr>
        <w:t>are</w:t>
      </w:r>
      <w:r w:rsidR="00B432DC" w:rsidRPr="00016D9A">
        <w:rPr>
          <w:rFonts w:ascii="Arial" w:hAnsi="Arial" w:cs="Arial"/>
          <w:sz w:val="22"/>
          <w:szCs w:val="22"/>
        </w:rPr>
        <w:t xml:space="preserve"> made</w:t>
      </w:r>
      <w:r w:rsidR="005C4D70" w:rsidRPr="00016D9A">
        <w:rPr>
          <w:rFonts w:ascii="Arial" w:hAnsi="Arial" w:cs="Arial"/>
          <w:sz w:val="22"/>
          <w:szCs w:val="22"/>
        </w:rPr>
        <w:t xml:space="preserve"> less bouncy than beginne</w:t>
      </w:r>
      <w:r w:rsidR="00F778BD" w:rsidRPr="00016D9A">
        <w:rPr>
          <w:rFonts w:ascii="Arial" w:hAnsi="Arial" w:cs="Arial"/>
          <w:sz w:val="22"/>
          <w:szCs w:val="22"/>
        </w:rPr>
        <w:t>r</w:t>
      </w:r>
      <w:r w:rsidR="007F7DD2" w:rsidRPr="00016D9A">
        <w:rPr>
          <w:rFonts w:ascii="Arial" w:hAnsi="Arial" w:cs="Arial"/>
          <w:sz w:val="22"/>
          <w:szCs w:val="22"/>
        </w:rPr>
        <w:t xml:space="preserve"> squash balls</w:t>
      </w:r>
      <w:r w:rsidR="005C4D70" w:rsidRPr="00016D9A">
        <w:rPr>
          <w:rFonts w:ascii="Arial" w:hAnsi="Arial" w:cs="Arial"/>
          <w:sz w:val="22"/>
          <w:szCs w:val="22"/>
        </w:rPr>
        <w:t xml:space="preserve">. </w:t>
      </w:r>
      <w:r w:rsidR="00CE6CFE" w:rsidRPr="00016D9A">
        <w:rPr>
          <w:rFonts w:ascii="Arial" w:hAnsi="Arial" w:cs="Arial"/>
          <w:sz w:val="22"/>
          <w:szCs w:val="22"/>
        </w:rPr>
        <w:t xml:space="preserve">What </w:t>
      </w:r>
      <w:r w:rsidR="00F03E68" w:rsidRPr="00016D9A">
        <w:rPr>
          <w:rFonts w:ascii="Arial" w:hAnsi="Arial" w:cs="Arial"/>
          <w:sz w:val="22"/>
          <w:szCs w:val="22"/>
        </w:rPr>
        <w:t xml:space="preserve">else </w:t>
      </w:r>
      <w:r w:rsidR="00DD0D94" w:rsidRPr="00016D9A">
        <w:rPr>
          <w:rFonts w:ascii="Arial" w:hAnsi="Arial" w:cs="Arial"/>
          <w:sz w:val="22"/>
          <w:szCs w:val="22"/>
        </w:rPr>
        <w:t>could someone do to decrease</w:t>
      </w:r>
      <w:r w:rsidR="002E072B" w:rsidRPr="00016D9A">
        <w:rPr>
          <w:rFonts w:ascii="Arial" w:hAnsi="Arial" w:cs="Arial"/>
          <w:sz w:val="22"/>
          <w:szCs w:val="22"/>
        </w:rPr>
        <w:t xml:space="preserve"> the bounciness of a ball</w:t>
      </w:r>
      <w:r w:rsidR="006857D4" w:rsidRPr="00016D9A">
        <w:rPr>
          <w:rFonts w:ascii="Arial" w:hAnsi="Arial" w:cs="Arial"/>
          <w:sz w:val="22"/>
          <w:szCs w:val="22"/>
        </w:rPr>
        <w:t>?</w:t>
      </w:r>
    </w:p>
    <w:p w14:paraId="1835A59E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5D1F5BC3" w14:textId="60B0B4F9" w:rsidR="00DF36B5" w:rsidRPr="00016D9A" w:rsidRDefault="006857D4" w:rsidP="002F107E">
      <w:pPr>
        <w:pStyle w:val="ListParagraph"/>
        <w:numPr>
          <w:ilvl w:val="0"/>
          <w:numId w:val="33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p</w:t>
      </w:r>
      <w:r w:rsidR="00FC0195" w:rsidRPr="00016D9A">
        <w:rPr>
          <w:rFonts w:ascii="Arial" w:hAnsi="Arial" w:cs="Arial"/>
          <w:sz w:val="22"/>
          <w:szCs w:val="22"/>
        </w:rPr>
        <w:t>lay squash at a higher altitude</w:t>
      </w:r>
    </w:p>
    <w:p w14:paraId="17103EFB" w14:textId="6412A02F" w:rsidR="00DF36B5" w:rsidRPr="00016D9A" w:rsidRDefault="006857D4" w:rsidP="002F107E">
      <w:pPr>
        <w:pStyle w:val="ListParagraph"/>
        <w:numPr>
          <w:ilvl w:val="0"/>
          <w:numId w:val="33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a</w:t>
      </w:r>
      <w:r w:rsidR="00F578D3" w:rsidRPr="00016D9A">
        <w:rPr>
          <w:rFonts w:ascii="Arial" w:hAnsi="Arial" w:cs="Arial"/>
          <w:sz w:val="22"/>
          <w:szCs w:val="22"/>
        </w:rPr>
        <w:t>pply topspin to the squash ball</w:t>
      </w:r>
    </w:p>
    <w:p w14:paraId="654CCF50" w14:textId="192F291A" w:rsidR="00DF36B5" w:rsidRPr="00016D9A" w:rsidRDefault="006857D4" w:rsidP="002F107E">
      <w:pPr>
        <w:pStyle w:val="ListParagraph"/>
        <w:numPr>
          <w:ilvl w:val="0"/>
          <w:numId w:val="33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h</w:t>
      </w:r>
      <w:r w:rsidR="00F03E68" w:rsidRPr="00016D9A">
        <w:rPr>
          <w:rFonts w:ascii="Arial" w:hAnsi="Arial" w:cs="Arial"/>
          <w:sz w:val="22"/>
          <w:szCs w:val="22"/>
        </w:rPr>
        <w:t>it the squash ball with higher velocity</w:t>
      </w:r>
    </w:p>
    <w:p w14:paraId="25B75C89" w14:textId="6E203F40" w:rsidR="00BC4AAF" w:rsidRPr="00016D9A" w:rsidRDefault="006857D4" w:rsidP="00DF36B5">
      <w:pPr>
        <w:pStyle w:val="ListParagraph"/>
        <w:numPr>
          <w:ilvl w:val="0"/>
          <w:numId w:val="33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a</w:t>
      </w:r>
      <w:r w:rsidR="00F578D3" w:rsidRPr="00016D9A">
        <w:rPr>
          <w:rFonts w:ascii="Arial" w:hAnsi="Arial" w:cs="Arial"/>
          <w:sz w:val="22"/>
          <w:szCs w:val="22"/>
        </w:rPr>
        <w:t xml:space="preserve">pply </w:t>
      </w:r>
      <w:r w:rsidR="00B66F62" w:rsidRPr="00016D9A">
        <w:rPr>
          <w:rFonts w:ascii="Arial" w:hAnsi="Arial" w:cs="Arial"/>
          <w:sz w:val="22"/>
          <w:szCs w:val="22"/>
        </w:rPr>
        <w:t>higher peak force to the squash ball over less time</w:t>
      </w:r>
    </w:p>
    <w:p w14:paraId="26BD7313" w14:textId="77777777" w:rsidR="0032276B" w:rsidRPr="00016D9A" w:rsidRDefault="0032276B">
      <w:pPr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br w:type="page"/>
      </w:r>
    </w:p>
    <w:p w14:paraId="6E75C107" w14:textId="7FF9A1B4" w:rsidR="00DF36B5" w:rsidRPr="00016D9A" w:rsidRDefault="008710E0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lastRenderedPageBreak/>
        <w:t xml:space="preserve">Which of the following would </w:t>
      </w:r>
      <w:r w:rsidR="00AC3DB4" w:rsidRPr="00016D9A">
        <w:rPr>
          <w:rFonts w:ascii="Arial" w:hAnsi="Arial" w:cs="Arial"/>
          <w:sz w:val="22"/>
          <w:szCs w:val="22"/>
        </w:rPr>
        <w:t>occur immediately after arriving at altitude</w:t>
      </w:r>
      <w:r w:rsidR="00E63C75" w:rsidRPr="00016D9A">
        <w:rPr>
          <w:rFonts w:ascii="Arial" w:hAnsi="Arial" w:cs="Arial"/>
          <w:sz w:val="22"/>
          <w:szCs w:val="22"/>
        </w:rPr>
        <w:t>?</w:t>
      </w:r>
    </w:p>
    <w:p w14:paraId="367B1B83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2BDB2EB5" w14:textId="50BE7350" w:rsidR="00DF36B5" w:rsidRPr="00016D9A" w:rsidRDefault="00E63C75" w:rsidP="002F107E">
      <w:pPr>
        <w:pStyle w:val="ListParagraph"/>
        <w:numPr>
          <w:ilvl w:val="0"/>
          <w:numId w:val="34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i</w:t>
      </w:r>
      <w:r w:rsidR="00DE516C" w:rsidRPr="00016D9A">
        <w:rPr>
          <w:rFonts w:ascii="Arial" w:hAnsi="Arial" w:cs="Arial"/>
          <w:sz w:val="22"/>
          <w:szCs w:val="22"/>
        </w:rPr>
        <w:t>ncreased o</w:t>
      </w:r>
      <w:r w:rsidR="00CA6953" w:rsidRPr="00016D9A">
        <w:rPr>
          <w:rFonts w:ascii="Arial" w:hAnsi="Arial" w:cs="Arial"/>
          <w:sz w:val="22"/>
          <w:szCs w:val="22"/>
        </w:rPr>
        <w:t>xygen in blood</w:t>
      </w:r>
    </w:p>
    <w:p w14:paraId="129B9F7D" w14:textId="743F8C5C" w:rsidR="00DF36B5" w:rsidRPr="00016D9A" w:rsidRDefault="00E63C75" w:rsidP="002F107E">
      <w:pPr>
        <w:pStyle w:val="ListParagraph"/>
        <w:numPr>
          <w:ilvl w:val="0"/>
          <w:numId w:val="34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i</w:t>
      </w:r>
      <w:r w:rsidR="00490C9C" w:rsidRPr="00016D9A">
        <w:rPr>
          <w:rFonts w:ascii="Arial" w:hAnsi="Arial" w:cs="Arial"/>
          <w:sz w:val="22"/>
          <w:szCs w:val="22"/>
        </w:rPr>
        <w:t xml:space="preserve">ncreased </w:t>
      </w:r>
      <w:r w:rsidR="00AF053D" w:rsidRPr="00016D9A">
        <w:rPr>
          <w:rFonts w:ascii="Arial" w:hAnsi="Arial" w:cs="Arial"/>
          <w:sz w:val="22"/>
          <w:szCs w:val="22"/>
        </w:rPr>
        <w:t>sweat rate</w:t>
      </w:r>
    </w:p>
    <w:p w14:paraId="774227B1" w14:textId="0DA6EE89" w:rsidR="00DF36B5" w:rsidRPr="00016D9A" w:rsidRDefault="00E63C75" w:rsidP="002F107E">
      <w:pPr>
        <w:pStyle w:val="ListParagraph"/>
        <w:numPr>
          <w:ilvl w:val="0"/>
          <w:numId w:val="34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i</w:t>
      </w:r>
      <w:r w:rsidR="00CB5D4F" w:rsidRPr="00016D9A">
        <w:rPr>
          <w:rFonts w:ascii="Arial" w:hAnsi="Arial" w:cs="Arial"/>
          <w:sz w:val="22"/>
          <w:szCs w:val="22"/>
        </w:rPr>
        <w:t xml:space="preserve">ncreased </w:t>
      </w:r>
      <w:r w:rsidR="00DE516C" w:rsidRPr="00016D9A">
        <w:rPr>
          <w:rFonts w:ascii="Arial" w:hAnsi="Arial" w:cs="Arial"/>
          <w:sz w:val="22"/>
          <w:szCs w:val="22"/>
        </w:rPr>
        <w:t>h</w:t>
      </w:r>
      <w:r w:rsidR="00CB5D4F" w:rsidRPr="00016D9A">
        <w:rPr>
          <w:rFonts w:ascii="Arial" w:hAnsi="Arial" w:cs="Arial"/>
          <w:sz w:val="22"/>
          <w:szCs w:val="22"/>
        </w:rPr>
        <w:t>eart rate</w:t>
      </w:r>
    </w:p>
    <w:p w14:paraId="3FF9B4BA" w14:textId="100028D6" w:rsidR="00DF36B5" w:rsidRPr="00016D9A" w:rsidRDefault="00E63C75" w:rsidP="002F107E">
      <w:pPr>
        <w:pStyle w:val="ListParagraph"/>
        <w:numPr>
          <w:ilvl w:val="0"/>
          <w:numId w:val="34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v</w:t>
      </w:r>
      <w:r w:rsidR="005B18FA" w:rsidRPr="00016D9A">
        <w:rPr>
          <w:rFonts w:ascii="Arial" w:hAnsi="Arial" w:cs="Arial"/>
          <w:sz w:val="22"/>
          <w:szCs w:val="22"/>
        </w:rPr>
        <w:t>asoconstriction of blood vessels</w:t>
      </w:r>
    </w:p>
    <w:p w14:paraId="69970E1F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14213F6D" w14:textId="77777777" w:rsidR="00BC4AAF" w:rsidRPr="00016D9A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6305B132" w14:textId="1422E894" w:rsidR="00DF36B5" w:rsidRPr="00016D9A" w:rsidRDefault="00B31FDC" w:rsidP="002F107E">
      <w:pPr>
        <w:pStyle w:val="ListParagraph"/>
        <w:numPr>
          <w:ilvl w:val="0"/>
          <w:numId w:val="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The connective tissue surrounding a fascicle is called the:</w:t>
      </w:r>
    </w:p>
    <w:p w14:paraId="6C6BC79E" w14:textId="77777777" w:rsidR="00DF36B5" w:rsidRPr="00016D9A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7DD5ED48" w14:textId="24133C78" w:rsidR="00DF36B5" w:rsidRPr="00016D9A" w:rsidRDefault="00C83897" w:rsidP="002F107E">
      <w:pPr>
        <w:pStyle w:val="ListParagraph"/>
        <w:numPr>
          <w:ilvl w:val="0"/>
          <w:numId w:val="35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epimysium</w:t>
      </w:r>
    </w:p>
    <w:p w14:paraId="12FCF126" w14:textId="4E86A859" w:rsidR="00DF36B5" w:rsidRPr="00016D9A" w:rsidRDefault="00C83897" w:rsidP="002F107E">
      <w:pPr>
        <w:pStyle w:val="ListParagraph"/>
        <w:numPr>
          <w:ilvl w:val="0"/>
          <w:numId w:val="35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endomysium</w:t>
      </w:r>
    </w:p>
    <w:p w14:paraId="0CBBFA60" w14:textId="404503FC" w:rsidR="00DF36B5" w:rsidRPr="00016D9A" w:rsidRDefault="00C83897" w:rsidP="002F107E">
      <w:pPr>
        <w:pStyle w:val="ListParagraph"/>
        <w:numPr>
          <w:ilvl w:val="0"/>
          <w:numId w:val="35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epidermis</w:t>
      </w:r>
    </w:p>
    <w:p w14:paraId="2280F7DD" w14:textId="25C010D0" w:rsidR="00DF36B5" w:rsidRPr="00016D9A" w:rsidRDefault="00C83897" w:rsidP="002F107E">
      <w:pPr>
        <w:pStyle w:val="ListParagraph"/>
        <w:numPr>
          <w:ilvl w:val="0"/>
          <w:numId w:val="35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sz w:val="22"/>
          <w:szCs w:val="22"/>
        </w:rPr>
        <w:t>perimysium</w:t>
      </w:r>
    </w:p>
    <w:p w14:paraId="48B19B99" w14:textId="77777777" w:rsidR="00DF36B5" w:rsidRPr="00BC4AAF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  <w:highlight w:val="yellow"/>
        </w:rPr>
      </w:pPr>
    </w:p>
    <w:p w14:paraId="4590A52D" w14:textId="77777777" w:rsidR="00DF36B5" w:rsidRPr="00BC4AAF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  <w:highlight w:val="yellow"/>
        </w:rPr>
      </w:pPr>
    </w:p>
    <w:p w14:paraId="591D8F08" w14:textId="77777777" w:rsidR="00DF36B5" w:rsidRPr="00BC4AAF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  <w:highlight w:val="yellow"/>
        </w:rPr>
      </w:pPr>
    </w:p>
    <w:p w14:paraId="25C4DE19" w14:textId="77777777" w:rsidR="00453AD3" w:rsidRPr="00BC4AAF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  <w:highlight w:val="yellow"/>
        </w:rPr>
      </w:pPr>
    </w:p>
    <w:p w14:paraId="05E6F070" w14:textId="77777777" w:rsidR="00453AD3" w:rsidRPr="00BC4AAF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  <w:highlight w:val="yellow"/>
        </w:rPr>
      </w:pPr>
    </w:p>
    <w:p w14:paraId="093A5BD6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578BE60B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35D0FDD6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75303E8C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62420C26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11F2EBCF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3E0D5CF0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75A616CA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49FBAE7D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5D9CA979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500C716B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0DF27E95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26FEFD39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3E1C23CB" w14:textId="77777777" w:rsidR="00453AD3" w:rsidRDefault="00453AD3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5E04FE05" w14:textId="77777777" w:rsidR="00DF36B5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170C9E3C" w14:textId="77777777" w:rsidR="00630A9D" w:rsidRPr="006F3EA0" w:rsidRDefault="00630A9D" w:rsidP="00630A9D">
      <w:pPr>
        <w:tabs>
          <w:tab w:val="left" w:pos="1639"/>
        </w:tabs>
        <w:spacing w:line="276" w:lineRule="auto"/>
        <w:jc w:val="center"/>
        <w:rPr>
          <w:rFonts w:ascii="Arial" w:hAnsi="Arial" w:cs="Arial"/>
          <w:b/>
          <w:bCs/>
        </w:rPr>
      </w:pPr>
      <w:r w:rsidRPr="006F3EA0">
        <w:rPr>
          <w:rFonts w:ascii="Arial" w:hAnsi="Arial" w:cs="Arial"/>
          <w:b/>
          <w:bCs/>
        </w:rPr>
        <w:t>End of Section One</w:t>
      </w:r>
    </w:p>
    <w:p w14:paraId="75E7AA31" w14:textId="77777777" w:rsidR="00C83897" w:rsidRDefault="00C83897">
      <w:pPr>
        <w:rPr>
          <w:rFonts w:ascii="Arial" w:hAnsi="Arial" w:cs="Arial"/>
          <w:b/>
          <w:bCs/>
          <w:sz w:val="25"/>
          <w:szCs w:val="25"/>
        </w:rPr>
      </w:pPr>
      <w:r>
        <w:rPr>
          <w:rFonts w:ascii="Arial" w:hAnsi="Arial" w:cs="Arial"/>
          <w:b/>
          <w:bCs/>
          <w:sz w:val="25"/>
          <w:szCs w:val="25"/>
        </w:rPr>
        <w:br w:type="page"/>
      </w:r>
    </w:p>
    <w:p w14:paraId="2C96ABD1" w14:textId="4ECB604E" w:rsidR="00DF36B5" w:rsidRPr="00016D9A" w:rsidRDefault="00DF36B5" w:rsidP="00DF36B5">
      <w:pPr>
        <w:rPr>
          <w:rFonts w:ascii="Arial" w:hAnsi="Arial" w:cs="Arial"/>
          <w:b/>
          <w:bCs/>
          <w:sz w:val="22"/>
          <w:szCs w:val="22"/>
        </w:rPr>
      </w:pPr>
      <w:r w:rsidRPr="00016D9A">
        <w:rPr>
          <w:rFonts w:ascii="Arial" w:hAnsi="Arial" w:cs="Arial"/>
          <w:b/>
          <w:bCs/>
          <w:sz w:val="22"/>
          <w:szCs w:val="22"/>
        </w:rPr>
        <w:lastRenderedPageBreak/>
        <w:t>Section Two:</w:t>
      </w:r>
      <w:r w:rsidR="008B55AC" w:rsidRPr="00016D9A">
        <w:rPr>
          <w:rFonts w:ascii="Arial" w:hAnsi="Arial" w:cs="Arial"/>
          <w:b/>
          <w:bCs/>
          <w:sz w:val="22"/>
          <w:szCs w:val="22"/>
        </w:rPr>
        <w:t xml:space="preserve"> </w:t>
      </w:r>
      <w:r w:rsidRPr="00016D9A">
        <w:rPr>
          <w:rFonts w:ascii="Arial" w:hAnsi="Arial" w:cs="Arial"/>
          <w:b/>
          <w:bCs/>
          <w:sz w:val="22"/>
          <w:szCs w:val="22"/>
        </w:rPr>
        <w:t xml:space="preserve">Short answer </w:t>
      </w:r>
      <w:r w:rsidR="008B55AC" w:rsidRPr="00016D9A">
        <w:rPr>
          <w:rFonts w:ascii="Arial" w:hAnsi="Arial" w:cs="Arial"/>
          <w:b/>
          <w:bCs/>
          <w:sz w:val="22"/>
          <w:szCs w:val="22"/>
        </w:rPr>
        <w:tab/>
      </w:r>
      <w:r w:rsidR="008B55AC" w:rsidRPr="00016D9A">
        <w:rPr>
          <w:rFonts w:ascii="Arial" w:hAnsi="Arial" w:cs="Arial"/>
          <w:b/>
          <w:bCs/>
          <w:sz w:val="22"/>
          <w:szCs w:val="22"/>
        </w:rPr>
        <w:tab/>
      </w:r>
      <w:r w:rsidR="008B55AC" w:rsidRPr="00016D9A">
        <w:rPr>
          <w:rFonts w:ascii="Arial" w:hAnsi="Arial" w:cs="Arial"/>
          <w:b/>
          <w:bCs/>
          <w:sz w:val="22"/>
          <w:szCs w:val="22"/>
        </w:rPr>
        <w:tab/>
      </w:r>
      <w:r w:rsidR="008B55AC" w:rsidRPr="00016D9A">
        <w:rPr>
          <w:rFonts w:ascii="Arial" w:hAnsi="Arial" w:cs="Arial"/>
          <w:b/>
          <w:bCs/>
          <w:sz w:val="22"/>
          <w:szCs w:val="22"/>
        </w:rPr>
        <w:tab/>
      </w:r>
      <w:r w:rsidR="008B55AC" w:rsidRPr="00016D9A">
        <w:rPr>
          <w:rFonts w:ascii="Arial" w:hAnsi="Arial" w:cs="Arial"/>
          <w:b/>
          <w:bCs/>
          <w:sz w:val="22"/>
          <w:szCs w:val="22"/>
        </w:rPr>
        <w:tab/>
      </w:r>
      <w:r w:rsidR="00657088" w:rsidRPr="00016D9A">
        <w:rPr>
          <w:rFonts w:ascii="Arial" w:hAnsi="Arial" w:cs="Arial"/>
          <w:b/>
          <w:bCs/>
          <w:sz w:val="22"/>
          <w:szCs w:val="22"/>
        </w:rPr>
        <w:tab/>
      </w:r>
      <w:r w:rsidRPr="00016D9A">
        <w:rPr>
          <w:rFonts w:ascii="Arial" w:hAnsi="Arial" w:cs="Arial"/>
          <w:b/>
          <w:bCs/>
          <w:sz w:val="22"/>
          <w:szCs w:val="22"/>
        </w:rPr>
        <w:t>50% (</w:t>
      </w:r>
      <w:r w:rsidR="0035256C" w:rsidRPr="00016D9A">
        <w:rPr>
          <w:rFonts w:ascii="Arial" w:hAnsi="Arial" w:cs="Arial"/>
          <w:b/>
          <w:bCs/>
          <w:sz w:val="22"/>
          <w:szCs w:val="22"/>
        </w:rPr>
        <w:t>8</w:t>
      </w:r>
      <w:r w:rsidR="00685B05" w:rsidRPr="00016D9A">
        <w:rPr>
          <w:rFonts w:ascii="Arial" w:hAnsi="Arial" w:cs="Arial"/>
          <w:b/>
          <w:bCs/>
          <w:sz w:val="22"/>
          <w:szCs w:val="22"/>
        </w:rPr>
        <w:t>0</w:t>
      </w:r>
      <w:r w:rsidR="0035256C" w:rsidRPr="00016D9A">
        <w:rPr>
          <w:rFonts w:ascii="Arial" w:hAnsi="Arial" w:cs="Arial"/>
          <w:b/>
          <w:bCs/>
          <w:sz w:val="22"/>
          <w:szCs w:val="22"/>
        </w:rPr>
        <w:t xml:space="preserve"> </w:t>
      </w:r>
      <w:r w:rsidRPr="00016D9A">
        <w:rPr>
          <w:rFonts w:ascii="Arial" w:hAnsi="Arial" w:cs="Arial"/>
          <w:b/>
          <w:bCs/>
          <w:sz w:val="22"/>
          <w:szCs w:val="22"/>
        </w:rPr>
        <w:t xml:space="preserve">Marks) </w:t>
      </w:r>
    </w:p>
    <w:p w14:paraId="2B4A3C28" w14:textId="77777777" w:rsidR="00DF36B5" w:rsidRPr="006F3EA0" w:rsidRDefault="00DF36B5" w:rsidP="00DF36B5">
      <w:pPr>
        <w:rPr>
          <w:rFonts w:ascii="Arial" w:hAnsi="Arial" w:cs="Arial"/>
        </w:rPr>
      </w:pPr>
    </w:p>
    <w:p w14:paraId="59F28C18" w14:textId="446E2D22" w:rsidR="00DF36B5" w:rsidRPr="00835E27" w:rsidRDefault="00DF36B5" w:rsidP="00DF36B5">
      <w:pPr>
        <w:jc w:val="both"/>
        <w:rPr>
          <w:rFonts w:ascii="Arial" w:hAnsi="Arial" w:cs="Arial"/>
          <w:sz w:val="22"/>
          <w:szCs w:val="22"/>
        </w:rPr>
      </w:pPr>
      <w:r w:rsidRPr="00835E27">
        <w:rPr>
          <w:rFonts w:ascii="Arial" w:hAnsi="Arial" w:cs="Arial"/>
          <w:sz w:val="22"/>
          <w:szCs w:val="22"/>
        </w:rPr>
        <w:t xml:space="preserve">This section has </w:t>
      </w:r>
      <w:r w:rsidR="00866848">
        <w:rPr>
          <w:rFonts w:ascii="Arial" w:hAnsi="Arial" w:cs="Arial"/>
          <w:b/>
          <w:bCs/>
          <w:sz w:val="22"/>
          <w:szCs w:val="22"/>
        </w:rPr>
        <w:t>eight</w:t>
      </w:r>
      <w:r w:rsidRPr="00835E27">
        <w:rPr>
          <w:rFonts w:ascii="Arial" w:hAnsi="Arial" w:cs="Arial"/>
          <w:sz w:val="22"/>
          <w:szCs w:val="22"/>
        </w:rPr>
        <w:t xml:space="preserve"> questions. Answer </w:t>
      </w:r>
      <w:r w:rsidRPr="00835E27">
        <w:rPr>
          <w:rFonts w:ascii="Arial" w:hAnsi="Arial" w:cs="Arial"/>
          <w:b/>
          <w:bCs/>
          <w:sz w:val="22"/>
          <w:szCs w:val="22"/>
        </w:rPr>
        <w:t>all</w:t>
      </w:r>
      <w:r w:rsidRPr="00835E27">
        <w:rPr>
          <w:rFonts w:ascii="Arial" w:hAnsi="Arial" w:cs="Arial"/>
          <w:sz w:val="22"/>
          <w:szCs w:val="22"/>
        </w:rPr>
        <w:t xml:space="preserve"> questions. Write your answers in the spaces provided. Supplementary pages for planning/continuing your answers to questions are provided at the end of this Question/Answer booklet. If you use these pages to continue an answer, indicate at the original answer where the answer is continued, i.e. give the page number. </w:t>
      </w:r>
    </w:p>
    <w:p w14:paraId="48F54C16" w14:textId="77777777" w:rsidR="00DF36B5" w:rsidRPr="00835E27" w:rsidRDefault="00DF36B5" w:rsidP="00DF36B5">
      <w:pPr>
        <w:jc w:val="both"/>
        <w:rPr>
          <w:rFonts w:ascii="Arial" w:hAnsi="Arial" w:cs="Arial"/>
          <w:sz w:val="22"/>
          <w:szCs w:val="22"/>
        </w:rPr>
      </w:pPr>
    </w:p>
    <w:p w14:paraId="55AB8501" w14:textId="77777777" w:rsidR="00E05FB9" w:rsidRPr="00016D9A" w:rsidRDefault="00DF36B5" w:rsidP="00DF36B5">
      <w:pPr>
        <w:rPr>
          <w:rFonts w:ascii="Arial" w:hAnsi="Arial" w:cs="Arial"/>
          <w:b/>
          <w:bCs/>
          <w:sz w:val="22"/>
          <w:szCs w:val="22"/>
        </w:rPr>
      </w:pPr>
      <w:r w:rsidRPr="00016D9A">
        <w:rPr>
          <w:rFonts w:ascii="Arial" w:hAnsi="Arial" w:cs="Arial"/>
          <w:b/>
          <w:bCs/>
          <w:sz w:val="22"/>
          <w:szCs w:val="22"/>
        </w:rPr>
        <w:t>Suggested working time: 90 minutes.</w:t>
      </w:r>
    </w:p>
    <w:p w14:paraId="6F5E25B3" w14:textId="7225B3C6" w:rsidR="00DF36B5" w:rsidRPr="00016D9A" w:rsidRDefault="00DF36B5" w:rsidP="00DF36B5">
      <w:pPr>
        <w:rPr>
          <w:rFonts w:ascii="Arial" w:hAnsi="Arial" w:cs="Arial"/>
          <w:b/>
          <w:bCs/>
          <w:sz w:val="22"/>
          <w:szCs w:val="22"/>
        </w:rPr>
      </w:pPr>
      <w:r w:rsidRPr="00016D9A">
        <w:rPr>
          <w:rFonts w:ascii="Arial" w:hAnsi="Arial" w:cs="Arial"/>
          <w:b/>
          <w:bCs/>
          <w:sz w:val="22"/>
          <w:szCs w:val="22"/>
        </w:rPr>
        <w:t>_________________________________________________</w:t>
      </w:r>
      <w:r w:rsidR="00016D9A">
        <w:rPr>
          <w:rFonts w:ascii="Arial" w:hAnsi="Arial" w:cs="Arial"/>
          <w:b/>
          <w:bCs/>
          <w:sz w:val="22"/>
          <w:szCs w:val="22"/>
        </w:rPr>
        <w:t>_______</w:t>
      </w:r>
      <w:r w:rsidRPr="00016D9A">
        <w:rPr>
          <w:rFonts w:ascii="Arial" w:hAnsi="Arial" w:cs="Arial"/>
          <w:b/>
          <w:bCs/>
          <w:sz w:val="22"/>
          <w:szCs w:val="22"/>
        </w:rPr>
        <w:t>_________________</w:t>
      </w:r>
    </w:p>
    <w:p w14:paraId="09D93745" w14:textId="77777777" w:rsidR="00DF36B5" w:rsidRPr="00016D9A" w:rsidRDefault="00DF36B5" w:rsidP="00DF36B5">
      <w:pPr>
        <w:tabs>
          <w:tab w:val="left" w:pos="360"/>
        </w:tabs>
        <w:spacing w:before="105" w:line="247" w:lineRule="exact"/>
        <w:ind w:left="360" w:right="360"/>
        <w:textAlignment w:val="baseline"/>
        <w:rPr>
          <w:rFonts w:ascii="Arial" w:eastAsia="Arial" w:hAnsi="Arial" w:cs="Arial"/>
          <w:color w:val="000000"/>
          <w:sz w:val="22"/>
          <w:szCs w:val="22"/>
        </w:rPr>
      </w:pPr>
    </w:p>
    <w:p w14:paraId="75A7F015" w14:textId="44103F83" w:rsidR="003552DB" w:rsidRPr="00016D9A" w:rsidRDefault="003552DB" w:rsidP="003552DB">
      <w:pPr>
        <w:tabs>
          <w:tab w:val="left" w:pos="1639"/>
        </w:tabs>
        <w:spacing w:line="276" w:lineRule="auto"/>
        <w:rPr>
          <w:rFonts w:ascii="Arial" w:hAnsi="Arial" w:cs="Arial"/>
          <w:b/>
          <w:bCs/>
          <w:sz w:val="22"/>
          <w:szCs w:val="22"/>
        </w:rPr>
      </w:pPr>
      <w:r w:rsidRPr="00016D9A">
        <w:rPr>
          <w:rFonts w:ascii="Arial" w:hAnsi="Arial" w:cs="Arial"/>
          <w:b/>
          <w:bCs/>
          <w:sz w:val="22"/>
          <w:szCs w:val="22"/>
        </w:rPr>
        <w:t>Question 21</w:t>
      </w:r>
      <w:r w:rsidRPr="00016D9A">
        <w:rPr>
          <w:rFonts w:ascii="Arial" w:hAnsi="Arial" w:cs="Arial"/>
          <w:b/>
          <w:bCs/>
          <w:sz w:val="22"/>
          <w:szCs w:val="22"/>
        </w:rPr>
        <w:tab/>
      </w:r>
      <w:r w:rsidRPr="00016D9A">
        <w:rPr>
          <w:rFonts w:ascii="Arial" w:hAnsi="Arial" w:cs="Arial"/>
          <w:sz w:val="22"/>
          <w:szCs w:val="22"/>
        </w:rPr>
        <w:tab/>
      </w:r>
      <w:r w:rsidRPr="00016D9A">
        <w:rPr>
          <w:rFonts w:ascii="Arial" w:hAnsi="Arial" w:cs="Arial"/>
          <w:sz w:val="22"/>
          <w:szCs w:val="22"/>
        </w:rPr>
        <w:tab/>
      </w:r>
      <w:r w:rsidRPr="00016D9A">
        <w:rPr>
          <w:rFonts w:ascii="Arial" w:hAnsi="Arial" w:cs="Arial"/>
          <w:sz w:val="22"/>
          <w:szCs w:val="22"/>
        </w:rPr>
        <w:tab/>
      </w:r>
      <w:r w:rsidRPr="00016D9A">
        <w:rPr>
          <w:rFonts w:ascii="Arial" w:hAnsi="Arial" w:cs="Arial"/>
          <w:sz w:val="22"/>
          <w:szCs w:val="22"/>
        </w:rPr>
        <w:tab/>
      </w:r>
      <w:r w:rsidRPr="00016D9A">
        <w:rPr>
          <w:rFonts w:ascii="Arial" w:hAnsi="Arial" w:cs="Arial"/>
          <w:sz w:val="22"/>
          <w:szCs w:val="22"/>
        </w:rPr>
        <w:tab/>
      </w:r>
      <w:r w:rsidRPr="00016D9A">
        <w:rPr>
          <w:rFonts w:ascii="Arial" w:hAnsi="Arial" w:cs="Arial"/>
          <w:sz w:val="22"/>
          <w:szCs w:val="22"/>
        </w:rPr>
        <w:tab/>
      </w:r>
      <w:r w:rsidRPr="00016D9A">
        <w:rPr>
          <w:rFonts w:ascii="Arial" w:hAnsi="Arial" w:cs="Arial"/>
          <w:sz w:val="22"/>
          <w:szCs w:val="22"/>
        </w:rPr>
        <w:tab/>
      </w:r>
      <w:r w:rsidRPr="00016D9A">
        <w:rPr>
          <w:rFonts w:ascii="Arial" w:hAnsi="Arial" w:cs="Arial"/>
          <w:sz w:val="22"/>
          <w:szCs w:val="22"/>
        </w:rPr>
        <w:tab/>
      </w:r>
      <w:r w:rsidR="00F00B2F" w:rsidRPr="00016D9A">
        <w:rPr>
          <w:rFonts w:ascii="Arial" w:hAnsi="Arial" w:cs="Arial"/>
          <w:sz w:val="22"/>
          <w:szCs w:val="22"/>
        </w:rPr>
        <w:t xml:space="preserve">        </w:t>
      </w:r>
      <w:proofErr w:type="gramStart"/>
      <w:r w:rsidR="006203F5" w:rsidRPr="00016D9A">
        <w:rPr>
          <w:rFonts w:ascii="Arial" w:hAnsi="Arial" w:cs="Arial"/>
          <w:sz w:val="22"/>
          <w:szCs w:val="22"/>
        </w:rPr>
        <w:t xml:space="preserve">  </w:t>
      </w:r>
      <w:r w:rsidR="00F00B2F" w:rsidRPr="00016D9A">
        <w:rPr>
          <w:rFonts w:ascii="Arial" w:hAnsi="Arial" w:cs="Arial"/>
          <w:sz w:val="22"/>
          <w:szCs w:val="22"/>
        </w:rPr>
        <w:t xml:space="preserve"> </w:t>
      </w:r>
      <w:r w:rsidRPr="00016D9A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016D9A">
        <w:rPr>
          <w:rFonts w:ascii="Arial" w:hAnsi="Arial" w:cs="Arial"/>
          <w:b/>
          <w:bCs/>
          <w:sz w:val="22"/>
          <w:szCs w:val="22"/>
        </w:rPr>
        <w:t>1</w:t>
      </w:r>
      <w:r w:rsidR="006F34AE" w:rsidRPr="00016D9A">
        <w:rPr>
          <w:rFonts w:ascii="Arial" w:hAnsi="Arial" w:cs="Arial"/>
          <w:b/>
          <w:bCs/>
          <w:sz w:val="22"/>
          <w:szCs w:val="22"/>
        </w:rPr>
        <w:t>3</w:t>
      </w:r>
      <w:r w:rsidRPr="00016D9A">
        <w:rPr>
          <w:rFonts w:ascii="Arial" w:hAnsi="Arial" w:cs="Arial"/>
          <w:b/>
          <w:bCs/>
          <w:sz w:val="22"/>
          <w:szCs w:val="22"/>
        </w:rPr>
        <w:t xml:space="preserve"> marks)</w:t>
      </w:r>
    </w:p>
    <w:p w14:paraId="46B257A1" w14:textId="77777777" w:rsidR="003552DB" w:rsidRPr="00016D9A" w:rsidRDefault="003552DB" w:rsidP="003552DB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42D89B06" w14:textId="6E4C39DA" w:rsidR="003552DB" w:rsidRPr="00016D9A" w:rsidRDefault="000E7FA6" w:rsidP="003552DB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016D9A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62344" behindDoc="0" locked="0" layoutInCell="1" allowOverlap="1" wp14:anchorId="317DF3C2" wp14:editId="19500583">
            <wp:simplePos x="0" y="0"/>
            <wp:positionH relativeFrom="column">
              <wp:posOffset>1865630</wp:posOffset>
            </wp:positionH>
            <wp:positionV relativeFrom="paragraph">
              <wp:posOffset>552450</wp:posOffset>
            </wp:positionV>
            <wp:extent cx="1692000" cy="1692000"/>
            <wp:effectExtent l="38100" t="38100" r="41910" b="41910"/>
            <wp:wrapSquare wrapText="bothSides"/>
            <wp:docPr id="561141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9" r="27951"/>
                    <a:stretch/>
                  </pic:blipFill>
                  <pic:spPr bwMode="auto">
                    <a:xfrm>
                      <a:off x="0" y="0"/>
                      <a:ext cx="1692000" cy="169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2DB" w:rsidRPr="00016D9A">
        <w:rPr>
          <w:rFonts w:ascii="Arial" w:hAnsi="Arial" w:cs="Arial"/>
          <w:sz w:val="22"/>
          <w:szCs w:val="22"/>
        </w:rPr>
        <w:t>Australian Football League player Harley Reid has recently been crowned the ‘fend off king’ due to his ability to push opponents off the ball while keeping his balance.</w:t>
      </w:r>
    </w:p>
    <w:p w14:paraId="0ABFFF5D" w14:textId="6438B387" w:rsidR="003552DB" w:rsidRPr="005141FA" w:rsidRDefault="000E7FA6" w:rsidP="003552DB">
      <w:pPr>
        <w:tabs>
          <w:tab w:val="left" w:pos="1639"/>
        </w:tabs>
        <w:spacing w:line="276" w:lineRule="auto"/>
        <w:rPr>
          <w:rFonts w:ascii="Arial" w:hAnsi="Arial" w:cs="Arial"/>
        </w:rPr>
      </w:pPr>
      <w:r w:rsidRPr="005141FA">
        <w:rPr>
          <w:rFonts w:ascii="Arial" w:hAnsi="Arial" w:cs="Arial"/>
          <w:noProof/>
        </w:rPr>
        <w:drawing>
          <wp:anchor distT="0" distB="0" distL="114300" distR="114300" simplePos="0" relativeHeight="251663368" behindDoc="1" locked="0" layoutInCell="1" allowOverlap="1" wp14:anchorId="634F3A1B" wp14:editId="2DF0447D">
            <wp:simplePos x="0" y="0"/>
            <wp:positionH relativeFrom="column">
              <wp:posOffset>3676650</wp:posOffset>
            </wp:positionH>
            <wp:positionV relativeFrom="paragraph">
              <wp:posOffset>152400</wp:posOffset>
            </wp:positionV>
            <wp:extent cx="1692000" cy="1692000"/>
            <wp:effectExtent l="38100" t="38100" r="41910" b="41910"/>
            <wp:wrapTight wrapText="bothSides">
              <wp:wrapPolygon edited="0">
                <wp:start x="-486" y="-486"/>
                <wp:lineTo x="-486" y="21892"/>
                <wp:lineTo x="21892" y="21892"/>
                <wp:lineTo x="21892" y="-486"/>
                <wp:lineTo x="-486" y="-486"/>
              </wp:wrapPolygon>
            </wp:wrapTight>
            <wp:docPr id="2136949413" name="Picture 5" descr="Almost untackleable': West Coast Eagle Harley Reid's fend-offs leave  teammates in aw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lmost untackleable': West Coast Eagle Harley Reid's fend-offs leave  teammates in aw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4" r="21804"/>
                    <a:stretch/>
                  </pic:blipFill>
                  <pic:spPr bwMode="auto">
                    <a:xfrm>
                      <a:off x="0" y="0"/>
                      <a:ext cx="1692000" cy="169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52DB" w:rsidRPr="005141FA">
        <w:rPr>
          <w:rFonts w:ascii="Arial" w:hAnsi="Arial" w:cs="Arial"/>
          <w:noProof/>
        </w:rPr>
        <w:drawing>
          <wp:anchor distT="0" distB="0" distL="114300" distR="114300" simplePos="0" relativeHeight="251661320" behindDoc="0" locked="0" layoutInCell="1" allowOverlap="1" wp14:anchorId="57E5B940" wp14:editId="62A61A68">
            <wp:simplePos x="0" y="0"/>
            <wp:positionH relativeFrom="column">
              <wp:posOffset>48260</wp:posOffset>
            </wp:positionH>
            <wp:positionV relativeFrom="paragraph">
              <wp:posOffset>151130</wp:posOffset>
            </wp:positionV>
            <wp:extent cx="1692000" cy="1692000"/>
            <wp:effectExtent l="38100" t="38100" r="41910" b="41910"/>
            <wp:wrapSquare wrapText="bothSides"/>
            <wp:docPr id="497266672" name="Picture 3" descr="Harley Reid blows AFL away with fend off on Dustin Martin, West Coast  defeat Richmond | The Mercu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rley Reid blows AFL away with fend off on Dustin Martin, West Coast  defeat Richmond | The Mercury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5" b="23581"/>
                    <a:stretch/>
                  </pic:blipFill>
                  <pic:spPr bwMode="auto">
                    <a:xfrm>
                      <a:off x="0" y="0"/>
                      <a:ext cx="1692000" cy="16920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F595A6" w14:textId="7E8A49CE" w:rsidR="003552DB" w:rsidRPr="00BC4AAF" w:rsidRDefault="000E7FA6" w:rsidP="002F107E">
      <w:pPr>
        <w:pStyle w:val="ListParagraph"/>
        <w:numPr>
          <w:ilvl w:val="0"/>
          <w:numId w:val="7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Outline </w:t>
      </w:r>
      <w:r w:rsidR="003552DB" w:rsidRPr="00BC4AAF">
        <w:rPr>
          <w:rFonts w:ascii="Arial" w:hAnsi="Arial" w:cs="Arial"/>
          <w:b/>
          <w:bCs/>
          <w:sz w:val="22"/>
          <w:szCs w:val="22"/>
        </w:rPr>
        <w:t>three</w:t>
      </w:r>
      <w:r w:rsidR="003552DB" w:rsidRPr="00BC4AAF">
        <w:rPr>
          <w:rFonts w:ascii="Arial" w:hAnsi="Arial" w:cs="Arial"/>
          <w:sz w:val="22"/>
          <w:szCs w:val="22"/>
        </w:rPr>
        <w:t xml:space="preserve"> ways Harley could maintain his balance when executing a fend off. </w:t>
      </w:r>
      <w:r w:rsidR="00D32E45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6203F5">
        <w:rPr>
          <w:rFonts w:ascii="Arial" w:hAnsi="Arial" w:cs="Arial"/>
          <w:sz w:val="22"/>
          <w:szCs w:val="22"/>
        </w:rPr>
        <w:t xml:space="preserve">  </w:t>
      </w:r>
      <w:r w:rsidR="003552DB" w:rsidRPr="00BC4AAF">
        <w:rPr>
          <w:rFonts w:ascii="Arial" w:hAnsi="Arial" w:cs="Arial"/>
          <w:sz w:val="22"/>
          <w:szCs w:val="22"/>
        </w:rPr>
        <w:t>(3 marks)</w:t>
      </w:r>
    </w:p>
    <w:p w14:paraId="037AF453" w14:textId="77777777" w:rsidR="003552DB" w:rsidRPr="005141FA" w:rsidRDefault="003552DB" w:rsidP="003552DB">
      <w:pPr>
        <w:pStyle w:val="ListParagraph"/>
        <w:tabs>
          <w:tab w:val="left" w:pos="1639"/>
        </w:tabs>
        <w:spacing w:line="276" w:lineRule="auto"/>
        <w:rPr>
          <w:rFonts w:ascii="Arial" w:hAnsi="Arial" w:cs="Arial"/>
        </w:rPr>
      </w:pPr>
    </w:p>
    <w:p w14:paraId="7EF60237" w14:textId="55E187C2" w:rsidR="006966FB" w:rsidRDefault="003552DB" w:rsidP="000E7FA6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FA90D69" w14:textId="77777777" w:rsidR="006966FB" w:rsidRDefault="006966FB" w:rsidP="000E7FA6">
      <w:pPr>
        <w:tabs>
          <w:tab w:val="left" w:pos="1639"/>
        </w:tabs>
        <w:spacing w:line="480" w:lineRule="auto"/>
        <w:rPr>
          <w:rFonts w:ascii="Arial" w:hAnsi="Arial" w:cs="Arial"/>
        </w:rPr>
      </w:pPr>
    </w:p>
    <w:p w14:paraId="27C7B3FC" w14:textId="77777777" w:rsidR="006966FB" w:rsidRDefault="006966F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E8D617C" w14:textId="07672512" w:rsidR="003552DB" w:rsidRPr="00BC4AAF" w:rsidRDefault="003552DB" w:rsidP="002F107E">
      <w:pPr>
        <w:pStyle w:val="ListParagraph"/>
        <w:numPr>
          <w:ilvl w:val="0"/>
          <w:numId w:val="7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lastRenderedPageBreak/>
        <w:t xml:space="preserve">When Harley </w:t>
      </w:r>
      <w:r w:rsidR="00AE3F67" w:rsidRPr="00BC4AAF">
        <w:rPr>
          <w:rFonts w:ascii="Arial" w:hAnsi="Arial" w:cs="Arial"/>
          <w:sz w:val="22"/>
          <w:szCs w:val="22"/>
        </w:rPr>
        <w:t xml:space="preserve">practises </w:t>
      </w:r>
      <w:r w:rsidRPr="00BC4AAF">
        <w:rPr>
          <w:rFonts w:ascii="Arial" w:hAnsi="Arial" w:cs="Arial"/>
          <w:sz w:val="22"/>
          <w:szCs w:val="22"/>
        </w:rPr>
        <w:t xml:space="preserve">his fend-offs at training, his midfield coach often holds a tackle bag. </w:t>
      </w:r>
      <w:r w:rsidR="007F22B4" w:rsidRPr="00BC4AAF">
        <w:rPr>
          <w:rFonts w:ascii="Arial" w:hAnsi="Arial" w:cs="Arial"/>
          <w:sz w:val="22"/>
          <w:szCs w:val="22"/>
        </w:rPr>
        <w:t xml:space="preserve">Identify </w:t>
      </w:r>
      <w:r w:rsidRPr="00BC4AAF">
        <w:rPr>
          <w:rFonts w:ascii="Arial" w:hAnsi="Arial" w:cs="Arial"/>
          <w:sz w:val="22"/>
          <w:szCs w:val="22"/>
        </w:rPr>
        <w:t>the biomechanical principle behind this and</w:t>
      </w:r>
      <w:r w:rsidR="007F22B4" w:rsidRPr="00BC4AAF">
        <w:rPr>
          <w:rFonts w:ascii="Arial" w:hAnsi="Arial" w:cs="Arial"/>
          <w:sz w:val="22"/>
          <w:szCs w:val="22"/>
        </w:rPr>
        <w:t xml:space="preserve"> explain</w:t>
      </w:r>
      <w:r w:rsidRPr="00BC4AAF">
        <w:rPr>
          <w:rFonts w:ascii="Arial" w:hAnsi="Arial" w:cs="Arial"/>
          <w:sz w:val="22"/>
          <w:szCs w:val="22"/>
        </w:rPr>
        <w:t xml:space="preserve"> the benefit to the coach.</w:t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="00AE3F67" w:rsidRP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086C2D">
        <w:rPr>
          <w:rFonts w:ascii="Arial" w:hAnsi="Arial" w:cs="Arial"/>
          <w:sz w:val="22"/>
          <w:szCs w:val="22"/>
        </w:rPr>
        <w:t xml:space="preserve">  </w:t>
      </w:r>
      <w:r w:rsidRPr="00BC4AAF">
        <w:rPr>
          <w:rFonts w:ascii="Arial" w:hAnsi="Arial" w:cs="Arial"/>
          <w:sz w:val="22"/>
          <w:szCs w:val="22"/>
        </w:rPr>
        <w:t>(</w:t>
      </w:r>
      <w:r w:rsidR="00685B05" w:rsidRPr="00BC4AAF">
        <w:rPr>
          <w:rFonts w:ascii="Arial" w:hAnsi="Arial" w:cs="Arial"/>
          <w:sz w:val="22"/>
          <w:szCs w:val="22"/>
        </w:rPr>
        <w:t xml:space="preserve">3 </w:t>
      </w:r>
      <w:r w:rsidRPr="00BC4AAF">
        <w:rPr>
          <w:rFonts w:ascii="Arial" w:hAnsi="Arial" w:cs="Arial"/>
          <w:sz w:val="22"/>
          <w:szCs w:val="22"/>
        </w:rPr>
        <w:t>Marks)</w:t>
      </w:r>
    </w:p>
    <w:p w14:paraId="50E1ABE3" w14:textId="77777777" w:rsidR="003552DB" w:rsidRPr="005141FA" w:rsidRDefault="003552DB" w:rsidP="003552DB">
      <w:pPr>
        <w:tabs>
          <w:tab w:val="left" w:pos="1639"/>
        </w:tabs>
        <w:spacing w:line="276" w:lineRule="auto"/>
        <w:rPr>
          <w:rFonts w:ascii="Arial" w:hAnsi="Arial" w:cs="Arial"/>
        </w:rPr>
      </w:pPr>
    </w:p>
    <w:p w14:paraId="3334B961" w14:textId="24DEBA74" w:rsidR="007F22B4" w:rsidRDefault="003552DB" w:rsidP="003552DB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1C0919E" w14:textId="7D3D103B" w:rsidR="003552DB" w:rsidRPr="00BC4AAF" w:rsidRDefault="008E4F87" w:rsidP="002F107E">
      <w:pPr>
        <w:pStyle w:val="ListParagraph"/>
        <w:numPr>
          <w:ilvl w:val="0"/>
          <w:numId w:val="7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>Name and d</w:t>
      </w:r>
      <w:r w:rsidR="003552DB" w:rsidRPr="00BC4AAF">
        <w:rPr>
          <w:rFonts w:ascii="Arial" w:hAnsi="Arial" w:cs="Arial"/>
          <w:sz w:val="22"/>
          <w:szCs w:val="22"/>
        </w:rPr>
        <w:t xml:space="preserve">escribe the training activity that Harley’s coach is using in (b) </w:t>
      </w:r>
      <w:r w:rsidR="00D32E45" w:rsidRPr="00BC4AAF">
        <w:rPr>
          <w:rFonts w:ascii="Arial" w:hAnsi="Arial" w:cs="Arial"/>
          <w:sz w:val="22"/>
          <w:szCs w:val="22"/>
        </w:rPr>
        <w:t>with</w:t>
      </w:r>
      <w:r w:rsidR="003552DB" w:rsidRPr="00BC4AAF">
        <w:rPr>
          <w:rFonts w:ascii="Arial" w:hAnsi="Arial" w:cs="Arial"/>
          <w:sz w:val="22"/>
          <w:szCs w:val="22"/>
        </w:rPr>
        <w:t xml:space="preserve"> the tackle bag and </w:t>
      </w:r>
      <w:r w:rsidRPr="00BC4AAF">
        <w:rPr>
          <w:rFonts w:ascii="Arial" w:hAnsi="Arial" w:cs="Arial"/>
          <w:sz w:val="22"/>
          <w:szCs w:val="22"/>
        </w:rPr>
        <w:t xml:space="preserve">identify </w:t>
      </w:r>
      <w:r w:rsidR="003552DB" w:rsidRPr="00BC4AAF">
        <w:rPr>
          <w:rFonts w:ascii="Arial" w:hAnsi="Arial" w:cs="Arial"/>
          <w:sz w:val="22"/>
          <w:szCs w:val="22"/>
        </w:rPr>
        <w:t>the category of transfer of learning that is occurring.</w:t>
      </w:r>
      <w:r w:rsidR="003552DB" w:rsidRPr="00BC4AAF">
        <w:rPr>
          <w:rFonts w:ascii="Arial" w:hAnsi="Arial" w:cs="Arial"/>
          <w:sz w:val="22"/>
          <w:szCs w:val="22"/>
        </w:rPr>
        <w:tab/>
      </w:r>
      <w:r w:rsidR="003552DB" w:rsidRPr="00BC4AAF">
        <w:rPr>
          <w:rFonts w:ascii="Arial" w:hAnsi="Arial" w:cs="Arial"/>
          <w:sz w:val="22"/>
          <w:szCs w:val="22"/>
        </w:rPr>
        <w:tab/>
      </w:r>
      <w:r w:rsidR="007F22B4"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="007F22B4" w:rsidRPr="00BC4AAF">
        <w:rPr>
          <w:rFonts w:ascii="Arial" w:hAnsi="Arial" w:cs="Arial"/>
          <w:sz w:val="22"/>
          <w:szCs w:val="22"/>
        </w:rPr>
        <w:t xml:space="preserve"> </w:t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086C2D">
        <w:rPr>
          <w:rFonts w:ascii="Arial" w:hAnsi="Arial" w:cs="Arial"/>
          <w:sz w:val="22"/>
          <w:szCs w:val="22"/>
        </w:rPr>
        <w:t xml:space="preserve">  </w:t>
      </w:r>
      <w:r w:rsidR="003552DB" w:rsidRPr="00BC4AAF">
        <w:rPr>
          <w:rFonts w:ascii="Arial" w:hAnsi="Arial" w:cs="Arial"/>
          <w:sz w:val="22"/>
          <w:szCs w:val="22"/>
        </w:rPr>
        <w:t>(4 marks)</w:t>
      </w:r>
    </w:p>
    <w:p w14:paraId="3EF43482" w14:textId="069721BB" w:rsidR="008E4F87" w:rsidRDefault="003552DB" w:rsidP="008E4F87">
      <w:pPr>
        <w:tabs>
          <w:tab w:val="left" w:pos="1639"/>
        </w:tabs>
        <w:spacing w:line="480" w:lineRule="auto"/>
        <w:ind w:left="360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C50A918" w14:textId="2FD70F8B" w:rsidR="003552DB" w:rsidRPr="00BC4AAF" w:rsidRDefault="003552DB" w:rsidP="002F107E">
      <w:pPr>
        <w:pStyle w:val="ListParagraph"/>
        <w:numPr>
          <w:ilvl w:val="0"/>
          <w:numId w:val="7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Some say Harley has gained more media attention than any other first year player in the history of the AFL. The television cameras appear to spend a disproportionate amount of time on him compared to the other players. Outline </w:t>
      </w:r>
      <w:r w:rsidR="008E4F87" w:rsidRPr="00BC4AAF">
        <w:rPr>
          <w:rFonts w:ascii="Arial" w:hAnsi="Arial" w:cs="Arial"/>
          <w:b/>
          <w:bCs/>
          <w:sz w:val="22"/>
          <w:szCs w:val="22"/>
        </w:rPr>
        <w:t>three</w:t>
      </w:r>
      <w:r w:rsidR="008E4F87" w:rsidRPr="00BC4AAF">
        <w:rPr>
          <w:rFonts w:ascii="Arial" w:hAnsi="Arial" w:cs="Arial"/>
          <w:sz w:val="22"/>
          <w:szCs w:val="22"/>
        </w:rPr>
        <w:t xml:space="preserve"> </w:t>
      </w:r>
      <w:r w:rsidRPr="00BC4AAF">
        <w:rPr>
          <w:rFonts w:ascii="Arial" w:hAnsi="Arial" w:cs="Arial"/>
          <w:sz w:val="22"/>
          <w:szCs w:val="22"/>
        </w:rPr>
        <w:t>benefits of video analysis that Harley could utilise</w:t>
      </w:r>
      <w:r w:rsidR="006D081A" w:rsidRPr="00BC4AAF">
        <w:rPr>
          <w:rFonts w:ascii="Arial" w:hAnsi="Arial" w:cs="Arial"/>
          <w:sz w:val="22"/>
          <w:szCs w:val="22"/>
        </w:rPr>
        <w:t xml:space="preserve"> to improve</w:t>
      </w:r>
      <w:r w:rsidRPr="00BC4AAF">
        <w:rPr>
          <w:rFonts w:ascii="Arial" w:hAnsi="Arial" w:cs="Arial"/>
          <w:sz w:val="22"/>
          <w:szCs w:val="22"/>
        </w:rPr>
        <w:t>.</w:t>
      </w:r>
      <w:r w:rsidR="006D081A" w:rsidRPr="00BC4AAF">
        <w:rPr>
          <w:rFonts w:ascii="Arial" w:hAnsi="Arial" w:cs="Arial"/>
          <w:sz w:val="22"/>
          <w:szCs w:val="22"/>
        </w:rPr>
        <w:t xml:space="preserve">      </w:t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086C2D">
        <w:rPr>
          <w:rFonts w:ascii="Arial" w:hAnsi="Arial" w:cs="Arial"/>
          <w:sz w:val="22"/>
          <w:szCs w:val="22"/>
        </w:rPr>
        <w:t xml:space="preserve">  </w:t>
      </w:r>
      <w:r w:rsidRPr="00BC4AAF">
        <w:rPr>
          <w:rFonts w:ascii="Arial" w:hAnsi="Arial" w:cs="Arial"/>
          <w:sz w:val="22"/>
          <w:szCs w:val="22"/>
        </w:rPr>
        <w:t>(3 marks)</w:t>
      </w:r>
    </w:p>
    <w:p w14:paraId="7D73CAAB" w14:textId="77777777" w:rsidR="003552DB" w:rsidRPr="00BC4AAF" w:rsidRDefault="003552DB" w:rsidP="003552DB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5420B2C8" w14:textId="6C1CCEF8" w:rsidR="003552DB" w:rsidRDefault="003552DB" w:rsidP="00F36E44">
      <w:pPr>
        <w:tabs>
          <w:tab w:val="left" w:pos="1639"/>
        </w:tabs>
        <w:spacing w:line="480" w:lineRule="auto"/>
        <w:rPr>
          <w:rFonts w:ascii="Arial" w:hAnsi="Arial" w:cs="Arial"/>
          <w:b/>
          <w:bCs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418BCC5" w14:textId="77777777" w:rsidR="00BC4AAF" w:rsidRDefault="00BC4AAF" w:rsidP="00DF36B5">
      <w:pPr>
        <w:tabs>
          <w:tab w:val="left" w:pos="1639"/>
        </w:tabs>
        <w:spacing w:line="276" w:lineRule="auto"/>
        <w:rPr>
          <w:rFonts w:ascii="Arial" w:hAnsi="Arial" w:cs="Arial"/>
          <w:b/>
          <w:bCs/>
        </w:rPr>
      </w:pPr>
    </w:p>
    <w:p w14:paraId="58E9044C" w14:textId="77777777" w:rsidR="000D313C" w:rsidRDefault="000D313C">
      <w:pPr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br w:type="page"/>
      </w:r>
    </w:p>
    <w:p w14:paraId="6D2A13A0" w14:textId="0E2540B0" w:rsidR="00DF36B5" w:rsidRPr="00BC4AAF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b/>
          <w:bCs/>
          <w:sz w:val="22"/>
          <w:szCs w:val="22"/>
        </w:rPr>
      </w:pPr>
      <w:r w:rsidRPr="00BC4AAF">
        <w:rPr>
          <w:rFonts w:ascii="Arial" w:hAnsi="Arial" w:cs="Arial"/>
          <w:b/>
          <w:bCs/>
          <w:sz w:val="22"/>
          <w:szCs w:val="22"/>
        </w:rPr>
        <w:lastRenderedPageBreak/>
        <w:t>Question 2</w:t>
      </w:r>
      <w:r w:rsidR="00B6451C" w:rsidRPr="00BC4AAF">
        <w:rPr>
          <w:rFonts w:ascii="Arial" w:hAnsi="Arial" w:cs="Arial"/>
          <w:b/>
          <w:bCs/>
          <w:sz w:val="22"/>
          <w:szCs w:val="22"/>
        </w:rPr>
        <w:t>2</w:t>
      </w:r>
      <w:r w:rsidRPr="00BC4AAF">
        <w:rPr>
          <w:rFonts w:ascii="Arial" w:hAnsi="Arial" w:cs="Arial"/>
          <w:b/>
          <w:bCs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Pr="00BC4AAF">
        <w:rPr>
          <w:rFonts w:ascii="Arial" w:hAnsi="Arial" w:cs="Arial"/>
          <w:sz w:val="22"/>
          <w:szCs w:val="22"/>
        </w:rPr>
        <w:tab/>
      </w:r>
      <w:r w:rsidR="00E24FA5" w:rsidRPr="00BC4AAF">
        <w:rPr>
          <w:rFonts w:ascii="Arial" w:hAnsi="Arial" w:cs="Arial"/>
          <w:sz w:val="22"/>
          <w:szCs w:val="22"/>
        </w:rPr>
        <w:t xml:space="preserve">        </w:t>
      </w:r>
      <w:proofErr w:type="gramStart"/>
      <w:r w:rsidR="00086C2D">
        <w:rPr>
          <w:rFonts w:ascii="Arial" w:hAnsi="Arial" w:cs="Arial"/>
          <w:sz w:val="22"/>
          <w:szCs w:val="22"/>
        </w:rPr>
        <w:t xml:space="preserve"> </w:t>
      </w:r>
      <w:r w:rsidR="00266700">
        <w:rPr>
          <w:rFonts w:ascii="Arial" w:hAnsi="Arial" w:cs="Arial"/>
          <w:sz w:val="22"/>
          <w:szCs w:val="22"/>
        </w:rPr>
        <w:t xml:space="preserve"> </w:t>
      </w:r>
      <w:r w:rsidR="00086C2D">
        <w:rPr>
          <w:rFonts w:ascii="Arial" w:hAnsi="Arial" w:cs="Arial"/>
          <w:sz w:val="22"/>
          <w:szCs w:val="22"/>
        </w:rPr>
        <w:t xml:space="preserve"> </w:t>
      </w:r>
      <w:r w:rsidRPr="00BC4AAF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BF048A" w:rsidRPr="00BC4AAF">
        <w:rPr>
          <w:rFonts w:ascii="Arial" w:hAnsi="Arial" w:cs="Arial"/>
          <w:b/>
          <w:bCs/>
          <w:sz w:val="22"/>
          <w:szCs w:val="22"/>
        </w:rPr>
        <w:t>1</w:t>
      </w:r>
      <w:r w:rsidR="00904EF8" w:rsidRPr="00BC4AAF">
        <w:rPr>
          <w:rFonts w:ascii="Arial" w:hAnsi="Arial" w:cs="Arial"/>
          <w:b/>
          <w:bCs/>
          <w:sz w:val="22"/>
          <w:szCs w:val="22"/>
        </w:rPr>
        <w:t>2</w:t>
      </w:r>
      <w:r w:rsidR="00BF048A" w:rsidRPr="00BC4AAF">
        <w:rPr>
          <w:rFonts w:ascii="Arial" w:hAnsi="Arial" w:cs="Arial"/>
          <w:b/>
          <w:bCs/>
          <w:sz w:val="22"/>
          <w:szCs w:val="22"/>
        </w:rPr>
        <w:t xml:space="preserve"> </w:t>
      </w:r>
      <w:r w:rsidRPr="00BC4AAF">
        <w:rPr>
          <w:rFonts w:ascii="Arial" w:hAnsi="Arial" w:cs="Arial"/>
          <w:b/>
          <w:bCs/>
          <w:sz w:val="22"/>
          <w:szCs w:val="22"/>
        </w:rPr>
        <w:t>marks)</w:t>
      </w:r>
    </w:p>
    <w:p w14:paraId="6141A73C" w14:textId="77777777" w:rsidR="00E24FA5" w:rsidRPr="00BC4AAF" w:rsidRDefault="00E24FA5" w:rsidP="00DF36B5">
      <w:pPr>
        <w:tabs>
          <w:tab w:val="left" w:pos="1639"/>
        </w:tabs>
        <w:spacing w:line="276" w:lineRule="auto"/>
        <w:rPr>
          <w:rFonts w:ascii="Arial" w:hAnsi="Arial" w:cs="Arial"/>
          <w:b/>
          <w:bCs/>
          <w:sz w:val="22"/>
          <w:szCs w:val="22"/>
        </w:rPr>
      </w:pPr>
    </w:p>
    <w:p w14:paraId="4DF5952E" w14:textId="750479A9" w:rsidR="00DF36B5" w:rsidRPr="00BC4AAF" w:rsidRDefault="00DA0FAD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>2024 World’s Strongest Man winner Tom Stoltman</w:t>
      </w:r>
      <w:r w:rsidR="00BE042A" w:rsidRPr="00BC4AAF">
        <w:rPr>
          <w:rFonts w:ascii="Arial" w:hAnsi="Arial" w:cs="Arial"/>
          <w:sz w:val="22"/>
          <w:szCs w:val="22"/>
        </w:rPr>
        <w:t xml:space="preserve"> has won 3 out of the last 4 competitions. After losing in </w:t>
      </w:r>
      <w:r w:rsidR="00855635" w:rsidRPr="00BC4AAF">
        <w:rPr>
          <w:rFonts w:ascii="Arial" w:hAnsi="Arial" w:cs="Arial"/>
          <w:sz w:val="22"/>
          <w:szCs w:val="22"/>
        </w:rPr>
        <w:t>2023 he began using hyperbaric chambers for recovery every week</w:t>
      </w:r>
      <w:r w:rsidR="00364738" w:rsidRPr="00BC4AAF">
        <w:rPr>
          <w:rFonts w:ascii="Arial" w:hAnsi="Arial" w:cs="Arial"/>
          <w:sz w:val="22"/>
          <w:szCs w:val="22"/>
        </w:rPr>
        <w:t xml:space="preserve"> and </w:t>
      </w:r>
      <w:r w:rsidR="00225755" w:rsidRPr="00BC4AAF">
        <w:rPr>
          <w:rFonts w:ascii="Arial" w:hAnsi="Arial" w:cs="Arial"/>
          <w:sz w:val="22"/>
          <w:szCs w:val="22"/>
        </w:rPr>
        <w:t xml:space="preserve">increased </w:t>
      </w:r>
      <w:r w:rsidR="00364738" w:rsidRPr="00BC4AAF">
        <w:rPr>
          <w:rFonts w:ascii="Arial" w:hAnsi="Arial" w:cs="Arial"/>
          <w:sz w:val="22"/>
          <w:szCs w:val="22"/>
        </w:rPr>
        <w:t xml:space="preserve">his </w:t>
      </w:r>
      <w:r w:rsidR="00F86C85" w:rsidRPr="00BC4AAF">
        <w:rPr>
          <w:rFonts w:ascii="Arial" w:hAnsi="Arial" w:cs="Arial"/>
          <w:sz w:val="22"/>
          <w:szCs w:val="22"/>
        </w:rPr>
        <w:t>workload in the gym</w:t>
      </w:r>
      <w:r w:rsidR="002F5B80" w:rsidRPr="00BC4AAF">
        <w:rPr>
          <w:rFonts w:ascii="Arial" w:hAnsi="Arial" w:cs="Arial"/>
          <w:sz w:val="22"/>
          <w:szCs w:val="22"/>
        </w:rPr>
        <w:t>.</w:t>
      </w:r>
      <w:r w:rsidR="00950CA4" w:rsidRPr="00BC4AAF">
        <w:rPr>
          <w:rFonts w:ascii="Arial" w:hAnsi="Arial" w:cs="Arial"/>
          <w:sz w:val="22"/>
          <w:szCs w:val="22"/>
        </w:rPr>
        <w:t xml:space="preserve"> </w:t>
      </w:r>
    </w:p>
    <w:p w14:paraId="120F4BB8" w14:textId="77777777" w:rsidR="00E00A69" w:rsidRPr="00BC4AAF" w:rsidRDefault="00E00A69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0DF365CE" w14:textId="222F6935" w:rsidR="00DF36B5" w:rsidRPr="00BC4AAF" w:rsidRDefault="00E46A06" w:rsidP="002F107E">
      <w:pPr>
        <w:pStyle w:val="ListParagraph"/>
        <w:numPr>
          <w:ilvl w:val="0"/>
          <w:numId w:val="36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Other than a hyperbaric chamber, </w:t>
      </w:r>
      <w:r w:rsidR="006E1113" w:rsidRPr="00BC4AAF">
        <w:rPr>
          <w:rFonts w:ascii="Arial" w:hAnsi="Arial" w:cs="Arial"/>
          <w:sz w:val="22"/>
          <w:szCs w:val="22"/>
        </w:rPr>
        <w:t xml:space="preserve">name </w:t>
      </w:r>
      <w:r w:rsidRPr="00BC4AAF">
        <w:rPr>
          <w:rFonts w:ascii="Arial" w:hAnsi="Arial" w:cs="Arial"/>
          <w:b/>
          <w:bCs/>
          <w:sz w:val="22"/>
          <w:szCs w:val="22"/>
        </w:rPr>
        <w:t>two</w:t>
      </w:r>
      <w:r w:rsidRPr="00BC4AAF">
        <w:rPr>
          <w:rFonts w:ascii="Arial" w:hAnsi="Arial" w:cs="Arial"/>
          <w:sz w:val="22"/>
          <w:szCs w:val="22"/>
        </w:rPr>
        <w:t xml:space="preserve"> other </w:t>
      </w:r>
      <w:r w:rsidR="00927C04" w:rsidRPr="00BC4AAF">
        <w:rPr>
          <w:rFonts w:ascii="Arial" w:hAnsi="Arial" w:cs="Arial"/>
          <w:sz w:val="22"/>
          <w:szCs w:val="22"/>
        </w:rPr>
        <w:t>physiological</w:t>
      </w:r>
      <w:r w:rsidR="00D93645" w:rsidRPr="00BC4AAF">
        <w:rPr>
          <w:rFonts w:ascii="Arial" w:hAnsi="Arial" w:cs="Arial"/>
          <w:sz w:val="22"/>
          <w:szCs w:val="22"/>
        </w:rPr>
        <w:t xml:space="preserve"> </w:t>
      </w:r>
      <w:r w:rsidRPr="00BC4AAF">
        <w:rPr>
          <w:rFonts w:ascii="Arial" w:hAnsi="Arial" w:cs="Arial"/>
          <w:sz w:val="22"/>
          <w:szCs w:val="22"/>
        </w:rPr>
        <w:t>recovery strategies Stoltman could use during his training program</w:t>
      </w:r>
      <w:r w:rsidR="005A54E9" w:rsidRPr="00BC4AAF">
        <w:rPr>
          <w:rFonts w:ascii="Arial" w:hAnsi="Arial" w:cs="Arial"/>
          <w:sz w:val="22"/>
          <w:szCs w:val="22"/>
        </w:rPr>
        <w:t xml:space="preserve"> and outline how they can be</w:t>
      </w:r>
      <w:r w:rsidR="00E41887" w:rsidRPr="00BC4AAF">
        <w:rPr>
          <w:rFonts w:ascii="Arial" w:hAnsi="Arial" w:cs="Arial"/>
          <w:sz w:val="22"/>
          <w:szCs w:val="22"/>
        </w:rPr>
        <w:t>nefit him</w:t>
      </w:r>
      <w:r w:rsidR="006E1113" w:rsidRPr="00BC4AAF">
        <w:rPr>
          <w:rFonts w:ascii="Arial" w:hAnsi="Arial" w:cs="Arial"/>
          <w:sz w:val="22"/>
          <w:szCs w:val="22"/>
        </w:rPr>
        <w:t>.</w:t>
      </w:r>
      <w:r w:rsidR="00DF36B5" w:rsidRPr="00BC4AAF">
        <w:rPr>
          <w:rFonts w:ascii="Arial" w:hAnsi="Arial" w:cs="Arial"/>
          <w:sz w:val="22"/>
          <w:szCs w:val="22"/>
        </w:rPr>
        <w:t xml:space="preserve"> </w:t>
      </w:r>
      <w:r w:rsidR="00496C43" w:rsidRPr="00BC4AAF">
        <w:rPr>
          <w:rFonts w:ascii="Arial" w:hAnsi="Arial" w:cs="Arial"/>
          <w:sz w:val="22"/>
          <w:szCs w:val="22"/>
        </w:rPr>
        <w:tab/>
        <w:t xml:space="preserve"> </w:t>
      </w:r>
      <w:r w:rsidR="00E41887" w:rsidRPr="00BC4AAF">
        <w:rPr>
          <w:rFonts w:ascii="Arial" w:hAnsi="Arial" w:cs="Arial"/>
          <w:sz w:val="22"/>
          <w:szCs w:val="22"/>
        </w:rPr>
        <w:tab/>
      </w:r>
      <w:r w:rsidR="00E41887" w:rsidRPr="00BC4AAF">
        <w:rPr>
          <w:rFonts w:ascii="Arial" w:hAnsi="Arial" w:cs="Arial"/>
          <w:sz w:val="22"/>
          <w:szCs w:val="22"/>
        </w:rPr>
        <w:tab/>
      </w:r>
      <w:r w:rsidR="00E41887" w:rsidRPr="00BC4AAF">
        <w:rPr>
          <w:rFonts w:ascii="Arial" w:hAnsi="Arial" w:cs="Arial"/>
          <w:sz w:val="22"/>
          <w:szCs w:val="22"/>
        </w:rPr>
        <w:tab/>
      </w:r>
      <w:r w:rsidR="00E41887" w:rsidRPr="00BC4AAF">
        <w:rPr>
          <w:rFonts w:ascii="Arial" w:hAnsi="Arial" w:cs="Arial"/>
          <w:sz w:val="22"/>
          <w:szCs w:val="22"/>
        </w:rPr>
        <w:tab/>
      </w:r>
      <w:r w:rsidR="00E41887" w:rsidRPr="00BC4AAF">
        <w:rPr>
          <w:rFonts w:ascii="Arial" w:hAnsi="Arial" w:cs="Arial"/>
          <w:sz w:val="22"/>
          <w:szCs w:val="22"/>
        </w:rPr>
        <w:tab/>
      </w:r>
      <w:r w:rsidR="00E41887" w:rsidRPr="00BC4AAF">
        <w:rPr>
          <w:rFonts w:ascii="Arial" w:hAnsi="Arial" w:cs="Arial"/>
          <w:sz w:val="22"/>
          <w:szCs w:val="22"/>
        </w:rPr>
        <w:tab/>
      </w:r>
      <w:r w:rsidR="00E41887" w:rsidRPr="00BC4AAF">
        <w:rPr>
          <w:rFonts w:ascii="Arial" w:hAnsi="Arial" w:cs="Arial"/>
          <w:sz w:val="22"/>
          <w:szCs w:val="22"/>
        </w:rPr>
        <w:tab/>
      </w:r>
      <w:r w:rsidR="00E41887" w:rsidRPr="00BC4AAF">
        <w:rPr>
          <w:rFonts w:ascii="Arial" w:hAnsi="Arial" w:cs="Arial"/>
          <w:sz w:val="22"/>
          <w:szCs w:val="22"/>
        </w:rPr>
        <w:tab/>
        <w:t xml:space="preserve"> </w:t>
      </w:r>
      <w:r w:rsidR="00BC4AAF">
        <w:rPr>
          <w:rFonts w:ascii="Arial" w:hAnsi="Arial" w:cs="Arial"/>
          <w:sz w:val="22"/>
          <w:szCs w:val="22"/>
        </w:rPr>
        <w:tab/>
      </w:r>
      <w:r w:rsidR="00086C2D">
        <w:rPr>
          <w:rFonts w:ascii="Arial" w:hAnsi="Arial" w:cs="Arial"/>
          <w:sz w:val="22"/>
          <w:szCs w:val="22"/>
        </w:rPr>
        <w:t xml:space="preserve">  </w:t>
      </w:r>
      <w:r w:rsidR="00DF36B5" w:rsidRPr="00BC4AAF">
        <w:rPr>
          <w:rFonts w:ascii="Arial" w:hAnsi="Arial" w:cs="Arial"/>
          <w:sz w:val="22"/>
          <w:szCs w:val="22"/>
        </w:rPr>
        <w:t>(</w:t>
      </w:r>
      <w:r w:rsidR="00BF048A" w:rsidRPr="00BC4AAF">
        <w:rPr>
          <w:rFonts w:ascii="Arial" w:hAnsi="Arial" w:cs="Arial"/>
          <w:sz w:val="22"/>
          <w:szCs w:val="22"/>
        </w:rPr>
        <w:t xml:space="preserve">4 </w:t>
      </w:r>
      <w:r w:rsidR="00DF36B5" w:rsidRPr="00BC4AAF">
        <w:rPr>
          <w:rFonts w:ascii="Arial" w:hAnsi="Arial" w:cs="Arial"/>
          <w:sz w:val="22"/>
          <w:szCs w:val="22"/>
        </w:rPr>
        <w:t>marks)</w:t>
      </w:r>
    </w:p>
    <w:p w14:paraId="690E8A4D" w14:textId="46D76A3E" w:rsidR="00E00A69" w:rsidRPr="005141FA" w:rsidRDefault="00DF36B5" w:rsidP="00B77B29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="00B77B29"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070132A6" w14:textId="5E9B3FA0" w:rsidR="00C412BF" w:rsidRDefault="00C719D8" w:rsidP="002F107E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Stoltman’s favourite event is the Atlas </w:t>
      </w:r>
      <w:r w:rsidR="00767B8E" w:rsidRPr="00BC4AAF">
        <w:rPr>
          <w:rFonts w:ascii="Arial" w:hAnsi="Arial" w:cs="Arial"/>
          <w:sz w:val="22"/>
          <w:szCs w:val="22"/>
        </w:rPr>
        <w:t>stones</w:t>
      </w:r>
      <w:r w:rsidR="007669DF" w:rsidRPr="00BC4AAF">
        <w:rPr>
          <w:rFonts w:ascii="Arial" w:hAnsi="Arial" w:cs="Arial"/>
          <w:sz w:val="22"/>
          <w:szCs w:val="22"/>
        </w:rPr>
        <w:t>. This event</w:t>
      </w:r>
      <w:r w:rsidR="00E412F9" w:rsidRPr="00BC4AAF">
        <w:rPr>
          <w:rFonts w:ascii="Arial" w:hAnsi="Arial" w:cs="Arial"/>
          <w:sz w:val="22"/>
          <w:szCs w:val="22"/>
        </w:rPr>
        <w:t xml:space="preserve"> involves competitors lifting a heavy stone </w:t>
      </w:r>
      <w:r w:rsidR="00A745F6" w:rsidRPr="00BC4AAF">
        <w:rPr>
          <w:rFonts w:ascii="Arial" w:hAnsi="Arial" w:cs="Arial"/>
          <w:sz w:val="22"/>
          <w:szCs w:val="22"/>
        </w:rPr>
        <w:t xml:space="preserve">over a </w:t>
      </w:r>
      <w:r w:rsidR="00D451D6" w:rsidRPr="00BC4AAF">
        <w:rPr>
          <w:rFonts w:ascii="Arial" w:hAnsi="Arial" w:cs="Arial"/>
          <w:sz w:val="22"/>
          <w:szCs w:val="22"/>
        </w:rPr>
        <w:t>122</w:t>
      </w:r>
      <w:r w:rsidR="002F6485" w:rsidRPr="00BC4AAF">
        <w:rPr>
          <w:rFonts w:ascii="Arial" w:hAnsi="Arial" w:cs="Arial"/>
          <w:sz w:val="22"/>
          <w:szCs w:val="22"/>
        </w:rPr>
        <w:t xml:space="preserve"> </w:t>
      </w:r>
      <w:r w:rsidR="00D451D6" w:rsidRPr="00BC4AAF">
        <w:rPr>
          <w:rFonts w:ascii="Arial" w:hAnsi="Arial" w:cs="Arial"/>
          <w:sz w:val="22"/>
          <w:szCs w:val="22"/>
        </w:rPr>
        <w:t>cm high</w:t>
      </w:r>
      <w:r w:rsidR="00A745F6" w:rsidRPr="00BC4AAF">
        <w:rPr>
          <w:rFonts w:ascii="Arial" w:hAnsi="Arial" w:cs="Arial"/>
          <w:sz w:val="22"/>
          <w:szCs w:val="22"/>
        </w:rPr>
        <w:t xml:space="preserve"> bar</w:t>
      </w:r>
      <w:r w:rsidR="00CD7F50" w:rsidRPr="00BC4AAF">
        <w:rPr>
          <w:rFonts w:ascii="Arial" w:hAnsi="Arial" w:cs="Arial"/>
          <w:sz w:val="22"/>
          <w:szCs w:val="22"/>
        </w:rPr>
        <w:t>. Stoltman currently holds the world record in this eve</w:t>
      </w:r>
      <w:r w:rsidR="00D17D40" w:rsidRPr="00BC4AAF">
        <w:rPr>
          <w:rFonts w:ascii="Arial" w:hAnsi="Arial" w:cs="Arial"/>
          <w:sz w:val="22"/>
          <w:szCs w:val="22"/>
        </w:rPr>
        <w:t>nt, successfully lifting 273</w:t>
      </w:r>
      <w:r w:rsidR="002F6485" w:rsidRPr="00BC4AAF">
        <w:rPr>
          <w:rFonts w:ascii="Arial" w:hAnsi="Arial" w:cs="Arial"/>
          <w:sz w:val="22"/>
          <w:szCs w:val="22"/>
        </w:rPr>
        <w:t xml:space="preserve"> </w:t>
      </w:r>
      <w:r w:rsidR="00D17D40" w:rsidRPr="00BC4AAF">
        <w:rPr>
          <w:rFonts w:ascii="Arial" w:hAnsi="Arial" w:cs="Arial"/>
          <w:sz w:val="22"/>
          <w:szCs w:val="22"/>
        </w:rPr>
        <w:t>kg</w:t>
      </w:r>
      <w:r w:rsidR="00FF5C31" w:rsidRPr="00BC4AAF">
        <w:rPr>
          <w:rFonts w:ascii="Arial" w:hAnsi="Arial" w:cs="Arial"/>
          <w:sz w:val="22"/>
          <w:szCs w:val="22"/>
        </w:rPr>
        <w:t xml:space="preserve"> giving him the nickname “The King of Stones”.</w:t>
      </w:r>
      <w:r w:rsidR="00BD13A9" w:rsidRPr="00BC4AAF">
        <w:rPr>
          <w:rFonts w:ascii="Arial" w:hAnsi="Arial" w:cs="Arial"/>
          <w:sz w:val="22"/>
          <w:szCs w:val="22"/>
        </w:rPr>
        <w:t xml:space="preserve"> </w:t>
      </w:r>
    </w:p>
    <w:p w14:paraId="41FC1A04" w14:textId="305A4438" w:rsidR="00DF36B5" w:rsidRPr="00BC4AAF" w:rsidRDefault="008E2FB4" w:rsidP="00C412BF">
      <w:pPr>
        <w:pStyle w:val="ListParagraph"/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41" behindDoc="0" locked="0" layoutInCell="1" allowOverlap="1" wp14:anchorId="4F1DCECE" wp14:editId="78243BFE">
            <wp:simplePos x="0" y="0"/>
            <wp:positionH relativeFrom="margin">
              <wp:align>center</wp:align>
            </wp:positionH>
            <wp:positionV relativeFrom="paragraph">
              <wp:posOffset>109710</wp:posOffset>
            </wp:positionV>
            <wp:extent cx="1632585" cy="1085850"/>
            <wp:effectExtent l="0" t="0" r="5715" b="0"/>
            <wp:wrapSquare wrapText="bothSides"/>
            <wp:docPr id="1234236479" name="Picture 1" descr="World's Strongest Man 2023 LIVE — Tom Stoltman dethroned after two-year  winning streak as Brain Shaw lifts for last time | The US S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rld's Strongest Man 2023 LIVE — Tom Stoltman dethroned after two-year  winning streak as Brain Shaw lifts for last time | The US Su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58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  <w:t xml:space="preserve">            </w:t>
      </w:r>
    </w:p>
    <w:p w14:paraId="7F7EF16D" w14:textId="30029508" w:rsidR="00DF36B5" w:rsidRPr="00BC4AAF" w:rsidRDefault="00DF36B5" w:rsidP="00DF36B5">
      <w:pPr>
        <w:rPr>
          <w:rFonts w:ascii="Arial" w:hAnsi="Arial" w:cs="Arial"/>
          <w:sz w:val="22"/>
          <w:szCs w:val="22"/>
        </w:rPr>
      </w:pPr>
    </w:p>
    <w:p w14:paraId="140663F9" w14:textId="77777777" w:rsidR="008E2FB4" w:rsidRPr="00BC4AAF" w:rsidRDefault="008E2FB4" w:rsidP="00DF36B5">
      <w:pPr>
        <w:rPr>
          <w:rFonts w:ascii="Arial" w:hAnsi="Arial" w:cs="Arial"/>
          <w:sz w:val="22"/>
          <w:szCs w:val="22"/>
        </w:rPr>
      </w:pPr>
    </w:p>
    <w:p w14:paraId="0A3D682F" w14:textId="77777777" w:rsidR="008E2FB4" w:rsidRPr="00BC4AAF" w:rsidRDefault="008E2FB4" w:rsidP="00DF36B5">
      <w:pPr>
        <w:rPr>
          <w:rFonts w:ascii="Arial" w:hAnsi="Arial" w:cs="Arial"/>
          <w:sz w:val="22"/>
          <w:szCs w:val="22"/>
        </w:rPr>
      </w:pPr>
    </w:p>
    <w:p w14:paraId="76C4F6F4" w14:textId="77777777" w:rsidR="008E2FB4" w:rsidRPr="00BC4AAF" w:rsidRDefault="008E2FB4" w:rsidP="00DF36B5">
      <w:pPr>
        <w:rPr>
          <w:rFonts w:ascii="Arial" w:hAnsi="Arial" w:cs="Arial"/>
          <w:sz w:val="22"/>
          <w:szCs w:val="22"/>
        </w:rPr>
      </w:pPr>
    </w:p>
    <w:p w14:paraId="0C13C352" w14:textId="77777777" w:rsidR="008E2FB4" w:rsidRDefault="008E2FB4" w:rsidP="00DF36B5">
      <w:pPr>
        <w:rPr>
          <w:rFonts w:ascii="Arial" w:hAnsi="Arial" w:cs="Arial"/>
          <w:sz w:val="22"/>
          <w:szCs w:val="22"/>
        </w:rPr>
      </w:pPr>
    </w:p>
    <w:p w14:paraId="28E92929" w14:textId="77777777" w:rsidR="00BC4AAF" w:rsidRDefault="00BC4AAF" w:rsidP="00DF36B5">
      <w:pPr>
        <w:rPr>
          <w:rFonts w:ascii="Arial" w:hAnsi="Arial" w:cs="Arial"/>
          <w:sz w:val="22"/>
          <w:szCs w:val="22"/>
        </w:rPr>
      </w:pPr>
    </w:p>
    <w:p w14:paraId="583AA86A" w14:textId="7D9F38AB" w:rsidR="008E2FB4" w:rsidRPr="00BC4AAF" w:rsidRDefault="004A0BA2" w:rsidP="002F107E">
      <w:pPr>
        <w:pStyle w:val="ListParagraph"/>
        <w:numPr>
          <w:ilvl w:val="0"/>
          <w:numId w:val="36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>D</w:t>
      </w:r>
      <w:r w:rsidR="008E2FB4" w:rsidRPr="00BC4AAF">
        <w:rPr>
          <w:rFonts w:ascii="Arial" w:hAnsi="Arial" w:cs="Arial"/>
          <w:sz w:val="22"/>
          <w:szCs w:val="22"/>
        </w:rPr>
        <w:t xml:space="preserve">raw </w:t>
      </w:r>
      <w:r w:rsidR="0043565A" w:rsidRPr="00BC4AAF">
        <w:rPr>
          <w:rFonts w:ascii="Arial" w:hAnsi="Arial" w:cs="Arial"/>
          <w:sz w:val="22"/>
          <w:szCs w:val="22"/>
        </w:rPr>
        <w:t xml:space="preserve">and label </w:t>
      </w:r>
      <w:r w:rsidR="008E2FB4" w:rsidRPr="00BC4AAF">
        <w:rPr>
          <w:rFonts w:ascii="Arial" w:hAnsi="Arial" w:cs="Arial"/>
          <w:sz w:val="22"/>
          <w:szCs w:val="22"/>
        </w:rPr>
        <w:t xml:space="preserve">a graph of the force-velocity relationship for muscle contraction and </w:t>
      </w:r>
      <w:r w:rsidRPr="00BC4AAF">
        <w:rPr>
          <w:rFonts w:ascii="Arial" w:hAnsi="Arial" w:cs="Arial"/>
          <w:sz w:val="22"/>
          <w:szCs w:val="22"/>
        </w:rPr>
        <w:t xml:space="preserve">explain </w:t>
      </w:r>
      <w:r w:rsidR="008E2FB4" w:rsidRPr="00BC4AAF">
        <w:rPr>
          <w:rFonts w:ascii="Arial" w:hAnsi="Arial" w:cs="Arial"/>
          <w:sz w:val="22"/>
          <w:szCs w:val="22"/>
        </w:rPr>
        <w:t xml:space="preserve">how Stoltman may have applied it in this lift. </w:t>
      </w:r>
      <w:r w:rsidR="00BF048A" w:rsidRPr="00BC4AAF">
        <w:rPr>
          <w:rFonts w:ascii="Arial" w:hAnsi="Arial" w:cs="Arial"/>
          <w:sz w:val="22"/>
          <w:szCs w:val="22"/>
        </w:rPr>
        <w:t xml:space="preserve">      </w:t>
      </w:r>
      <w:r w:rsidR="008E2FB4" w:rsidRPr="00BC4AAF">
        <w:rPr>
          <w:rFonts w:ascii="Arial" w:hAnsi="Arial" w:cs="Arial"/>
          <w:sz w:val="22"/>
          <w:szCs w:val="22"/>
        </w:rPr>
        <w:tab/>
      </w:r>
      <w:r w:rsidR="008E2FB4" w:rsidRP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8E2FB4" w:rsidRPr="00BC4AAF">
        <w:rPr>
          <w:rFonts w:ascii="Arial" w:hAnsi="Arial" w:cs="Arial"/>
          <w:sz w:val="22"/>
          <w:szCs w:val="22"/>
        </w:rPr>
        <w:t>(4 marks)</w:t>
      </w:r>
    </w:p>
    <w:p w14:paraId="4400EAF8" w14:textId="3A5F0949" w:rsidR="00DF36B5" w:rsidRPr="00BC4AAF" w:rsidRDefault="00DF36B5" w:rsidP="00DF36B5">
      <w:pPr>
        <w:rPr>
          <w:rFonts w:ascii="Arial" w:hAnsi="Arial" w:cs="Arial"/>
          <w:sz w:val="22"/>
          <w:szCs w:val="22"/>
        </w:rPr>
      </w:pPr>
    </w:p>
    <w:p w14:paraId="0DE60EEB" w14:textId="64208153" w:rsidR="00DF36B5" w:rsidRPr="005141FA" w:rsidRDefault="004505CA" w:rsidP="00DF36B5">
      <w:pPr>
        <w:rPr>
          <w:rFonts w:ascii="Arial" w:hAnsi="Arial" w:cs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16" behindDoc="0" locked="0" layoutInCell="1" allowOverlap="1" wp14:anchorId="7D36753C" wp14:editId="4E0E2651">
                <wp:simplePos x="0" y="0"/>
                <wp:positionH relativeFrom="margin">
                  <wp:align>center</wp:align>
                </wp:positionH>
                <wp:positionV relativeFrom="paragraph">
                  <wp:posOffset>12065</wp:posOffset>
                </wp:positionV>
                <wp:extent cx="2392680" cy="1484630"/>
                <wp:effectExtent l="0" t="0" r="26670" b="20320"/>
                <wp:wrapNone/>
                <wp:docPr id="1008789257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92680" cy="1484630"/>
                          <a:chOff x="1085745" y="1063801"/>
                          <a:chExt cx="18000" cy="18000"/>
                        </a:xfrm>
                      </wpg:grpSpPr>
                      <wps:wsp>
                        <wps:cNvPr id="698708037" name="AutoShape 3"/>
                        <wps:cNvCnPr>
                          <a:cxnSpLocks noChangeShapeType="1"/>
                        </wps:cNvCnPr>
                        <wps:spPr bwMode="auto">
                          <a:xfrm>
                            <a:off x="1085776" y="1063801"/>
                            <a:ext cx="0" cy="1800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7360731" name="AutoShape 4"/>
                        <wps:cNvCnPr>
                          <a:cxnSpLocks noChangeShapeType="1"/>
                        </wps:cNvCnPr>
                        <wps:spPr bwMode="auto">
                          <a:xfrm>
                            <a:off x="1085745" y="1081671"/>
                            <a:ext cx="18000" cy="0"/>
                          </a:xfrm>
                          <a:prstGeom prst="straightConnector1">
                            <a:avLst/>
                          </a:prstGeom>
                          <a:noFill/>
                          <a:ln w="25400">
                            <a:solidFill>
                              <a:schemeClr val="dk1">
                                <a:lumMod val="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chemeClr val="dk1">
                                      <a:lumMod val="0"/>
                                      <a:lumOff val="0"/>
                                    </a:scheme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8D0C62" id="Group 4" o:spid="_x0000_s1026" style="position:absolute;margin-left:0;margin-top:.95pt;width:188.4pt;height:116.9pt;z-index:251665416;mso-position-horizontal:center;mso-position-horizontal-relative:margin" coordorigin="10857,10638" coordsize="180,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7" type="#_x0000_t32" style="position:absolute;left:10857;top:10638;width:0;height:1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" strokecolor="black [0]" strokeweight="2pt">
                  <v:shadow color="black [0]"/>
                </v:shape>
                <v:shape id="AutoShape 4" o:spid="_x0000_s1028" type="#_x0000_t32" style="position:absolute;left:10857;top:10816;width: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" strokecolor="black [0]" strokeweight="2pt">
                  <v:shadow color="black [0]"/>
                </v:shape>
                <w10:wrap anchorx="margin"/>
              </v:group>
            </w:pict>
          </mc:Fallback>
        </mc:AlternateContent>
      </w:r>
    </w:p>
    <w:p w14:paraId="4DD6F7DB" w14:textId="77777777" w:rsidR="00DF36B5" w:rsidRPr="005141FA" w:rsidRDefault="00DF36B5" w:rsidP="00DF36B5">
      <w:pPr>
        <w:rPr>
          <w:rFonts w:ascii="Arial" w:hAnsi="Arial" w:cs="Arial"/>
        </w:rPr>
      </w:pPr>
    </w:p>
    <w:p w14:paraId="4AEF6606" w14:textId="6BC19288" w:rsidR="00DF36B5" w:rsidRPr="005141FA" w:rsidRDefault="00DF36B5" w:rsidP="00DF36B5">
      <w:pPr>
        <w:rPr>
          <w:rFonts w:ascii="Arial" w:hAnsi="Arial" w:cs="Arial"/>
        </w:rPr>
      </w:pPr>
    </w:p>
    <w:p w14:paraId="5D29C95F" w14:textId="77777777" w:rsidR="00DF36B5" w:rsidRPr="005141FA" w:rsidRDefault="00DF36B5" w:rsidP="00DF36B5">
      <w:pPr>
        <w:rPr>
          <w:rFonts w:ascii="Arial" w:hAnsi="Arial" w:cs="Arial"/>
        </w:rPr>
      </w:pPr>
    </w:p>
    <w:p w14:paraId="271F2F82" w14:textId="31DACC1E" w:rsidR="00DF36B5" w:rsidRPr="005141FA" w:rsidRDefault="00DF36B5" w:rsidP="00DF36B5">
      <w:pPr>
        <w:rPr>
          <w:rFonts w:ascii="Arial" w:hAnsi="Arial" w:cs="Arial"/>
        </w:rPr>
      </w:pPr>
    </w:p>
    <w:p w14:paraId="726E5A93" w14:textId="1DBA606C" w:rsidR="00DF36B5" w:rsidRPr="005141FA" w:rsidRDefault="00DF36B5" w:rsidP="00DF36B5">
      <w:pPr>
        <w:rPr>
          <w:rFonts w:ascii="Arial" w:hAnsi="Arial" w:cs="Arial"/>
        </w:rPr>
      </w:pPr>
    </w:p>
    <w:p w14:paraId="0E95BD21" w14:textId="1694B162" w:rsidR="00DF36B5" w:rsidRPr="005141FA" w:rsidRDefault="00DF36B5" w:rsidP="00DF36B5">
      <w:pPr>
        <w:rPr>
          <w:rFonts w:ascii="Arial" w:hAnsi="Arial" w:cs="Arial"/>
        </w:rPr>
      </w:pPr>
    </w:p>
    <w:p w14:paraId="21855B0E" w14:textId="1AD03E98" w:rsidR="00DF36B5" w:rsidRPr="005141FA" w:rsidRDefault="00DF36B5" w:rsidP="00DF36B5">
      <w:pPr>
        <w:rPr>
          <w:rFonts w:ascii="Arial" w:hAnsi="Arial" w:cs="Arial"/>
        </w:rPr>
      </w:pPr>
    </w:p>
    <w:p w14:paraId="1402E72E" w14:textId="22BDF5AC" w:rsidR="00DF36B5" w:rsidRDefault="00DF36B5" w:rsidP="00DF36B5">
      <w:pPr>
        <w:rPr>
          <w:rFonts w:ascii="Arial" w:hAnsi="Arial" w:cs="Arial"/>
        </w:rPr>
      </w:pPr>
    </w:p>
    <w:p w14:paraId="1324D263" w14:textId="77777777" w:rsidR="002167DB" w:rsidRDefault="002167DB" w:rsidP="00DF36B5">
      <w:pPr>
        <w:rPr>
          <w:rFonts w:ascii="Arial" w:hAnsi="Arial" w:cs="Arial"/>
        </w:rPr>
      </w:pPr>
    </w:p>
    <w:p w14:paraId="3A7F8E26" w14:textId="700CAEC5" w:rsidR="0043565A" w:rsidRDefault="008E2FB4" w:rsidP="008E2FB4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799EE46" w14:textId="21286909" w:rsidR="0043565A" w:rsidRPr="00BC4AAF" w:rsidRDefault="00B30D42" w:rsidP="0043565A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lastRenderedPageBreak/>
        <w:t xml:space="preserve">During the ‘Atlas </w:t>
      </w:r>
      <w:r w:rsidR="00FD13D1" w:rsidRPr="00BC4AAF">
        <w:rPr>
          <w:rFonts w:ascii="Arial" w:hAnsi="Arial" w:cs="Arial"/>
          <w:sz w:val="22"/>
          <w:szCs w:val="22"/>
        </w:rPr>
        <w:t xml:space="preserve">stones’ </w:t>
      </w:r>
      <w:r w:rsidRPr="00BC4AAF">
        <w:rPr>
          <w:rFonts w:ascii="Arial" w:hAnsi="Arial" w:cs="Arial"/>
          <w:sz w:val="22"/>
          <w:szCs w:val="22"/>
        </w:rPr>
        <w:t>event</w:t>
      </w:r>
      <w:r w:rsidR="00074C48" w:rsidRPr="00BC4AAF">
        <w:rPr>
          <w:rFonts w:ascii="Arial" w:hAnsi="Arial" w:cs="Arial"/>
          <w:sz w:val="22"/>
          <w:szCs w:val="22"/>
        </w:rPr>
        <w:t xml:space="preserve"> in the World’s Strongest Man competition</w:t>
      </w:r>
      <w:r w:rsidRPr="00BC4AAF">
        <w:rPr>
          <w:rFonts w:ascii="Arial" w:hAnsi="Arial" w:cs="Arial"/>
          <w:sz w:val="22"/>
          <w:szCs w:val="22"/>
        </w:rPr>
        <w:t xml:space="preserve">. </w:t>
      </w:r>
      <w:r w:rsidR="003C7A0B" w:rsidRPr="00BC4AAF">
        <w:rPr>
          <w:rFonts w:ascii="Arial" w:hAnsi="Arial" w:cs="Arial"/>
          <w:sz w:val="22"/>
          <w:szCs w:val="22"/>
        </w:rPr>
        <w:t>The first</w:t>
      </w:r>
      <w:r w:rsidR="0039036C" w:rsidRPr="00BC4AAF">
        <w:rPr>
          <w:rFonts w:ascii="Arial" w:hAnsi="Arial" w:cs="Arial"/>
          <w:sz w:val="22"/>
          <w:szCs w:val="22"/>
        </w:rPr>
        <w:t xml:space="preserve"> and lightest</w:t>
      </w:r>
      <w:r w:rsidR="003C7A0B" w:rsidRPr="00BC4AAF">
        <w:rPr>
          <w:rFonts w:ascii="Arial" w:hAnsi="Arial" w:cs="Arial"/>
          <w:sz w:val="22"/>
          <w:szCs w:val="22"/>
        </w:rPr>
        <w:t xml:space="preserve"> of five stones lifted </w:t>
      </w:r>
      <w:proofErr w:type="spellStart"/>
      <w:r w:rsidR="003C7A0B" w:rsidRPr="00BC4AAF">
        <w:rPr>
          <w:rFonts w:ascii="Arial" w:hAnsi="Arial" w:cs="Arial"/>
          <w:sz w:val="22"/>
          <w:szCs w:val="22"/>
        </w:rPr>
        <w:t>weighs</w:t>
      </w:r>
      <w:proofErr w:type="spellEnd"/>
      <w:r w:rsidR="003F6836" w:rsidRPr="00BC4AAF">
        <w:rPr>
          <w:rFonts w:ascii="Arial" w:hAnsi="Arial" w:cs="Arial"/>
          <w:sz w:val="22"/>
          <w:szCs w:val="22"/>
        </w:rPr>
        <w:t xml:space="preserve"> </w:t>
      </w:r>
      <w:r w:rsidR="003C7A0B" w:rsidRPr="00BC4AAF">
        <w:rPr>
          <w:rFonts w:ascii="Arial" w:hAnsi="Arial" w:cs="Arial"/>
          <w:sz w:val="22"/>
          <w:szCs w:val="22"/>
        </w:rPr>
        <w:t>100</w:t>
      </w:r>
      <w:r w:rsidR="003F6836" w:rsidRPr="00BC4AAF">
        <w:rPr>
          <w:rFonts w:ascii="Arial" w:hAnsi="Arial" w:cs="Arial"/>
          <w:sz w:val="22"/>
          <w:szCs w:val="22"/>
        </w:rPr>
        <w:t xml:space="preserve"> </w:t>
      </w:r>
      <w:r w:rsidR="003C7A0B" w:rsidRPr="00BC4AAF">
        <w:rPr>
          <w:rFonts w:ascii="Arial" w:hAnsi="Arial" w:cs="Arial"/>
          <w:sz w:val="22"/>
          <w:szCs w:val="22"/>
        </w:rPr>
        <w:t>kg</w:t>
      </w:r>
      <w:r w:rsidR="00074C48" w:rsidRPr="00BC4AAF">
        <w:rPr>
          <w:rFonts w:ascii="Arial" w:hAnsi="Arial" w:cs="Arial"/>
          <w:sz w:val="22"/>
          <w:szCs w:val="22"/>
        </w:rPr>
        <w:t xml:space="preserve">. </w:t>
      </w:r>
    </w:p>
    <w:p w14:paraId="6205743E" w14:textId="77777777" w:rsidR="0043565A" w:rsidRPr="00BC4AAF" w:rsidRDefault="0043565A" w:rsidP="002F107E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5A62E574" w14:textId="345170F1" w:rsidR="00DF36B5" w:rsidRPr="00BC4AAF" w:rsidRDefault="00FC1D8D" w:rsidP="002F107E">
      <w:pPr>
        <w:pStyle w:val="ListParagraph"/>
        <w:numPr>
          <w:ilvl w:val="0"/>
          <w:numId w:val="36"/>
        </w:num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Compare </w:t>
      </w:r>
      <w:r w:rsidR="00F06740" w:rsidRPr="00BC4AAF">
        <w:rPr>
          <w:rFonts w:ascii="Arial" w:hAnsi="Arial" w:cs="Arial"/>
          <w:b/>
          <w:bCs/>
          <w:sz w:val="22"/>
          <w:szCs w:val="22"/>
        </w:rPr>
        <w:t>two</w:t>
      </w:r>
      <w:r w:rsidR="006736BF" w:rsidRPr="00BC4AAF">
        <w:rPr>
          <w:rFonts w:ascii="Arial" w:hAnsi="Arial" w:cs="Arial"/>
          <w:sz w:val="22"/>
          <w:szCs w:val="22"/>
        </w:rPr>
        <w:t xml:space="preserve"> difference</w:t>
      </w:r>
      <w:r w:rsidR="00F06740" w:rsidRPr="00BC4AAF">
        <w:rPr>
          <w:rFonts w:ascii="Arial" w:hAnsi="Arial" w:cs="Arial"/>
          <w:sz w:val="22"/>
          <w:szCs w:val="22"/>
        </w:rPr>
        <w:t>s</w:t>
      </w:r>
      <w:r w:rsidR="006736BF" w:rsidRPr="00BC4AAF">
        <w:rPr>
          <w:rFonts w:ascii="Arial" w:hAnsi="Arial" w:cs="Arial"/>
          <w:sz w:val="22"/>
          <w:szCs w:val="22"/>
        </w:rPr>
        <w:t xml:space="preserve"> in motor unit recruitment between Stoltman lifting the</w:t>
      </w:r>
      <w:r w:rsidR="003F6836" w:rsidRPr="00BC4AAF">
        <w:rPr>
          <w:rFonts w:ascii="Arial" w:hAnsi="Arial" w:cs="Arial"/>
          <w:sz w:val="22"/>
          <w:szCs w:val="22"/>
        </w:rPr>
        <w:t xml:space="preserve"> </w:t>
      </w:r>
      <w:r w:rsidR="006736BF" w:rsidRPr="00BC4AAF">
        <w:rPr>
          <w:rFonts w:ascii="Arial" w:hAnsi="Arial" w:cs="Arial"/>
          <w:sz w:val="22"/>
          <w:szCs w:val="22"/>
        </w:rPr>
        <w:t>100</w:t>
      </w:r>
      <w:r w:rsidR="003F6836" w:rsidRPr="00BC4AAF">
        <w:rPr>
          <w:rFonts w:ascii="Arial" w:hAnsi="Arial" w:cs="Arial"/>
          <w:sz w:val="22"/>
          <w:szCs w:val="22"/>
        </w:rPr>
        <w:t xml:space="preserve"> </w:t>
      </w:r>
      <w:r w:rsidR="006736BF" w:rsidRPr="00BC4AAF">
        <w:rPr>
          <w:rFonts w:ascii="Arial" w:hAnsi="Arial" w:cs="Arial"/>
          <w:sz w:val="22"/>
          <w:szCs w:val="22"/>
        </w:rPr>
        <w:t xml:space="preserve">kg stone compared to </w:t>
      </w:r>
      <w:r w:rsidR="002E37AF" w:rsidRPr="00BC4AAF">
        <w:rPr>
          <w:rFonts w:ascii="Arial" w:hAnsi="Arial" w:cs="Arial"/>
          <w:sz w:val="22"/>
          <w:szCs w:val="22"/>
        </w:rPr>
        <w:t>his</w:t>
      </w:r>
      <w:r w:rsidR="00074C48" w:rsidRPr="00BC4AAF">
        <w:rPr>
          <w:rFonts w:ascii="Arial" w:hAnsi="Arial" w:cs="Arial"/>
          <w:sz w:val="22"/>
          <w:szCs w:val="22"/>
        </w:rPr>
        <w:t xml:space="preserve"> </w:t>
      </w:r>
      <w:r w:rsidR="00866848" w:rsidRPr="00BC4AAF">
        <w:rPr>
          <w:rFonts w:ascii="Arial" w:hAnsi="Arial" w:cs="Arial"/>
          <w:sz w:val="22"/>
          <w:szCs w:val="22"/>
        </w:rPr>
        <w:t>record-breaking</w:t>
      </w:r>
      <w:r w:rsidR="00074C48" w:rsidRPr="00BC4AAF">
        <w:rPr>
          <w:rFonts w:ascii="Arial" w:hAnsi="Arial" w:cs="Arial"/>
          <w:sz w:val="22"/>
          <w:szCs w:val="22"/>
        </w:rPr>
        <w:t xml:space="preserve"> attempt</w:t>
      </w:r>
      <w:r w:rsidR="00FE1007" w:rsidRPr="00BC4AAF">
        <w:rPr>
          <w:rFonts w:ascii="Arial" w:hAnsi="Arial" w:cs="Arial"/>
          <w:sz w:val="22"/>
          <w:szCs w:val="22"/>
        </w:rPr>
        <w:t xml:space="preserve"> of 273</w:t>
      </w:r>
      <w:r w:rsidR="003F6836" w:rsidRPr="00BC4AAF">
        <w:rPr>
          <w:rFonts w:ascii="Arial" w:hAnsi="Arial" w:cs="Arial"/>
          <w:sz w:val="22"/>
          <w:szCs w:val="22"/>
        </w:rPr>
        <w:t xml:space="preserve"> </w:t>
      </w:r>
      <w:r w:rsidR="00FE1007" w:rsidRPr="00BC4AAF">
        <w:rPr>
          <w:rFonts w:ascii="Arial" w:hAnsi="Arial" w:cs="Arial"/>
          <w:sz w:val="22"/>
          <w:szCs w:val="22"/>
        </w:rPr>
        <w:t>kg</w:t>
      </w:r>
      <w:r w:rsidR="0043565A" w:rsidRPr="00BC4AAF">
        <w:rPr>
          <w:rFonts w:ascii="Arial" w:hAnsi="Arial" w:cs="Arial"/>
          <w:sz w:val="22"/>
          <w:szCs w:val="22"/>
        </w:rPr>
        <w:t>.</w:t>
      </w:r>
      <w:r w:rsidR="002E37AF" w:rsidRP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992EE1">
        <w:rPr>
          <w:rFonts w:ascii="Arial" w:hAnsi="Arial" w:cs="Arial"/>
          <w:sz w:val="22"/>
          <w:szCs w:val="22"/>
        </w:rPr>
        <w:t xml:space="preserve">  </w:t>
      </w:r>
      <w:r w:rsidR="002E37AF" w:rsidRPr="00BC4AAF">
        <w:rPr>
          <w:rFonts w:ascii="Arial" w:hAnsi="Arial" w:cs="Arial"/>
          <w:sz w:val="22"/>
          <w:szCs w:val="22"/>
        </w:rPr>
        <w:t>(</w:t>
      </w:r>
      <w:r w:rsidR="0008271D" w:rsidRPr="00BC4AAF">
        <w:rPr>
          <w:rFonts w:ascii="Arial" w:hAnsi="Arial" w:cs="Arial"/>
          <w:sz w:val="22"/>
          <w:szCs w:val="22"/>
        </w:rPr>
        <w:t xml:space="preserve">4 </w:t>
      </w:r>
      <w:r w:rsidR="002E37AF" w:rsidRPr="00BC4AAF">
        <w:rPr>
          <w:rFonts w:ascii="Arial" w:hAnsi="Arial" w:cs="Arial"/>
          <w:sz w:val="22"/>
          <w:szCs w:val="22"/>
        </w:rPr>
        <w:t>marks)</w:t>
      </w:r>
    </w:p>
    <w:p w14:paraId="1F097BD1" w14:textId="77777777" w:rsidR="00DF36B5" w:rsidRPr="005141FA" w:rsidRDefault="00DF36B5" w:rsidP="00DF36B5">
      <w:pPr>
        <w:rPr>
          <w:rFonts w:ascii="Arial" w:hAnsi="Arial" w:cs="Arial"/>
        </w:rPr>
      </w:pPr>
    </w:p>
    <w:p w14:paraId="244C0F2A" w14:textId="3F4F42B6" w:rsidR="00FA6939" w:rsidRPr="005141FA" w:rsidRDefault="00FA6939" w:rsidP="00FA6939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DF4F9E7" w14:textId="59469A48" w:rsidR="00AB2605" w:rsidRDefault="00AB2605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5471739" w14:textId="0A417381" w:rsidR="00E73862" w:rsidRPr="00BC4AAF" w:rsidRDefault="00B6451C" w:rsidP="00F1147B">
      <w:pPr>
        <w:tabs>
          <w:tab w:val="left" w:pos="1639"/>
        </w:tabs>
        <w:spacing w:line="276" w:lineRule="auto"/>
        <w:rPr>
          <w:rFonts w:ascii="Arial" w:hAnsi="Arial" w:cs="Arial"/>
          <w:b/>
          <w:bCs/>
          <w:sz w:val="22"/>
          <w:szCs w:val="22"/>
        </w:rPr>
      </w:pPr>
      <w:r w:rsidRPr="00BC4AAF">
        <w:rPr>
          <w:rFonts w:ascii="Arial" w:hAnsi="Arial" w:cs="Arial"/>
          <w:b/>
          <w:bCs/>
          <w:sz w:val="22"/>
          <w:szCs w:val="22"/>
        </w:rPr>
        <w:lastRenderedPageBreak/>
        <w:t>Q</w:t>
      </w:r>
      <w:r w:rsidR="00175CA7" w:rsidRPr="00BC4AAF">
        <w:rPr>
          <w:rFonts w:ascii="Arial" w:hAnsi="Arial" w:cs="Arial"/>
          <w:b/>
          <w:bCs/>
          <w:sz w:val="22"/>
          <w:szCs w:val="22"/>
        </w:rPr>
        <w:t>uestion 23</w:t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proofErr w:type="gramStart"/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992EE1">
        <w:rPr>
          <w:rFonts w:ascii="Arial" w:hAnsi="Arial" w:cs="Arial"/>
          <w:b/>
          <w:bCs/>
          <w:sz w:val="22"/>
          <w:szCs w:val="22"/>
        </w:rPr>
        <w:t xml:space="preserve">  </w:t>
      </w:r>
      <w:r w:rsidR="00AE2B21" w:rsidRPr="00BC4AAF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AE2B21" w:rsidRPr="00BC4AAF">
        <w:rPr>
          <w:rFonts w:ascii="Arial" w:hAnsi="Arial" w:cs="Arial"/>
          <w:b/>
          <w:bCs/>
          <w:sz w:val="22"/>
          <w:szCs w:val="22"/>
        </w:rPr>
        <w:t>4 marks)</w:t>
      </w:r>
    </w:p>
    <w:p w14:paraId="7E750CE4" w14:textId="77777777" w:rsidR="00712EAE" w:rsidRPr="00BC4AAF" w:rsidRDefault="00712EAE" w:rsidP="00F1147B">
      <w:pPr>
        <w:tabs>
          <w:tab w:val="left" w:pos="1639"/>
        </w:tabs>
        <w:spacing w:line="276" w:lineRule="auto"/>
        <w:rPr>
          <w:rFonts w:ascii="Arial" w:hAnsi="Arial" w:cs="Arial"/>
          <w:b/>
          <w:bCs/>
          <w:sz w:val="22"/>
          <w:szCs w:val="22"/>
        </w:rPr>
      </w:pPr>
    </w:p>
    <w:p w14:paraId="06A8510D" w14:textId="78210A65" w:rsidR="00A37480" w:rsidRPr="005141FA" w:rsidRDefault="00A33B6B" w:rsidP="00F1147B">
      <w:pPr>
        <w:tabs>
          <w:tab w:val="left" w:pos="1639"/>
        </w:tabs>
        <w:spacing w:line="276" w:lineRule="auto"/>
        <w:rPr>
          <w:rFonts w:ascii="Arial" w:hAnsi="Arial" w:cs="Arial"/>
        </w:rPr>
      </w:pPr>
      <w:r w:rsidRPr="00BC4AAF">
        <w:rPr>
          <w:rFonts w:ascii="Arial" w:hAnsi="Arial" w:cs="Arial"/>
          <w:sz w:val="22"/>
          <w:szCs w:val="22"/>
        </w:rPr>
        <w:t xml:space="preserve">Wingsuits </w:t>
      </w:r>
      <w:r w:rsidR="005B732A" w:rsidRPr="00BC4AAF">
        <w:rPr>
          <w:rFonts w:ascii="Arial" w:hAnsi="Arial" w:cs="Arial"/>
          <w:sz w:val="22"/>
          <w:szCs w:val="22"/>
        </w:rPr>
        <w:t>are inventions by skydivers aiming to travel large horizontal distances in the air</w:t>
      </w:r>
      <w:r w:rsidR="00D66840" w:rsidRPr="00BC4AAF">
        <w:rPr>
          <w:rFonts w:ascii="Arial" w:hAnsi="Arial" w:cs="Arial"/>
          <w:sz w:val="22"/>
          <w:szCs w:val="22"/>
        </w:rPr>
        <w:t>.</w:t>
      </w:r>
      <w:r w:rsidR="00D66840" w:rsidRPr="005141FA">
        <w:rPr>
          <w:rFonts w:ascii="Arial" w:hAnsi="Arial" w:cs="Arial"/>
        </w:rPr>
        <w:t xml:space="preserve"> </w:t>
      </w:r>
      <w:r w:rsidR="00F1147B" w:rsidRPr="005141FA">
        <w:rPr>
          <w:rFonts w:ascii="Arial" w:hAnsi="Arial" w:cs="Arial"/>
        </w:rPr>
        <w:tab/>
      </w:r>
    </w:p>
    <w:p w14:paraId="073EF161" w14:textId="77777777" w:rsidR="00A37480" w:rsidRPr="005141FA" w:rsidRDefault="00A37480" w:rsidP="00F1147B">
      <w:pPr>
        <w:tabs>
          <w:tab w:val="left" w:pos="1639"/>
        </w:tabs>
        <w:spacing w:line="276" w:lineRule="auto"/>
        <w:rPr>
          <w:rFonts w:ascii="Arial" w:hAnsi="Arial" w:cs="Arial"/>
        </w:rPr>
      </w:pPr>
    </w:p>
    <w:p w14:paraId="3B38034C" w14:textId="2D3E75F9" w:rsidR="00776026" w:rsidRPr="005141FA" w:rsidRDefault="00A37480" w:rsidP="000A1461">
      <w:pPr>
        <w:tabs>
          <w:tab w:val="left" w:pos="1639"/>
        </w:tabs>
        <w:spacing w:line="276" w:lineRule="auto"/>
        <w:jc w:val="center"/>
        <w:rPr>
          <w:rFonts w:ascii="Arial" w:hAnsi="Arial" w:cs="Arial"/>
        </w:rPr>
      </w:pPr>
      <w:r w:rsidRPr="005141FA">
        <w:rPr>
          <w:rFonts w:ascii="Arial" w:hAnsi="Arial" w:cs="Arial"/>
          <w:noProof/>
        </w:rPr>
        <w:drawing>
          <wp:inline distT="0" distB="0" distL="0" distR="0" wp14:anchorId="253EDE2E" wp14:editId="34513749">
            <wp:extent cx="4071068" cy="2302599"/>
            <wp:effectExtent l="0" t="0" r="5715" b="2540"/>
            <wp:docPr id="1689748895" name="Picture 4" descr="MainSlide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Slide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5" b="41584"/>
                    <a:stretch/>
                  </pic:blipFill>
                  <pic:spPr bwMode="auto">
                    <a:xfrm>
                      <a:off x="0" y="0"/>
                      <a:ext cx="4087883" cy="23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D0181F" w14:textId="77777777" w:rsidR="00776026" w:rsidRPr="005141FA" w:rsidRDefault="00776026" w:rsidP="00F1147B">
      <w:pPr>
        <w:tabs>
          <w:tab w:val="left" w:pos="1639"/>
        </w:tabs>
        <w:spacing w:line="276" w:lineRule="auto"/>
        <w:rPr>
          <w:rFonts w:ascii="Arial" w:hAnsi="Arial" w:cs="Arial"/>
        </w:rPr>
      </w:pPr>
    </w:p>
    <w:p w14:paraId="3564B450" w14:textId="6DCCF09F" w:rsidR="00F1147B" w:rsidRPr="00BC4AAF" w:rsidRDefault="00AB2605" w:rsidP="002F107E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>With reference to</w:t>
      </w:r>
      <w:r w:rsidR="00C34D29" w:rsidRPr="00BC4AAF">
        <w:rPr>
          <w:rFonts w:ascii="Arial" w:hAnsi="Arial" w:cs="Arial"/>
          <w:sz w:val="22"/>
          <w:szCs w:val="22"/>
        </w:rPr>
        <w:t xml:space="preserve"> Bernoulli’s principle</w:t>
      </w:r>
      <w:r w:rsidRPr="00BC4AAF">
        <w:rPr>
          <w:rFonts w:ascii="Arial" w:hAnsi="Arial" w:cs="Arial"/>
          <w:sz w:val="22"/>
          <w:szCs w:val="22"/>
        </w:rPr>
        <w:t>, c</w:t>
      </w:r>
      <w:r w:rsidR="008E0B5E" w:rsidRPr="00BC4AAF">
        <w:rPr>
          <w:rFonts w:ascii="Arial" w:hAnsi="Arial" w:cs="Arial"/>
          <w:sz w:val="22"/>
          <w:szCs w:val="22"/>
        </w:rPr>
        <w:t>omplet</w:t>
      </w:r>
      <w:r w:rsidRPr="00BC4AAF">
        <w:rPr>
          <w:rFonts w:ascii="Arial" w:hAnsi="Arial" w:cs="Arial"/>
          <w:sz w:val="22"/>
          <w:szCs w:val="22"/>
        </w:rPr>
        <w:t>e</w:t>
      </w:r>
      <w:r w:rsidR="008E0B5E" w:rsidRPr="00BC4AAF">
        <w:rPr>
          <w:rFonts w:ascii="Arial" w:hAnsi="Arial" w:cs="Arial"/>
          <w:sz w:val="22"/>
          <w:szCs w:val="22"/>
        </w:rPr>
        <w:t xml:space="preserve"> the</w:t>
      </w:r>
      <w:r w:rsidR="00C34D29" w:rsidRPr="00BC4AAF">
        <w:rPr>
          <w:rFonts w:ascii="Arial" w:hAnsi="Arial" w:cs="Arial"/>
          <w:sz w:val="22"/>
          <w:szCs w:val="22"/>
        </w:rPr>
        <w:t xml:space="preserve"> diagram of the airflow </w:t>
      </w:r>
      <w:r w:rsidR="009E5811">
        <w:rPr>
          <w:rFonts w:ascii="Arial" w:hAnsi="Arial" w:cs="Arial"/>
          <w:sz w:val="22"/>
          <w:szCs w:val="22"/>
        </w:rPr>
        <w:t>and biomechanics</w:t>
      </w:r>
      <w:r w:rsidR="009E5811" w:rsidRPr="00BC4AAF">
        <w:rPr>
          <w:rFonts w:ascii="Arial" w:hAnsi="Arial" w:cs="Arial"/>
          <w:sz w:val="22"/>
          <w:szCs w:val="22"/>
        </w:rPr>
        <w:t xml:space="preserve"> over</w:t>
      </w:r>
      <w:r w:rsidR="00C34D29" w:rsidRPr="00BC4AAF">
        <w:rPr>
          <w:rFonts w:ascii="Arial" w:hAnsi="Arial" w:cs="Arial"/>
          <w:sz w:val="22"/>
          <w:szCs w:val="22"/>
        </w:rPr>
        <w:t xml:space="preserve"> the skydiver’s arm</w:t>
      </w:r>
      <w:r w:rsidRPr="00BC4AAF">
        <w:rPr>
          <w:rFonts w:ascii="Arial" w:hAnsi="Arial" w:cs="Arial"/>
          <w:sz w:val="22"/>
          <w:szCs w:val="22"/>
        </w:rPr>
        <w:t>.</w:t>
      </w:r>
      <w:r w:rsidRPr="00BC4AAF">
        <w:rPr>
          <w:rFonts w:ascii="Arial" w:hAnsi="Arial" w:cs="Arial"/>
          <w:sz w:val="22"/>
          <w:szCs w:val="22"/>
        </w:rPr>
        <w:tab/>
      </w:r>
      <w:r w:rsidR="009E5811">
        <w:rPr>
          <w:rFonts w:ascii="Arial" w:hAnsi="Arial" w:cs="Arial"/>
          <w:sz w:val="22"/>
          <w:szCs w:val="22"/>
        </w:rPr>
        <w:t xml:space="preserve"> </w:t>
      </w:r>
      <w:r w:rsidRPr="00BC4AAF">
        <w:rPr>
          <w:rFonts w:ascii="Arial" w:hAnsi="Arial" w:cs="Arial"/>
          <w:sz w:val="22"/>
          <w:szCs w:val="22"/>
        </w:rPr>
        <w:tab/>
        <w:t xml:space="preserve">  </w:t>
      </w:r>
      <w:r w:rsidR="00F1147B" w:rsidRPr="00BC4AAF">
        <w:rPr>
          <w:rFonts w:ascii="Arial" w:hAnsi="Arial" w:cs="Arial"/>
          <w:sz w:val="22"/>
          <w:szCs w:val="22"/>
        </w:rPr>
        <w:tab/>
      </w:r>
      <w:r w:rsidR="00F1147B" w:rsidRPr="00BC4AAF">
        <w:rPr>
          <w:rFonts w:ascii="Arial" w:hAnsi="Arial" w:cs="Arial"/>
          <w:sz w:val="22"/>
          <w:szCs w:val="22"/>
        </w:rPr>
        <w:tab/>
        <w:t xml:space="preserve">          </w:t>
      </w:r>
      <w:r w:rsidR="00F1147B" w:rsidRPr="00BC4AAF">
        <w:rPr>
          <w:rFonts w:ascii="Arial" w:hAnsi="Arial" w:cs="Arial"/>
          <w:sz w:val="22"/>
          <w:szCs w:val="22"/>
        </w:rPr>
        <w:tab/>
      </w:r>
      <w:r w:rsidR="00F1147B" w:rsidRPr="00BC4AAF">
        <w:rPr>
          <w:rFonts w:ascii="Arial" w:hAnsi="Arial" w:cs="Arial"/>
          <w:sz w:val="22"/>
          <w:szCs w:val="22"/>
        </w:rPr>
        <w:tab/>
        <w:t xml:space="preserve"> </w:t>
      </w:r>
      <w:r w:rsidR="0050192F" w:rsidRPr="00BC4AAF">
        <w:rPr>
          <w:rFonts w:ascii="Arial" w:hAnsi="Arial" w:cs="Arial"/>
          <w:sz w:val="22"/>
          <w:szCs w:val="22"/>
        </w:rPr>
        <w:tab/>
      </w:r>
      <w:r w:rsidR="0050192F" w:rsidRPr="00BC4AAF">
        <w:rPr>
          <w:rFonts w:ascii="Arial" w:hAnsi="Arial" w:cs="Arial"/>
          <w:sz w:val="22"/>
          <w:szCs w:val="22"/>
        </w:rPr>
        <w:tab/>
        <w:t xml:space="preserve"> </w:t>
      </w:r>
      <w:r w:rsidR="00992EE1">
        <w:rPr>
          <w:rFonts w:ascii="Arial" w:hAnsi="Arial" w:cs="Arial"/>
          <w:sz w:val="22"/>
          <w:szCs w:val="22"/>
        </w:rPr>
        <w:t xml:space="preserve"> </w:t>
      </w:r>
      <w:r w:rsidR="00F1147B" w:rsidRPr="00BC4AAF">
        <w:rPr>
          <w:rFonts w:ascii="Arial" w:hAnsi="Arial" w:cs="Arial"/>
          <w:sz w:val="22"/>
          <w:szCs w:val="22"/>
        </w:rPr>
        <w:t>(</w:t>
      </w:r>
      <w:r w:rsidR="00BB6CEA" w:rsidRPr="00BC4AAF">
        <w:rPr>
          <w:rFonts w:ascii="Arial" w:hAnsi="Arial" w:cs="Arial"/>
          <w:sz w:val="22"/>
          <w:szCs w:val="22"/>
        </w:rPr>
        <w:t>4</w:t>
      </w:r>
      <w:r w:rsidR="00F1147B" w:rsidRPr="00BC4AAF">
        <w:rPr>
          <w:rFonts w:ascii="Arial" w:hAnsi="Arial" w:cs="Arial"/>
          <w:sz w:val="22"/>
          <w:szCs w:val="22"/>
        </w:rPr>
        <w:t xml:space="preserve"> marks)</w:t>
      </w:r>
    </w:p>
    <w:p w14:paraId="700FE260" w14:textId="77777777" w:rsidR="00980914" w:rsidRPr="00BC4AAF" w:rsidRDefault="00980914" w:rsidP="00F54630">
      <w:pPr>
        <w:pStyle w:val="ListParagraph"/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672D8" w:rsidRPr="005141FA" w14:paraId="1D32E02C" w14:textId="77777777" w:rsidTr="004672D8">
        <w:tc>
          <w:tcPr>
            <w:tcW w:w="9016" w:type="dxa"/>
          </w:tcPr>
          <w:p w14:paraId="3B9D9F51" w14:textId="77777777" w:rsidR="004672D8" w:rsidRPr="005141FA" w:rsidRDefault="004672D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7379A96E" w14:textId="77777777" w:rsidR="004672D8" w:rsidRPr="005141FA" w:rsidRDefault="004672D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65347FC4" w14:textId="77777777" w:rsidR="004672D8" w:rsidRPr="005141FA" w:rsidRDefault="004672D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39EC601B" w14:textId="77777777" w:rsidR="004672D8" w:rsidRPr="005141FA" w:rsidRDefault="004672D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0C90C794" w14:textId="4124618B" w:rsidR="004672D8" w:rsidRPr="005141FA" w:rsidRDefault="004672D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5FFB1E75" w14:textId="636FBF88" w:rsidR="004672D8" w:rsidRPr="005141FA" w:rsidRDefault="004672D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1E83E12A" w14:textId="5113C07D" w:rsidR="004672D8" w:rsidRPr="005141FA" w:rsidRDefault="00BB368F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  <w:r w:rsidRPr="005141FA">
              <w:rPr>
                <w:rFonts w:ascii="Arial" w:hAnsi="Arial" w:cs="Arial"/>
                <w:noProof/>
              </w:rPr>
              <w:drawing>
                <wp:anchor distT="0" distB="0" distL="114300" distR="114300" simplePos="0" relativeHeight="251658248" behindDoc="0" locked="0" layoutInCell="1" allowOverlap="1" wp14:anchorId="6EC14CFC" wp14:editId="22427527">
                  <wp:simplePos x="0" y="0"/>
                  <wp:positionH relativeFrom="column">
                    <wp:posOffset>192432</wp:posOffset>
                  </wp:positionH>
                  <wp:positionV relativeFrom="paragraph">
                    <wp:posOffset>139672</wp:posOffset>
                  </wp:positionV>
                  <wp:extent cx="5032855" cy="1371077"/>
                  <wp:effectExtent l="19050" t="1143000" r="0" b="1143635"/>
                  <wp:wrapNone/>
                  <wp:docPr id="30281214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9843745">
                            <a:off x="0" y="0"/>
                            <a:ext cx="5032855" cy="137107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68574C8" w14:textId="530FEEA4" w:rsidR="004672D8" w:rsidRPr="005141FA" w:rsidRDefault="004672D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3D07FEC5" w14:textId="3BDB02E4" w:rsidR="00C17F24" w:rsidRPr="005141FA" w:rsidRDefault="00C17F24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154DD0A4" w14:textId="274C6AD7" w:rsidR="00C17F24" w:rsidRPr="005141FA" w:rsidRDefault="00C17F24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5D3F0095" w14:textId="4F721B17" w:rsidR="00C17F24" w:rsidRPr="005141FA" w:rsidRDefault="00C17F24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6D17E6FB" w14:textId="1E4D83BC" w:rsidR="00C17F24" w:rsidRPr="005141FA" w:rsidRDefault="00C17F24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6624C94C" w14:textId="3FBBA008" w:rsidR="00C17F24" w:rsidRPr="005141FA" w:rsidRDefault="00C17F24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43EB6745" w14:textId="068B6EAA" w:rsidR="00C17F24" w:rsidRPr="005141FA" w:rsidRDefault="00C17F24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5ABD8EE9" w14:textId="6DC87C2A" w:rsidR="006239B8" w:rsidRPr="005141FA" w:rsidRDefault="006239B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36BA6785" w14:textId="0EA2D823" w:rsidR="006239B8" w:rsidRPr="005141FA" w:rsidRDefault="006239B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41598AFD" w14:textId="3E418FD2" w:rsidR="006239B8" w:rsidRPr="005141FA" w:rsidRDefault="006239B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682B8C5B" w14:textId="77777777" w:rsidR="006239B8" w:rsidRPr="005141FA" w:rsidRDefault="006239B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4AA8B45A" w14:textId="77777777" w:rsidR="006239B8" w:rsidRPr="005141FA" w:rsidRDefault="006239B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52295E74" w14:textId="77777777" w:rsidR="006239B8" w:rsidRPr="005141FA" w:rsidRDefault="006239B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  <w:p w14:paraId="345E3563" w14:textId="77777777" w:rsidR="006239B8" w:rsidRPr="005141FA" w:rsidRDefault="006239B8" w:rsidP="00F1147B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</w:rPr>
            </w:pPr>
          </w:p>
        </w:tc>
      </w:tr>
    </w:tbl>
    <w:p w14:paraId="73662804" w14:textId="4FC1F34A" w:rsidR="00F1147B" w:rsidRPr="005141FA" w:rsidRDefault="00F1147B" w:rsidP="00F1147B">
      <w:pPr>
        <w:tabs>
          <w:tab w:val="left" w:pos="1639"/>
        </w:tabs>
        <w:spacing w:line="276" w:lineRule="auto"/>
        <w:rPr>
          <w:rFonts w:ascii="Arial" w:hAnsi="Arial" w:cs="Arial"/>
          <w:highlight w:val="yellow"/>
        </w:rPr>
      </w:pPr>
    </w:p>
    <w:p w14:paraId="529E1AF2" w14:textId="77777777" w:rsidR="00F1147B" w:rsidRPr="005141FA" w:rsidRDefault="00F1147B" w:rsidP="00F1147B">
      <w:pPr>
        <w:tabs>
          <w:tab w:val="left" w:pos="1639"/>
        </w:tabs>
        <w:spacing w:line="480" w:lineRule="auto"/>
        <w:rPr>
          <w:rFonts w:ascii="Arial" w:hAnsi="Arial" w:cs="Arial"/>
        </w:rPr>
      </w:pPr>
    </w:p>
    <w:p w14:paraId="1FBD26B5" w14:textId="4B2F4A0D" w:rsidR="00304AD9" w:rsidRPr="00BC4AAF" w:rsidRDefault="00304AD9" w:rsidP="00F1147B">
      <w:pPr>
        <w:tabs>
          <w:tab w:val="left" w:pos="1639"/>
        </w:tabs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BC4AAF">
        <w:rPr>
          <w:rFonts w:ascii="Arial" w:hAnsi="Arial" w:cs="Arial"/>
          <w:b/>
          <w:bCs/>
          <w:sz w:val="22"/>
          <w:szCs w:val="22"/>
        </w:rPr>
        <w:lastRenderedPageBreak/>
        <w:t>Question 24</w:t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AE2B21" w:rsidRPr="00BC4AAF">
        <w:rPr>
          <w:rFonts w:ascii="Arial" w:hAnsi="Arial" w:cs="Arial"/>
          <w:b/>
          <w:bCs/>
          <w:sz w:val="22"/>
          <w:szCs w:val="22"/>
        </w:rPr>
        <w:tab/>
      </w:r>
      <w:r w:rsidR="00C81D6E" w:rsidRPr="00BC4AAF">
        <w:rPr>
          <w:rFonts w:ascii="Arial" w:hAnsi="Arial" w:cs="Arial"/>
          <w:b/>
          <w:bCs/>
          <w:sz w:val="22"/>
          <w:szCs w:val="22"/>
        </w:rPr>
        <w:t xml:space="preserve">      </w:t>
      </w:r>
      <w:proofErr w:type="gramStart"/>
      <w:r w:rsidR="00C81D6E" w:rsidRPr="00BC4AAF">
        <w:rPr>
          <w:rFonts w:ascii="Arial" w:hAnsi="Arial" w:cs="Arial"/>
          <w:b/>
          <w:bCs/>
          <w:sz w:val="22"/>
          <w:szCs w:val="22"/>
        </w:rPr>
        <w:t xml:space="preserve">   </w:t>
      </w:r>
      <w:r w:rsidR="00AE2B21" w:rsidRPr="00BC4AAF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C81D6E" w:rsidRPr="00BC4AAF">
        <w:rPr>
          <w:rFonts w:ascii="Arial" w:hAnsi="Arial" w:cs="Arial"/>
          <w:b/>
          <w:bCs/>
          <w:sz w:val="22"/>
          <w:szCs w:val="22"/>
        </w:rPr>
        <w:t>1</w:t>
      </w:r>
      <w:r w:rsidR="00BE50EE" w:rsidRPr="00BC4AAF">
        <w:rPr>
          <w:rFonts w:ascii="Arial" w:hAnsi="Arial" w:cs="Arial"/>
          <w:b/>
          <w:bCs/>
          <w:sz w:val="22"/>
          <w:szCs w:val="22"/>
        </w:rPr>
        <w:t>2</w:t>
      </w:r>
      <w:r w:rsidR="00C81D6E" w:rsidRPr="00BC4AAF">
        <w:rPr>
          <w:rFonts w:ascii="Arial" w:hAnsi="Arial" w:cs="Arial"/>
          <w:b/>
          <w:bCs/>
          <w:sz w:val="22"/>
          <w:szCs w:val="22"/>
        </w:rPr>
        <w:t xml:space="preserve"> </w:t>
      </w:r>
      <w:r w:rsidR="00AE2B21" w:rsidRPr="00BC4AAF">
        <w:rPr>
          <w:rFonts w:ascii="Arial" w:hAnsi="Arial" w:cs="Arial"/>
          <w:b/>
          <w:bCs/>
          <w:sz w:val="22"/>
          <w:szCs w:val="22"/>
        </w:rPr>
        <w:t>marks)</w:t>
      </w:r>
    </w:p>
    <w:p w14:paraId="536684E5" w14:textId="6816367A" w:rsidR="002A257F" w:rsidRPr="00BC4AAF" w:rsidRDefault="002A257F" w:rsidP="001742BD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Harry Garside (pictured </w:t>
      </w:r>
      <w:r w:rsidR="00AB4937" w:rsidRPr="00BC4AAF">
        <w:rPr>
          <w:rFonts w:ascii="Arial" w:hAnsi="Arial" w:cs="Arial"/>
          <w:sz w:val="22"/>
          <w:szCs w:val="22"/>
        </w:rPr>
        <w:t>left in the image below</w:t>
      </w:r>
      <w:r w:rsidR="00DB2A6E" w:rsidRPr="00BC4AAF">
        <w:rPr>
          <w:rFonts w:ascii="Arial" w:hAnsi="Arial" w:cs="Arial"/>
          <w:sz w:val="22"/>
          <w:szCs w:val="22"/>
        </w:rPr>
        <w:t>) is a</w:t>
      </w:r>
      <w:r w:rsidR="0078341D" w:rsidRPr="00BC4AAF">
        <w:rPr>
          <w:rFonts w:ascii="Arial" w:hAnsi="Arial" w:cs="Arial"/>
          <w:sz w:val="22"/>
          <w:szCs w:val="22"/>
        </w:rPr>
        <w:t xml:space="preserve"> star</w:t>
      </w:r>
      <w:r w:rsidR="00DB2A6E" w:rsidRPr="00BC4AAF">
        <w:rPr>
          <w:rFonts w:ascii="Arial" w:hAnsi="Arial" w:cs="Arial"/>
          <w:sz w:val="22"/>
          <w:szCs w:val="22"/>
        </w:rPr>
        <w:t xml:space="preserve"> Australian boxer </w:t>
      </w:r>
      <w:r w:rsidR="0078341D" w:rsidRPr="00BC4AAF">
        <w:rPr>
          <w:rFonts w:ascii="Arial" w:hAnsi="Arial" w:cs="Arial"/>
          <w:sz w:val="22"/>
          <w:szCs w:val="22"/>
        </w:rPr>
        <w:t>with multiple Australian Championships to his name</w:t>
      </w:r>
      <w:r w:rsidR="004C2769" w:rsidRPr="00BC4AAF">
        <w:rPr>
          <w:rFonts w:ascii="Arial" w:hAnsi="Arial" w:cs="Arial"/>
          <w:sz w:val="22"/>
          <w:szCs w:val="22"/>
        </w:rPr>
        <w:t xml:space="preserve">. </w:t>
      </w:r>
    </w:p>
    <w:p w14:paraId="0B021E20" w14:textId="77777777" w:rsidR="00591E80" w:rsidRPr="005141FA" w:rsidRDefault="00591E80" w:rsidP="001742BD">
      <w:pPr>
        <w:tabs>
          <w:tab w:val="left" w:pos="1639"/>
        </w:tabs>
        <w:spacing w:line="276" w:lineRule="auto"/>
        <w:rPr>
          <w:rFonts w:ascii="Arial" w:hAnsi="Arial" w:cs="Arial"/>
        </w:rPr>
      </w:pPr>
    </w:p>
    <w:p w14:paraId="0BF6B54A" w14:textId="324B9E70" w:rsidR="002A257F" w:rsidRDefault="006613E9" w:rsidP="00CA66C3">
      <w:pPr>
        <w:tabs>
          <w:tab w:val="left" w:pos="1639"/>
        </w:tabs>
        <w:spacing w:line="276" w:lineRule="auto"/>
        <w:jc w:val="center"/>
        <w:rPr>
          <w:rFonts w:ascii="Arial" w:hAnsi="Arial" w:cs="Arial"/>
        </w:rPr>
      </w:pPr>
      <w:r w:rsidRPr="005141FA">
        <w:rPr>
          <w:rFonts w:ascii="Arial" w:hAnsi="Arial" w:cs="Arial"/>
          <w:noProof/>
        </w:rPr>
        <w:drawing>
          <wp:inline distT="0" distB="0" distL="0" distR="0" wp14:anchorId="3E06990C" wp14:editId="0AD49B63">
            <wp:extent cx="2062886" cy="1184342"/>
            <wp:effectExtent l="0" t="0" r="0" b="0"/>
            <wp:docPr id="173186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8690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0177" cy="12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5055B" w14:textId="77777777" w:rsidR="00FB1DDF" w:rsidRPr="005141FA" w:rsidRDefault="00FB1DDF" w:rsidP="00CA66C3">
      <w:pPr>
        <w:tabs>
          <w:tab w:val="left" w:pos="1639"/>
        </w:tabs>
        <w:spacing w:line="276" w:lineRule="auto"/>
        <w:jc w:val="center"/>
        <w:rPr>
          <w:rFonts w:ascii="Arial" w:hAnsi="Arial" w:cs="Arial"/>
        </w:rPr>
      </w:pPr>
    </w:p>
    <w:p w14:paraId="242A4C48" w14:textId="31B8141B" w:rsidR="00F1147B" w:rsidRPr="00BC4AAF" w:rsidRDefault="002A683E" w:rsidP="002F107E">
      <w:pPr>
        <w:pStyle w:val="ListParagraph"/>
        <w:numPr>
          <w:ilvl w:val="0"/>
          <w:numId w:val="1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Discuss </w:t>
      </w:r>
      <w:r w:rsidR="00022342" w:rsidRPr="00BC4AAF">
        <w:rPr>
          <w:rFonts w:ascii="Arial" w:hAnsi="Arial" w:cs="Arial"/>
          <w:sz w:val="22"/>
          <w:szCs w:val="22"/>
        </w:rPr>
        <w:t xml:space="preserve">what </w:t>
      </w:r>
      <w:r w:rsidRPr="00BC4AAF">
        <w:rPr>
          <w:rFonts w:ascii="Arial" w:hAnsi="Arial" w:cs="Arial"/>
          <w:sz w:val="22"/>
          <w:szCs w:val="22"/>
        </w:rPr>
        <w:t xml:space="preserve">a </w:t>
      </w:r>
      <w:r w:rsidR="002A257F" w:rsidRPr="00BC4AAF">
        <w:rPr>
          <w:rFonts w:ascii="Arial" w:hAnsi="Arial" w:cs="Arial"/>
          <w:sz w:val="22"/>
          <w:szCs w:val="22"/>
        </w:rPr>
        <w:t xml:space="preserve">sarcomere </w:t>
      </w:r>
      <w:r w:rsidR="00022342" w:rsidRPr="00BC4AAF">
        <w:rPr>
          <w:rFonts w:ascii="Arial" w:hAnsi="Arial" w:cs="Arial"/>
          <w:sz w:val="22"/>
          <w:szCs w:val="22"/>
        </w:rPr>
        <w:t xml:space="preserve">would most likely look like </w:t>
      </w:r>
      <w:r w:rsidR="00EA392F" w:rsidRPr="00BC4AAF">
        <w:rPr>
          <w:rFonts w:ascii="Arial" w:hAnsi="Arial" w:cs="Arial"/>
          <w:sz w:val="22"/>
          <w:szCs w:val="22"/>
        </w:rPr>
        <w:t>in</w:t>
      </w:r>
      <w:r w:rsidR="002A257F" w:rsidRPr="00BC4AAF">
        <w:rPr>
          <w:rFonts w:ascii="Arial" w:hAnsi="Arial" w:cs="Arial"/>
          <w:sz w:val="22"/>
          <w:szCs w:val="22"/>
        </w:rPr>
        <w:t xml:space="preserve"> Harry</w:t>
      </w:r>
      <w:r w:rsidR="00790618" w:rsidRPr="00BC4AAF">
        <w:rPr>
          <w:rFonts w:ascii="Arial" w:hAnsi="Arial" w:cs="Arial"/>
          <w:sz w:val="22"/>
          <w:szCs w:val="22"/>
        </w:rPr>
        <w:t>’s</w:t>
      </w:r>
      <w:r w:rsidR="002A257F" w:rsidRPr="00BC4AAF">
        <w:rPr>
          <w:rFonts w:ascii="Arial" w:hAnsi="Arial" w:cs="Arial"/>
          <w:sz w:val="22"/>
          <w:szCs w:val="22"/>
        </w:rPr>
        <w:t xml:space="preserve"> </w:t>
      </w:r>
      <w:r w:rsidR="004C2769" w:rsidRPr="00BC4AAF">
        <w:rPr>
          <w:rFonts w:ascii="Arial" w:hAnsi="Arial" w:cs="Arial"/>
          <w:sz w:val="22"/>
          <w:szCs w:val="22"/>
        </w:rPr>
        <w:t xml:space="preserve">left </w:t>
      </w:r>
      <w:proofErr w:type="spellStart"/>
      <w:r w:rsidR="002A257F" w:rsidRPr="00BC4AAF">
        <w:rPr>
          <w:rFonts w:ascii="Arial" w:hAnsi="Arial" w:cs="Arial"/>
          <w:sz w:val="22"/>
          <w:szCs w:val="22"/>
        </w:rPr>
        <w:t>tricep</w:t>
      </w:r>
      <w:proofErr w:type="spellEnd"/>
      <w:r w:rsidR="002A257F" w:rsidRPr="00BC4AAF">
        <w:rPr>
          <w:rFonts w:ascii="Arial" w:hAnsi="Arial" w:cs="Arial"/>
          <w:sz w:val="22"/>
          <w:szCs w:val="22"/>
        </w:rPr>
        <w:t xml:space="preserve"> muscle </w:t>
      </w:r>
      <w:r w:rsidR="004C2769" w:rsidRPr="00BC4AAF">
        <w:rPr>
          <w:rFonts w:ascii="Arial" w:hAnsi="Arial" w:cs="Arial"/>
          <w:sz w:val="22"/>
          <w:szCs w:val="22"/>
        </w:rPr>
        <w:t xml:space="preserve">at the </w:t>
      </w:r>
      <w:r w:rsidR="00790618" w:rsidRPr="00BC4AAF">
        <w:rPr>
          <w:rFonts w:ascii="Arial" w:hAnsi="Arial" w:cs="Arial"/>
          <w:sz w:val="22"/>
          <w:szCs w:val="22"/>
        </w:rPr>
        <w:t>exact moment in the picture above</w:t>
      </w:r>
      <w:r w:rsidR="00CA66C3" w:rsidRPr="00BC4AAF">
        <w:rPr>
          <w:rFonts w:ascii="Arial" w:hAnsi="Arial" w:cs="Arial"/>
          <w:sz w:val="22"/>
          <w:szCs w:val="22"/>
        </w:rPr>
        <w:t xml:space="preserve"> where his glove is connecting with his opponent</w:t>
      </w:r>
      <w:r w:rsidR="003C4634" w:rsidRPr="00BC4AAF">
        <w:rPr>
          <w:rFonts w:ascii="Arial" w:hAnsi="Arial" w:cs="Arial"/>
          <w:sz w:val="22"/>
          <w:szCs w:val="22"/>
        </w:rPr>
        <w:t>.</w:t>
      </w:r>
      <w:r w:rsidR="004C2769" w:rsidRPr="00BC4AAF">
        <w:rPr>
          <w:rFonts w:ascii="Arial" w:hAnsi="Arial" w:cs="Arial"/>
          <w:sz w:val="22"/>
          <w:szCs w:val="22"/>
        </w:rPr>
        <w:t xml:space="preserve"> </w:t>
      </w:r>
      <w:r w:rsidR="00025CAC" w:rsidRPr="00BC4AAF">
        <w:rPr>
          <w:rFonts w:ascii="Arial" w:hAnsi="Arial" w:cs="Arial"/>
          <w:sz w:val="22"/>
          <w:szCs w:val="22"/>
        </w:rPr>
        <w:tab/>
      </w:r>
      <w:r w:rsidR="00025CAC" w:rsidRPr="00BC4AAF">
        <w:rPr>
          <w:rFonts w:ascii="Arial" w:hAnsi="Arial" w:cs="Arial"/>
          <w:sz w:val="22"/>
          <w:szCs w:val="22"/>
        </w:rPr>
        <w:tab/>
      </w:r>
      <w:r w:rsidR="00CA66C3" w:rsidRPr="00BC4AAF">
        <w:rPr>
          <w:rFonts w:ascii="Arial" w:hAnsi="Arial" w:cs="Arial"/>
          <w:sz w:val="22"/>
          <w:szCs w:val="22"/>
        </w:rPr>
        <w:tab/>
      </w:r>
      <w:r w:rsidR="00CA66C3" w:rsidRPr="00BC4AAF">
        <w:rPr>
          <w:rFonts w:ascii="Arial" w:hAnsi="Arial" w:cs="Arial"/>
          <w:sz w:val="22"/>
          <w:szCs w:val="22"/>
        </w:rPr>
        <w:tab/>
      </w:r>
      <w:r w:rsidR="00CA66C3" w:rsidRPr="00BC4AAF">
        <w:rPr>
          <w:rFonts w:ascii="Arial" w:hAnsi="Arial" w:cs="Arial"/>
          <w:sz w:val="22"/>
          <w:szCs w:val="22"/>
        </w:rPr>
        <w:tab/>
      </w:r>
      <w:r w:rsidR="00CA66C3" w:rsidRPr="00BC4AAF">
        <w:rPr>
          <w:rFonts w:ascii="Arial" w:hAnsi="Arial" w:cs="Arial"/>
          <w:sz w:val="22"/>
          <w:szCs w:val="22"/>
        </w:rPr>
        <w:tab/>
      </w:r>
      <w:r w:rsidR="00E14869" w:rsidRPr="00BC4AAF">
        <w:rPr>
          <w:rFonts w:ascii="Arial" w:hAnsi="Arial" w:cs="Arial"/>
          <w:sz w:val="22"/>
          <w:szCs w:val="22"/>
        </w:rPr>
        <w:tab/>
        <w:t xml:space="preserve"> </w:t>
      </w:r>
      <w:r w:rsidR="00EA392F" w:rsidRPr="00BC4AAF">
        <w:rPr>
          <w:rFonts w:ascii="Arial" w:hAnsi="Arial" w:cs="Arial"/>
          <w:sz w:val="22"/>
          <w:szCs w:val="22"/>
        </w:rPr>
        <w:tab/>
      </w:r>
      <w:r w:rsidR="00EA392F" w:rsidRPr="00BC4AAF">
        <w:rPr>
          <w:rFonts w:ascii="Arial" w:hAnsi="Arial" w:cs="Arial"/>
          <w:sz w:val="22"/>
          <w:szCs w:val="22"/>
        </w:rPr>
        <w:tab/>
      </w:r>
      <w:r w:rsidR="00EA392F" w:rsidRP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EA392F" w:rsidRPr="00BC4AAF">
        <w:rPr>
          <w:rFonts w:ascii="Arial" w:hAnsi="Arial" w:cs="Arial"/>
          <w:sz w:val="22"/>
          <w:szCs w:val="22"/>
        </w:rPr>
        <w:t xml:space="preserve"> </w:t>
      </w:r>
      <w:r w:rsidR="00F1147B" w:rsidRPr="00BC4AAF">
        <w:rPr>
          <w:rFonts w:ascii="Arial" w:hAnsi="Arial" w:cs="Arial"/>
          <w:sz w:val="22"/>
          <w:szCs w:val="22"/>
        </w:rPr>
        <w:t>(</w:t>
      </w:r>
      <w:r w:rsidR="00905444" w:rsidRPr="00BC4AAF">
        <w:rPr>
          <w:rFonts w:ascii="Arial" w:hAnsi="Arial" w:cs="Arial"/>
          <w:sz w:val="22"/>
          <w:szCs w:val="22"/>
        </w:rPr>
        <w:t>4</w:t>
      </w:r>
      <w:r w:rsidR="00F1147B" w:rsidRPr="00BC4AAF">
        <w:rPr>
          <w:rFonts w:ascii="Arial" w:hAnsi="Arial" w:cs="Arial"/>
          <w:sz w:val="22"/>
          <w:szCs w:val="22"/>
        </w:rPr>
        <w:t xml:space="preserve"> marks)</w:t>
      </w:r>
    </w:p>
    <w:p w14:paraId="0FB44DA2" w14:textId="77777777" w:rsidR="00905444" w:rsidRPr="00BC4AAF" w:rsidRDefault="00905444" w:rsidP="00905444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B0190C5" w14:textId="4402FEE7" w:rsidR="00BC4AAF" w:rsidRDefault="00EA392F" w:rsidP="0093247C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69D4D38" w14:textId="2BACC26B" w:rsidR="00711C8A" w:rsidRPr="00BC4AAF" w:rsidRDefault="00711C8A" w:rsidP="00711C8A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>Harry has inspired many young people not only with his boxing ability and</w:t>
      </w:r>
      <w:r w:rsidR="00BC4AAF" w:rsidRPr="00BC4AAF">
        <w:rPr>
          <w:rFonts w:ascii="Arial" w:hAnsi="Arial" w:cs="Arial"/>
          <w:sz w:val="22"/>
          <w:szCs w:val="22"/>
        </w:rPr>
        <w:t xml:space="preserve"> </w:t>
      </w:r>
      <w:r w:rsidRPr="00BC4AAF">
        <w:rPr>
          <w:rFonts w:ascii="Arial" w:hAnsi="Arial" w:cs="Arial"/>
          <w:sz w:val="22"/>
          <w:szCs w:val="22"/>
        </w:rPr>
        <w:t xml:space="preserve">dedication, but with his confidence to express himself. He has been known to </w:t>
      </w:r>
      <w:r w:rsidR="000F4F70" w:rsidRPr="00BC4AAF">
        <w:rPr>
          <w:rFonts w:ascii="Arial" w:hAnsi="Arial" w:cs="Arial"/>
          <w:sz w:val="22"/>
          <w:szCs w:val="22"/>
        </w:rPr>
        <w:t>run</w:t>
      </w:r>
      <w:r w:rsidRPr="00BC4AAF">
        <w:rPr>
          <w:rFonts w:ascii="Arial" w:hAnsi="Arial" w:cs="Arial"/>
          <w:sz w:val="22"/>
          <w:szCs w:val="22"/>
        </w:rPr>
        <w:t xml:space="preserve"> personal development workshops for young people.</w:t>
      </w:r>
    </w:p>
    <w:p w14:paraId="4AA1A45F" w14:textId="77777777" w:rsidR="00BC4AAF" w:rsidRPr="00BC4AAF" w:rsidRDefault="00BC4AAF" w:rsidP="002F107E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6DDBAFBC" w14:textId="425E2879" w:rsidR="00F1147B" w:rsidRPr="00BC4AAF" w:rsidRDefault="00F704F0">
      <w:pPr>
        <w:pStyle w:val="ListParagraph"/>
        <w:numPr>
          <w:ilvl w:val="0"/>
          <w:numId w:val="1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Name </w:t>
      </w:r>
      <w:r w:rsidRPr="00C04571">
        <w:rPr>
          <w:rFonts w:ascii="Arial" w:hAnsi="Arial" w:cs="Arial"/>
          <w:b/>
          <w:bCs/>
          <w:sz w:val="22"/>
          <w:szCs w:val="22"/>
        </w:rPr>
        <w:t>two</w:t>
      </w:r>
      <w:r w:rsidRPr="00BC4AAF">
        <w:rPr>
          <w:rFonts w:ascii="Arial" w:hAnsi="Arial" w:cs="Arial"/>
          <w:sz w:val="22"/>
          <w:szCs w:val="22"/>
        </w:rPr>
        <w:t xml:space="preserve"> </w:t>
      </w:r>
      <w:r w:rsidR="0000698F" w:rsidRPr="00BC4AAF">
        <w:rPr>
          <w:rFonts w:ascii="Arial" w:hAnsi="Arial" w:cs="Arial"/>
          <w:sz w:val="22"/>
          <w:szCs w:val="22"/>
        </w:rPr>
        <w:t xml:space="preserve">mental skill </w:t>
      </w:r>
      <w:r w:rsidR="00FB6E58" w:rsidRPr="00BC4AAF">
        <w:rPr>
          <w:rFonts w:ascii="Arial" w:hAnsi="Arial" w:cs="Arial"/>
          <w:sz w:val="22"/>
          <w:szCs w:val="22"/>
        </w:rPr>
        <w:t xml:space="preserve">strategies Harry could teach </w:t>
      </w:r>
      <w:r w:rsidR="00083E18" w:rsidRPr="00BC4AAF">
        <w:rPr>
          <w:rFonts w:ascii="Arial" w:hAnsi="Arial" w:cs="Arial"/>
          <w:sz w:val="22"/>
          <w:szCs w:val="22"/>
        </w:rPr>
        <w:t xml:space="preserve">to aspiring boxers </w:t>
      </w:r>
      <w:r w:rsidR="00FB6E58" w:rsidRPr="00BC4AAF">
        <w:rPr>
          <w:rFonts w:ascii="Arial" w:hAnsi="Arial" w:cs="Arial"/>
          <w:sz w:val="22"/>
          <w:szCs w:val="22"/>
        </w:rPr>
        <w:t xml:space="preserve">in his personal development </w:t>
      </w:r>
      <w:r w:rsidR="00083E18" w:rsidRPr="00BC4AAF">
        <w:rPr>
          <w:rFonts w:ascii="Arial" w:hAnsi="Arial" w:cs="Arial"/>
          <w:sz w:val="22"/>
          <w:szCs w:val="22"/>
        </w:rPr>
        <w:t xml:space="preserve">seminars </w:t>
      </w:r>
      <w:r w:rsidR="003C4634" w:rsidRPr="00BC4AAF">
        <w:rPr>
          <w:rFonts w:ascii="Arial" w:hAnsi="Arial" w:cs="Arial"/>
          <w:sz w:val="22"/>
          <w:szCs w:val="22"/>
        </w:rPr>
        <w:t>to boost their confidence before a boxing match</w:t>
      </w:r>
      <w:r w:rsidR="00174B88" w:rsidRPr="00BC4AAF">
        <w:rPr>
          <w:rFonts w:ascii="Arial" w:hAnsi="Arial" w:cs="Arial"/>
          <w:sz w:val="22"/>
          <w:szCs w:val="22"/>
        </w:rPr>
        <w:t xml:space="preserve"> and provide an example of how each could be applied</w:t>
      </w:r>
      <w:r w:rsidR="0000698F" w:rsidRPr="00BC4AAF">
        <w:rPr>
          <w:rFonts w:ascii="Arial" w:hAnsi="Arial" w:cs="Arial"/>
          <w:sz w:val="22"/>
          <w:szCs w:val="22"/>
        </w:rPr>
        <w:t>.</w:t>
      </w:r>
      <w:r w:rsidR="0000698F" w:rsidRPr="00BC4AAF">
        <w:rPr>
          <w:rFonts w:ascii="Arial" w:hAnsi="Arial" w:cs="Arial"/>
          <w:sz w:val="22"/>
          <w:szCs w:val="22"/>
        </w:rPr>
        <w:tab/>
      </w:r>
      <w:r w:rsidR="0000698F" w:rsidRPr="00BC4AAF">
        <w:rPr>
          <w:rFonts w:ascii="Arial" w:hAnsi="Arial" w:cs="Arial"/>
          <w:sz w:val="22"/>
          <w:szCs w:val="22"/>
        </w:rPr>
        <w:tab/>
      </w:r>
      <w:r w:rsidR="0000698F" w:rsidRP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905444" w:rsidRPr="00BC4AAF">
        <w:rPr>
          <w:rFonts w:ascii="Arial" w:hAnsi="Arial" w:cs="Arial"/>
          <w:sz w:val="22"/>
          <w:szCs w:val="22"/>
        </w:rPr>
        <w:t>(</w:t>
      </w:r>
      <w:r w:rsidR="00A87A77" w:rsidRPr="00BC4AAF">
        <w:rPr>
          <w:rFonts w:ascii="Arial" w:hAnsi="Arial" w:cs="Arial"/>
          <w:sz w:val="22"/>
          <w:szCs w:val="22"/>
        </w:rPr>
        <w:t xml:space="preserve">4 </w:t>
      </w:r>
      <w:r w:rsidR="00905444" w:rsidRPr="00BC4AAF">
        <w:rPr>
          <w:rFonts w:ascii="Arial" w:hAnsi="Arial" w:cs="Arial"/>
          <w:sz w:val="22"/>
          <w:szCs w:val="22"/>
        </w:rPr>
        <w:t>marks)</w:t>
      </w:r>
    </w:p>
    <w:p w14:paraId="3873514D" w14:textId="77777777" w:rsidR="00174B88" w:rsidRPr="002F107E" w:rsidRDefault="00174B88" w:rsidP="002F107E">
      <w:pPr>
        <w:tabs>
          <w:tab w:val="left" w:pos="1639"/>
        </w:tabs>
        <w:spacing w:line="276" w:lineRule="auto"/>
        <w:rPr>
          <w:rFonts w:ascii="Arial" w:hAnsi="Arial" w:cs="Arial"/>
        </w:rPr>
      </w:pPr>
    </w:p>
    <w:p w14:paraId="2EDD4BFD" w14:textId="391A68E6" w:rsidR="00905444" w:rsidRPr="005141FA" w:rsidRDefault="00F1147B" w:rsidP="00905444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="00905444" w:rsidRPr="005141FA">
        <w:rPr>
          <w:rFonts w:ascii="Arial" w:hAnsi="Arial" w:cs="Arial"/>
        </w:rPr>
        <w:t>___________________________________________________________________</w:t>
      </w:r>
      <w:r w:rsidR="00C1079C"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79E49041" w14:textId="77777777" w:rsidR="00C66677" w:rsidRDefault="00C66677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77C99A5" w14:textId="2FA701A3" w:rsidR="00CD6167" w:rsidRPr="00BC4AAF" w:rsidRDefault="00CD6167" w:rsidP="002C5FE0">
      <w:pPr>
        <w:pStyle w:val="ListParagraph"/>
        <w:numPr>
          <w:ilvl w:val="0"/>
          <w:numId w:val="12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lastRenderedPageBreak/>
        <w:t>Harry</w:t>
      </w:r>
      <w:r w:rsidR="0061739F" w:rsidRPr="00BC4AAF">
        <w:rPr>
          <w:rFonts w:ascii="Arial" w:hAnsi="Arial" w:cs="Arial"/>
          <w:sz w:val="22"/>
          <w:szCs w:val="22"/>
        </w:rPr>
        <w:t xml:space="preserve"> is also known for his unusual training habit</w:t>
      </w:r>
      <w:r w:rsidR="0074799E" w:rsidRPr="00BC4AAF">
        <w:rPr>
          <w:rFonts w:ascii="Arial" w:hAnsi="Arial" w:cs="Arial"/>
          <w:sz w:val="22"/>
          <w:szCs w:val="22"/>
        </w:rPr>
        <w:t>s</w:t>
      </w:r>
      <w:r w:rsidR="0061739F" w:rsidRPr="00BC4AAF">
        <w:rPr>
          <w:rFonts w:ascii="Arial" w:hAnsi="Arial" w:cs="Arial"/>
          <w:sz w:val="22"/>
          <w:szCs w:val="22"/>
        </w:rPr>
        <w:t xml:space="preserve">, completing ballet and army training </w:t>
      </w:r>
      <w:r w:rsidR="00620909" w:rsidRPr="00BC4AAF">
        <w:rPr>
          <w:rFonts w:ascii="Arial" w:hAnsi="Arial" w:cs="Arial"/>
          <w:sz w:val="22"/>
          <w:szCs w:val="22"/>
        </w:rPr>
        <w:t>which he says is critical to his success</w:t>
      </w:r>
      <w:r w:rsidR="00442319" w:rsidRPr="00BC4AAF">
        <w:rPr>
          <w:rFonts w:ascii="Arial" w:hAnsi="Arial" w:cs="Arial"/>
          <w:sz w:val="22"/>
          <w:szCs w:val="22"/>
        </w:rPr>
        <w:t xml:space="preserve">. </w:t>
      </w:r>
      <w:r w:rsidR="00295FF6" w:rsidRPr="00BC4AAF">
        <w:rPr>
          <w:rFonts w:ascii="Arial" w:hAnsi="Arial" w:cs="Arial"/>
          <w:sz w:val="22"/>
          <w:szCs w:val="22"/>
        </w:rPr>
        <w:t xml:space="preserve">Describe </w:t>
      </w:r>
      <w:r w:rsidR="00591E80" w:rsidRPr="00BC4AAF">
        <w:rPr>
          <w:rFonts w:ascii="Arial" w:hAnsi="Arial" w:cs="Arial"/>
          <w:b/>
          <w:bCs/>
          <w:sz w:val="22"/>
          <w:szCs w:val="22"/>
        </w:rPr>
        <w:t xml:space="preserve">two </w:t>
      </w:r>
      <w:r w:rsidR="00295FF6" w:rsidRPr="00BC4AAF">
        <w:rPr>
          <w:rFonts w:ascii="Arial" w:hAnsi="Arial" w:cs="Arial"/>
          <w:sz w:val="22"/>
          <w:szCs w:val="22"/>
        </w:rPr>
        <w:t>ways in which</w:t>
      </w:r>
      <w:r w:rsidR="004D70BF" w:rsidRPr="00BC4AAF">
        <w:rPr>
          <w:rFonts w:ascii="Arial" w:hAnsi="Arial" w:cs="Arial"/>
          <w:sz w:val="22"/>
          <w:szCs w:val="22"/>
        </w:rPr>
        <w:t xml:space="preserve"> these activities </w:t>
      </w:r>
      <w:r w:rsidR="00295FF6" w:rsidRPr="00BC4AAF">
        <w:rPr>
          <w:rFonts w:ascii="Arial" w:hAnsi="Arial" w:cs="Arial"/>
          <w:sz w:val="22"/>
          <w:szCs w:val="22"/>
        </w:rPr>
        <w:t xml:space="preserve">could </w:t>
      </w:r>
      <w:r w:rsidR="004D70BF" w:rsidRPr="00BC4AAF">
        <w:rPr>
          <w:rFonts w:ascii="Arial" w:hAnsi="Arial" w:cs="Arial"/>
          <w:sz w:val="22"/>
          <w:szCs w:val="22"/>
        </w:rPr>
        <w:t>i</w:t>
      </w:r>
      <w:r w:rsidR="00F85010" w:rsidRPr="00BC4AAF">
        <w:rPr>
          <w:rFonts w:ascii="Arial" w:hAnsi="Arial" w:cs="Arial"/>
          <w:sz w:val="22"/>
          <w:szCs w:val="22"/>
        </w:rPr>
        <w:t>mprove</w:t>
      </w:r>
      <w:r w:rsidR="004D70BF" w:rsidRPr="00BC4AAF">
        <w:rPr>
          <w:rFonts w:ascii="Arial" w:hAnsi="Arial" w:cs="Arial"/>
          <w:sz w:val="22"/>
          <w:szCs w:val="22"/>
        </w:rPr>
        <w:t xml:space="preserve"> Harry’s boxing </w:t>
      </w:r>
      <w:r w:rsidR="0054486F" w:rsidRPr="00BC4AAF">
        <w:rPr>
          <w:rFonts w:ascii="Arial" w:hAnsi="Arial" w:cs="Arial"/>
          <w:sz w:val="22"/>
          <w:szCs w:val="22"/>
        </w:rPr>
        <w:t>ability</w:t>
      </w:r>
      <w:r w:rsidR="00295FF6" w:rsidRPr="00BC4AAF">
        <w:rPr>
          <w:rFonts w:ascii="Arial" w:hAnsi="Arial" w:cs="Arial"/>
          <w:sz w:val="22"/>
          <w:szCs w:val="22"/>
        </w:rPr>
        <w:t>.</w:t>
      </w:r>
      <w:r w:rsidR="0054486F" w:rsidRPr="00BC4AAF">
        <w:rPr>
          <w:rFonts w:ascii="Arial" w:hAnsi="Arial" w:cs="Arial"/>
          <w:sz w:val="22"/>
          <w:szCs w:val="22"/>
        </w:rPr>
        <w:tab/>
      </w:r>
      <w:r w:rsidR="0054486F" w:rsidRPr="00BC4AAF">
        <w:rPr>
          <w:rFonts w:ascii="Arial" w:hAnsi="Arial" w:cs="Arial"/>
          <w:sz w:val="22"/>
          <w:szCs w:val="22"/>
        </w:rPr>
        <w:tab/>
      </w:r>
      <w:r w:rsidR="0054486F" w:rsidRP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1403F1">
        <w:rPr>
          <w:rFonts w:ascii="Arial" w:hAnsi="Arial" w:cs="Arial"/>
          <w:sz w:val="22"/>
          <w:szCs w:val="22"/>
        </w:rPr>
        <w:t xml:space="preserve">  </w:t>
      </w:r>
      <w:r w:rsidR="0054486F" w:rsidRPr="00BC4AAF">
        <w:rPr>
          <w:rFonts w:ascii="Arial" w:hAnsi="Arial" w:cs="Arial"/>
          <w:sz w:val="22"/>
          <w:szCs w:val="22"/>
        </w:rPr>
        <w:t>(</w:t>
      </w:r>
      <w:r w:rsidR="00295FF6" w:rsidRPr="00BC4AAF">
        <w:rPr>
          <w:rFonts w:ascii="Arial" w:hAnsi="Arial" w:cs="Arial"/>
          <w:sz w:val="22"/>
          <w:szCs w:val="22"/>
        </w:rPr>
        <w:t xml:space="preserve">4 </w:t>
      </w:r>
      <w:r w:rsidR="0054486F" w:rsidRPr="00BC4AAF">
        <w:rPr>
          <w:rFonts w:ascii="Arial" w:hAnsi="Arial" w:cs="Arial"/>
          <w:sz w:val="22"/>
          <w:szCs w:val="22"/>
        </w:rPr>
        <w:t>marks)</w:t>
      </w:r>
    </w:p>
    <w:p w14:paraId="1DF836CF" w14:textId="77777777" w:rsidR="00295FF6" w:rsidRPr="005141FA" w:rsidRDefault="00295FF6" w:rsidP="002F107E">
      <w:pPr>
        <w:pStyle w:val="ListParagraph"/>
        <w:tabs>
          <w:tab w:val="left" w:pos="1639"/>
        </w:tabs>
        <w:spacing w:line="276" w:lineRule="auto"/>
        <w:ind w:left="357"/>
        <w:rPr>
          <w:rFonts w:ascii="Arial" w:hAnsi="Arial" w:cs="Arial"/>
        </w:rPr>
      </w:pPr>
    </w:p>
    <w:p w14:paraId="34D93461" w14:textId="0C16256C" w:rsidR="0054486F" w:rsidRPr="005141FA" w:rsidRDefault="0054486F" w:rsidP="0054486F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</w:t>
      </w:r>
      <w:r w:rsidR="0000698F" w:rsidRPr="005141FA">
        <w:rPr>
          <w:rFonts w:ascii="Arial" w:hAnsi="Arial" w:cs="Arial"/>
        </w:rPr>
        <w:t>___________________________________________________________________</w:t>
      </w:r>
      <w:r w:rsidR="00C1079C"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5F9617FE" w14:textId="1E8598C1" w:rsidR="00C1079C" w:rsidRDefault="00BC4AAF" w:rsidP="00BC4AAF">
      <w:pPr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314A1625" w14:textId="714629B1" w:rsidR="00DF36B5" w:rsidRPr="002D5316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b/>
          <w:bCs/>
          <w:sz w:val="22"/>
          <w:szCs w:val="22"/>
        </w:rPr>
      </w:pPr>
      <w:r w:rsidRPr="002D5316">
        <w:rPr>
          <w:rFonts w:ascii="Arial" w:hAnsi="Arial" w:cs="Arial"/>
          <w:b/>
          <w:bCs/>
          <w:sz w:val="22"/>
          <w:szCs w:val="22"/>
        </w:rPr>
        <w:t>Question 2</w:t>
      </w:r>
      <w:r w:rsidR="002D029D" w:rsidRPr="002D5316">
        <w:rPr>
          <w:rFonts w:ascii="Arial" w:hAnsi="Arial" w:cs="Arial"/>
          <w:b/>
          <w:bCs/>
          <w:sz w:val="22"/>
          <w:szCs w:val="22"/>
        </w:rPr>
        <w:t>5</w:t>
      </w:r>
      <w:r w:rsidRPr="002D5316">
        <w:rPr>
          <w:rFonts w:ascii="Arial" w:hAnsi="Arial" w:cs="Arial"/>
          <w:b/>
          <w:bCs/>
          <w:sz w:val="22"/>
          <w:szCs w:val="22"/>
        </w:rPr>
        <w:tab/>
      </w:r>
      <w:r w:rsidRPr="002D5316">
        <w:rPr>
          <w:rFonts w:ascii="Arial" w:hAnsi="Arial" w:cs="Arial"/>
          <w:sz w:val="22"/>
          <w:szCs w:val="22"/>
        </w:rPr>
        <w:tab/>
      </w:r>
      <w:r w:rsidRPr="002D5316">
        <w:rPr>
          <w:rFonts w:ascii="Arial" w:hAnsi="Arial" w:cs="Arial"/>
          <w:sz w:val="22"/>
          <w:szCs w:val="22"/>
        </w:rPr>
        <w:tab/>
      </w:r>
      <w:r w:rsidRPr="002D5316">
        <w:rPr>
          <w:rFonts w:ascii="Arial" w:hAnsi="Arial" w:cs="Arial"/>
          <w:sz w:val="22"/>
          <w:szCs w:val="22"/>
        </w:rPr>
        <w:tab/>
      </w:r>
      <w:r w:rsidRPr="002D5316">
        <w:rPr>
          <w:rFonts w:ascii="Arial" w:hAnsi="Arial" w:cs="Arial"/>
          <w:sz w:val="22"/>
          <w:szCs w:val="22"/>
        </w:rPr>
        <w:tab/>
      </w:r>
      <w:r w:rsidRPr="002D5316">
        <w:rPr>
          <w:rFonts w:ascii="Arial" w:hAnsi="Arial" w:cs="Arial"/>
          <w:sz w:val="22"/>
          <w:szCs w:val="22"/>
        </w:rPr>
        <w:tab/>
      </w:r>
      <w:r w:rsidRPr="002D5316">
        <w:rPr>
          <w:rFonts w:ascii="Arial" w:hAnsi="Arial" w:cs="Arial"/>
          <w:sz w:val="22"/>
          <w:szCs w:val="22"/>
        </w:rPr>
        <w:tab/>
      </w:r>
      <w:r w:rsidRPr="002D5316">
        <w:rPr>
          <w:rFonts w:ascii="Arial" w:hAnsi="Arial" w:cs="Arial"/>
          <w:sz w:val="22"/>
          <w:szCs w:val="22"/>
        </w:rPr>
        <w:tab/>
      </w:r>
      <w:r w:rsidRPr="002D5316">
        <w:rPr>
          <w:rFonts w:ascii="Arial" w:hAnsi="Arial" w:cs="Arial"/>
          <w:sz w:val="22"/>
          <w:szCs w:val="22"/>
        </w:rPr>
        <w:tab/>
      </w:r>
      <w:r w:rsidR="006974F6" w:rsidRPr="002D5316">
        <w:rPr>
          <w:rFonts w:ascii="Arial" w:hAnsi="Arial" w:cs="Arial"/>
          <w:sz w:val="22"/>
          <w:szCs w:val="22"/>
        </w:rPr>
        <w:t xml:space="preserve">      </w:t>
      </w:r>
      <w:proofErr w:type="gramStart"/>
      <w:r w:rsidR="006974F6" w:rsidRPr="002D5316">
        <w:rPr>
          <w:rFonts w:ascii="Arial" w:hAnsi="Arial" w:cs="Arial"/>
          <w:sz w:val="22"/>
          <w:szCs w:val="22"/>
        </w:rPr>
        <w:t xml:space="preserve">   </w:t>
      </w:r>
      <w:r w:rsidRPr="002D5316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997E76" w:rsidRPr="002D5316">
        <w:rPr>
          <w:rFonts w:ascii="Arial" w:hAnsi="Arial" w:cs="Arial"/>
          <w:b/>
          <w:bCs/>
          <w:sz w:val="22"/>
          <w:szCs w:val="22"/>
        </w:rPr>
        <w:t xml:space="preserve">15 </w:t>
      </w:r>
      <w:r w:rsidRPr="002D5316">
        <w:rPr>
          <w:rFonts w:ascii="Arial" w:hAnsi="Arial" w:cs="Arial"/>
          <w:b/>
          <w:bCs/>
          <w:sz w:val="22"/>
          <w:szCs w:val="22"/>
        </w:rPr>
        <w:t>marks)</w:t>
      </w:r>
    </w:p>
    <w:p w14:paraId="2AE45B9A" w14:textId="77777777" w:rsidR="005A0A98" w:rsidRPr="002D5316" w:rsidRDefault="005A0A98" w:rsidP="00DF36B5">
      <w:pPr>
        <w:tabs>
          <w:tab w:val="left" w:pos="1639"/>
        </w:tabs>
        <w:spacing w:line="276" w:lineRule="auto"/>
        <w:rPr>
          <w:rFonts w:ascii="Arial" w:hAnsi="Arial" w:cs="Arial"/>
          <w:b/>
          <w:bCs/>
          <w:sz w:val="22"/>
          <w:szCs w:val="22"/>
        </w:rPr>
      </w:pPr>
    </w:p>
    <w:p w14:paraId="3A378F8F" w14:textId="5E31A819" w:rsidR="00E573BF" w:rsidRPr="002D5316" w:rsidRDefault="00D449F9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2D5316">
        <w:rPr>
          <w:rFonts w:ascii="Arial" w:hAnsi="Arial" w:cs="Arial"/>
          <w:sz w:val="22"/>
          <w:szCs w:val="22"/>
        </w:rPr>
        <w:t xml:space="preserve">Bluff Knoll is the </w:t>
      </w:r>
      <w:r w:rsidR="00027643" w:rsidRPr="002D5316">
        <w:rPr>
          <w:rFonts w:ascii="Arial" w:hAnsi="Arial" w:cs="Arial"/>
          <w:sz w:val="22"/>
          <w:szCs w:val="22"/>
        </w:rPr>
        <w:t>highest peak</w:t>
      </w:r>
      <w:r w:rsidRPr="002D5316">
        <w:rPr>
          <w:rFonts w:ascii="Arial" w:hAnsi="Arial" w:cs="Arial"/>
          <w:sz w:val="22"/>
          <w:szCs w:val="22"/>
        </w:rPr>
        <w:t xml:space="preserve"> in the Stirling Ranges at 1,099 m above sea level</w:t>
      </w:r>
      <w:r w:rsidR="00622C03" w:rsidRPr="002D5316">
        <w:rPr>
          <w:rFonts w:ascii="Arial" w:hAnsi="Arial" w:cs="Arial"/>
          <w:sz w:val="22"/>
          <w:szCs w:val="22"/>
        </w:rPr>
        <w:t xml:space="preserve">. </w:t>
      </w:r>
      <w:r w:rsidR="004E28A4" w:rsidRPr="002D5316">
        <w:rPr>
          <w:rFonts w:ascii="Arial" w:hAnsi="Arial" w:cs="Arial"/>
          <w:sz w:val="22"/>
          <w:szCs w:val="22"/>
        </w:rPr>
        <w:t xml:space="preserve">Climbers </w:t>
      </w:r>
      <w:r w:rsidR="0015240A" w:rsidRPr="002D5316">
        <w:rPr>
          <w:rFonts w:ascii="Arial" w:hAnsi="Arial" w:cs="Arial"/>
          <w:sz w:val="22"/>
          <w:szCs w:val="22"/>
        </w:rPr>
        <w:t xml:space="preserve">are required to ascend approximately </w:t>
      </w:r>
      <w:r w:rsidR="003C49C8" w:rsidRPr="002D5316">
        <w:rPr>
          <w:rFonts w:ascii="Arial" w:hAnsi="Arial" w:cs="Arial"/>
          <w:sz w:val="22"/>
          <w:szCs w:val="22"/>
        </w:rPr>
        <w:t>650</w:t>
      </w:r>
      <w:r w:rsidR="00523199" w:rsidRPr="002D5316">
        <w:rPr>
          <w:rFonts w:ascii="Arial" w:hAnsi="Arial" w:cs="Arial"/>
          <w:sz w:val="22"/>
          <w:szCs w:val="22"/>
        </w:rPr>
        <w:t xml:space="preserve"> </w:t>
      </w:r>
      <w:r w:rsidR="003C49C8" w:rsidRPr="002D5316">
        <w:rPr>
          <w:rFonts w:ascii="Arial" w:hAnsi="Arial" w:cs="Arial"/>
          <w:sz w:val="22"/>
          <w:szCs w:val="22"/>
        </w:rPr>
        <w:t xml:space="preserve">m to get to this point. It has become one of the most popular climbs </w:t>
      </w:r>
      <w:r w:rsidR="00A153E3" w:rsidRPr="002D5316">
        <w:rPr>
          <w:rFonts w:ascii="Arial" w:hAnsi="Arial" w:cs="Arial"/>
          <w:sz w:val="22"/>
          <w:szCs w:val="22"/>
        </w:rPr>
        <w:t>amongst tourists.</w:t>
      </w:r>
    </w:p>
    <w:p w14:paraId="775874B1" w14:textId="77777777" w:rsidR="00E573BF" w:rsidRPr="002D5316" w:rsidRDefault="00E573BF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2E588A16" w14:textId="439EC58A" w:rsidR="009D4AB1" w:rsidRPr="002D5316" w:rsidRDefault="00484786" w:rsidP="002F107E">
      <w:pPr>
        <w:pStyle w:val="ListParagraph"/>
        <w:numPr>
          <w:ilvl w:val="0"/>
          <w:numId w:val="37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2D5316">
        <w:rPr>
          <w:rFonts w:ascii="Arial" w:hAnsi="Arial" w:cs="Arial"/>
          <w:sz w:val="22"/>
          <w:szCs w:val="22"/>
        </w:rPr>
        <w:t>Identify and describe</w:t>
      </w:r>
      <w:r w:rsidR="00E573BF" w:rsidRPr="002D5316">
        <w:rPr>
          <w:rFonts w:ascii="Arial" w:hAnsi="Arial" w:cs="Arial"/>
          <w:sz w:val="22"/>
          <w:szCs w:val="22"/>
        </w:rPr>
        <w:t xml:space="preserve"> </w:t>
      </w:r>
      <w:r w:rsidR="00E573BF" w:rsidRPr="002D5316">
        <w:rPr>
          <w:rFonts w:ascii="Arial" w:hAnsi="Arial" w:cs="Arial"/>
          <w:b/>
          <w:bCs/>
          <w:sz w:val="22"/>
          <w:szCs w:val="22"/>
        </w:rPr>
        <w:t>two</w:t>
      </w:r>
      <w:r w:rsidR="00E573BF" w:rsidRPr="002D5316">
        <w:rPr>
          <w:rFonts w:ascii="Arial" w:hAnsi="Arial" w:cs="Arial"/>
          <w:sz w:val="22"/>
          <w:szCs w:val="22"/>
        </w:rPr>
        <w:t xml:space="preserve"> methods of altitude training </w:t>
      </w:r>
      <w:r w:rsidRPr="002D5316">
        <w:rPr>
          <w:rFonts w:ascii="Arial" w:hAnsi="Arial" w:cs="Arial"/>
          <w:sz w:val="22"/>
          <w:szCs w:val="22"/>
        </w:rPr>
        <w:t xml:space="preserve">in relation to </w:t>
      </w:r>
      <w:r w:rsidR="00E664F7" w:rsidRPr="002D5316">
        <w:rPr>
          <w:rFonts w:ascii="Arial" w:hAnsi="Arial" w:cs="Arial"/>
          <w:sz w:val="22"/>
          <w:szCs w:val="22"/>
        </w:rPr>
        <w:t>living and training circumstances</w:t>
      </w:r>
      <w:r w:rsidR="00757964" w:rsidRPr="002D5316">
        <w:rPr>
          <w:rFonts w:ascii="Arial" w:hAnsi="Arial" w:cs="Arial"/>
          <w:sz w:val="22"/>
          <w:szCs w:val="22"/>
        </w:rPr>
        <w:t xml:space="preserve"> for an athlete wanting to climb</w:t>
      </w:r>
      <w:r w:rsidR="001C3A2D" w:rsidRPr="002D5316">
        <w:rPr>
          <w:rFonts w:ascii="Arial" w:hAnsi="Arial" w:cs="Arial"/>
          <w:sz w:val="22"/>
          <w:szCs w:val="22"/>
        </w:rPr>
        <w:t xml:space="preserve"> to</w:t>
      </w:r>
      <w:r w:rsidR="00757964" w:rsidRPr="002D5316">
        <w:rPr>
          <w:rFonts w:ascii="Arial" w:hAnsi="Arial" w:cs="Arial"/>
          <w:sz w:val="22"/>
          <w:szCs w:val="22"/>
        </w:rPr>
        <w:t xml:space="preserve"> Bluff Knoll</w:t>
      </w:r>
      <w:r w:rsidR="001C3A2D" w:rsidRPr="002D5316">
        <w:rPr>
          <w:rFonts w:ascii="Arial" w:hAnsi="Arial" w:cs="Arial"/>
          <w:sz w:val="22"/>
          <w:szCs w:val="22"/>
        </w:rPr>
        <w:t>’s summit</w:t>
      </w:r>
      <w:r w:rsidR="00757964" w:rsidRPr="002D5316">
        <w:rPr>
          <w:rFonts w:ascii="Arial" w:hAnsi="Arial" w:cs="Arial"/>
          <w:sz w:val="22"/>
          <w:szCs w:val="22"/>
        </w:rPr>
        <w:t xml:space="preserve"> </w:t>
      </w:r>
      <w:r w:rsidR="009D4AB1" w:rsidRPr="002D5316">
        <w:rPr>
          <w:rFonts w:ascii="Arial" w:hAnsi="Arial" w:cs="Arial"/>
          <w:sz w:val="22"/>
          <w:szCs w:val="22"/>
        </w:rPr>
        <w:t>in a record time.</w:t>
      </w:r>
      <w:r w:rsidR="00167007" w:rsidRPr="002D5316">
        <w:rPr>
          <w:rFonts w:ascii="Arial" w:hAnsi="Arial" w:cs="Arial"/>
          <w:sz w:val="22"/>
          <w:szCs w:val="22"/>
        </w:rPr>
        <w:tab/>
        <w:t xml:space="preserve"> </w:t>
      </w:r>
      <w:r w:rsidR="006A0072" w:rsidRPr="002D5316">
        <w:rPr>
          <w:rFonts w:ascii="Arial" w:hAnsi="Arial" w:cs="Arial"/>
          <w:sz w:val="22"/>
          <w:szCs w:val="22"/>
        </w:rPr>
        <w:tab/>
      </w:r>
      <w:r w:rsidR="006A0072" w:rsidRPr="002D5316">
        <w:rPr>
          <w:rFonts w:ascii="Arial" w:hAnsi="Arial" w:cs="Arial"/>
          <w:sz w:val="22"/>
          <w:szCs w:val="22"/>
        </w:rPr>
        <w:tab/>
      </w:r>
      <w:r w:rsidR="006A0072" w:rsidRPr="002D5316">
        <w:rPr>
          <w:rFonts w:ascii="Arial" w:hAnsi="Arial" w:cs="Arial"/>
          <w:sz w:val="22"/>
          <w:szCs w:val="22"/>
        </w:rPr>
        <w:tab/>
      </w:r>
      <w:r w:rsidR="006A0072" w:rsidRPr="002D5316">
        <w:rPr>
          <w:rFonts w:ascii="Arial" w:hAnsi="Arial" w:cs="Arial"/>
          <w:sz w:val="22"/>
          <w:szCs w:val="22"/>
        </w:rPr>
        <w:tab/>
      </w:r>
      <w:r w:rsidR="006A0072" w:rsidRPr="002D5316">
        <w:rPr>
          <w:rFonts w:ascii="Arial" w:hAnsi="Arial" w:cs="Arial"/>
          <w:sz w:val="22"/>
          <w:szCs w:val="22"/>
        </w:rPr>
        <w:tab/>
      </w:r>
      <w:r w:rsidR="006A0072" w:rsidRPr="002D5316">
        <w:rPr>
          <w:rFonts w:ascii="Arial" w:hAnsi="Arial" w:cs="Arial"/>
          <w:sz w:val="22"/>
          <w:szCs w:val="22"/>
        </w:rPr>
        <w:tab/>
      </w:r>
      <w:r w:rsidR="006A0072" w:rsidRPr="002D5316">
        <w:rPr>
          <w:rFonts w:ascii="Arial" w:hAnsi="Arial" w:cs="Arial"/>
          <w:sz w:val="22"/>
          <w:szCs w:val="22"/>
        </w:rPr>
        <w:tab/>
      </w:r>
      <w:r w:rsidR="006A0072" w:rsidRPr="002D5316">
        <w:rPr>
          <w:rFonts w:ascii="Arial" w:hAnsi="Arial" w:cs="Arial"/>
          <w:sz w:val="22"/>
          <w:szCs w:val="22"/>
        </w:rPr>
        <w:tab/>
      </w:r>
      <w:r w:rsidR="003134BF" w:rsidRPr="002D5316">
        <w:rPr>
          <w:rFonts w:ascii="Arial" w:hAnsi="Arial" w:cs="Arial"/>
          <w:sz w:val="22"/>
          <w:szCs w:val="22"/>
        </w:rPr>
        <w:tab/>
      </w:r>
      <w:r w:rsidR="002A4411" w:rsidRPr="002D5316">
        <w:rPr>
          <w:rFonts w:ascii="Arial" w:hAnsi="Arial" w:cs="Arial"/>
          <w:sz w:val="22"/>
          <w:szCs w:val="22"/>
        </w:rPr>
        <w:t xml:space="preserve"> </w:t>
      </w:r>
      <w:r w:rsidR="002D5316">
        <w:rPr>
          <w:rFonts w:ascii="Arial" w:hAnsi="Arial" w:cs="Arial"/>
          <w:sz w:val="22"/>
          <w:szCs w:val="22"/>
        </w:rPr>
        <w:tab/>
        <w:t xml:space="preserve">  </w:t>
      </w:r>
      <w:r w:rsidR="003134BF" w:rsidRPr="002D5316">
        <w:rPr>
          <w:rFonts w:ascii="Arial" w:hAnsi="Arial" w:cs="Arial"/>
          <w:sz w:val="22"/>
          <w:szCs w:val="22"/>
        </w:rPr>
        <w:t>(</w:t>
      </w:r>
      <w:r w:rsidR="00D6513E" w:rsidRPr="002D5316">
        <w:rPr>
          <w:rFonts w:ascii="Arial" w:hAnsi="Arial" w:cs="Arial"/>
          <w:sz w:val="22"/>
          <w:szCs w:val="22"/>
        </w:rPr>
        <w:t>6</w:t>
      </w:r>
      <w:r w:rsidR="00167007" w:rsidRPr="002D5316">
        <w:rPr>
          <w:rFonts w:ascii="Arial" w:hAnsi="Arial" w:cs="Arial"/>
          <w:sz w:val="22"/>
          <w:szCs w:val="22"/>
        </w:rPr>
        <w:t xml:space="preserve"> </w:t>
      </w:r>
      <w:r w:rsidR="003134BF" w:rsidRPr="002D5316">
        <w:rPr>
          <w:rFonts w:ascii="Arial" w:hAnsi="Arial" w:cs="Arial"/>
          <w:sz w:val="22"/>
          <w:szCs w:val="22"/>
        </w:rPr>
        <w:t>marks)</w:t>
      </w:r>
    </w:p>
    <w:p w14:paraId="1EAA561D" w14:textId="77777777" w:rsidR="003134BF" w:rsidRPr="005141FA" w:rsidRDefault="003134BF" w:rsidP="003134BF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57A7AC9C" w14:textId="61DE392B" w:rsidR="00943DC4" w:rsidRPr="005141FA" w:rsidRDefault="003134BF" w:rsidP="002F58D0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="00943DC4"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4EB357F4" w14:textId="77777777" w:rsidR="009D4AB1" w:rsidRDefault="009D4AB1" w:rsidP="009D4AB1">
      <w:pPr>
        <w:tabs>
          <w:tab w:val="left" w:pos="1639"/>
        </w:tabs>
        <w:spacing w:line="276" w:lineRule="auto"/>
        <w:rPr>
          <w:rFonts w:ascii="Arial" w:hAnsi="Arial" w:cs="Arial"/>
        </w:rPr>
      </w:pPr>
    </w:p>
    <w:p w14:paraId="1EEEBF1D" w14:textId="51938A2F" w:rsidR="005307EB" w:rsidRDefault="005307E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FA7B105" w14:textId="44F2B534" w:rsidR="009D4AB1" w:rsidRPr="00BC4AAF" w:rsidRDefault="000A739E" w:rsidP="002F107E">
      <w:pPr>
        <w:pStyle w:val="ListParagraph"/>
        <w:numPr>
          <w:ilvl w:val="0"/>
          <w:numId w:val="37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lastRenderedPageBreak/>
        <w:t>Identify</w:t>
      </w:r>
      <w:r w:rsidR="0083541E" w:rsidRPr="00BC4AAF">
        <w:rPr>
          <w:rFonts w:ascii="Arial" w:hAnsi="Arial" w:cs="Arial"/>
          <w:sz w:val="22"/>
          <w:szCs w:val="22"/>
        </w:rPr>
        <w:t xml:space="preserve"> </w:t>
      </w:r>
      <w:r w:rsidR="00EB2185" w:rsidRPr="00BC4AAF">
        <w:rPr>
          <w:rFonts w:ascii="Arial" w:hAnsi="Arial" w:cs="Arial"/>
          <w:b/>
          <w:bCs/>
          <w:sz w:val="22"/>
          <w:szCs w:val="22"/>
        </w:rPr>
        <w:t>three</w:t>
      </w:r>
      <w:r w:rsidR="00EB2185" w:rsidRPr="00BC4AAF">
        <w:rPr>
          <w:rFonts w:ascii="Arial" w:hAnsi="Arial" w:cs="Arial"/>
          <w:sz w:val="22"/>
          <w:szCs w:val="22"/>
        </w:rPr>
        <w:t xml:space="preserve"> </w:t>
      </w:r>
      <w:r w:rsidR="0083541E" w:rsidRPr="00BC4AAF">
        <w:rPr>
          <w:rFonts w:ascii="Arial" w:hAnsi="Arial" w:cs="Arial"/>
          <w:sz w:val="22"/>
          <w:szCs w:val="22"/>
        </w:rPr>
        <w:t>adaptations to altitude training that an athlete may experience</w:t>
      </w:r>
      <w:r w:rsidR="001A440D" w:rsidRPr="00BC4AAF">
        <w:rPr>
          <w:rFonts w:ascii="Arial" w:hAnsi="Arial" w:cs="Arial"/>
          <w:sz w:val="22"/>
          <w:szCs w:val="22"/>
        </w:rPr>
        <w:t xml:space="preserve"> after completing altitude training</w:t>
      </w:r>
      <w:r w:rsidRPr="00BC4AAF">
        <w:rPr>
          <w:rFonts w:ascii="Arial" w:hAnsi="Arial" w:cs="Arial"/>
          <w:sz w:val="22"/>
          <w:szCs w:val="22"/>
        </w:rPr>
        <w:t xml:space="preserve"> and </w:t>
      </w:r>
      <w:r w:rsidR="00EB2185" w:rsidRPr="00BC4AAF">
        <w:rPr>
          <w:rFonts w:ascii="Arial" w:hAnsi="Arial" w:cs="Arial"/>
          <w:sz w:val="22"/>
          <w:szCs w:val="22"/>
        </w:rPr>
        <w:t xml:space="preserve">outline </w:t>
      </w:r>
      <w:r w:rsidRPr="00BC4AAF">
        <w:rPr>
          <w:rFonts w:ascii="Arial" w:hAnsi="Arial" w:cs="Arial"/>
          <w:sz w:val="22"/>
          <w:szCs w:val="22"/>
        </w:rPr>
        <w:t>their benefit to performance</w:t>
      </w:r>
      <w:r w:rsidR="00EB2185" w:rsidRPr="00BC4AAF">
        <w:rPr>
          <w:rFonts w:ascii="Arial" w:hAnsi="Arial" w:cs="Arial"/>
          <w:sz w:val="22"/>
          <w:szCs w:val="22"/>
        </w:rPr>
        <w:t>.</w:t>
      </w:r>
      <w:r w:rsidR="003134BF" w:rsidRP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277ADB">
        <w:rPr>
          <w:rFonts w:ascii="Arial" w:hAnsi="Arial" w:cs="Arial"/>
          <w:sz w:val="22"/>
          <w:szCs w:val="22"/>
        </w:rPr>
        <w:t xml:space="preserve">  </w:t>
      </w:r>
      <w:r w:rsidR="003134BF" w:rsidRPr="00BC4AAF">
        <w:rPr>
          <w:rFonts w:ascii="Arial" w:hAnsi="Arial" w:cs="Arial"/>
          <w:sz w:val="22"/>
          <w:szCs w:val="22"/>
        </w:rPr>
        <w:t>(6 marks)</w:t>
      </w:r>
    </w:p>
    <w:p w14:paraId="3A22B78C" w14:textId="77777777" w:rsidR="003134BF" w:rsidRPr="00BC4AAF" w:rsidRDefault="003134BF" w:rsidP="003134BF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6B10EC5F" w14:textId="3D260FAF" w:rsidR="003134BF" w:rsidRPr="005141FA" w:rsidRDefault="003134BF" w:rsidP="005C2A90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4359DFFB" w14:textId="77777777" w:rsidR="003134BF" w:rsidRPr="005141FA" w:rsidRDefault="003134BF" w:rsidP="003134BF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464F4031" w14:textId="6F205073" w:rsidR="00BC4AAF" w:rsidRDefault="003134BF" w:rsidP="003936EA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="00C1079C" w:rsidRPr="005141FA">
        <w:rPr>
          <w:rFonts w:ascii="Arial" w:hAnsi="Arial" w:cs="Arial"/>
        </w:rPr>
        <w:t>___________________________________________________________________</w:t>
      </w:r>
    </w:p>
    <w:p w14:paraId="024063F5" w14:textId="2E1E662E" w:rsidR="00DF36B5" w:rsidRPr="00BC4AAF" w:rsidRDefault="00BC4AAF" w:rsidP="00BC4AAF">
      <w:pPr>
        <w:tabs>
          <w:tab w:val="left" w:pos="1639"/>
        </w:tabs>
        <w:spacing w:line="276" w:lineRule="auto"/>
        <w:ind w:left="360" w:hanging="360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(c) </w:t>
      </w:r>
      <w:r w:rsidR="009D4AB1" w:rsidRPr="00BC4AAF">
        <w:rPr>
          <w:rFonts w:ascii="Arial" w:hAnsi="Arial" w:cs="Arial"/>
          <w:sz w:val="22"/>
          <w:szCs w:val="22"/>
        </w:rPr>
        <w:t xml:space="preserve">Temperatures at the top of Bluff Knoll can often be below freezing with </w:t>
      </w:r>
      <w:r w:rsidR="0075692A" w:rsidRPr="00BC4AAF">
        <w:rPr>
          <w:rFonts w:ascii="Arial" w:hAnsi="Arial" w:cs="Arial"/>
          <w:sz w:val="22"/>
          <w:szCs w:val="22"/>
        </w:rPr>
        <w:t>regular</w:t>
      </w:r>
      <w:r w:rsidR="009D4AB1" w:rsidRPr="00BC4AAF">
        <w:rPr>
          <w:rFonts w:ascii="Arial" w:hAnsi="Arial" w:cs="Arial"/>
          <w:sz w:val="22"/>
          <w:szCs w:val="22"/>
        </w:rPr>
        <w:t xml:space="preserve"> accounts of snow at the peak</w:t>
      </w:r>
      <w:r w:rsidR="0075692A" w:rsidRPr="00BC4AAF">
        <w:rPr>
          <w:rFonts w:ascii="Arial" w:hAnsi="Arial" w:cs="Arial"/>
          <w:sz w:val="22"/>
          <w:szCs w:val="22"/>
        </w:rPr>
        <w:t xml:space="preserve">. </w:t>
      </w:r>
      <w:r w:rsidR="002F0B29" w:rsidRPr="00BC4AAF">
        <w:rPr>
          <w:rFonts w:ascii="Arial" w:hAnsi="Arial" w:cs="Arial"/>
          <w:sz w:val="22"/>
          <w:szCs w:val="22"/>
        </w:rPr>
        <w:t xml:space="preserve">Outline </w:t>
      </w:r>
      <w:r w:rsidR="002F0B29" w:rsidRPr="00BC4AAF">
        <w:rPr>
          <w:rFonts w:ascii="Arial" w:hAnsi="Arial" w:cs="Arial"/>
          <w:b/>
          <w:bCs/>
          <w:sz w:val="22"/>
          <w:szCs w:val="22"/>
        </w:rPr>
        <w:t>three</w:t>
      </w:r>
      <w:r w:rsidR="002F0B29" w:rsidRPr="00BC4AAF">
        <w:rPr>
          <w:rFonts w:ascii="Arial" w:hAnsi="Arial" w:cs="Arial"/>
          <w:sz w:val="22"/>
          <w:szCs w:val="22"/>
        </w:rPr>
        <w:t xml:space="preserve"> </w:t>
      </w:r>
      <w:r w:rsidR="0075692A" w:rsidRPr="00BC4AAF">
        <w:rPr>
          <w:rFonts w:ascii="Arial" w:hAnsi="Arial" w:cs="Arial"/>
          <w:sz w:val="22"/>
          <w:szCs w:val="22"/>
        </w:rPr>
        <w:t xml:space="preserve">immediate effects </w:t>
      </w:r>
      <w:r w:rsidR="008E2ADE" w:rsidRPr="00BC4AAF">
        <w:rPr>
          <w:rFonts w:ascii="Arial" w:hAnsi="Arial" w:cs="Arial"/>
          <w:sz w:val="22"/>
          <w:szCs w:val="22"/>
        </w:rPr>
        <w:t xml:space="preserve">of </w:t>
      </w:r>
      <w:r w:rsidR="0075692A" w:rsidRPr="00BC4AAF">
        <w:rPr>
          <w:rFonts w:ascii="Arial" w:hAnsi="Arial" w:cs="Arial"/>
          <w:sz w:val="22"/>
          <w:szCs w:val="22"/>
        </w:rPr>
        <w:t xml:space="preserve">the cold a climber might experience </w:t>
      </w:r>
      <w:r w:rsidR="003755EA" w:rsidRPr="00BC4AAF">
        <w:rPr>
          <w:rFonts w:ascii="Arial" w:hAnsi="Arial" w:cs="Arial"/>
          <w:sz w:val="22"/>
          <w:szCs w:val="22"/>
        </w:rPr>
        <w:t>at the summit of Bluff Knoll</w:t>
      </w:r>
      <w:r w:rsidR="003134BF" w:rsidRPr="00BC4AAF">
        <w:rPr>
          <w:rFonts w:ascii="Arial" w:hAnsi="Arial" w:cs="Arial"/>
          <w:sz w:val="22"/>
          <w:szCs w:val="22"/>
        </w:rPr>
        <w:t xml:space="preserve">. </w:t>
      </w:r>
      <w:r w:rsidR="003134BF" w:rsidRPr="00BC4AAF">
        <w:rPr>
          <w:rFonts w:ascii="Arial" w:hAnsi="Arial" w:cs="Arial"/>
          <w:sz w:val="22"/>
          <w:szCs w:val="22"/>
        </w:rPr>
        <w:tab/>
      </w:r>
      <w:r w:rsidR="003134BF" w:rsidRPr="00BC4AAF">
        <w:rPr>
          <w:rFonts w:ascii="Arial" w:hAnsi="Arial" w:cs="Arial"/>
          <w:sz w:val="22"/>
          <w:szCs w:val="22"/>
        </w:rPr>
        <w:tab/>
      </w:r>
      <w:r w:rsidR="003134BF" w:rsidRPr="00BC4AAF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</w:t>
      </w:r>
      <w:r w:rsidR="00277ADB">
        <w:rPr>
          <w:rFonts w:ascii="Arial" w:hAnsi="Arial" w:cs="Arial"/>
          <w:sz w:val="22"/>
          <w:szCs w:val="22"/>
        </w:rPr>
        <w:t xml:space="preserve"> </w:t>
      </w:r>
      <w:r w:rsidR="003134BF" w:rsidRPr="00BC4AAF">
        <w:rPr>
          <w:rFonts w:ascii="Arial" w:hAnsi="Arial" w:cs="Arial"/>
          <w:sz w:val="22"/>
          <w:szCs w:val="22"/>
        </w:rPr>
        <w:t>(3 marks)</w:t>
      </w:r>
    </w:p>
    <w:p w14:paraId="0F4E744A" w14:textId="77777777" w:rsidR="003134BF" w:rsidRPr="00BC4AAF" w:rsidRDefault="003134BF" w:rsidP="003134BF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12A7EA02" w14:textId="442F7225" w:rsidR="003134BF" w:rsidRPr="005141FA" w:rsidRDefault="003134BF" w:rsidP="003134BF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</w:t>
      </w:r>
    </w:p>
    <w:p w14:paraId="32BFED4A" w14:textId="1BD9839A" w:rsidR="003134BF" w:rsidRPr="005141FA" w:rsidRDefault="003134BF" w:rsidP="002F0B29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0E3B318E" w14:textId="77777777" w:rsidR="002F0B29" w:rsidRDefault="002F0B2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010654EA" w14:textId="1815D457" w:rsidR="00DF36B5" w:rsidRPr="00BC4AAF" w:rsidRDefault="00DF3EB8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b/>
          <w:bCs/>
          <w:sz w:val="22"/>
          <w:szCs w:val="22"/>
        </w:rPr>
        <w:lastRenderedPageBreak/>
        <w:t>Question 26</w:t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36B5" w:rsidRPr="00BC4AAF">
        <w:rPr>
          <w:rFonts w:ascii="Arial" w:hAnsi="Arial" w:cs="Arial"/>
          <w:sz w:val="22"/>
          <w:szCs w:val="22"/>
        </w:rPr>
        <w:tab/>
      </w:r>
      <w:r w:rsidR="00DF22DB" w:rsidRPr="00BC4AAF">
        <w:rPr>
          <w:rFonts w:ascii="Arial" w:hAnsi="Arial" w:cs="Arial"/>
          <w:sz w:val="22"/>
          <w:szCs w:val="22"/>
        </w:rPr>
        <w:tab/>
      </w:r>
      <w:r w:rsidR="00DF22DB" w:rsidRPr="00BC4AAF">
        <w:rPr>
          <w:rFonts w:ascii="Arial" w:hAnsi="Arial" w:cs="Arial"/>
          <w:sz w:val="22"/>
          <w:szCs w:val="22"/>
        </w:rPr>
        <w:tab/>
      </w:r>
      <w:r w:rsidR="00DF22DB" w:rsidRPr="00BC4AAF">
        <w:rPr>
          <w:rFonts w:ascii="Arial" w:hAnsi="Arial" w:cs="Arial"/>
          <w:sz w:val="22"/>
          <w:szCs w:val="22"/>
        </w:rPr>
        <w:tab/>
      </w:r>
      <w:r w:rsidR="00DF22DB" w:rsidRPr="00BC4AAF">
        <w:rPr>
          <w:rFonts w:ascii="Arial" w:hAnsi="Arial" w:cs="Arial"/>
          <w:sz w:val="22"/>
          <w:szCs w:val="22"/>
        </w:rPr>
        <w:tab/>
      </w:r>
      <w:r w:rsidR="00DF22DB" w:rsidRPr="00BC4AAF">
        <w:rPr>
          <w:rFonts w:ascii="Arial" w:hAnsi="Arial" w:cs="Arial"/>
          <w:sz w:val="22"/>
          <w:szCs w:val="22"/>
        </w:rPr>
        <w:tab/>
      </w:r>
      <w:r w:rsidR="00904EF8" w:rsidRPr="00BC4AAF">
        <w:rPr>
          <w:rFonts w:ascii="Arial" w:hAnsi="Arial" w:cs="Arial"/>
          <w:sz w:val="22"/>
          <w:szCs w:val="22"/>
        </w:rPr>
        <w:t xml:space="preserve">      </w:t>
      </w:r>
      <w:proofErr w:type="gramStart"/>
      <w:r w:rsidR="00904EF8" w:rsidRPr="00BC4AAF">
        <w:rPr>
          <w:rFonts w:ascii="Arial" w:hAnsi="Arial" w:cs="Arial"/>
          <w:sz w:val="22"/>
          <w:szCs w:val="22"/>
        </w:rPr>
        <w:t xml:space="preserve">   </w:t>
      </w:r>
      <w:r w:rsidR="00DF36B5" w:rsidRPr="00BC4AAF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904EF8" w:rsidRPr="00BC4AAF">
        <w:rPr>
          <w:rFonts w:ascii="Arial" w:hAnsi="Arial" w:cs="Arial"/>
          <w:b/>
          <w:bCs/>
          <w:sz w:val="22"/>
          <w:szCs w:val="22"/>
        </w:rPr>
        <w:t xml:space="preserve">14 </w:t>
      </w:r>
      <w:r w:rsidR="00DF36B5" w:rsidRPr="00BC4AAF">
        <w:rPr>
          <w:rFonts w:ascii="Arial" w:hAnsi="Arial" w:cs="Arial"/>
          <w:b/>
          <w:bCs/>
          <w:sz w:val="22"/>
          <w:szCs w:val="22"/>
        </w:rPr>
        <w:t>marks)</w:t>
      </w:r>
    </w:p>
    <w:p w14:paraId="6AF43F0A" w14:textId="77777777" w:rsidR="00DF36B5" w:rsidRPr="00BC4AAF" w:rsidRDefault="00DF36B5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CDD204D" w14:textId="0A145482" w:rsidR="00917FC1" w:rsidRPr="00BC4AAF" w:rsidRDefault="002A3EF1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 xml:space="preserve">Montreal </w:t>
      </w:r>
      <w:r w:rsidR="0018352A" w:rsidRPr="00BC4AAF">
        <w:rPr>
          <w:rFonts w:ascii="Arial" w:hAnsi="Arial" w:cs="Arial"/>
          <w:sz w:val="22"/>
          <w:szCs w:val="22"/>
        </w:rPr>
        <w:t xml:space="preserve">1976 was the first Olympics </w:t>
      </w:r>
      <w:r w:rsidR="005307EB" w:rsidRPr="00BC4AAF">
        <w:rPr>
          <w:rFonts w:ascii="Arial" w:hAnsi="Arial" w:cs="Arial"/>
          <w:sz w:val="22"/>
          <w:szCs w:val="22"/>
        </w:rPr>
        <w:t xml:space="preserve">in which </w:t>
      </w:r>
      <w:r w:rsidR="00093263" w:rsidRPr="00BC4AAF">
        <w:rPr>
          <w:rFonts w:ascii="Arial" w:hAnsi="Arial" w:cs="Arial"/>
          <w:sz w:val="22"/>
          <w:szCs w:val="22"/>
        </w:rPr>
        <w:t xml:space="preserve">Australia didn’t win a gold medal. </w:t>
      </w:r>
      <w:r w:rsidR="00682FD1" w:rsidRPr="00BC4AAF">
        <w:rPr>
          <w:rFonts w:ascii="Arial" w:hAnsi="Arial" w:cs="Arial"/>
          <w:sz w:val="22"/>
          <w:szCs w:val="22"/>
        </w:rPr>
        <w:t>This caused p</w:t>
      </w:r>
      <w:r w:rsidR="003252EB" w:rsidRPr="00BC4AAF">
        <w:rPr>
          <w:rFonts w:ascii="Arial" w:hAnsi="Arial" w:cs="Arial"/>
          <w:sz w:val="22"/>
          <w:szCs w:val="22"/>
        </w:rPr>
        <w:t xml:space="preserve">ublic outcry and shock </w:t>
      </w:r>
      <w:r w:rsidR="00682FD1" w:rsidRPr="00BC4AAF">
        <w:rPr>
          <w:rFonts w:ascii="Arial" w:hAnsi="Arial" w:cs="Arial"/>
          <w:sz w:val="22"/>
          <w:szCs w:val="22"/>
        </w:rPr>
        <w:t xml:space="preserve">and </w:t>
      </w:r>
      <w:r w:rsidR="003252EB" w:rsidRPr="00BC4AAF">
        <w:rPr>
          <w:rFonts w:ascii="Arial" w:hAnsi="Arial" w:cs="Arial"/>
          <w:sz w:val="22"/>
          <w:szCs w:val="22"/>
        </w:rPr>
        <w:t xml:space="preserve">was the driving force behind </w:t>
      </w:r>
      <w:r w:rsidR="00047372">
        <w:rPr>
          <w:rFonts w:ascii="Arial" w:hAnsi="Arial" w:cs="Arial"/>
          <w:sz w:val="22"/>
          <w:szCs w:val="22"/>
        </w:rPr>
        <w:t>the establishment of</w:t>
      </w:r>
      <w:r w:rsidR="003252EB" w:rsidRPr="00BC4AAF">
        <w:rPr>
          <w:rFonts w:ascii="Arial" w:hAnsi="Arial" w:cs="Arial"/>
          <w:sz w:val="22"/>
          <w:szCs w:val="22"/>
        </w:rPr>
        <w:t xml:space="preserve"> the </w:t>
      </w:r>
      <w:r w:rsidR="009F6F03" w:rsidRPr="00BC4AAF">
        <w:rPr>
          <w:rFonts w:ascii="Arial" w:hAnsi="Arial" w:cs="Arial"/>
          <w:sz w:val="22"/>
          <w:szCs w:val="22"/>
        </w:rPr>
        <w:t>Australian Institute of Sport (AIS).</w:t>
      </w:r>
      <w:r w:rsidR="00B84490" w:rsidRPr="00BC4AAF">
        <w:rPr>
          <w:rFonts w:ascii="Arial" w:hAnsi="Arial" w:cs="Arial"/>
          <w:sz w:val="22"/>
          <w:szCs w:val="22"/>
        </w:rPr>
        <w:t xml:space="preserve"> While </w:t>
      </w:r>
      <w:r w:rsidR="005D184D" w:rsidRPr="00BC4AAF">
        <w:rPr>
          <w:rFonts w:ascii="Arial" w:hAnsi="Arial" w:cs="Arial"/>
          <w:sz w:val="22"/>
          <w:szCs w:val="22"/>
        </w:rPr>
        <w:t>this provided vast resources to highly task motivated athletes</w:t>
      </w:r>
      <w:r w:rsidR="00016D9A">
        <w:rPr>
          <w:rFonts w:ascii="Arial" w:hAnsi="Arial" w:cs="Arial"/>
          <w:sz w:val="22"/>
          <w:szCs w:val="22"/>
        </w:rPr>
        <w:t>,</w:t>
      </w:r>
      <w:r w:rsidR="005D184D" w:rsidRPr="00BC4AAF">
        <w:rPr>
          <w:rFonts w:ascii="Arial" w:hAnsi="Arial" w:cs="Arial"/>
          <w:sz w:val="22"/>
          <w:szCs w:val="22"/>
        </w:rPr>
        <w:t xml:space="preserve"> </w:t>
      </w:r>
      <w:r w:rsidR="00016D9A">
        <w:rPr>
          <w:rFonts w:ascii="Arial" w:hAnsi="Arial" w:cs="Arial"/>
          <w:sz w:val="22"/>
          <w:szCs w:val="22"/>
        </w:rPr>
        <w:t>i</w:t>
      </w:r>
      <w:r w:rsidR="005D184D" w:rsidRPr="00BC4AAF">
        <w:rPr>
          <w:rFonts w:ascii="Arial" w:hAnsi="Arial" w:cs="Arial"/>
          <w:sz w:val="22"/>
          <w:szCs w:val="22"/>
        </w:rPr>
        <w:t xml:space="preserve">t also created </w:t>
      </w:r>
      <w:r w:rsidR="00B620A4" w:rsidRPr="00BC4AAF">
        <w:rPr>
          <w:rFonts w:ascii="Arial" w:hAnsi="Arial" w:cs="Arial"/>
          <w:sz w:val="22"/>
          <w:szCs w:val="22"/>
        </w:rPr>
        <w:t xml:space="preserve">opportunities to </w:t>
      </w:r>
      <w:r w:rsidR="0078680E" w:rsidRPr="00BC4AAF">
        <w:rPr>
          <w:rFonts w:ascii="Arial" w:hAnsi="Arial" w:cs="Arial"/>
          <w:sz w:val="22"/>
          <w:szCs w:val="22"/>
        </w:rPr>
        <w:t>forge more social cohesion</w:t>
      </w:r>
      <w:r w:rsidR="00B709C8" w:rsidRPr="00BC4AAF">
        <w:rPr>
          <w:rFonts w:ascii="Arial" w:hAnsi="Arial" w:cs="Arial"/>
          <w:sz w:val="22"/>
          <w:szCs w:val="22"/>
        </w:rPr>
        <w:t xml:space="preserve"> among athletes.</w:t>
      </w:r>
      <w:r w:rsidR="00B84490" w:rsidRPr="00BC4AAF">
        <w:rPr>
          <w:rFonts w:ascii="Arial" w:hAnsi="Arial" w:cs="Arial"/>
          <w:sz w:val="22"/>
          <w:szCs w:val="22"/>
        </w:rPr>
        <w:t xml:space="preserve"> </w:t>
      </w:r>
    </w:p>
    <w:p w14:paraId="01622B3E" w14:textId="77777777" w:rsidR="00494387" w:rsidRPr="00BC4AAF" w:rsidRDefault="00494387" w:rsidP="00DF36B5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37235F04" w14:textId="094EC0EB" w:rsidR="00DF36B5" w:rsidRPr="00BC4AAF" w:rsidRDefault="000F156E" w:rsidP="000F156E">
      <w:pPr>
        <w:pStyle w:val="ListParagraph"/>
        <w:numPr>
          <w:ilvl w:val="0"/>
          <w:numId w:val="14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BC4AAF">
        <w:rPr>
          <w:rFonts w:ascii="Arial" w:hAnsi="Arial" w:cs="Arial"/>
          <w:sz w:val="22"/>
          <w:szCs w:val="22"/>
        </w:rPr>
        <w:t>Justify which leadership style would most likely suit experienced and highly motivated athletes w</w:t>
      </w:r>
      <w:r w:rsidR="00494387" w:rsidRPr="00BC4AAF">
        <w:rPr>
          <w:rFonts w:ascii="Arial" w:hAnsi="Arial" w:cs="Arial"/>
          <w:sz w:val="22"/>
          <w:szCs w:val="22"/>
        </w:rPr>
        <w:t xml:space="preserve">hen choosing coaches for the </w:t>
      </w:r>
      <w:r w:rsidR="005F2742" w:rsidRPr="00BC4AAF">
        <w:rPr>
          <w:rFonts w:ascii="Arial" w:hAnsi="Arial" w:cs="Arial"/>
          <w:sz w:val="22"/>
          <w:szCs w:val="22"/>
        </w:rPr>
        <w:t xml:space="preserve">newly formed </w:t>
      </w:r>
      <w:r w:rsidR="00494387" w:rsidRPr="00BC4AAF">
        <w:rPr>
          <w:rFonts w:ascii="Arial" w:hAnsi="Arial" w:cs="Arial"/>
          <w:sz w:val="22"/>
          <w:szCs w:val="22"/>
        </w:rPr>
        <w:t>AIS</w:t>
      </w:r>
      <w:r w:rsidRPr="00BC4AAF">
        <w:rPr>
          <w:rFonts w:ascii="Arial" w:hAnsi="Arial" w:cs="Arial"/>
          <w:sz w:val="22"/>
          <w:szCs w:val="22"/>
        </w:rPr>
        <w:t>.</w:t>
      </w:r>
      <w:r w:rsidR="003B6248" w:rsidRP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BC4AAF">
        <w:rPr>
          <w:rFonts w:ascii="Arial" w:hAnsi="Arial" w:cs="Arial"/>
          <w:sz w:val="22"/>
          <w:szCs w:val="22"/>
        </w:rPr>
        <w:tab/>
      </w:r>
      <w:r w:rsidR="00C07077">
        <w:rPr>
          <w:rFonts w:ascii="Arial" w:hAnsi="Arial" w:cs="Arial"/>
          <w:sz w:val="22"/>
          <w:szCs w:val="22"/>
        </w:rPr>
        <w:t xml:space="preserve">  </w:t>
      </w:r>
      <w:r w:rsidR="00917FC1" w:rsidRPr="00BC4AAF">
        <w:rPr>
          <w:rFonts w:ascii="Arial" w:hAnsi="Arial" w:cs="Arial"/>
          <w:sz w:val="22"/>
          <w:szCs w:val="22"/>
        </w:rPr>
        <w:t>(</w:t>
      </w:r>
      <w:r w:rsidR="00152BDD" w:rsidRPr="00BC4AAF">
        <w:rPr>
          <w:rFonts w:ascii="Arial" w:hAnsi="Arial" w:cs="Arial"/>
          <w:sz w:val="22"/>
          <w:szCs w:val="22"/>
        </w:rPr>
        <w:t>3</w:t>
      </w:r>
      <w:r w:rsidR="00917FC1" w:rsidRPr="00BC4AAF">
        <w:rPr>
          <w:rFonts w:ascii="Arial" w:hAnsi="Arial" w:cs="Arial"/>
          <w:sz w:val="22"/>
          <w:szCs w:val="22"/>
        </w:rPr>
        <w:t xml:space="preserve"> marks)</w:t>
      </w:r>
    </w:p>
    <w:p w14:paraId="0CCA9969" w14:textId="77777777" w:rsidR="000F156E" w:rsidRPr="005141FA" w:rsidRDefault="000F156E" w:rsidP="002F107E">
      <w:pPr>
        <w:pStyle w:val="ListParagraph"/>
        <w:tabs>
          <w:tab w:val="left" w:pos="1639"/>
        </w:tabs>
        <w:spacing w:line="276" w:lineRule="auto"/>
        <w:ind w:left="357"/>
        <w:rPr>
          <w:rFonts w:ascii="Arial" w:hAnsi="Arial" w:cs="Arial"/>
        </w:rPr>
      </w:pPr>
    </w:p>
    <w:p w14:paraId="4F8984E2" w14:textId="48FABDA4" w:rsidR="00001A05" w:rsidRPr="005141FA" w:rsidRDefault="00DF36B5" w:rsidP="00001A05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  <w:r w:rsidR="00001A05" w:rsidRPr="005141FA">
        <w:rPr>
          <w:rFonts w:ascii="Arial" w:hAnsi="Arial" w:cs="Arial"/>
        </w:rPr>
        <w:t>___________________________________________________________________</w:t>
      </w:r>
    </w:p>
    <w:p w14:paraId="3E8610C6" w14:textId="5A0E49CD" w:rsidR="00001A05" w:rsidRDefault="00001A05" w:rsidP="00001A05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</w:t>
      </w:r>
    </w:p>
    <w:p w14:paraId="5B10FE23" w14:textId="3D26583C" w:rsidR="00001A05" w:rsidRPr="002D5316" w:rsidRDefault="00ED78B9" w:rsidP="00892951">
      <w:pPr>
        <w:pStyle w:val="ListParagraph"/>
        <w:numPr>
          <w:ilvl w:val="0"/>
          <w:numId w:val="14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2D5316">
        <w:rPr>
          <w:rFonts w:ascii="Arial" w:hAnsi="Arial" w:cs="Arial"/>
          <w:sz w:val="22"/>
          <w:szCs w:val="22"/>
        </w:rPr>
        <w:t xml:space="preserve">For the coaching style above outline </w:t>
      </w:r>
      <w:r w:rsidR="003C7508" w:rsidRPr="002D5316">
        <w:rPr>
          <w:rFonts w:ascii="Arial" w:hAnsi="Arial" w:cs="Arial"/>
          <w:b/>
          <w:bCs/>
          <w:sz w:val="22"/>
          <w:szCs w:val="22"/>
        </w:rPr>
        <w:t>two</w:t>
      </w:r>
      <w:r w:rsidR="003C7508" w:rsidRPr="002D5316">
        <w:rPr>
          <w:rFonts w:ascii="Arial" w:hAnsi="Arial" w:cs="Arial"/>
          <w:sz w:val="22"/>
          <w:szCs w:val="22"/>
        </w:rPr>
        <w:t xml:space="preserve"> </w:t>
      </w:r>
      <w:r w:rsidRPr="002D5316">
        <w:rPr>
          <w:rFonts w:ascii="Arial" w:hAnsi="Arial" w:cs="Arial"/>
          <w:sz w:val="22"/>
          <w:szCs w:val="22"/>
        </w:rPr>
        <w:t xml:space="preserve">characteristics of athletes </w:t>
      </w:r>
      <w:r w:rsidR="003C7508" w:rsidRPr="002D5316">
        <w:rPr>
          <w:rFonts w:ascii="Arial" w:hAnsi="Arial" w:cs="Arial"/>
          <w:sz w:val="22"/>
          <w:szCs w:val="22"/>
        </w:rPr>
        <w:t xml:space="preserve">for </w:t>
      </w:r>
      <w:r w:rsidRPr="002D5316">
        <w:rPr>
          <w:rFonts w:ascii="Arial" w:hAnsi="Arial" w:cs="Arial"/>
          <w:sz w:val="22"/>
          <w:szCs w:val="22"/>
        </w:rPr>
        <w:t>who</w:t>
      </w:r>
      <w:r w:rsidR="003C7508" w:rsidRPr="002D5316">
        <w:rPr>
          <w:rFonts w:ascii="Arial" w:hAnsi="Arial" w:cs="Arial"/>
          <w:sz w:val="22"/>
          <w:szCs w:val="22"/>
        </w:rPr>
        <w:t>m</w:t>
      </w:r>
      <w:r w:rsidRPr="002D5316">
        <w:rPr>
          <w:rFonts w:ascii="Arial" w:hAnsi="Arial" w:cs="Arial"/>
          <w:sz w:val="22"/>
          <w:szCs w:val="22"/>
        </w:rPr>
        <w:t xml:space="preserve"> it would</w:t>
      </w:r>
      <w:r w:rsidR="00152BDD" w:rsidRPr="002D5316">
        <w:rPr>
          <w:rFonts w:ascii="Arial" w:hAnsi="Arial" w:cs="Arial"/>
          <w:sz w:val="22"/>
          <w:szCs w:val="22"/>
        </w:rPr>
        <w:t xml:space="preserve"> not</w:t>
      </w:r>
      <w:r w:rsidRPr="002D5316">
        <w:rPr>
          <w:rFonts w:ascii="Arial" w:hAnsi="Arial" w:cs="Arial"/>
          <w:sz w:val="22"/>
          <w:szCs w:val="22"/>
        </w:rPr>
        <w:t xml:space="preserve"> </w:t>
      </w:r>
      <w:r w:rsidR="003C7508" w:rsidRPr="002D5316">
        <w:rPr>
          <w:rFonts w:ascii="Arial" w:hAnsi="Arial" w:cs="Arial"/>
          <w:sz w:val="22"/>
          <w:szCs w:val="22"/>
        </w:rPr>
        <w:t>be suitable.</w:t>
      </w:r>
      <w:r w:rsidR="00917FC1" w:rsidRPr="002D5316">
        <w:rPr>
          <w:rFonts w:ascii="Arial" w:hAnsi="Arial" w:cs="Arial"/>
          <w:sz w:val="22"/>
          <w:szCs w:val="22"/>
        </w:rPr>
        <w:tab/>
      </w:r>
      <w:r w:rsidR="00917FC1" w:rsidRPr="002D5316">
        <w:rPr>
          <w:rFonts w:ascii="Arial" w:hAnsi="Arial" w:cs="Arial"/>
          <w:sz w:val="22"/>
          <w:szCs w:val="22"/>
        </w:rPr>
        <w:tab/>
      </w:r>
      <w:r w:rsidR="00917FC1" w:rsidRPr="002D5316">
        <w:rPr>
          <w:rFonts w:ascii="Arial" w:hAnsi="Arial" w:cs="Arial"/>
          <w:sz w:val="22"/>
          <w:szCs w:val="22"/>
        </w:rPr>
        <w:tab/>
      </w:r>
      <w:r w:rsidR="005F2742" w:rsidRPr="002D5316">
        <w:rPr>
          <w:rFonts w:ascii="Arial" w:hAnsi="Arial" w:cs="Arial"/>
          <w:sz w:val="22"/>
          <w:szCs w:val="22"/>
        </w:rPr>
        <w:tab/>
      </w:r>
      <w:r w:rsidR="005F2742" w:rsidRPr="002D5316">
        <w:rPr>
          <w:rFonts w:ascii="Arial" w:hAnsi="Arial" w:cs="Arial"/>
          <w:sz w:val="22"/>
          <w:szCs w:val="22"/>
        </w:rPr>
        <w:tab/>
      </w:r>
      <w:r w:rsidR="005F2742" w:rsidRPr="002D5316">
        <w:rPr>
          <w:rFonts w:ascii="Arial" w:hAnsi="Arial" w:cs="Arial"/>
          <w:sz w:val="22"/>
          <w:szCs w:val="22"/>
        </w:rPr>
        <w:tab/>
      </w:r>
      <w:r w:rsidR="005F2742" w:rsidRPr="002D5316">
        <w:rPr>
          <w:rFonts w:ascii="Arial" w:hAnsi="Arial" w:cs="Arial"/>
          <w:sz w:val="22"/>
          <w:szCs w:val="22"/>
        </w:rPr>
        <w:tab/>
      </w:r>
      <w:r w:rsidR="005F2742" w:rsidRPr="002D5316">
        <w:rPr>
          <w:rFonts w:ascii="Arial" w:hAnsi="Arial" w:cs="Arial"/>
          <w:sz w:val="22"/>
          <w:szCs w:val="22"/>
        </w:rPr>
        <w:tab/>
      </w:r>
      <w:r w:rsidR="00C07077">
        <w:rPr>
          <w:rFonts w:ascii="Arial" w:hAnsi="Arial" w:cs="Arial"/>
          <w:sz w:val="22"/>
          <w:szCs w:val="22"/>
        </w:rPr>
        <w:tab/>
      </w:r>
      <w:r w:rsidR="00C07077">
        <w:rPr>
          <w:rFonts w:ascii="Arial" w:hAnsi="Arial" w:cs="Arial"/>
          <w:sz w:val="22"/>
          <w:szCs w:val="22"/>
        </w:rPr>
        <w:tab/>
        <w:t xml:space="preserve">  </w:t>
      </w:r>
      <w:r w:rsidR="00917FC1" w:rsidRPr="002D5316">
        <w:rPr>
          <w:rFonts w:ascii="Arial" w:hAnsi="Arial" w:cs="Arial"/>
          <w:sz w:val="22"/>
          <w:szCs w:val="22"/>
        </w:rPr>
        <w:t>(2 marks)</w:t>
      </w:r>
    </w:p>
    <w:p w14:paraId="243B1470" w14:textId="77777777" w:rsidR="004C2794" w:rsidRPr="005141FA" w:rsidRDefault="004C2794" w:rsidP="002F107E">
      <w:pPr>
        <w:pStyle w:val="ListParagraph"/>
        <w:tabs>
          <w:tab w:val="left" w:pos="1639"/>
        </w:tabs>
        <w:spacing w:line="276" w:lineRule="auto"/>
        <w:ind w:left="357"/>
        <w:rPr>
          <w:rFonts w:ascii="Arial" w:hAnsi="Arial" w:cs="Arial"/>
        </w:rPr>
      </w:pPr>
    </w:p>
    <w:p w14:paraId="1A65D830" w14:textId="600FBE3D" w:rsidR="002A27BF" w:rsidRPr="005141FA" w:rsidRDefault="00917FC1" w:rsidP="004C2794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 w:rsidR="009E2358" w:rsidRPr="005141FA">
        <w:rPr>
          <w:rFonts w:ascii="Arial" w:hAnsi="Arial" w:cs="Arial"/>
        </w:rPr>
        <w:t>___________________________________________________________________</w:t>
      </w:r>
    </w:p>
    <w:p w14:paraId="70D81D00" w14:textId="41675BAE" w:rsidR="00917FC1" w:rsidRPr="006175F5" w:rsidRDefault="00AB6410" w:rsidP="004C2794">
      <w:pPr>
        <w:pStyle w:val="ListParagraph"/>
        <w:numPr>
          <w:ilvl w:val="0"/>
          <w:numId w:val="14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 xml:space="preserve">Identify </w:t>
      </w:r>
      <w:r w:rsidRPr="006175F5">
        <w:rPr>
          <w:rFonts w:ascii="Arial" w:hAnsi="Arial" w:cs="Arial"/>
          <w:b/>
          <w:bCs/>
          <w:sz w:val="22"/>
          <w:szCs w:val="22"/>
        </w:rPr>
        <w:t>one</w:t>
      </w:r>
      <w:r w:rsidR="004C2794" w:rsidRPr="006175F5">
        <w:rPr>
          <w:rFonts w:ascii="Arial" w:hAnsi="Arial" w:cs="Arial"/>
          <w:sz w:val="22"/>
          <w:szCs w:val="22"/>
        </w:rPr>
        <w:t xml:space="preserve"> </w:t>
      </w:r>
      <w:r w:rsidRPr="006175F5">
        <w:rPr>
          <w:rFonts w:ascii="Arial" w:hAnsi="Arial" w:cs="Arial"/>
          <w:sz w:val="22"/>
          <w:szCs w:val="22"/>
        </w:rPr>
        <w:t xml:space="preserve">method </w:t>
      </w:r>
      <w:r w:rsidR="00C565E0" w:rsidRPr="006175F5">
        <w:rPr>
          <w:rFonts w:ascii="Arial" w:hAnsi="Arial" w:cs="Arial"/>
          <w:sz w:val="22"/>
          <w:szCs w:val="22"/>
        </w:rPr>
        <w:t>in which</w:t>
      </w:r>
      <w:r w:rsidR="00494387" w:rsidRPr="006175F5">
        <w:rPr>
          <w:rFonts w:ascii="Arial" w:hAnsi="Arial" w:cs="Arial"/>
          <w:sz w:val="22"/>
          <w:szCs w:val="22"/>
        </w:rPr>
        <w:t xml:space="preserve"> coaches in the newly formed AIS could promote social cohesion</w:t>
      </w:r>
      <w:r w:rsidR="00B67AC6" w:rsidRPr="006175F5">
        <w:rPr>
          <w:rFonts w:ascii="Arial" w:hAnsi="Arial" w:cs="Arial"/>
          <w:sz w:val="22"/>
          <w:szCs w:val="22"/>
        </w:rPr>
        <w:t xml:space="preserve"> amongst their athletes</w:t>
      </w:r>
      <w:r w:rsidRPr="006175F5">
        <w:rPr>
          <w:rFonts w:ascii="Arial" w:hAnsi="Arial" w:cs="Arial"/>
          <w:sz w:val="22"/>
          <w:szCs w:val="22"/>
        </w:rPr>
        <w:t xml:space="preserve"> and explain </w:t>
      </w:r>
      <w:r w:rsidR="00AC612A" w:rsidRPr="006175F5">
        <w:rPr>
          <w:rFonts w:ascii="Arial" w:hAnsi="Arial" w:cs="Arial"/>
          <w:sz w:val="22"/>
          <w:szCs w:val="22"/>
        </w:rPr>
        <w:t>why this would be important in a situation as that in the AIS</w:t>
      </w:r>
      <w:r w:rsidR="00B67AC6" w:rsidRPr="006175F5">
        <w:rPr>
          <w:rFonts w:ascii="Arial" w:hAnsi="Arial" w:cs="Arial"/>
          <w:sz w:val="22"/>
          <w:szCs w:val="22"/>
        </w:rPr>
        <w:t>.</w:t>
      </w:r>
      <w:r w:rsidR="009D619E" w:rsidRPr="006175F5">
        <w:rPr>
          <w:rFonts w:ascii="Arial" w:hAnsi="Arial" w:cs="Arial"/>
          <w:sz w:val="22"/>
          <w:szCs w:val="22"/>
        </w:rPr>
        <w:tab/>
      </w:r>
      <w:r w:rsidR="009D619E" w:rsidRPr="006175F5">
        <w:rPr>
          <w:rFonts w:ascii="Arial" w:hAnsi="Arial" w:cs="Arial"/>
          <w:sz w:val="22"/>
          <w:szCs w:val="22"/>
        </w:rPr>
        <w:tab/>
      </w:r>
      <w:r w:rsidR="009D619E" w:rsidRPr="006175F5">
        <w:rPr>
          <w:rFonts w:ascii="Arial" w:hAnsi="Arial" w:cs="Arial"/>
          <w:sz w:val="22"/>
          <w:szCs w:val="22"/>
        </w:rPr>
        <w:tab/>
      </w:r>
      <w:r w:rsidR="009D619E" w:rsidRPr="006175F5">
        <w:rPr>
          <w:rFonts w:ascii="Arial" w:hAnsi="Arial" w:cs="Arial"/>
          <w:sz w:val="22"/>
          <w:szCs w:val="22"/>
        </w:rPr>
        <w:tab/>
      </w:r>
      <w:r w:rsidR="009D619E" w:rsidRPr="006175F5">
        <w:rPr>
          <w:rFonts w:ascii="Arial" w:hAnsi="Arial" w:cs="Arial"/>
          <w:sz w:val="22"/>
          <w:szCs w:val="22"/>
        </w:rPr>
        <w:tab/>
      </w:r>
      <w:r w:rsidR="00AC612A" w:rsidRPr="006175F5">
        <w:rPr>
          <w:rFonts w:ascii="Arial" w:hAnsi="Arial" w:cs="Arial"/>
          <w:sz w:val="22"/>
          <w:szCs w:val="22"/>
        </w:rPr>
        <w:tab/>
      </w:r>
      <w:r w:rsidR="00AC612A" w:rsidRPr="006175F5">
        <w:rPr>
          <w:rFonts w:ascii="Arial" w:hAnsi="Arial" w:cs="Arial"/>
          <w:sz w:val="22"/>
          <w:szCs w:val="22"/>
        </w:rPr>
        <w:tab/>
        <w:t xml:space="preserve"> </w:t>
      </w:r>
      <w:r w:rsidR="00A93096">
        <w:rPr>
          <w:rFonts w:ascii="Arial" w:hAnsi="Arial" w:cs="Arial"/>
          <w:sz w:val="22"/>
          <w:szCs w:val="22"/>
        </w:rPr>
        <w:tab/>
      </w:r>
      <w:r w:rsidR="00A93096">
        <w:rPr>
          <w:rFonts w:ascii="Arial" w:hAnsi="Arial" w:cs="Arial"/>
          <w:sz w:val="22"/>
          <w:szCs w:val="22"/>
        </w:rPr>
        <w:tab/>
        <w:t xml:space="preserve"> </w:t>
      </w:r>
      <w:r w:rsidR="00A01552">
        <w:rPr>
          <w:rFonts w:ascii="Arial" w:hAnsi="Arial" w:cs="Arial"/>
          <w:sz w:val="22"/>
          <w:szCs w:val="22"/>
        </w:rPr>
        <w:t xml:space="preserve"> </w:t>
      </w:r>
      <w:r w:rsidR="009D619E" w:rsidRPr="006175F5">
        <w:rPr>
          <w:rFonts w:ascii="Arial" w:hAnsi="Arial" w:cs="Arial"/>
          <w:sz w:val="22"/>
          <w:szCs w:val="22"/>
        </w:rPr>
        <w:t>(</w:t>
      </w:r>
      <w:r w:rsidR="004C2794" w:rsidRPr="006175F5">
        <w:rPr>
          <w:rFonts w:ascii="Arial" w:hAnsi="Arial" w:cs="Arial"/>
          <w:sz w:val="22"/>
          <w:szCs w:val="22"/>
        </w:rPr>
        <w:t xml:space="preserve">4 </w:t>
      </w:r>
      <w:r w:rsidR="006C14E6" w:rsidRPr="006175F5">
        <w:rPr>
          <w:rFonts w:ascii="Arial" w:hAnsi="Arial" w:cs="Arial"/>
          <w:sz w:val="22"/>
          <w:szCs w:val="22"/>
        </w:rPr>
        <w:t>marks)</w:t>
      </w:r>
    </w:p>
    <w:p w14:paraId="693A8395" w14:textId="77777777" w:rsidR="00C565E0" w:rsidRPr="006175F5" w:rsidRDefault="00C565E0" w:rsidP="002F107E">
      <w:pPr>
        <w:pStyle w:val="ListParagraph"/>
        <w:tabs>
          <w:tab w:val="left" w:pos="1639"/>
        </w:tabs>
        <w:spacing w:line="276" w:lineRule="auto"/>
        <w:ind w:left="357"/>
        <w:rPr>
          <w:rFonts w:ascii="Arial" w:hAnsi="Arial" w:cs="Arial"/>
          <w:sz w:val="22"/>
          <w:szCs w:val="22"/>
        </w:rPr>
      </w:pPr>
    </w:p>
    <w:p w14:paraId="3810F7AD" w14:textId="144C1E6E" w:rsidR="00B67AC6" w:rsidRPr="005141FA" w:rsidRDefault="00B67AC6" w:rsidP="00B67AC6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5F2B88F" w14:textId="77777777" w:rsidR="00DF36B5" w:rsidRDefault="00DF36B5" w:rsidP="00DF36B5">
      <w:pPr>
        <w:rPr>
          <w:rFonts w:ascii="Arial" w:hAnsi="Arial" w:cs="Arial"/>
        </w:rPr>
      </w:pPr>
    </w:p>
    <w:p w14:paraId="3798B2DD" w14:textId="77777777" w:rsidR="006175F5" w:rsidRDefault="006175F5" w:rsidP="00DF36B5">
      <w:pPr>
        <w:rPr>
          <w:rFonts w:ascii="Arial" w:hAnsi="Arial" w:cs="Arial"/>
        </w:rPr>
      </w:pPr>
    </w:p>
    <w:p w14:paraId="7C8986D0" w14:textId="77777777" w:rsidR="006175F5" w:rsidRPr="005141FA" w:rsidRDefault="006175F5" w:rsidP="00DF36B5">
      <w:pPr>
        <w:rPr>
          <w:rFonts w:ascii="Arial" w:hAnsi="Arial" w:cs="Arial"/>
        </w:rPr>
      </w:pPr>
    </w:p>
    <w:p w14:paraId="69427645" w14:textId="728967AA" w:rsidR="002D029D" w:rsidRPr="006175F5" w:rsidRDefault="0076168D" w:rsidP="002F107E">
      <w:pPr>
        <w:pStyle w:val="ListParagraph"/>
        <w:numPr>
          <w:ilvl w:val="0"/>
          <w:numId w:val="14"/>
        </w:numPr>
        <w:tabs>
          <w:tab w:val="left" w:pos="1639"/>
        </w:tabs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lastRenderedPageBreak/>
        <w:t xml:space="preserve">With reference to </w:t>
      </w:r>
      <w:r w:rsidR="009C1D44" w:rsidRPr="006175F5">
        <w:rPr>
          <w:rFonts w:ascii="Arial" w:hAnsi="Arial" w:cs="Arial"/>
          <w:sz w:val="22"/>
          <w:szCs w:val="22"/>
        </w:rPr>
        <w:t>a 3</w:t>
      </w:r>
      <w:r w:rsidR="009C1D44" w:rsidRPr="006175F5">
        <w:rPr>
          <w:rFonts w:ascii="Arial" w:hAnsi="Arial" w:cs="Arial"/>
          <w:sz w:val="22"/>
          <w:szCs w:val="22"/>
          <w:vertAlign w:val="superscript"/>
        </w:rPr>
        <w:t>rd</w:t>
      </w:r>
      <w:r w:rsidR="00F24A61" w:rsidRPr="006175F5">
        <w:rPr>
          <w:rFonts w:ascii="Arial" w:hAnsi="Arial" w:cs="Arial"/>
          <w:sz w:val="22"/>
          <w:szCs w:val="22"/>
        </w:rPr>
        <w:t xml:space="preserve"> </w:t>
      </w:r>
      <w:r w:rsidR="009C1D44" w:rsidRPr="006175F5">
        <w:rPr>
          <w:rFonts w:ascii="Arial" w:hAnsi="Arial" w:cs="Arial"/>
          <w:sz w:val="22"/>
          <w:szCs w:val="22"/>
        </w:rPr>
        <w:t xml:space="preserve">class </w:t>
      </w:r>
      <w:r w:rsidRPr="006175F5">
        <w:rPr>
          <w:rFonts w:ascii="Arial" w:hAnsi="Arial" w:cs="Arial"/>
          <w:sz w:val="22"/>
          <w:szCs w:val="22"/>
        </w:rPr>
        <w:t>lever</w:t>
      </w:r>
      <w:r w:rsidR="001E6430" w:rsidRPr="006175F5">
        <w:rPr>
          <w:rFonts w:ascii="Arial" w:hAnsi="Arial" w:cs="Arial"/>
          <w:sz w:val="22"/>
          <w:szCs w:val="22"/>
        </w:rPr>
        <w:t xml:space="preserve">, </w:t>
      </w:r>
      <w:r w:rsidR="009C1D44" w:rsidRPr="006175F5">
        <w:rPr>
          <w:rFonts w:ascii="Arial" w:hAnsi="Arial" w:cs="Arial"/>
          <w:sz w:val="22"/>
          <w:szCs w:val="22"/>
        </w:rPr>
        <w:t xml:space="preserve">outline the mechanics of this type of lever, and </w:t>
      </w:r>
      <w:r w:rsidR="00396958" w:rsidRPr="006175F5">
        <w:rPr>
          <w:rFonts w:ascii="Arial" w:hAnsi="Arial" w:cs="Arial"/>
          <w:sz w:val="22"/>
          <w:szCs w:val="22"/>
        </w:rPr>
        <w:t xml:space="preserve">explain </w:t>
      </w:r>
      <w:r w:rsidR="009C1D44" w:rsidRPr="006175F5">
        <w:rPr>
          <w:rFonts w:ascii="Arial" w:hAnsi="Arial" w:cs="Arial"/>
          <w:sz w:val="22"/>
          <w:szCs w:val="22"/>
        </w:rPr>
        <w:t>how</w:t>
      </w:r>
      <w:r w:rsidR="00F13A26" w:rsidRPr="006175F5">
        <w:rPr>
          <w:rFonts w:ascii="Arial" w:hAnsi="Arial" w:cs="Arial"/>
          <w:sz w:val="22"/>
          <w:szCs w:val="22"/>
        </w:rPr>
        <w:t xml:space="preserve"> </w:t>
      </w:r>
      <w:r w:rsidR="00502591" w:rsidRPr="006175F5">
        <w:rPr>
          <w:rFonts w:ascii="Arial" w:hAnsi="Arial" w:cs="Arial"/>
          <w:sz w:val="22"/>
          <w:szCs w:val="22"/>
        </w:rPr>
        <w:t xml:space="preserve">javelin throwers </w:t>
      </w:r>
      <w:r w:rsidR="00396958" w:rsidRPr="006175F5">
        <w:rPr>
          <w:rFonts w:ascii="Arial" w:hAnsi="Arial" w:cs="Arial"/>
          <w:sz w:val="22"/>
          <w:szCs w:val="22"/>
        </w:rPr>
        <w:t xml:space="preserve">(with a greater average height) </w:t>
      </w:r>
      <w:r w:rsidR="00502591" w:rsidRPr="006175F5">
        <w:rPr>
          <w:rFonts w:ascii="Arial" w:hAnsi="Arial" w:cs="Arial"/>
          <w:sz w:val="22"/>
          <w:szCs w:val="22"/>
        </w:rPr>
        <w:t xml:space="preserve">use these levers </w:t>
      </w:r>
      <w:r w:rsidR="00396958" w:rsidRPr="006175F5">
        <w:rPr>
          <w:rFonts w:ascii="Arial" w:hAnsi="Arial" w:cs="Arial"/>
          <w:sz w:val="22"/>
          <w:szCs w:val="22"/>
        </w:rPr>
        <w:t>compared to</w:t>
      </w:r>
      <w:r w:rsidR="00E31682" w:rsidRPr="006175F5">
        <w:rPr>
          <w:rFonts w:ascii="Arial" w:hAnsi="Arial" w:cs="Arial"/>
          <w:sz w:val="22"/>
          <w:szCs w:val="22"/>
        </w:rPr>
        <w:t xml:space="preserve"> weightlifters</w:t>
      </w:r>
      <w:r w:rsidR="00396958" w:rsidRPr="006175F5">
        <w:rPr>
          <w:rFonts w:ascii="Arial" w:hAnsi="Arial" w:cs="Arial"/>
          <w:sz w:val="22"/>
          <w:szCs w:val="22"/>
        </w:rPr>
        <w:t xml:space="preserve"> (with a shorter average height)</w:t>
      </w:r>
      <w:r w:rsidR="003311E1" w:rsidRPr="006175F5">
        <w:rPr>
          <w:rFonts w:ascii="Arial" w:hAnsi="Arial" w:cs="Arial"/>
          <w:sz w:val="22"/>
          <w:szCs w:val="22"/>
        </w:rPr>
        <w:t>.</w:t>
      </w:r>
      <w:r w:rsidR="003311E1" w:rsidRPr="006175F5">
        <w:rPr>
          <w:rFonts w:ascii="Arial" w:hAnsi="Arial" w:cs="Arial"/>
          <w:sz w:val="22"/>
          <w:szCs w:val="22"/>
        </w:rPr>
        <w:tab/>
      </w:r>
      <w:r w:rsidR="004B0F0D" w:rsidRPr="006175F5">
        <w:rPr>
          <w:rFonts w:ascii="Arial" w:hAnsi="Arial" w:cs="Arial"/>
          <w:sz w:val="22"/>
          <w:szCs w:val="22"/>
        </w:rPr>
        <w:tab/>
      </w:r>
      <w:r w:rsidR="004B0F0D" w:rsidRP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="00B82BFF">
        <w:rPr>
          <w:rFonts w:ascii="Arial" w:hAnsi="Arial" w:cs="Arial"/>
          <w:sz w:val="22"/>
          <w:szCs w:val="22"/>
        </w:rPr>
        <w:t xml:space="preserve">  </w:t>
      </w:r>
      <w:r w:rsidR="003311E1" w:rsidRPr="006175F5">
        <w:rPr>
          <w:rFonts w:ascii="Arial" w:hAnsi="Arial" w:cs="Arial"/>
          <w:sz w:val="22"/>
          <w:szCs w:val="22"/>
        </w:rPr>
        <w:t>(</w:t>
      </w:r>
      <w:r w:rsidR="00EF5970" w:rsidRPr="006175F5">
        <w:rPr>
          <w:rFonts w:ascii="Arial" w:hAnsi="Arial" w:cs="Arial"/>
          <w:sz w:val="22"/>
          <w:szCs w:val="22"/>
        </w:rPr>
        <w:t>5</w:t>
      </w:r>
      <w:r w:rsidR="003311E1" w:rsidRPr="006175F5">
        <w:rPr>
          <w:rFonts w:ascii="Arial" w:hAnsi="Arial" w:cs="Arial"/>
          <w:sz w:val="22"/>
          <w:szCs w:val="22"/>
        </w:rPr>
        <w:t xml:space="preserve"> marks)</w:t>
      </w:r>
    </w:p>
    <w:p w14:paraId="267BD281" w14:textId="77777777" w:rsidR="006E1097" w:rsidRPr="006175F5" w:rsidRDefault="006E1097" w:rsidP="002D029D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75F32831" w14:textId="67A80F7C" w:rsidR="00673492" w:rsidRPr="005141FA" w:rsidRDefault="00673492" w:rsidP="00605A52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2A11336" w14:textId="036570D5" w:rsidR="00673492" w:rsidRPr="005141FA" w:rsidRDefault="00673492" w:rsidP="0022509A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46712114" w14:textId="20DF5FDC" w:rsidR="002D029D" w:rsidRPr="006175F5" w:rsidRDefault="002D029D" w:rsidP="002D029D">
      <w:pPr>
        <w:tabs>
          <w:tab w:val="left" w:pos="1639"/>
        </w:tabs>
        <w:spacing w:line="276" w:lineRule="auto"/>
        <w:rPr>
          <w:rFonts w:ascii="Arial" w:hAnsi="Arial" w:cs="Arial"/>
          <w:b/>
          <w:bCs/>
          <w:sz w:val="22"/>
          <w:szCs w:val="22"/>
        </w:rPr>
      </w:pPr>
      <w:r w:rsidRPr="006175F5">
        <w:rPr>
          <w:rFonts w:ascii="Arial" w:hAnsi="Arial" w:cs="Arial"/>
          <w:b/>
          <w:bCs/>
          <w:sz w:val="22"/>
          <w:szCs w:val="22"/>
        </w:rPr>
        <w:t>Question 2</w:t>
      </w:r>
      <w:r w:rsidR="006A0B11" w:rsidRPr="006175F5">
        <w:rPr>
          <w:rFonts w:ascii="Arial" w:hAnsi="Arial" w:cs="Arial"/>
          <w:b/>
          <w:bCs/>
          <w:sz w:val="22"/>
          <w:szCs w:val="22"/>
        </w:rPr>
        <w:t>7</w:t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proofErr w:type="gramStart"/>
      <w:r w:rsidRPr="006175F5">
        <w:rPr>
          <w:rFonts w:ascii="Arial" w:hAnsi="Arial" w:cs="Arial"/>
          <w:sz w:val="22"/>
          <w:szCs w:val="22"/>
        </w:rPr>
        <w:tab/>
      </w:r>
      <w:r w:rsidR="00F94C85">
        <w:rPr>
          <w:rFonts w:ascii="Arial" w:hAnsi="Arial" w:cs="Arial"/>
          <w:sz w:val="22"/>
          <w:szCs w:val="22"/>
        </w:rPr>
        <w:t xml:space="preserve">  </w:t>
      </w:r>
      <w:r w:rsidRPr="006175F5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700CD8" w:rsidRPr="006175F5">
        <w:rPr>
          <w:rFonts w:ascii="Arial" w:hAnsi="Arial" w:cs="Arial"/>
          <w:b/>
          <w:bCs/>
          <w:sz w:val="22"/>
          <w:szCs w:val="22"/>
        </w:rPr>
        <w:t>4</w:t>
      </w:r>
      <w:r w:rsidRPr="006175F5">
        <w:rPr>
          <w:rFonts w:ascii="Arial" w:hAnsi="Arial" w:cs="Arial"/>
          <w:b/>
          <w:bCs/>
          <w:sz w:val="22"/>
          <w:szCs w:val="22"/>
        </w:rPr>
        <w:t xml:space="preserve"> marks)</w:t>
      </w:r>
    </w:p>
    <w:p w14:paraId="28B4E47C" w14:textId="77777777" w:rsidR="006175F5" w:rsidRPr="006175F5" w:rsidRDefault="006175F5" w:rsidP="002D029D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7E5A28C3" w14:textId="10D3CEE5" w:rsidR="00EA7DBD" w:rsidRPr="006175F5" w:rsidRDefault="00A34E0C" w:rsidP="002D029D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 xml:space="preserve">Golf </w:t>
      </w:r>
      <w:r w:rsidR="003A40DA" w:rsidRPr="006175F5">
        <w:rPr>
          <w:rFonts w:ascii="Arial" w:hAnsi="Arial" w:cs="Arial"/>
          <w:sz w:val="22"/>
          <w:szCs w:val="22"/>
        </w:rPr>
        <w:t>club selection can vary depending on whether it is summer or winter.</w:t>
      </w:r>
      <w:r w:rsidR="002407F3" w:rsidRPr="006175F5">
        <w:rPr>
          <w:rFonts w:ascii="Arial" w:hAnsi="Arial" w:cs="Arial"/>
          <w:sz w:val="22"/>
          <w:szCs w:val="22"/>
        </w:rPr>
        <w:t xml:space="preserve"> </w:t>
      </w:r>
      <w:r w:rsidR="00F84850" w:rsidRPr="006175F5">
        <w:rPr>
          <w:rFonts w:ascii="Arial" w:hAnsi="Arial" w:cs="Arial"/>
          <w:sz w:val="22"/>
          <w:szCs w:val="22"/>
        </w:rPr>
        <w:t>Below is a graph showing the average driving</w:t>
      </w:r>
      <w:r w:rsidRPr="006175F5">
        <w:rPr>
          <w:rFonts w:ascii="Arial" w:hAnsi="Arial" w:cs="Arial"/>
          <w:sz w:val="22"/>
          <w:szCs w:val="22"/>
        </w:rPr>
        <w:t xml:space="preserve"> distances in golf in different temperatures</w:t>
      </w:r>
      <w:r w:rsidR="008C5B1F" w:rsidRPr="006175F5">
        <w:rPr>
          <w:rFonts w:ascii="Arial" w:hAnsi="Arial" w:cs="Arial"/>
          <w:sz w:val="22"/>
          <w:szCs w:val="22"/>
        </w:rPr>
        <w:t xml:space="preserve"> (using the same club)</w:t>
      </w:r>
      <w:r w:rsidRPr="006175F5">
        <w:rPr>
          <w:rFonts w:ascii="Arial" w:hAnsi="Arial" w:cs="Arial"/>
          <w:sz w:val="22"/>
          <w:szCs w:val="22"/>
        </w:rPr>
        <w:t xml:space="preserve">. </w:t>
      </w:r>
      <w:r w:rsidR="00475AFF" w:rsidRPr="006175F5">
        <w:rPr>
          <w:rFonts w:ascii="Arial" w:hAnsi="Arial" w:cs="Arial"/>
          <w:sz w:val="22"/>
          <w:szCs w:val="22"/>
        </w:rPr>
        <w:t xml:space="preserve">The driving distance is </w:t>
      </w:r>
      <w:r w:rsidR="000B403B" w:rsidRPr="006175F5">
        <w:rPr>
          <w:rFonts w:ascii="Arial" w:hAnsi="Arial" w:cs="Arial"/>
          <w:sz w:val="22"/>
          <w:szCs w:val="22"/>
        </w:rPr>
        <w:t xml:space="preserve">from impact to </w:t>
      </w:r>
      <w:r w:rsidR="007F3DCD" w:rsidRPr="006175F5">
        <w:rPr>
          <w:rFonts w:ascii="Arial" w:hAnsi="Arial" w:cs="Arial"/>
          <w:sz w:val="22"/>
          <w:szCs w:val="22"/>
        </w:rPr>
        <w:t>where the ball first lands.</w:t>
      </w:r>
    </w:p>
    <w:p w14:paraId="2F4DACCB" w14:textId="77777777" w:rsidR="00B42848" w:rsidRPr="006175F5" w:rsidRDefault="00B42848" w:rsidP="002D029D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3119"/>
      </w:tblGrid>
      <w:tr w:rsidR="00EA7DBD" w:rsidRPr="006175F5" w14:paraId="514D100B" w14:textId="77777777" w:rsidTr="002F107E">
        <w:tc>
          <w:tcPr>
            <w:tcW w:w="2830" w:type="dxa"/>
          </w:tcPr>
          <w:p w14:paraId="60F7C1F2" w14:textId="24ACBE39" w:rsidR="00EA7DBD" w:rsidRPr="006175F5" w:rsidRDefault="00A22DC4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175F5">
              <w:rPr>
                <w:rFonts w:ascii="Arial" w:hAnsi="Arial" w:cs="Arial"/>
                <w:b/>
                <w:bCs/>
                <w:sz w:val="22"/>
                <w:szCs w:val="22"/>
              </w:rPr>
              <w:t>Temperature (Celsius)</w:t>
            </w:r>
          </w:p>
        </w:tc>
        <w:tc>
          <w:tcPr>
            <w:tcW w:w="3119" w:type="dxa"/>
          </w:tcPr>
          <w:p w14:paraId="1BD83A9B" w14:textId="3BAEB4EF" w:rsidR="00EA7DBD" w:rsidRPr="006175F5" w:rsidRDefault="00DC5A9D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6175F5">
              <w:rPr>
                <w:rFonts w:ascii="Arial" w:hAnsi="Arial" w:cs="Arial"/>
                <w:b/>
                <w:bCs/>
                <w:sz w:val="22"/>
                <w:szCs w:val="22"/>
              </w:rPr>
              <w:t>Driving distance (meters)</w:t>
            </w:r>
          </w:p>
        </w:tc>
      </w:tr>
      <w:tr w:rsidR="00EA7DBD" w:rsidRPr="006175F5" w14:paraId="1EDE3E87" w14:textId="77777777" w:rsidTr="002F107E">
        <w:tc>
          <w:tcPr>
            <w:tcW w:w="2830" w:type="dxa"/>
          </w:tcPr>
          <w:p w14:paraId="146D57A1" w14:textId="743F08E1" w:rsidR="00EA7DBD" w:rsidRPr="006175F5" w:rsidRDefault="0081264A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</w:t>
            </w:r>
            <w:r w:rsidR="00BC65DA" w:rsidRPr="006175F5">
              <w:rPr>
                <w:rFonts w:ascii="Arial" w:hAnsi="Arial" w:cs="Arial"/>
                <w:color w:val="555555"/>
                <w:sz w:val="22"/>
                <w:szCs w:val="22"/>
              </w:rPr>
              <w:t>°</w:t>
            </w:r>
          </w:p>
        </w:tc>
        <w:tc>
          <w:tcPr>
            <w:tcW w:w="3119" w:type="dxa"/>
          </w:tcPr>
          <w:p w14:paraId="41C788F7" w14:textId="763DEFDB" w:rsidR="00EA7DBD" w:rsidRPr="006175F5" w:rsidRDefault="009B3722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221</w:t>
            </w:r>
          </w:p>
        </w:tc>
      </w:tr>
      <w:tr w:rsidR="00EA7DBD" w:rsidRPr="006175F5" w14:paraId="102F3465" w14:textId="77777777" w:rsidTr="002F107E">
        <w:tc>
          <w:tcPr>
            <w:tcW w:w="2830" w:type="dxa"/>
          </w:tcPr>
          <w:p w14:paraId="4F118FDE" w14:textId="76DDC72B" w:rsidR="00EA7DBD" w:rsidRPr="006175F5" w:rsidRDefault="00BC65DA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7</w:t>
            </w:r>
            <w:r w:rsidRPr="006175F5">
              <w:rPr>
                <w:rFonts w:ascii="Arial" w:hAnsi="Arial" w:cs="Arial"/>
                <w:color w:val="555555"/>
                <w:sz w:val="22"/>
                <w:szCs w:val="22"/>
              </w:rPr>
              <w:t>°</w:t>
            </w:r>
          </w:p>
        </w:tc>
        <w:tc>
          <w:tcPr>
            <w:tcW w:w="3119" w:type="dxa"/>
          </w:tcPr>
          <w:p w14:paraId="6FC914C8" w14:textId="4F0D86BD" w:rsidR="00EA7DBD" w:rsidRPr="006175F5" w:rsidRDefault="00677288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223</w:t>
            </w:r>
          </w:p>
        </w:tc>
      </w:tr>
      <w:tr w:rsidR="00EA7DBD" w:rsidRPr="006175F5" w14:paraId="6FD6B8EA" w14:textId="77777777" w:rsidTr="002F107E">
        <w:tc>
          <w:tcPr>
            <w:tcW w:w="2830" w:type="dxa"/>
          </w:tcPr>
          <w:p w14:paraId="7DF9C45B" w14:textId="04176009" w:rsidR="00EA7DBD" w:rsidRPr="006175F5" w:rsidRDefault="00903BB7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13</w:t>
            </w:r>
            <w:r w:rsidRPr="006175F5">
              <w:rPr>
                <w:rFonts w:ascii="Arial" w:hAnsi="Arial" w:cs="Arial"/>
                <w:color w:val="555555"/>
                <w:sz w:val="22"/>
                <w:szCs w:val="22"/>
              </w:rPr>
              <w:t>°</w:t>
            </w:r>
          </w:p>
        </w:tc>
        <w:tc>
          <w:tcPr>
            <w:tcW w:w="3119" w:type="dxa"/>
          </w:tcPr>
          <w:p w14:paraId="71EEC3B4" w14:textId="4BEE249B" w:rsidR="00EA7DBD" w:rsidRPr="006175F5" w:rsidRDefault="00677288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225</w:t>
            </w:r>
          </w:p>
        </w:tc>
      </w:tr>
      <w:tr w:rsidR="00EA7DBD" w:rsidRPr="006175F5" w14:paraId="41B45842" w14:textId="77777777" w:rsidTr="002F107E">
        <w:tc>
          <w:tcPr>
            <w:tcW w:w="2830" w:type="dxa"/>
          </w:tcPr>
          <w:p w14:paraId="1B80D1D6" w14:textId="7B65FDD3" w:rsidR="00EA7DBD" w:rsidRPr="006175F5" w:rsidRDefault="00903BB7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18</w:t>
            </w:r>
            <w:r w:rsidRPr="006175F5">
              <w:rPr>
                <w:rFonts w:ascii="Arial" w:hAnsi="Arial" w:cs="Arial"/>
                <w:color w:val="555555"/>
                <w:sz w:val="22"/>
                <w:szCs w:val="22"/>
              </w:rPr>
              <w:t>°</w:t>
            </w:r>
          </w:p>
        </w:tc>
        <w:tc>
          <w:tcPr>
            <w:tcW w:w="3119" w:type="dxa"/>
          </w:tcPr>
          <w:p w14:paraId="37FEB6B7" w14:textId="406159C1" w:rsidR="00EA7DBD" w:rsidRPr="006175F5" w:rsidRDefault="00677288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227</w:t>
            </w:r>
          </w:p>
        </w:tc>
      </w:tr>
      <w:tr w:rsidR="00EA7DBD" w:rsidRPr="006175F5" w14:paraId="01AAD08F" w14:textId="77777777" w:rsidTr="002F107E">
        <w:tc>
          <w:tcPr>
            <w:tcW w:w="2830" w:type="dxa"/>
          </w:tcPr>
          <w:p w14:paraId="3EAAA448" w14:textId="7B86491C" w:rsidR="00EA7DBD" w:rsidRPr="006175F5" w:rsidRDefault="00903BB7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24</w:t>
            </w:r>
            <w:r w:rsidRPr="006175F5">
              <w:rPr>
                <w:rFonts w:ascii="Arial" w:hAnsi="Arial" w:cs="Arial"/>
                <w:color w:val="555555"/>
                <w:sz w:val="22"/>
                <w:szCs w:val="22"/>
              </w:rPr>
              <w:t>°</w:t>
            </w:r>
          </w:p>
        </w:tc>
        <w:tc>
          <w:tcPr>
            <w:tcW w:w="3119" w:type="dxa"/>
          </w:tcPr>
          <w:p w14:paraId="336D42DC" w14:textId="5F8BA2C8" w:rsidR="00EA7DBD" w:rsidRPr="006175F5" w:rsidRDefault="00677288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229</w:t>
            </w:r>
          </w:p>
        </w:tc>
      </w:tr>
      <w:tr w:rsidR="00EA7DBD" w:rsidRPr="006175F5" w14:paraId="3680B264" w14:textId="77777777" w:rsidTr="002F107E">
        <w:tc>
          <w:tcPr>
            <w:tcW w:w="2830" w:type="dxa"/>
          </w:tcPr>
          <w:p w14:paraId="110FC13D" w14:textId="29694F89" w:rsidR="00EA7DBD" w:rsidRPr="006175F5" w:rsidRDefault="00A22DC4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29</w:t>
            </w:r>
            <w:r w:rsidRPr="006175F5">
              <w:rPr>
                <w:rFonts w:ascii="Arial" w:hAnsi="Arial" w:cs="Arial"/>
                <w:color w:val="555555"/>
                <w:sz w:val="22"/>
                <w:szCs w:val="22"/>
              </w:rPr>
              <w:t>°</w:t>
            </w:r>
          </w:p>
        </w:tc>
        <w:tc>
          <w:tcPr>
            <w:tcW w:w="3119" w:type="dxa"/>
          </w:tcPr>
          <w:p w14:paraId="2474F8FC" w14:textId="00E0E5D5" w:rsidR="00EA7DBD" w:rsidRPr="006175F5" w:rsidRDefault="00677288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23</w:t>
            </w:r>
            <w:r w:rsidR="00B42848" w:rsidRPr="006175F5">
              <w:rPr>
                <w:rFonts w:ascii="Arial" w:hAnsi="Arial" w:cs="Arial"/>
                <w:sz w:val="22"/>
                <w:szCs w:val="22"/>
              </w:rPr>
              <w:t>0</w:t>
            </w:r>
          </w:p>
        </w:tc>
      </w:tr>
      <w:tr w:rsidR="00EA7DBD" w:rsidRPr="006175F5" w14:paraId="1512966E" w14:textId="77777777" w:rsidTr="002F107E">
        <w:tc>
          <w:tcPr>
            <w:tcW w:w="2830" w:type="dxa"/>
          </w:tcPr>
          <w:p w14:paraId="02486DD0" w14:textId="0D3830E0" w:rsidR="00EA7DBD" w:rsidRPr="006175F5" w:rsidRDefault="00A22DC4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35</w:t>
            </w:r>
            <w:r w:rsidRPr="006175F5">
              <w:rPr>
                <w:rFonts w:ascii="Arial" w:hAnsi="Arial" w:cs="Arial"/>
                <w:color w:val="555555"/>
                <w:sz w:val="22"/>
                <w:szCs w:val="22"/>
              </w:rPr>
              <w:t>°</w:t>
            </w:r>
          </w:p>
        </w:tc>
        <w:tc>
          <w:tcPr>
            <w:tcW w:w="3119" w:type="dxa"/>
          </w:tcPr>
          <w:p w14:paraId="2FA982FB" w14:textId="742F3845" w:rsidR="00EA7DBD" w:rsidRPr="006175F5" w:rsidRDefault="00677288" w:rsidP="002D029D">
            <w:pPr>
              <w:tabs>
                <w:tab w:val="left" w:pos="1639"/>
              </w:tabs>
              <w:spacing w:line="276" w:lineRule="auto"/>
              <w:rPr>
                <w:rFonts w:ascii="Arial" w:hAnsi="Arial" w:cs="Arial"/>
                <w:sz w:val="22"/>
                <w:szCs w:val="22"/>
              </w:rPr>
            </w:pPr>
            <w:r w:rsidRPr="006175F5">
              <w:rPr>
                <w:rFonts w:ascii="Arial" w:hAnsi="Arial" w:cs="Arial"/>
                <w:sz w:val="22"/>
                <w:szCs w:val="22"/>
              </w:rPr>
              <w:t>23</w:t>
            </w:r>
            <w:r w:rsidR="00403263" w:rsidRPr="006175F5">
              <w:rPr>
                <w:rFonts w:ascii="Arial" w:hAnsi="Arial" w:cs="Arial"/>
                <w:sz w:val="22"/>
                <w:szCs w:val="22"/>
              </w:rPr>
              <w:t>2</w:t>
            </w:r>
          </w:p>
        </w:tc>
      </w:tr>
    </w:tbl>
    <w:p w14:paraId="36BD87C4" w14:textId="77777777" w:rsidR="00EA7DBD" w:rsidRPr="006175F5" w:rsidRDefault="00EA7DBD" w:rsidP="002D029D">
      <w:pPr>
        <w:tabs>
          <w:tab w:val="left" w:pos="1639"/>
        </w:tabs>
        <w:spacing w:line="276" w:lineRule="auto"/>
        <w:rPr>
          <w:rFonts w:ascii="Arial" w:hAnsi="Arial" w:cs="Arial"/>
          <w:sz w:val="22"/>
          <w:szCs w:val="22"/>
        </w:rPr>
      </w:pPr>
    </w:p>
    <w:p w14:paraId="025CB082" w14:textId="5CD322A1" w:rsidR="002D029D" w:rsidRPr="005141FA" w:rsidRDefault="005A1032" w:rsidP="002D029D">
      <w:pPr>
        <w:tabs>
          <w:tab w:val="left" w:pos="1639"/>
        </w:tabs>
        <w:spacing w:line="276" w:lineRule="auto"/>
        <w:rPr>
          <w:rFonts w:ascii="Arial" w:hAnsi="Arial" w:cs="Arial"/>
        </w:rPr>
      </w:pPr>
      <w:r w:rsidRPr="006175F5">
        <w:rPr>
          <w:rFonts w:ascii="Arial" w:hAnsi="Arial" w:cs="Arial"/>
          <w:sz w:val="22"/>
          <w:szCs w:val="22"/>
        </w:rPr>
        <w:t xml:space="preserve">Explain </w:t>
      </w:r>
      <w:r w:rsidRPr="006175F5">
        <w:rPr>
          <w:rFonts w:ascii="Arial" w:hAnsi="Arial" w:cs="Arial"/>
          <w:b/>
          <w:bCs/>
          <w:sz w:val="22"/>
          <w:szCs w:val="22"/>
        </w:rPr>
        <w:t>two</w:t>
      </w:r>
      <w:r w:rsidRPr="006175F5">
        <w:rPr>
          <w:rFonts w:ascii="Arial" w:hAnsi="Arial" w:cs="Arial"/>
          <w:sz w:val="22"/>
          <w:szCs w:val="22"/>
        </w:rPr>
        <w:t xml:space="preserve"> reasons why golf balls are hit further in higher temperatures</w:t>
      </w:r>
      <w:r w:rsidR="00FB4B92" w:rsidRPr="006175F5">
        <w:rPr>
          <w:rFonts w:ascii="Arial" w:hAnsi="Arial" w:cs="Arial"/>
          <w:sz w:val="22"/>
          <w:szCs w:val="22"/>
        </w:rPr>
        <w:t>.</w:t>
      </w:r>
      <w:r w:rsidR="002D029D" w:rsidRP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="00F94C85">
        <w:rPr>
          <w:rFonts w:ascii="Arial" w:hAnsi="Arial" w:cs="Arial"/>
          <w:sz w:val="22"/>
          <w:szCs w:val="22"/>
        </w:rPr>
        <w:t xml:space="preserve">  </w:t>
      </w:r>
      <w:r w:rsidR="006F34AE" w:rsidRPr="006175F5">
        <w:rPr>
          <w:rFonts w:ascii="Arial" w:hAnsi="Arial" w:cs="Arial"/>
          <w:sz w:val="22"/>
          <w:szCs w:val="22"/>
        </w:rPr>
        <w:t>(4 marks)</w:t>
      </w:r>
      <w:r w:rsidR="002D029D" w:rsidRPr="005141FA">
        <w:rPr>
          <w:rFonts w:ascii="Arial" w:hAnsi="Arial" w:cs="Arial"/>
        </w:rPr>
        <w:tab/>
      </w:r>
      <w:r w:rsidR="002D029D" w:rsidRPr="005141FA">
        <w:rPr>
          <w:rFonts w:ascii="Arial" w:hAnsi="Arial" w:cs="Arial"/>
        </w:rPr>
        <w:tab/>
      </w:r>
      <w:r w:rsidR="002D029D" w:rsidRPr="005141FA">
        <w:rPr>
          <w:rFonts w:ascii="Arial" w:hAnsi="Arial" w:cs="Arial"/>
        </w:rPr>
        <w:tab/>
        <w:t xml:space="preserve">                               </w:t>
      </w:r>
    </w:p>
    <w:p w14:paraId="3592C007" w14:textId="18EE2FE3" w:rsidR="00E739E2" w:rsidRDefault="00E739E2" w:rsidP="005D514A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</w:t>
      </w:r>
      <w:r w:rsidR="002D029D" w:rsidRPr="005141FA">
        <w:rPr>
          <w:rFonts w:ascii="Arial" w:hAnsi="Arial" w:cs="Arial"/>
        </w:rPr>
        <w:t>_________________________________________________________________________________________________</w:t>
      </w: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734C360B" w14:textId="396C01BC" w:rsidR="00DF36B5" w:rsidRPr="006175F5" w:rsidRDefault="00527B70" w:rsidP="00DF36B5">
      <w:pPr>
        <w:rPr>
          <w:rFonts w:ascii="Arial" w:hAnsi="Arial" w:cs="Arial"/>
          <w:b/>
          <w:bCs/>
          <w:sz w:val="22"/>
          <w:szCs w:val="22"/>
        </w:rPr>
      </w:pPr>
      <w:r w:rsidRPr="006175F5">
        <w:rPr>
          <w:rFonts w:ascii="Arial" w:hAnsi="Arial" w:cs="Arial"/>
          <w:b/>
          <w:bCs/>
          <w:sz w:val="22"/>
          <w:szCs w:val="22"/>
        </w:rPr>
        <w:lastRenderedPageBreak/>
        <w:t xml:space="preserve">Question </w:t>
      </w:r>
      <w:r w:rsidR="007A7D34" w:rsidRPr="006175F5">
        <w:rPr>
          <w:rFonts w:ascii="Arial" w:hAnsi="Arial" w:cs="Arial"/>
          <w:b/>
          <w:bCs/>
          <w:sz w:val="22"/>
          <w:szCs w:val="22"/>
        </w:rPr>
        <w:t>2</w:t>
      </w:r>
      <w:r w:rsidR="006A0B11" w:rsidRPr="006175F5">
        <w:rPr>
          <w:rFonts w:ascii="Arial" w:hAnsi="Arial" w:cs="Arial"/>
          <w:b/>
          <w:bCs/>
          <w:sz w:val="22"/>
          <w:szCs w:val="22"/>
        </w:rPr>
        <w:t>8</w:t>
      </w:r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proofErr w:type="gramStart"/>
      <w:r w:rsidR="00905B15" w:rsidRPr="006175F5">
        <w:rPr>
          <w:rFonts w:ascii="Arial" w:hAnsi="Arial" w:cs="Arial"/>
          <w:b/>
          <w:bCs/>
          <w:sz w:val="22"/>
          <w:szCs w:val="22"/>
        </w:rPr>
        <w:tab/>
      </w:r>
      <w:r w:rsidR="00F216DC">
        <w:rPr>
          <w:rFonts w:ascii="Arial" w:hAnsi="Arial" w:cs="Arial"/>
          <w:b/>
          <w:bCs/>
          <w:sz w:val="22"/>
          <w:szCs w:val="22"/>
        </w:rPr>
        <w:t xml:space="preserve">  </w:t>
      </w:r>
      <w:r w:rsidR="00905B15" w:rsidRPr="006175F5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="00905B15" w:rsidRPr="006175F5">
        <w:rPr>
          <w:rFonts w:ascii="Arial" w:hAnsi="Arial" w:cs="Arial"/>
          <w:b/>
          <w:bCs/>
          <w:sz w:val="22"/>
          <w:szCs w:val="22"/>
        </w:rPr>
        <w:t>6 marks)</w:t>
      </w:r>
    </w:p>
    <w:p w14:paraId="4848A575" w14:textId="77777777" w:rsidR="00D557F9" w:rsidRPr="006175F5" w:rsidRDefault="00D557F9" w:rsidP="00DF36B5">
      <w:pPr>
        <w:rPr>
          <w:rFonts w:ascii="Arial" w:hAnsi="Arial" w:cs="Arial"/>
          <w:b/>
          <w:bCs/>
          <w:sz w:val="22"/>
          <w:szCs w:val="22"/>
        </w:rPr>
      </w:pPr>
    </w:p>
    <w:p w14:paraId="39C70423" w14:textId="21496AEB" w:rsidR="00E27D67" w:rsidRPr="006175F5" w:rsidRDefault="006178CA" w:rsidP="00DF36B5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 xml:space="preserve">AFL coach Chris Scott currently has </w:t>
      </w:r>
      <w:r w:rsidR="00AD734B" w:rsidRPr="006175F5">
        <w:rPr>
          <w:rFonts w:ascii="Arial" w:hAnsi="Arial" w:cs="Arial"/>
          <w:sz w:val="22"/>
          <w:szCs w:val="22"/>
        </w:rPr>
        <w:t>a winning percentage of above 70%</w:t>
      </w:r>
      <w:r w:rsidR="003A16BE" w:rsidRPr="006175F5">
        <w:rPr>
          <w:rFonts w:ascii="Arial" w:hAnsi="Arial" w:cs="Arial"/>
          <w:sz w:val="22"/>
          <w:szCs w:val="22"/>
        </w:rPr>
        <w:t xml:space="preserve"> with the Geelong Cats. This is one of the highest</w:t>
      </w:r>
      <w:r w:rsidR="00A61E1D" w:rsidRPr="006175F5">
        <w:rPr>
          <w:rFonts w:ascii="Arial" w:hAnsi="Arial" w:cs="Arial"/>
          <w:sz w:val="22"/>
          <w:szCs w:val="22"/>
        </w:rPr>
        <w:t xml:space="preserve"> of all time.</w:t>
      </w:r>
      <w:r w:rsidR="00905B15" w:rsidRPr="006175F5">
        <w:rPr>
          <w:rFonts w:ascii="Arial" w:hAnsi="Arial" w:cs="Arial"/>
          <w:sz w:val="22"/>
          <w:szCs w:val="22"/>
        </w:rPr>
        <w:t xml:space="preserve"> </w:t>
      </w:r>
      <w:r w:rsidR="00650BE0" w:rsidRPr="006175F5">
        <w:rPr>
          <w:rFonts w:ascii="Arial" w:hAnsi="Arial" w:cs="Arial"/>
          <w:sz w:val="22"/>
          <w:szCs w:val="22"/>
        </w:rPr>
        <w:t xml:space="preserve">He also has one of the oldest lists in the league, making proper preparation </w:t>
      </w:r>
      <w:r w:rsidR="007E0E89" w:rsidRPr="006175F5">
        <w:rPr>
          <w:rFonts w:ascii="Arial" w:hAnsi="Arial" w:cs="Arial"/>
          <w:sz w:val="22"/>
          <w:szCs w:val="22"/>
        </w:rPr>
        <w:t xml:space="preserve">during the year extremely important. </w:t>
      </w:r>
    </w:p>
    <w:p w14:paraId="05A4A215" w14:textId="77777777" w:rsidR="00905B15" w:rsidRPr="006175F5" w:rsidRDefault="00905B15" w:rsidP="00DF36B5">
      <w:pPr>
        <w:rPr>
          <w:rFonts w:ascii="Arial" w:hAnsi="Arial" w:cs="Arial"/>
          <w:sz w:val="22"/>
          <w:szCs w:val="22"/>
        </w:rPr>
      </w:pPr>
    </w:p>
    <w:p w14:paraId="67BB8D3D" w14:textId="53A4B250" w:rsidR="00A62FF5" w:rsidRPr="006175F5" w:rsidRDefault="00A62FF5" w:rsidP="00DF36B5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 xml:space="preserve">Identify an objective and outline </w:t>
      </w:r>
      <w:r w:rsidRPr="006175F5">
        <w:rPr>
          <w:rFonts w:ascii="Arial" w:hAnsi="Arial" w:cs="Arial"/>
          <w:b/>
          <w:bCs/>
          <w:sz w:val="22"/>
          <w:szCs w:val="22"/>
        </w:rPr>
        <w:t>two</w:t>
      </w:r>
      <w:r w:rsidRPr="006175F5">
        <w:rPr>
          <w:rFonts w:ascii="Arial" w:hAnsi="Arial" w:cs="Arial"/>
          <w:sz w:val="22"/>
          <w:szCs w:val="22"/>
        </w:rPr>
        <w:t xml:space="preserve"> characteristics of the pre-season and in-season for the Geelong Cats</w:t>
      </w:r>
      <w:r w:rsidR="00745BB4" w:rsidRPr="006175F5">
        <w:rPr>
          <w:rFonts w:ascii="Arial" w:hAnsi="Arial" w:cs="Arial"/>
          <w:sz w:val="22"/>
          <w:szCs w:val="22"/>
        </w:rPr>
        <w:t xml:space="preserve"> that Chris may have planned for.</w:t>
      </w:r>
      <w:r w:rsidR="006F34AE" w:rsidRPr="006175F5">
        <w:rPr>
          <w:rFonts w:ascii="Arial" w:hAnsi="Arial" w:cs="Arial"/>
          <w:sz w:val="22"/>
          <w:szCs w:val="22"/>
        </w:rPr>
        <w:tab/>
      </w:r>
      <w:r w:rsidR="006F34AE" w:rsidRPr="006175F5">
        <w:rPr>
          <w:rFonts w:ascii="Arial" w:hAnsi="Arial" w:cs="Arial"/>
          <w:sz w:val="22"/>
          <w:szCs w:val="22"/>
        </w:rPr>
        <w:tab/>
      </w:r>
      <w:r w:rsidR="006F34AE" w:rsidRPr="006175F5">
        <w:rPr>
          <w:rFonts w:ascii="Arial" w:hAnsi="Arial" w:cs="Arial"/>
          <w:sz w:val="22"/>
          <w:szCs w:val="22"/>
        </w:rPr>
        <w:tab/>
      </w:r>
      <w:r w:rsidR="006F34AE" w:rsidRP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="00F216DC">
        <w:rPr>
          <w:rFonts w:ascii="Arial" w:hAnsi="Arial" w:cs="Arial"/>
          <w:sz w:val="22"/>
          <w:szCs w:val="22"/>
        </w:rPr>
        <w:t xml:space="preserve">  </w:t>
      </w:r>
      <w:r w:rsidR="006F34AE" w:rsidRPr="006175F5">
        <w:rPr>
          <w:rFonts w:ascii="Arial" w:hAnsi="Arial" w:cs="Arial"/>
          <w:sz w:val="22"/>
          <w:szCs w:val="22"/>
        </w:rPr>
        <w:t>(6 marks)</w:t>
      </w:r>
    </w:p>
    <w:p w14:paraId="3C0C5C40" w14:textId="77777777" w:rsidR="006175F5" w:rsidRDefault="006175F5" w:rsidP="00DF36B5">
      <w:pPr>
        <w:rPr>
          <w:rFonts w:ascii="Arial" w:hAnsi="Arial" w:cs="Arial"/>
          <w:sz w:val="22"/>
          <w:szCs w:val="22"/>
        </w:rPr>
      </w:pPr>
    </w:p>
    <w:p w14:paraId="146A044D" w14:textId="44BDAFC1" w:rsidR="00E40EAF" w:rsidRPr="006175F5" w:rsidRDefault="00905B15" w:rsidP="00DF36B5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</w:p>
    <w:p w14:paraId="546A979A" w14:textId="1156872D" w:rsidR="00E40EAF" w:rsidRPr="006175F5" w:rsidRDefault="00E40EAF" w:rsidP="00DF36B5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Pre-season</w:t>
      </w:r>
    </w:p>
    <w:p w14:paraId="7E5EDDE4" w14:textId="77777777" w:rsidR="00E40EAF" w:rsidRPr="005141FA" w:rsidRDefault="00E40EAF" w:rsidP="00E40EAF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1FCFAD50" w14:textId="1A4AF9E3" w:rsidR="00E40EAF" w:rsidRPr="005141FA" w:rsidRDefault="00E40EAF" w:rsidP="00E40EAF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4AAC5C07" w14:textId="2C493CFD" w:rsidR="00E40EAF" w:rsidRPr="005141FA" w:rsidRDefault="00E40EAF" w:rsidP="00E40EAF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</w:t>
      </w:r>
    </w:p>
    <w:p w14:paraId="5FA5DEBD" w14:textId="77777777" w:rsidR="006175F5" w:rsidRDefault="006175F5" w:rsidP="00DF36B5">
      <w:pPr>
        <w:rPr>
          <w:rFonts w:ascii="Arial" w:hAnsi="Arial" w:cs="Arial"/>
        </w:rPr>
      </w:pPr>
    </w:p>
    <w:p w14:paraId="3524BEBA" w14:textId="3F8C84EA" w:rsidR="00E40EAF" w:rsidRPr="00F216DC" w:rsidRDefault="00E40EAF" w:rsidP="00DF36B5">
      <w:pPr>
        <w:rPr>
          <w:rFonts w:ascii="Arial" w:hAnsi="Arial" w:cs="Arial"/>
          <w:sz w:val="22"/>
          <w:szCs w:val="22"/>
        </w:rPr>
      </w:pPr>
      <w:r w:rsidRPr="00F216DC">
        <w:rPr>
          <w:rFonts w:ascii="Arial" w:hAnsi="Arial" w:cs="Arial"/>
          <w:sz w:val="22"/>
          <w:szCs w:val="22"/>
        </w:rPr>
        <w:t>In-Season</w:t>
      </w:r>
    </w:p>
    <w:p w14:paraId="3D427F84" w14:textId="77777777" w:rsidR="00E40EAF" w:rsidRPr="005141FA" w:rsidRDefault="00E40EAF" w:rsidP="00E40EAF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1D3F3466" w14:textId="0D8F860B" w:rsidR="00E40EAF" w:rsidRPr="005141FA" w:rsidRDefault="00E40EAF" w:rsidP="00073A68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0B272B82" w14:textId="10B57F6B" w:rsidR="00E40EAF" w:rsidRPr="005141FA" w:rsidRDefault="00E40EAF" w:rsidP="00905B15">
      <w:pPr>
        <w:tabs>
          <w:tab w:val="left" w:pos="1639"/>
        </w:tabs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</w:t>
      </w:r>
    </w:p>
    <w:p w14:paraId="539604C9" w14:textId="77777777" w:rsidR="00E40EAF" w:rsidRDefault="00E40EAF" w:rsidP="00DF36B5">
      <w:pPr>
        <w:rPr>
          <w:rFonts w:ascii="Arial" w:hAnsi="Arial" w:cs="Arial"/>
        </w:rPr>
      </w:pPr>
    </w:p>
    <w:p w14:paraId="3AB7B2C8" w14:textId="77777777" w:rsidR="00A31A4A" w:rsidRDefault="00A31A4A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3B7A977A" w14:textId="13CB8FBD" w:rsidR="00DF36B5" w:rsidRPr="005141FA" w:rsidRDefault="00DF36B5" w:rsidP="00DF36B5">
      <w:pPr>
        <w:rPr>
          <w:rFonts w:ascii="Arial" w:hAnsi="Arial" w:cs="Arial"/>
          <w:b/>
          <w:bCs/>
        </w:rPr>
      </w:pPr>
      <w:r w:rsidRPr="005141FA">
        <w:rPr>
          <w:rFonts w:ascii="Arial" w:hAnsi="Arial" w:cs="Arial"/>
          <w:b/>
          <w:bCs/>
        </w:rPr>
        <w:lastRenderedPageBreak/>
        <w:t>Section Three:</w:t>
      </w:r>
      <w:r w:rsidR="00F216DC">
        <w:rPr>
          <w:rFonts w:ascii="Arial" w:hAnsi="Arial" w:cs="Arial"/>
          <w:b/>
          <w:bCs/>
        </w:rPr>
        <w:t xml:space="preserve"> </w:t>
      </w:r>
      <w:r w:rsidRPr="005141FA">
        <w:rPr>
          <w:rFonts w:ascii="Arial" w:hAnsi="Arial" w:cs="Arial"/>
          <w:b/>
          <w:bCs/>
        </w:rPr>
        <w:t xml:space="preserve">Extended answer </w:t>
      </w:r>
      <w:r w:rsidR="00F216DC">
        <w:rPr>
          <w:rFonts w:ascii="Arial" w:hAnsi="Arial" w:cs="Arial"/>
          <w:b/>
          <w:bCs/>
        </w:rPr>
        <w:tab/>
      </w:r>
      <w:r w:rsidR="00F216DC">
        <w:rPr>
          <w:rFonts w:ascii="Arial" w:hAnsi="Arial" w:cs="Arial"/>
          <w:b/>
          <w:bCs/>
        </w:rPr>
        <w:tab/>
      </w:r>
      <w:r w:rsidR="00F216DC">
        <w:rPr>
          <w:rFonts w:ascii="Arial" w:hAnsi="Arial" w:cs="Arial"/>
          <w:b/>
          <w:bCs/>
        </w:rPr>
        <w:tab/>
      </w:r>
      <w:r w:rsidR="00F216DC">
        <w:rPr>
          <w:rFonts w:ascii="Arial" w:hAnsi="Arial" w:cs="Arial"/>
          <w:b/>
          <w:bCs/>
        </w:rPr>
        <w:tab/>
      </w:r>
      <w:r w:rsidR="00F216DC">
        <w:rPr>
          <w:rFonts w:ascii="Arial" w:hAnsi="Arial" w:cs="Arial"/>
          <w:b/>
          <w:bCs/>
        </w:rPr>
        <w:tab/>
        <w:t xml:space="preserve"> </w:t>
      </w:r>
      <w:r w:rsidRPr="005141FA">
        <w:rPr>
          <w:rFonts w:ascii="Arial" w:hAnsi="Arial" w:cs="Arial"/>
          <w:b/>
          <w:bCs/>
        </w:rPr>
        <w:t xml:space="preserve">30% (30 Marks) </w:t>
      </w:r>
    </w:p>
    <w:p w14:paraId="6911F823" w14:textId="77777777" w:rsidR="00DF36B5" w:rsidRPr="005141FA" w:rsidRDefault="00DF36B5" w:rsidP="00DF36B5">
      <w:pPr>
        <w:rPr>
          <w:rFonts w:ascii="Arial" w:hAnsi="Arial" w:cs="Arial"/>
        </w:rPr>
      </w:pPr>
    </w:p>
    <w:p w14:paraId="7169483A" w14:textId="77777777" w:rsidR="00DF36B5" w:rsidRPr="006175F5" w:rsidRDefault="00DF36B5" w:rsidP="00DF36B5">
      <w:pPr>
        <w:jc w:val="both"/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 xml:space="preserve">This section contains </w:t>
      </w:r>
      <w:r w:rsidRPr="006175F5">
        <w:rPr>
          <w:rFonts w:ascii="Arial" w:hAnsi="Arial" w:cs="Arial"/>
          <w:b/>
          <w:bCs/>
          <w:sz w:val="22"/>
          <w:szCs w:val="22"/>
        </w:rPr>
        <w:t xml:space="preserve">four </w:t>
      </w:r>
      <w:r w:rsidRPr="006175F5">
        <w:rPr>
          <w:rFonts w:ascii="Arial" w:hAnsi="Arial" w:cs="Arial"/>
          <w:sz w:val="22"/>
          <w:szCs w:val="22"/>
        </w:rPr>
        <w:t xml:space="preserve">questions. You must answer </w:t>
      </w:r>
      <w:r w:rsidRPr="006175F5">
        <w:rPr>
          <w:rFonts w:ascii="Arial" w:hAnsi="Arial" w:cs="Arial"/>
          <w:b/>
          <w:bCs/>
          <w:sz w:val="22"/>
          <w:szCs w:val="22"/>
        </w:rPr>
        <w:t>two</w:t>
      </w:r>
      <w:r w:rsidRPr="006175F5">
        <w:rPr>
          <w:rFonts w:ascii="Arial" w:hAnsi="Arial" w:cs="Arial"/>
          <w:sz w:val="22"/>
          <w:szCs w:val="22"/>
        </w:rPr>
        <w:t xml:space="preserve"> questions. Write your answers in the spaces provided. Supplementary pages for planning/continuing your answers to questions are provided at the end of this Question/Answer booklet. If you use these pages to continue an answer, indicate at the original answer where the answer is continued, i.e. give the page number. </w:t>
      </w:r>
    </w:p>
    <w:p w14:paraId="6F04E063" w14:textId="77777777" w:rsidR="00DF36B5" w:rsidRPr="005141FA" w:rsidRDefault="00DF36B5" w:rsidP="00DF36B5">
      <w:pPr>
        <w:rPr>
          <w:rFonts w:ascii="Arial" w:hAnsi="Arial" w:cs="Arial"/>
        </w:rPr>
      </w:pPr>
    </w:p>
    <w:p w14:paraId="292137F8" w14:textId="77777777" w:rsidR="00DF36B5" w:rsidRPr="005141FA" w:rsidRDefault="00DF36B5" w:rsidP="00DF36B5">
      <w:pPr>
        <w:rPr>
          <w:rFonts w:ascii="Arial" w:hAnsi="Arial" w:cs="Arial"/>
          <w:b/>
          <w:bCs/>
        </w:rPr>
      </w:pPr>
      <w:r w:rsidRPr="005141FA">
        <w:rPr>
          <w:rFonts w:ascii="Arial" w:hAnsi="Arial" w:cs="Arial"/>
          <w:b/>
          <w:bCs/>
        </w:rPr>
        <w:t>Suggested working time: 60 minutes.</w:t>
      </w:r>
    </w:p>
    <w:p w14:paraId="3D97A0E2" w14:textId="77777777" w:rsidR="00DF36B5" w:rsidRPr="005141FA" w:rsidRDefault="00DF36B5" w:rsidP="00DF36B5">
      <w:pPr>
        <w:rPr>
          <w:rFonts w:ascii="Arial" w:hAnsi="Arial" w:cs="Arial"/>
          <w:b/>
          <w:bCs/>
        </w:rPr>
      </w:pPr>
      <w:r w:rsidRPr="005141FA">
        <w:rPr>
          <w:rFonts w:ascii="Arial" w:hAnsi="Arial" w:cs="Arial"/>
          <w:b/>
          <w:bCs/>
        </w:rPr>
        <w:t>___________________________________________________________________</w:t>
      </w:r>
    </w:p>
    <w:p w14:paraId="1683159B" w14:textId="77777777" w:rsidR="00DF36B5" w:rsidRPr="005141FA" w:rsidRDefault="00DF36B5" w:rsidP="00DF36B5">
      <w:pPr>
        <w:rPr>
          <w:rFonts w:ascii="Arial" w:hAnsi="Arial" w:cs="Arial"/>
        </w:rPr>
      </w:pPr>
    </w:p>
    <w:p w14:paraId="3DE09FDE" w14:textId="15DBB306" w:rsidR="00DF36B5" w:rsidRPr="006175F5" w:rsidRDefault="00DF36B5" w:rsidP="00DF36B5">
      <w:pPr>
        <w:rPr>
          <w:rFonts w:ascii="Arial" w:hAnsi="Arial" w:cs="Arial"/>
          <w:b/>
          <w:bCs/>
          <w:sz w:val="22"/>
          <w:szCs w:val="22"/>
        </w:rPr>
      </w:pPr>
      <w:r w:rsidRPr="006175F5">
        <w:rPr>
          <w:rFonts w:ascii="Arial" w:hAnsi="Arial" w:cs="Arial"/>
          <w:b/>
          <w:bCs/>
          <w:sz w:val="22"/>
          <w:szCs w:val="22"/>
        </w:rPr>
        <w:t xml:space="preserve">Question </w:t>
      </w:r>
      <w:r w:rsidR="004B6357" w:rsidRPr="006175F5">
        <w:rPr>
          <w:rFonts w:ascii="Arial" w:hAnsi="Arial" w:cs="Arial"/>
          <w:b/>
          <w:bCs/>
          <w:sz w:val="22"/>
          <w:szCs w:val="22"/>
        </w:rPr>
        <w:t>2</w:t>
      </w:r>
      <w:r w:rsidR="006A0B11" w:rsidRPr="006175F5">
        <w:rPr>
          <w:rFonts w:ascii="Arial" w:hAnsi="Arial" w:cs="Arial"/>
          <w:b/>
          <w:bCs/>
          <w:sz w:val="22"/>
          <w:szCs w:val="22"/>
        </w:rPr>
        <w:t>9</w:t>
      </w:r>
      <w:r w:rsidR="004B6357"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  <w:t xml:space="preserve">        </w:t>
      </w:r>
      <w:proofErr w:type="gramStart"/>
      <w:r w:rsidRPr="006175F5">
        <w:rPr>
          <w:rFonts w:ascii="Arial" w:hAnsi="Arial" w:cs="Arial"/>
          <w:b/>
          <w:bCs/>
          <w:sz w:val="22"/>
          <w:szCs w:val="22"/>
        </w:rPr>
        <w:t xml:space="preserve"> </w:t>
      </w:r>
      <w:r w:rsidR="00F216DC">
        <w:rPr>
          <w:rFonts w:ascii="Arial" w:hAnsi="Arial" w:cs="Arial"/>
          <w:b/>
          <w:bCs/>
          <w:sz w:val="22"/>
          <w:szCs w:val="22"/>
        </w:rPr>
        <w:t xml:space="preserve">  </w:t>
      </w:r>
      <w:r w:rsidRPr="006175F5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6175F5">
        <w:rPr>
          <w:rFonts w:ascii="Arial" w:hAnsi="Arial" w:cs="Arial"/>
          <w:b/>
          <w:bCs/>
          <w:sz w:val="22"/>
          <w:szCs w:val="22"/>
        </w:rPr>
        <w:t>15 marks)</w:t>
      </w:r>
    </w:p>
    <w:p w14:paraId="6D61E934" w14:textId="77777777" w:rsidR="00DF36B5" w:rsidRPr="006175F5" w:rsidRDefault="00DF36B5" w:rsidP="00DF36B5">
      <w:pPr>
        <w:rPr>
          <w:rFonts w:ascii="Arial" w:hAnsi="Arial" w:cs="Arial"/>
          <w:b/>
          <w:bCs/>
          <w:sz w:val="22"/>
          <w:szCs w:val="22"/>
        </w:rPr>
      </w:pPr>
    </w:p>
    <w:p w14:paraId="603C5CC3" w14:textId="6349A18B" w:rsidR="00DF36B5" w:rsidRPr="006175F5" w:rsidRDefault="00847906" w:rsidP="00DF36B5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 xml:space="preserve">For the first time </w:t>
      </w:r>
      <w:r w:rsidR="00BB14EB" w:rsidRPr="006175F5">
        <w:rPr>
          <w:rFonts w:ascii="Arial" w:hAnsi="Arial" w:cs="Arial"/>
          <w:sz w:val="22"/>
          <w:szCs w:val="22"/>
        </w:rPr>
        <w:t>‘</w:t>
      </w:r>
      <w:r w:rsidR="00F56901" w:rsidRPr="006175F5">
        <w:rPr>
          <w:rFonts w:ascii="Arial" w:hAnsi="Arial" w:cs="Arial"/>
          <w:sz w:val="22"/>
          <w:szCs w:val="22"/>
        </w:rPr>
        <w:t>B</w:t>
      </w:r>
      <w:r w:rsidR="00BB14EB" w:rsidRPr="006175F5">
        <w:rPr>
          <w:rFonts w:ascii="Arial" w:hAnsi="Arial" w:cs="Arial"/>
          <w:sz w:val="22"/>
          <w:szCs w:val="22"/>
        </w:rPr>
        <w:t>reaking</w:t>
      </w:r>
      <w:r w:rsidR="00F56901" w:rsidRPr="006175F5">
        <w:rPr>
          <w:rFonts w:ascii="Arial" w:hAnsi="Arial" w:cs="Arial"/>
          <w:sz w:val="22"/>
          <w:szCs w:val="22"/>
        </w:rPr>
        <w:t xml:space="preserve">’ will be an event at the </w:t>
      </w:r>
      <w:r w:rsidR="000C39D8" w:rsidRPr="006175F5">
        <w:rPr>
          <w:rFonts w:ascii="Arial" w:hAnsi="Arial" w:cs="Arial"/>
          <w:sz w:val="22"/>
          <w:szCs w:val="22"/>
        </w:rPr>
        <w:t xml:space="preserve">2024 </w:t>
      </w:r>
      <w:r w:rsidR="00F56901" w:rsidRPr="006175F5">
        <w:rPr>
          <w:rFonts w:ascii="Arial" w:hAnsi="Arial" w:cs="Arial"/>
          <w:sz w:val="22"/>
          <w:szCs w:val="22"/>
        </w:rPr>
        <w:t xml:space="preserve">Paris Olympics. It is a style of dance </w:t>
      </w:r>
      <w:r w:rsidR="00DF3DE0" w:rsidRPr="006175F5">
        <w:rPr>
          <w:rFonts w:ascii="Arial" w:hAnsi="Arial" w:cs="Arial"/>
          <w:sz w:val="22"/>
          <w:szCs w:val="22"/>
        </w:rPr>
        <w:t xml:space="preserve">which emerged from </w:t>
      </w:r>
      <w:r w:rsidR="000C39D8" w:rsidRPr="006175F5">
        <w:rPr>
          <w:rFonts w:ascii="Arial" w:hAnsi="Arial" w:cs="Arial"/>
          <w:sz w:val="22"/>
          <w:szCs w:val="22"/>
        </w:rPr>
        <w:t xml:space="preserve">the </w:t>
      </w:r>
      <w:r w:rsidR="00DF3DE0" w:rsidRPr="006175F5">
        <w:rPr>
          <w:rFonts w:ascii="Arial" w:hAnsi="Arial" w:cs="Arial"/>
          <w:sz w:val="22"/>
          <w:szCs w:val="22"/>
        </w:rPr>
        <w:t>hip</w:t>
      </w:r>
      <w:r w:rsidR="000C39D8" w:rsidRPr="006175F5">
        <w:rPr>
          <w:rFonts w:ascii="Arial" w:hAnsi="Arial" w:cs="Arial"/>
          <w:sz w:val="22"/>
          <w:szCs w:val="22"/>
        </w:rPr>
        <w:t>-</w:t>
      </w:r>
      <w:r w:rsidR="00DF3DE0" w:rsidRPr="006175F5">
        <w:rPr>
          <w:rFonts w:ascii="Arial" w:hAnsi="Arial" w:cs="Arial"/>
          <w:sz w:val="22"/>
          <w:szCs w:val="22"/>
        </w:rPr>
        <w:t>hop culture in the 1970s and is characteris</w:t>
      </w:r>
      <w:r w:rsidR="00031A55" w:rsidRPr="006175F5">
        <w:rPr>
          <w:rFonts w:ascii="Arial" w:hAnsi="Arial" w:cs="Arial"/>
          <w:sz w:val="22"/>
          <w:szCs w:val="22"/>
        </w:rPr>
        <w:t xml:space="preserve">ed by </w:t>
      </w:r>
      <w:r w:rsidR="005841AE" w:rsidRPr="006175F5">
        <w:rPr>
          <w:rFonts w:ascii="Arial" w:hAnsi="Arial" w:cs="Arial"/>
          <w:sz w:val="22"/>
          <w:szCs w:val="22"/>
        </w:rPr>
        <w:t xml:space="preserve">explosive </w:t>
      </w:r>
      <w:r w:rsidR="00031A55" w:rsidRPr="006175F5">
        <w:rPr>
          <w:rFonts w:ascii="Arial" w:hAnsi="Arial" w:cs="Arial"/>
          <w:sz w:val="22"/>
          <w:szCs w:val="22"/>
        </w:rPr>
        <w:t xml:space="preserve">acrobatic movements and stylised footwork to the </w:t>
      </w:r>
      <w:r w:rsidR="00941ECC" w:rsidRPr="006175F5">
        <w:rPr>
          <w:rFonts w:ascii="Arial" w:hAnsi="Arial" w:cs="Arial"/>
          <w:sz w:val="22"/>
          <w:szCs w:val="22"/>
        </w:rPr>
        <w:t xml:space="preserve">beat </w:t>
      </w:r>
      <w:r w:rsidR="000C39D8" w:rsidRPr="006175F5">
        <w:rPr>
          <w:rFonts w:ascii="Arial" w:hAnsi="Arial" w:cs="Arial"/>
          <w:sz w:val="22"/>
          <w:szCs w:val="22"/>
        </w:rPr>
        <w:t>music</w:t>
      </w:r>
      <w:r w:rsidR="00941ECC" w:rsidRPr="006175F5">
        <w:rPr>
          <w:rFonts w:ascii="Arial" w:hAnsi="Arial" w:cs="Arial"/>
          <w:sz w:val="22"/>
          <w:szCs w:val="22"/>
        </w:rPr>
        <w:t xml:space="preserve"> tracks.</w:t>
      </w:r>
      <w:r w:rsidR="00F219FC" w:rsidRPr="006175F5">
        <w:rPr>
          <w:rFonts w:ascii="Arial" w:hAnsi="Arial" w:cs="Arial"/>
          <w:sz w:val="22"/>
          <w:szCs w:val="22"/>
        </w:rPr>
        <w:t xml:space="preserve"> Jeff Dunne (pictured below) and Rachel Gunn </w:t>
      </w:r>
      <w:r w:rsidR="000C39D8" w:rsidRPr="006175F5">
        <w:rPr>
          <w:rFonts w:ascii="Arial" w:hAnsi="Arial" w:cs="Arial"/>
          <w:sz w:val="22"/>
          <w:szCs w:val="22"/>
        </w:rPr>
        <w:t xml:space="preserve">will be </w:t>
      </w:r>
      <w:r w:rsidR="00F219FC" w:rsidRPr="006175F5">
        <w:rPr>
          <w:rFonts w:ascii="Arial" w:hAnsi="Arial" w:cs="Arial"/>
          <w:sz w:val="22"/>
          <w:szCs w:val="22"/>
        </w:rPr>
        <w:t xml:space="preserve">representing Australia in </w:t>
      </w:r>
      <w:r w:rsidR="00E262FE" w:rsidRPr="006175F5">
        <w:rPr>
          <w:rFonts w:ascii="Arial" w:hAnsi="Arial" w:cs="Arial"/>
          <w:sz w:val="22"/>
          <w:szCs w:val="22"/>
        </w:rPr>
        <w:t xml:space="preserve">the </w:t>
      </w:r>
      <w:r w:rsidR="00F219FC" w:rsidRPr="006175F5">
        <w:rPr>
          <w:rFonts w:ascii="Arial" w:hAnsi="Arial" w:cs="Arial"/>
          <w:sz w:val="22"/>
          <w:szCs w:val="22"/>
        </w:rPr>
        <w:t>2024</w:t>
      </w:r>
      <w:r w:rsidR="00E262FE" w:rsidRPr="006175F5">
        <w:rPr>
          <w:rFonts w:ascii="Arial" w:hAnsi="Arial" w:cs="Arial"/>
          <w:sz w:val="22"/>
          <w:szCs w:val="22"/>
        </w:rPr>
        <w:t xml:space="preserve"> Olympics</w:t>
      </w:r>
      <w:r w:rsidR="00F219FC" w:rsidRPr="006175F5">
        <w:rPr>
          <w:rFonts w:ascii="Arial" w:hAnsi="Arial" w:cs="Arial"/>
          <w:sz w:val="22"/>
          <w:szCs w:val="22"/>
        </w:rPr>
        <w:t>.</w:t>
      </w:r>
    </w:p>
    <w:p w14:paraId="44C1C032" w14:textId="77777777" w:rsidR="00847906" w:rsidRPr="005141FA" w:rsidRDefault="00847906" w:rsidP="00DF36B5">
      <w:pPr>
        <w:rPr>
          <w:rFonts w:ascii="Arial" w:hAnsi="Arial" w:cs="Arial"/>
          <w:b/>
          <w:bCs/>
        </w:rPr>
      </w:pPr>
    </w:p>
    <w:p w14:paraId="7AFE6FCB" w14:textId="3C478851" w:rsidR="00DF36B5" w:rsidRPr="005141FA" w:rsidRDefault="00D56605" w:rsidP="00182738">
      <w:pPr>
        <w:jc w:val="center"/>
        <w:rPr>
          <w:rFonts w:ascii="Arial" w:hAnsi="Arial" w:cs="Arial"/>
        </w:rPr>
      </w:pPr>
      <w:r w:rsidRPr="005141FA">
        <w:rPr>
          <w:rFonts w:ascii="Arial" w:hAnsi="Arial" w:cs="Arial"/>
          <w:noProof/>
        </w:rPr>
        <w:drawing>
          <wp:inline distT="0" distB="0" distL="0" distR="0" wp14:anchorId="0FD44CD1" wp14:editId="52F4EA4A">
            <wp:extent cx="2705100" cy="1515588"/>
            <wp:effectExtent l="0" t="0" r="0" b="8890"/>
            <wp:docPr id="1930933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278" cy="1524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3C1A6" w14:textId="77777777" w:rsidR="00DF36B5" w:rsidRPr="005141FA" w:rsidRDefault="00DF36B5" w:rsidP="00DF36B5">
      <w:pPr>
        <w:rPr>
          <w:rFonts w:ascii="Arial" w:hAnsi="Arial" w:cs="Arial"/>
        </w:rPr>
      </w:pPr>
    </w:p>
    <w:p w14:paraId="4F42489C" w14:textId="77777777" w:rsidR="000C39D8" w:rsidRPr="006175F5" w:rsidRDefault="00D840CE" w:rsidP="000C39D8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 xml:space="preserve">Athletes take turns </w:t>
      </w:r>
      <w:r w:rsidR="005841AE" w:rsidRPr="006175F5">
        <w:rPr>
          <w:rFonts w:ascii="Arial" w:hAnsi="Arial" w:cs="Arial"/>
          <w:sz w:val="22"/>
          <w:szCs w:val="22"/>
        </w:rPr>
        <w:t>performing moves in what is know</w:t>
      </w:r>
      <w:r w:rsidR="00D02143" w:rsidRPr="006175F5">
        <w:rPr>
          <w:rFonts w:ascii="Arial" w:hAnsi="Arial" w:cs="Arial"/>
          <w:sz w:val="22"/>
          <w:szCs w:val="22"/>
        </w:rPr>
        <w:t>n</w:t>
      </w:r>
      <w:r w:rsidR="005841AE" w:rsidRPr="006175F5">
        <w:rPr>
          <w:rFonts w:ascii="Arial" w:hAnsi="Arial" w:cs="Arial"/>
          <w:sz w:val="22"/>
          <w:szCs w:val="22"/>
        </w:rPr>
        <w:t xml:space="preserve"> as the ‘throw down’. </w:t>
      </w:r>
      <w:r w:rsidR="00AE3EE7" w:rsidRPr="006175F5">
        <w:rPr>
          <w:rFonts w:ascii="Arial" w:hAnsi="Arial" w:cs="Arial"/>
          <w:sz w:val="22"/>
          <w:szCs w:val="22"/>
        </w:rPr>
        <w:t>Each throw down lasts for 60</w:t>
      </w:r>
      <w:r w:rsidR="009F35EE" w:rsidRPr="006175F5">
        <w:rPr>
          <w:rFonts w:ascii="Arial" w:hAnsi="Arial" w:cs="Arial"/>
          <w:sz w:val="22"/>
          <w:szCs w:val="22"/>
        </w:rPr>
        <w:t xml:space="preserve"> seconds and an athlete </w:t>
      </w:r>
      <w:r w:rsidR="00D02143" w:rsidRPr="006175F5">
        <w:rPr>
          <w:rFonts w:ascii="Arial" w:hAnsi="Arial" w:cs="Arial"/>
          <w:sz w:val="22"/>
          <w:szCs w:val="22"/>
        </w:rPr>
        <w:t>can perform up to five of these in a competition</w:t>
      </w:r>
      <w:r w:rsidR="00882A1A" w:rsidRPr="006175F5">
        <w:rPr>
          <w:rFonts w:ascii="Arial" w:hAnsi="Arial" w:cs="Arial"/>
          <w:sz w:val="22"/>
          <w:szCs w:val="22"/>
        </w:rPr>
        <w:t>.</w:t>
      </w:r>
    </w:p>
    <w:p w14:paraId="6E96B72F" w14:textId="77777777" w:rsidR="000C39D8" w:rsidRPr="006175F5" w:rsidRDefault="000C39D8" w:rsidP="002F107E">
      <w:pPr>
        <w:rPr>
          <w:rFonts w:ascii="Arial" w:hAnsi="Arial" w:cs="Arial"/>
          <w:sz w:val="22"/>
          <w:szCs w:val="22"/>
        </w:rPr>
      </w:pPr>
    </w:p>
    <w:p w14:paraId="26F8BD5F" w14:textId="1BD93FAC" w:rsidR="00DF36B5" w:rsidRPr="006175F5" w:rsidRDefault="00554209" w:rsidP="002F107E">
      <w:pPr>
        <w:pStyle w:val="ListParagraph"/>
        <w:numPr>
          <w:ilvl w:val="0"/>
          <w:numId w:val="3"/>
        </w:numPr>
        <w:ind w:left="357" w:hanging="357"/>
        <w:rPr>
          <w:rFonts w:ascii="Arial" w:hAnsi="Arial" w:cs="Arial"/>
          <w:sz w:val="22"/>
          <w:szCs w:val="22"/>
        </w:rPr>
      </w:pPr>
      <w:bookmarkStart w:id="0" w:name="_Hlk171257514"/>
      <w:r w:rsidRPr="006175F5">
        <w:rPr>
          <w:rFonts w:ascii="Arial" w:hAnsi="Arial" w:cs="Arial"/>
          <w:sz w:val="22"/>
          <w:szCs w:val="22"/>
        </w:rPr>
        <w:t xml:space="preserve">Identify which muscle fibre </w:t>
      </w:r>
      <w:r w:rsidR="004F0CD4" w:rsidRPr="006175F5">
        <w:rPr>
          <w:rFonts w:ascii="Arial" w:hAnsi="Arial" w:cs="Arial"/>
          <w:sz w:val="22"/>
          <w:szCs w:val="22"/>
        </w:rPr>
        <w:t xml:space="preserve">type </w:t>
      </w:r>
      <w:r w:rsidRPr="006175F5">
        <w:rPr>
          <w:rFonts w:ascii="Arial" w:hAnsi="Arial" w:cs="Arial"/>
          <w:sz w:val="22"/>
          <w:szCs w:val="22"/>
        </w:rPr>
        <w:t>Jeff and Rachel are most likely to possess and</w:t>
      </w:r>
      <w:r w:rsidR="00741D1B" w:rsidRPr="006175F5">
        <w:rPr>
          <w:rFonts w:ascii="Arial" w:hAnsi="Arial" w:cs="Arial"/>
          <w:sz w:val="22"/>
          <w:szCs w:val="22"/>
        </w:rPr>
        <w:t xml:space="preserve"> </w:t>
      </w:r>
      <w:r w:rsidR="000C39D8" w:rsidRPr="006175F5">
        <w:rPr>
          <w:rFonts w:ascii="Arial" w:hAnsi="Arial" w:cs="Arial"/>
          <w:sz w:val="22"/>
          <w:szCs w:val="22"/>
        </w:rPr>
        <w:t xml:space="preserve">compare </w:t>
      </w:r>
      <w:r w:rsidR="007776BF" w:rsidRPr="006175F5">
        <w:rPr>
          <w:rFonts w:ascii="Arial" w:hAnsi="Arial" w:cs="Arial"/>
          <w:b/>
          <w:bCs/>
          <w:sz w:val="22"/>
          <w:szCs w:val="22"/>
        </w:rPr>
        <w:t>four</w:t>
      </w:r>
      <w:r w:rsidR="00741D1B" w:rsidRPr="006175F5">
        <w:rPr>
          <w:rFonts w:ascii="Arial" w:hAnsi="Arial" w:cs="Arial"/>
          <w:sz w:val="22"/>
          <w:szCs w:val="22"/>
        </w:rPr>
        <w:t xml:space="preserve"> characteristics of this muscle fibre that </w:t>
      </w:r>
      <w:r w:rsidR="007425F1" w:rsidRPr="006175F5">
        <w:rPr>
          <w:rFonts w:ascii="Arial" w:hAnsi="Arial" w:cs="Arial"/>
          <w:sz w:val="22"/>
          <w:szCs w:val="22"/>
        </w:rPr>
        <w:t>enhance their performance</w:t>
      </w:r>
      <w:r w:rsidR="00182738" w:rsidRPr="006175F5">
        <w:rPr>
          <w:rFonts w:ascii="Arial" w:hAnsi="Arial" w:cs="Arial"/>
          <w:sz w:val="22"/>
          <w:szCs w:val="22"/>
        </w:rPr>
        <w:t xml:space="preserve"> compared </w:t>
      </w:r>
      <w:r w:rsidR="00A75C52" w:rsidRPr="006175F5">
        <w:rPr>
          <w:rFonts w:ascii="Arial" w:hAnsi="Arial" w:cs="Arial"/>
          <w:sz w:val="22"/>
          <w:szCs w:val="22"/>
        </w:rPr>
        <w:t xml:space="preserve">to </w:t>
      </w:r>
      <w:r w:rsidR="000C39D8" w:rsidRPr="006175F5">
        <w:rPr>
          <w:rFonts w:ascii="Arial" w:hAnsi="Arial" w:cs="Arial"/>
          <w:sz w:val="22"/>
          <w:szCs w:val="22"/>
        </w:rPr>
        <w:t>another</w:t>
      </w:r>
      <w:r w:rsidR="00182738" w:rsidRPr="006175F5">
        <w:rPr>
          <w:rFonts w:ascii="Arial" w:hAnsi="Arial" w:cs="Arial"/>
          <w:sz w:val="22"/>
          <w:szCs w:val="22"/>
        </w:rPr>
        <w:t xml:space="preserve"> muscle fibre</w:t>
      </w:r>
      <w:r w:rsidR="000C39D8" w:rsidRPr="006175F5">
        <w:rPr>
          <w:rFonts w:ascii="Arial" w:hAnsi="Arial" w:cs="Arial"/>
          <w:sz w:val="22"/>
          <w:szCs w:val="22"/>
        </w:rPr>
        <w:t>.</w:t>
      </w:r>
      <w:r w:rsidR="000C39D8" w:rsidRPr="006175F5">
        <w:rPr>
          <w:rFonts w:ascii="Arial" w:hAnsi="Arial" w:cs="Arial"/>
          <w:sz w:val="22"/>
          <w:szCs w:val="22"/>
        </w:rPr>
        <w:tab/>
      </w:r>
      <w:r w:rsidR="000C39D8" w:rsidRPr="006175F5">
        <w:rPr>
          <w:rFonts w:ascii="Arial" w:hAnsi="Arial" w:cs="Arial"/>
          <w:sz w:val="22"/>
          <w:szCs w:val="22"/>
        </w:rPr>
        <w:tab/>
      </w:r>
      <w:r w:rsidR="000C39D8" w:rsidRPr="006175F5">
        <w:rPr>
          <w:rFonts w:ascii="Arial" w:hAnsi="Arial" w:cs="Arial"/>
          <w:sz w:val="22"/>
          <w:szCs w:val="22"/>
        </w:rPr>
        <w:tab/>
        <w:t xml:space="preserve"> </w:t>
      </w:r>
      <w:r w:rsidR="000C39D8" w:rsidRPr="006175F5">
        <w:rPr>
          <w:rFonts w:ascii="Arial" w:hAnsi="Arial" w:cs="Arial"/>
          <w:sz w:val="22"/>
          <w:szCs w:val="22"/>
        </w:rPr>
        <w:tab/>
      </w:r>
      <w:r w:rsidR="000C39D8" w:rsidRPr="006175F5">
        <w:rPr>
          <w:rFonts w:ascii="Arial" w:hAnsi="Arial" w:cs="Arial"/>
          <w:sz w:val="22"/>
          <w:szCs w:val="22"/>
        </w:rPr>
        <w:tab/>
      </w:r>
      <w:r w:rsidR="000C39D8" w:rsidRP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="000C39D8" w:rsidRPr="006175F5">
        <w:rPr>
          <w:rFonts w:ascii="Arial" w:hAnsi="Arial" w:cs="Arial"/>
          <w:sz w:val="22"/>
          <w:szCs w:val="22"/>
        </w:rPr>
        <w:t xml:space="preserve"> </w:t>
      </w:r>
      <w:r w:rsidR="00F216DC">
        <w:rPr>
          <w:rFonts w:ascii="Arial" w:hAnsi="Arial" w:cs="Arial"/>
          <w:sz w:val="22"/>
          <w:szCs w:val="22"/>
        </w:rPr>
        <w:t xml:space="preserve"> </w:t>
      </w:r>
      <w:r w:rsidR="00DF36B5" w:rsidRPr="006175F5">
        <w:rPr>
          <w:rFonts w:ascii="Arial" w:hAnsi="Arial" w:cs="Arial"/>
          <w:sz w:val="22"/>
          <w:szCs w:val="22"/>
        </w:rPr>
        <w:t>(</w:t>
      </w:r>
      <w:r w:rsidR="007776BF" w:rsidRPr="006175F5">
        <w:rPr>
          <w:rFonts w:ascii="Arial" w:hAnsi="Arial" w:cs="Arial"/>
          <w:sz w:val="22"/>
          <w:szCs w:val="22"/>
        </w:rPr>
        <w:t>9</w:t>
      </w:r>
      <w:r w:rsidR="00DF36B5" w:rsidRPr="006175F5">
        <w:rPr>
          <w:rFonts w:ascii="Arial" w:hAnsi="Arial" w:cs="Arial"/>
          <w:sz w:val="22"/>
          <w:szCs w:val="22"/>
        </w:rPr>
        <w:t xml:space="preserve"> marks)</w:t>
      </w:r>
      <w:bookmarkEnd w:id="0"/>
    </w:p>
    <w:p w14:paraId="2F85A49A" w14:textId="77777777" w:rsidR="00DF36B5" w:rsidRPr="005141FA" w:rsidRDefault="00DF36B5" w:rsidP="00DF36B5">
      <w:pPr>
        <w:rPr>
          <w:rFonts w:ascii="Arial" w:hAnsi="Arial" w:cs="Arial"/>
        </w:rPr>
      </w:pPr>
    </w:p>
    <w:p w14:paraId="300295F8" w14:textId="74D7F6FE" w:rsidR="00414090" w:rsidRPr="005141FA" w:rsidRDefault="00DF36B5" w:rsidP="00414090">
      <w:pPr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14090"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14090" w:rsidRPr="005141FA">
        <w:rPr>
          <w:rFonts w:ascii="Arial" w:hAnsi="Arial" w:cs="Arial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5773F51" w14:textId="40194462" w:rsidR="000C39D8" w:rsidRDefault="006175F5" w:rsidP="006175F5">
      <w:pPr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  <w:r w:rsidR="000C39D8">
        <w:rPr>
          <w:rFonts w:ascii="Arial" w:hAnsi="Arial" w:cs="Arial"/>
        </w:rPr>
        <w:br w:type="page"/>
      </w:r>
    </w:p>
    <w:p w14:paraId="6DBC7055" w14:textId="6172AF2C" w:rsidR="009708AB" w:rsidRPr="006175F5" w:rsidRDefault="008A3890" w:rsidP="002F107E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lastRenderedPageBreak/>
        <w:t>Often a</w:t>
      </w:r>
      <w:r w:rsidR="0039403B" w:rsidRPr="006175F5">
        <w:rPr>
          <w:rFonts w:ascii="Arial" w:hAnsi="Arial" w:cs="Arial"/>
          <w:sz w:val="22"/>
          <w:szCs w:val="22"/>
        </w:rPr>
        <w:t xml:space="preserve"> highlight of the </w:t>
      </w:r>
      <w:r w:rsidRPr="006175F5">
        <w:rPr>
          <w:rFonts w:ascii="Arial" w:hAnsi="Arial" w:cs="Arial"/>
          <w:sz w:val="22"/>
          <w:szCs w:val="22"/>
        </w:rPr>
        <w:t xml:space="preserve">breaking routine is when athletes complete </w:t>
      </w:r>
      <w:r w:rsidR="006505F5" w:rsidRPr="006175F5">
        <w:rPr>
          <w:rFonts w:ascii="Arial" w:hAnsi="Arial" w:cs="Arial"/>
          <w:sz w:val="22"/>
          <w:szCs w:val="22"/>
        </w:rPr>
        <w:t>p</w:t>
      </w:r>
      <w:r w:rsidRPr="006175F5">
        <w:rPr>
          <w:rFonts w:ascii="Arial" w:hAnsi="Arial" w:cs="Arial"/>
          <w:sz w:val="22"/>
          <w:szCs w:val="22"/>
        </w:rPr>
        <w:t>ower moves</w:t>
      </w:r>
      <w:r w:rsidR="006505F5" w:rsidRPr="006175F5">
        <w:rPr>
          <w:rFonts w:ascii="Arial" w:hAnsi="Arial" w:cs="Arial"/>
          <w:sz w:val="22"/>
          <w:szCs w:val="22"/>
        </w:rPr>
        <w:t>, which</w:t>
      </w:r>
      <w:r w:rsidR="00E85C46" w:rsidRPr="006175F5">
        <w:rPr>
          <w:rFonts w:ascii="Arial" w:hAnsi="Arial" w:cs="Arial"/>
          <w:sz w:val="22"/>
          <w:szCs w:val="22"/>
        </w:rPr>
        <w:t xml:space="preserve"> are complex movements </w:t>
      </w:r>
      <w:r w:rsidR="00780CED" w:rsidRPr="006175F5">
        <w:rPr>
          <w:rFonts w:ascii="Arial" w:hAnsi="Arial" w:cs="Arial"/>
          <w:sz w:val="22"/>
          <w:szCs w:val="22"/>
        </w:rPr>
        <w:t xml:space="preserve">often </w:t>
      </w:r>
      <w:r w:rsidR="00E85C46" w:rsidRPr="006175F5">
        <w:rPr>
          <w:rFonts w:ascii="Arial" w:hAnsi="Arial" w:cs="Arial"/>
          <w:sz w:val="22"/>
          <w:szCs w:val="22"/>
        </w:rPr>
        <w:t xml:space="preserve">involving spinning </w:t>
      </w:r>
      <w:r w:rsidR="00BD2267" w:rsidRPr="006175F5">
        <w:rPr>
          <w:rFonts w:ascii="Arial" w:hAnsi="Arial" w:cs="Arial"/>
          <w:sz w:val="22"/>
          <w:szCs w:val="22"/>
        </w:rPr>
        <w:t xml:space="preserve">their </w:t>
      </w:r>
      <w:r w:rsidR="00D40B65" w:rsidRPr="006175F5">
        <w:rPr>
          <w:rFonts w:ascii="Arial" w:hAnsi="Arial" w:cs="Arial"/>
          <w:sz w:val="22"/>
          <w:szCs w:val="22"/>
        </w:rPr>
        <w:t>whole-body</w:t>
      </w:r>
      <w:r w:rsidR="00BD2267" w:rsidRPr="006175F5">
        <w:rPr>
          <w:rFonts w:ascii="Arial" w:hAnsi="Arial" w:cs="Arial"/>
          <w:sz w:val="22"/>
          <w:szCs w:val="22"/>
        </w:rPr>
        <w:t xml:space="preserve"> </w:t>
      </w:r>
      <w:r w:rsidR="00780CED" w:rsidRPr="006175F5">
        <w:rPr>
          <w:rFonts w:ascii="Arial" w:hAnsi="Arial" w:cs="Arial"/>
          <w:sz w:val="22"/>
          <w:szCs w:val="22"/>
        </w:rPr>
        <w:t xml:space="preserve">upside down </w:t>
      </w:r>
      <w:r w:rsidR="00BD2267" w:rsidRPr="006175F5">
        <w:rPr>
          <w:rFonts w:ascii="Arial" w:hAnsi="Arial" w:cs="Arial"/>
          <w:sz w:val="22"/>
          <w:szCs w:val="22"/>
        </w:rPr>
        <w:t>on their head</w:t>
      </w:r>
      <w:r w:rsidR="00780CED" w:rsidRPr="006175F5">
        <w:rPr>
          <w:rFonts w:ascii="Arial" w:hAnsi="Arial" w:cs="Arial"/>
          <w:sz w:val="22"/>
          <w:szCs w:val="22"/>
        </w:rPr>
        <w:t xml:space="preserve"> or</w:t>
      </w:r>
      <w:r w:rsidR="00BD2267" w:rsidRPr="006175F5">
        <w:rPr>
          <w:rFonts w:ascii="Arial" w:hAnsi="Arial" w:cs="Arial"/>
          <w:sz w:val="22"/>
          <w:szCs w:val="22"/>
        </w:rPr>
        <w:t xml:space="preserve"> hands</w:t>
      </w:r>
      <w:r w:rsidR="00780CED" w:rsidRPr="006175F5">
        <w:rPr>
          <w:rFonts w:ascii="Arial" w:hAnsi="Arial" w:cs="Arial"/>
          <w:sz w:val="22"/>
          <w:szCs w:val="22"/>
        </w:rPr>
        <w:t>.</w:t>
      </w:r>
      <w:r w:rsidR="00D40B65" w:rsidRPr="006175F5">
        <w:rPr>
          <w:rFonts w:ascii="Arial" w:hAnsi="Arial" w:cs="Arial"/>
          <w:sz w:val="22"/>
          <w:szCs w:val="22"/>
        </w:rPr>
        <w:t xml:space="preserve"> </w:t>
      </w:r>
    </w:p>
    <w:p w14:paraId="7A74FAF3" w14:textId="77777777" w:rsidR="000C39D8" w:rsidRPr="006175F5" w:rsidRDefault="000C39D8" w:rsidP="002F107E">
      <w:pPr>
        <w:pStyle w:val="ListParagraph"/>
        <w:ind w:left="357"/>
        <w:rPr>
          <w:rFonts w:ascii="Arial" w:hAnsi="Arial" w:cs="Arial"/>
          <w:sz w:val="22"/>
          <w:szCs w:val="22"/>
        </w:rPr>
      </w:pPr>
    </w:p>
    <w:p w14:paraId="7A0D2ED0" w14:textId="6DE6FC8D" w:rsidR="00D4506E" w:rsidRPr="006175F5" w:rsidRDefault="006505F5" w:rsidP="002F107E">
      <w:pPr>
        <w:pStyle w:val="ListParagraph"/>
        <w:numPr>
          <w:ilvl w:val="0"/>
          <w:numId w:val="3"/>
        </w:numPr>
        <w:ind w:left="357" w:hanging="357"/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 xml:space="preserve">Describe </w:t>
      </w:r>
      <w:r w:rsidR="00A77AC1" w:rsidRPr="006175F5">
        <w:rPr>
          <w:rFonts w:ascii="Arial" w:hAnsi="Arial" w:cs="Arial"/>
          <w:sz w:val="22"/>
          <w:szCs w:val="22"/>
        </w:rPr>
        <w:t>how a</w:t>
      </w:r>
      <w:r w:rsidR="007776BF" w:rsidRPr="006175F5">
        <w:rPr>
          <w:rFonts w:ascii="Arial" w:hAnsi="Arial" w:cs="Arial"/>
          <w:sz w:val="22"/>
          <w:szCs w:val="22"/>
        </w:rPr>
        <w:t xml:space="preserve"> </w:t>
      </w:r>
      <w:r w:rsidRPr="006175F5">
        <w:rPr>
          <w:rFonts w:ascii="Arial" w:hAnsi="Arial" w:cs="Arial"/>
          <w:sz w:val="22"/>
          <w:szCs w:val="22"/>
        </w:rPr>
        <w:t xml:space="preserve">performer </w:t>
      </w:r>
      <w:r w:rsidR="00A77AC1" w:rsidRPr="006175F5">
        <w:rPr>
          <w:rFonts w:ascii="Arial" w:hAnsi="Arial" w:cs="Arial"/>
          <w:sz w:val="22"/>
          <w:szCs w:val="22"/>
        </w:rPr>
        <w:t xml:space="preserve">could </w:t>
      </w:r>
      <w:r w:rsidR="00986391" w:rsidRPr="006175F5">
        <w:rPr>
          <w:rFonts w:ascii="Arial" w:hAnsi="Arial" w:cs="Arial"/>
          <w:sz w:val="22"/>
          <w:szCs w:val="22"/>
        </w:rPr>
        <w:t xml:space="preserve">apply </w:t>
      </w:r>
      <w:r w:rsidRPr="006175F5">
        <w:rPr>
          <w:rFonts w:ascii="Arial" w:hAnsi="Arial" w:cs="Arial"/>
          <w:sz w:val="22"/>
          <w:szCs w:val="22"/>
        </w:rPr>
        <w:t xml:space="preserve">each of </w:t>
      </w:r>
      <w:r w:rsidRPr="006175F5">
        <w:rPr>
          <w:rFonts w:ascii="Arial" w:hAnsi="Arial" w:cs="Arial"/>
          <w:b/>
          <w:bCs/>
          <w:sz w:val="22"/>
          <w:szCs w:val="22"/>
        </w:rPr>
        <w:t>three</w:t>
      </w:r>
      <w:r w:rsidRPr="006175F5">
        <w:rPr>
          <w:rFonts w:ascii="Arial" w:hAnsi="Arial" w:cs="Arial"/>
          <w:sz w:val="22"/>
          <w:szCs w:val="22"/>
        </w:rPr>
        <w:t xml:space="preserve"> </w:t>
      </w:r>
      <w:r w:rsidR="00986391" w:rsidRPr="006175F5">
        <w:rPr>
          <w:rFonts w:ascii="Arial" w:hAnsi="Arial" w:cs="Arial"/>
          <w:sz w:val="22"/>
          <w:szCs w:val="22"/>
        </w:rPr>
        <w:t>biomechanical concept</w:t>
      </w:r>
      <w:r w:rsidRPr="006175F5">
        <w:rPr>
          <w:rFonts w:ascii="Arial" w:hAnsi="Arial" w:cs="Arial"/>
          <w:sz w:val="22"/>
          <w:szCs w:val="22"/>
        </w:rPr>
        <w:t>s</w:t>
      </w:r>
      <w:r w:rsidR="00986391" w:rsidRPr="006175F5">
        <w:rPr>
          <w:rFonts w:ascii="Arial" w:hAnsi="Arial" w:cs="Arial"/>
          <w:sz w:val="22"/>
          <w:szCs w:val="22"/>
        </w:rPr>
        <w:t xml:space="preserve"> to </w:t>
      </w:r>
      <w:r w:rsidR="00F90FE7" w:rsidRPr="006175F5">
        <w:rPr>
          <w:rFonts w:ascii="Arial" w:hAnsi="Arial" w:cs="Arial"/>
          <w:sz w:val="22"/>
          <w:szCs w:val="22"/>
        </w:rPr>
        <w:t>c</w:t>
      </w:r>
      <w:r w:rsidR="007C3324" w:rsidRPr="006175F5">
        <w:rPr>
          <w:rFonts w:ascii="Arial" w:hAnsi="Arial" w:cs="Arial"/>
          <w:sz w:val="22"/>
          <w:szCs w:val="22"/>
        </w:rPr>
        <w:t>ontrol</w:t>
      </w:r>
      <w:r w:rsidR="00F90FE7" w:rsidRPr="006175F5">
        <w:rPr>
          <w:rFonts w:ascii="Arial" w:hAnsi="Arial" w:cs="Arial"/>
          <w:sz w:val="22"/>
          <w:szCs w:val="22"/>
        </w:rPr>
        <w:t xml:space="preserve"> </w:t>
      </w:r>
      <w:r w:rsidR="007C3324" w:rsidRPr="006175F5">
        <w:rPr>
          <w:rFonts w:ascii="Arial" w:hAnsi="Arial" w:cs="Arial"/>
          <w:sz w:val="22"/>
          <w:szCs w:val="22"/>
        </w:rPr>
        <w:t>how fast they were spinnin</w:t>
      </w:r>
      <w:r w:rsidR="00DB3ECE" w:rsidRPr="006175F5">
        <w:rPr>
          <w:rFonts w:ascii="Arial" w:hAnsi="Arial" w:cs="Arial"/>
          <w:sz w:val="22"/>
          <w:szCs w:val="22"/>
        </w:rPr>
        <w:t>g.</w:t>
      </w:r>
      <w:r w:rsidR="00AA6CFE" w:rsidRPr="006175F5">
        <w:rPr>
          <w:rFonts w:ascii="Arial" w:hAnsi="Arial" w:cs="Arial"/>
          <w:sz w:val="22"/>
          <w:szCs w:val="22"/>
        </w:rPr>
        <w:tab/>
      </w:r>
      <w:r w:rsidR="00AA6CFE" w:rsidRPr="006175F5">
        <w:rPr>
          <w:rFonts w:ascii="Arial" w:hAnsi="Arial" w:cs="Arial"/>
          <w:sz w:val="22"/>
          <w:szCs w:val="22"/>
        </w:rPr>
        <w:tab/>
      </w:r>
      <w:r w:rsidR="006762CE" w:rsidRPr="006175F5">
        <w:rPr>
          <w:rFonts w:ascii="Arial" w:hAnsi="Arial" w:cs="Arial"/>
          <w:sz w:val="22"/>
          <w:szCs w:val="22"/>
        </w:rPr>
        <w:tab/>
      </w:r>
      <w:r w:rsidR="006762CE" w:rsidRPr="006175F5">
        <w:rPr>
          <w:rFonts w:ascii="Arial" w:hAnsi="Arial" w:cs="Arial"/>
          <w:sz w:val="22"/>
          <w:szCs w:val="22"/>
        </w:rPr>
        <w:tab/>
      </w:r>
      <w:r w:rsidR="006762CE" w:rsidRPr="006175F5">
        <w:rPr>
          <w:rFonts w:ascii="Arial" w:hAnsi="Arial" w:cs="Arial"/>
          <w:sz w:val="22"/>
          <w:szCs w:val="22"/>
        </w:rPr>
        <w:tab/>
      </w:r>
      <w:r w:rsidR="000C39D8" w:rsidRP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="000C39D8" w:rsidRPr="006175F5">
        <w:rPr>
          <w:rFonts w:ascii="Arial" w:hAnsi="Arial" w:cs="Arial"/>
          <w:sz w:val="22"/>
          <w:szCs w:val="22"/>
        </w:rPr>
        <w:t xml:space="preserve"> </w:t>
      </w:r>
      <w:r w:rsidR="00411A3D">
        <w:rPr>
          <w:rFonts w:ascii="Arial" w:hAnsi="Arial" w:cs="Arial"/>
          <w:sz w:val="22"/>
          <w:szCs w:val="22"/>
        </w:rPr>
        <w:t xml:space="preserve"> </w:t>
      </w:r>
      <w:r w:rsidR="00D4506E" w:rsidRPr="006175F5">
        <w:rPr>
          <w:rFonts w:ascii="Arial" w:hAnsi="Arial" w:cs="Arial"/>
          <w:sz w:val="22"/>
          <w:szCs w:val="22"/>
        </w:rPr>
        <w:t>(</w:t>
      </w:r>
      <w:r w:rsidR="00986391" w:rsidRPr="006175F5">
        <w:rPr>
          <w:rFonts w:ascii="Arial" w:hAnsi="Arial" w:cs="Arial"/>
          <w:sz w:val="22"/>
          <w:szCs w:val="22"/>
        </w:rPr>
        <w:t>6</w:t>
      </w:r>
      <w:r w:rsidR="00D4506E" w:rsidRPr="006175F5">
        <w:rPr>
          <w:rFonts w:ascii="Arial" w:hAnsi="Arial" w:cs="Arial"/>
          <w:sz w:val="22"/>
          <w:szCs w:val="22"/>
        </w:rPr>
        <w:t xml:space="preserve"> marks)</w:t>
      </w:r>
    </w:p>
    <w:p w14:paraId="1EA8983C" w14:textId="0268E721" w:rsidR="006505F5" w:rsidRDefault="00986391" w:rsidP="006505F5">
      <w:pPr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FD57193" w14:textId="77777777" w:rsidR="006505F5" w:rsidRDefault="006505F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499CB32" w14:textId="5CD008A1" w:rsidR="00DF36B5" w:rsidRPr="006175F5" w:rsidRDefault="00DF36B5" w:rsidP="00C81974">
      <w:pPr>
        <w:rPr>
          <w:rFonts w:ascii="Arial" w:hAnsi="Arial" w:cs="Arial"/>
          <w:b/>
          <w:bCs/>
          <w:sz w:val="22"/>
          <w:szCs w:val="22"/>
        </w:rPr>
      </w:pPr>
      <w:r w:rsidRPr="006175F5">
        <w:rPr>
          <w:rFonts w:ascii="Arial" w:hAnsi="Arial" w:cs="Arial"/>
          <w:b/>
          <w:bCs/>
          <w:sz w:val="22"/>
          <w:szCs w:val="22"/>
        </w:rPr>
        <w:lastRenderedPageBreak/>
        <w:t xml:space="preserve">Question </w:t>
      </w:r>
      <w:r w:rsidR="006A0B11" w:rsidRPr="006175F5">
        <w:rPr>
          <w:rFonts w:ascii="Arial" w:hAnsi="Arial" w:cs="Arial"/>
          <w:b/>
          <w:bCs/>
          <w:sz w:val="22"/>
          <w:szCs w:val="22"/>
        </w:rPr>
        <w:t>30</w:t>
      </w:r>
      <w:r w:rsidR="004B6357"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  <w:t xml:space="preserve">      </w:t>
      </w:r>
      <w:proofErr w:type="gramStart"/>
      <w:r w:rsidRPr="006175F5">
        <w:rPr>
          <w:rFonts w:ascii="Arial" w:hAnsi="Arial" w:cs="Arial"/>
          <w:b/>
          <w:bCs/>
          <w:sz w:val="22"/>
          <w:szCs w:val="22"/>
        </w:rPr>
        <w:t xml:space="preserve">   (</w:t>
      </w:r>
      <w:proofErr w:type="gramEnd"/>
      <w:r w:rsidRPr="006175F5">
        <w:rPr>
          <w:rFonts w:ascii="Arial" w:hAnsi="Arial" w:cs="Arial"/>
          <w:b/>
          <w:bCs/>
          <w:sz w:val="22"/>
          <w:szCs w:val="22"/>
        </w:rPr>
        <w:t>15 marks)</w:t>
      </w:r>
    </w:p>
    <w:p w14:paraId="5B151EA5" w14:textId="77777777" w:rsidR="00DF36B5" w:rsidRPr="006175F5" w:rsidRDefault="00DF36B5" w:rsidP="00DF36B5">
      <w:pPr>
        <w:rPr>
          <w:rFonts w:ascii="Arial" w:hAnsi="Arial" w:cs="Arial"/>
          <w:sz w:val="22"/>
          <w:szCs w:val="22"/>
        </w:rPr>
      </w:pPr>
    </w:p>
    <w:p w14:paraId="370ECAEE" w14:textId="77777777" w:rsidR="006175F5" w:rsidRDefault="001874A4" w:rsidP="00DF36B5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In 2023</w:t>
      </w:r>
      <w:r w:rsidR="004E0A7F" w:rsidRPr="006175F5">
        <w:rPr>
          <w:rFonts w:ascii="Arial" w:hAnsi="Arial" w:cs="Arial"/>
          <w:sz w:val="22"/>
          <w:szCs w:val="22"/>
        </w:rPr>
        <w:t>,</w:t>
      </w:r>
      <w:r w:rsidRPr="006175F5">
        <w:rPr>
          <w:rFonts w:ascii="Arial" w:hAnsi="Arial" w:cs="Arial"/>
          <w:sz w:val="22"/>
          <w:szCs w:val="22"/>
        </w:rPr>
        <w:t xml:space="preserve"> </w:t>
      </w:r>
      <w:r w:rsidR="00BA10F6" w:rsidRPr="006175F5">
        <w:rPr>
          <w:rFonts w:ascii="Arial" w:hAnsi="Arial" w:cs="Arial"/>
          <w:sz w:val="22"/>
          <w:szCs w:val="22"/>
        </w:rPr>
        <w:t>Australia’s national women’s soccer team</w:t>
      </w:r>
      <w:r w:rsidR="004E0A7F" w:rsidRPr="006175F5">
        <w:rPr>
          <w:rFonts w:ascii="Arial" w:hAnsi="Arial" w:cs="Arial"/>
          <w:sz w:val="22"/>
          <w:szCs w:val="22"/>
        </w:rPr>
        <w:t xml:space="preserve"> ‘The Matildas’,</w:t>
      </w:r>
      <w:r w:rsidR="00BA10F6" w:rsidRPr="006175F5">
        <w:rPr>
          <w:rFonts w:ascii="Arial" w:hAnsi="Arial" w:cs="Arial"/>
          <w:sz w:val="22"/>
          <w:szCs w:val="22"/>
        </w:rPr>
        <w:t xml:space="preserve"> </w:t>
      </w:r>
      <w:r w:rsidR="009C2BF4" w:rsidRPr="006175F5">
        <w:rPr>
          <w:rFonts w:ascii="Arial" w:hAnsi="Arial" w:cs="Arial"/>
          <w:sz w:val="22"/>
          <w:szCs w:val="22"/>
        </w:rPr>
        <w:t xml:space="preserve">defeated France </w:t>
      </w:r>
      <w:r w:rsidR="000609B8" w:rsidRPr="006175F5">
        <w:rPr>
          <w:rFonts w:ascii="Arial" w:hAnsi="Arial" w:cs="Arial"/>
          <w:sz w:val="22"/>
          <w:szCs w:val="22"/>
        </w:rPr>
        <w:t xml:space="preserve">in the quarter-final </w:t>
      </w:r>
      <w:r w:rsidR="006E03FA" w:rsidRPr="006175F5">
        <w:rPr>
          <w:rFonts w:ascii="Arial" w:hAnsi="Arial" w:cs="Arial"/>
          <w:sz w:val="22"/>
          <w:szCs w:val="22"/>
        </w:rPr>
        <w:t xml:space="preserve">in a </w:t>
      </w:r>
      <w:r w:rsidR="00C04981" w:rsidRPr="006175F5">
        <w:rPr>
          <w:rFonts w:ascii="Arial" w:hAnsi="Arial" w:cs="Arial"/>
          <w:sz w:val="22"/>
          <w:szCs w:val="22"/>
        </w:rPr>
        <w:t xml:space="preserve">nail-biting </w:t>
      </w:r>
      <w:r w:rsidR="006E03FA" w:rsidRPr="006175F5">
        <w:rPr>
          <w:rFonts w:ascii="Arial" w:hAnsi="Arial" w:cs="Arial"/>
          <w:sz w:val="22"/>
          <w:szCs w:val="22"/>
        </w:rPr>
        <w:t>penalty shootout</w:t>
      </w:r>
      <w:r w:rsidR="00F628EB" w:rsidRPr="006175F5">
        <w:rPr>
          <w:rFonts w:ascii="Arial" w:hAnsi="Arial" w:cs="Arial"/>
          <w:sz w:val="22"/>
          <w:szCs w:val="22"/>
        </w:rPr>
        <w:t xml:space="preserve"> </w:t>
      </w:r>
      <w:r w:rsidRPr="006175F5">
        <w:rPr>
          <w:rFonts w:ascii="Arial" w:hAnsi="Arial" w:cs="Arial"/>
          <w:sz w:val="22"/>
          <w:szCs w:val="22"/>
        </w:rPr>
        <w:t>to make history and become the first Australian</w:t>
      </w:r>
      <w:r w:rsidR="004E0A7F" w:rsidRPr="006175F5">
        <w:rPr>
          <w:rFonts w:ascii="Arial" w:hAnsi="Arial" w:cs="Arial"/>
          <w:sz w:val="22"/>
          <w:szCs w:val="22"/>
        </w:rPr>
        <w:t xml:space="preserve"> team to </w:t>
      </w:r>
      <w:r w:rsidR="00315F4F" w:rsidRPr="006175F5">
        <w:rPr>
          <w:rFonts w:ascii="Arial" w:hAnsi="Arial" w:cs="Arial"/>
          <w:sz w:val="22"/>
          <w:szCs w:val="22"/>
        </w:rPr>
        <w:t>make the semi-finals in world cup soccer.</w:t>
      </w:r>
      <w:r w:rsidR="00DF36B5" w:rsidRPr="006175F5">
        <w:rPr>
          <w:rFonts w:ascii="Arial" w:hAnsi="Arial" w:cs="Arial"/>
          <w:sz w:val="22"/>
          <w:szCs w:val="22"/>
        </w:rPr>
        <w:tab/>
      </w:r>
    </w:p>
    <w:p w14:paraId="0C1D1D7E" w14:textId="77777777" w:rsidR="006175F5" w:rsidRDefault="006175F5" w:rsidP="00DF36B5">
      <w:pPr>
        <w:rPr>
          <w:rFonts w:ascii="Arial" w:hAnsi="Arial" w:cs="Arial"/>
          <w:sz w:val="22"/>
          <w:szCs w:val="22"/>
        </w:rPr>
      </w:pPr>
    </w:p>
    <w:p w14:paraId="6933A563" w14:textId="4D8BED58" w:rsidR="00DF36B5" w:rsidRPr="006175F5" w:rsidRDefault="00DF36B5" w:rsidP="00DF36B5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  <w:t xml:space="preserve"> </w:t>
      </w:r>
      <w:r w:rsidRPr="006175F5">
        <w:rPr>
          <w:rFonts w:ascii="Arial" w:hAnsi="Arial" w:cs="Arial"/>
          <w:sz w:val="22"/>
          <w:szCs w:val="22"/>
        </w:rPr>
        <w:tab/>
      </w:r>
    </w:p>
    <w:p w14:paraId="7D5CA718" w14:textId="480680E7" w:rsidR="00DF36B5" w:rsidRPr="006175F5" w:rsidRDefault="00657B08" w:rsidP="002F107E">
      <w:pPr>
        <w:jc w:val="center"/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0AD0CD1" wp14:editId="5A7CB04B">
            <wp:extent cx="2762250" cy="1442331"/>
            <wp:effectExtent l="0" t="0" r="0" b="5715"/>
            <wp:docPr id="357161857" name="Picture 3" descr="The CommBank Matildas make history defeating France in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CommBank Matildas make history defeating France in ..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129" cy="1445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A395" w14:textId="77777777" w:rsidR="00DF36B5" w:rsidRPr="006175F5" w:rsidRDefault="00DF36B5" w:rsidP="00DF36B5">
      <w:pPr>
        <w:spacing w:line="480" w:lineRule="auto"/>
        <w:rPr>
          <w:rFonts w:ascii="Arial" w:hAnsi="Arial" w:cs="Arial"/>
          <w:sz w:val="22"/>
          <w:szCs w:val="22"/>
        </w:rPr>
      </w:pPr>
    </w:p>
    <w:p w14:paraId="10B0BAC0" w14:textId="7E20E3A8" w:rsidR="0020239D" w:rsidRPr="006175F5" w:rsidRDefault="00FA32F4" w:rsidP="003377E0">
      <w:pPr>
        <w:spacing w:line="276" w:lineRule="auto"/>
        <w:rPr>
          <w:rFonts w:ascii="Arial" w:hAnsi="Arial" w:cs="Arial"/>
          <w:sz w:val="22"/>
          <w:szCs w:val="22"/>
        </w:rPr>
      </w:pPr>
      <w:bookmarkStart w:id="1" w:name="_Hlk171260007"/>
      <w:r w:rsidRPr="006175F5">
        <w:rPr>
          <w:rFonts w:ascii="Arial" w:hAnsi="Arial" w:cs="Arial"/>
          <w:sz w:val="22"/>
          <w:szCs w:val="22"/>
        </w:rPr>
        <w:t xml:space="preserve">Define ‘arousal’ and describe how the goalkeeper Mackenzie Arnold might be feeling. Identify </w:t>
      </w:r>
      <w:r w:rsidRPr="006175F5">
        <w:rPr>
          <w:rFonts w:ascii="Arial" w:hAnsi="Arial" w:cs="Arial"/>
          <w:b/>
          <w:bCs/>
          <w:sz w:val="22"/>
          <w:szCs w:val="22"/>
        </w:rPr>
        <w:t>four</w:t>
      </w:r>
      <w:r w:rsidRPr="006175F5">
        <w:rPr>
          <w:rFonts w:ascii="Arial" w:hAnsi="Arial" w:cs="Arial"/>
          <w:sz w:val="22"/>
          <w:szCs w:val="22"/>
        </w:rPr>
        <w:t xml:space="preserve"> </w:t>
      </w:r>
      <w:r w:rsidR="00C81974" w:rsidRPr="006175F5">
        <w:rPr>
          <w:rFonts w:ascii="Arial" w:hAnsi="Arial" w:cs="Arial"/>
          <w:sz w:val="22"/>
          <w:szCs w:val="22"/>
        </w:rPr>
        <w:t>strategies that may be used to manage her arousal level and explain how these would benefit her in preparation for the penalties</w:t>
      </w:r>
      <w:bookmarkEnd w:id="1"/>
      <w:r w:rsidR="00C81974" w:rsidRPr="006175F5">
        <w:rPr>
          <w:rFonts w:ascii="Arial" w:hAnsi="Arial" w:cs="Arial"/>
          <w:sz w:val="22"/>
          <w:szCs w:val="22"/>
        </w:rPr>
        <w:t>.</w:t>
      </w:r>
      <w:r w:rsidR="003C78BE" w:rsidRPr="006175F5">
        <w:rPr>
          <w:rFonts w:ascii="Arial" w:hAnsi="Arial" w:cs="Arial"/>
          <w:sz w:val="22"/>
          <w:szCs w:val="22"/>
        </w:rPr>
        <w:tab/>
        <w:t xml:space="preserve">       </w:t>
      </w:r>
      <w:r w:rsid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  <w:t xml:space="preserve">          </w:t>
      </w:r>
      <w:r w:rsidR="003C78BE" w:rsidRPr="006175F5">
        <w:rPr>
          <w:rFonts w:ascii="Arial" w:hAnsi="Arial" w:cs="Arial"/>
          <w:sz w:val="22"/>
          <w:szCs w:val="22"/>
        </w:rPr>
        <w:t xml:space="preserve">  </w:t>
      </w:r>
      <w:r w:rsidR="003377E0" w:rsidRPr="006175F5">
        <w:rPr>
          <w:rFonts w:ascii="Arial" w:hAnsi="Arial" w:cs="Arial"/>
          <w:sz w:val="22"/>
          <w:szCs w:val="22"/>
        </w:rPr>
        <w:t>(15 marks)</w:t>
      </w:r>
    </w:p>
    <w:p w14:paraId="6D776065" w14:textId="77777777" w:rsidR="00DF36B5" w:rsidRPr="005141FA" w:rsidRDefault="00DF36B5" w:rsidP="00DF36B5">
      <w:pPr>
        <w:spacing w:line="480" w:lineRule="auto"/>
        <w:rPr>
          <w:rFonts w:ascii="Arial" w:hAnsi="Arial" w:cs="Arial"/>
        </w:rPr>
      </w:pPr>
    </w:p>
    <w:p w14:paraId="67B1924B" w14:textId="77777777" w:rsidR="003377E0" w:rsidRPr="005141FA" w:rsidRDefault="003377E0" w:rsidP="003377E0">
      <w:pPr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Pr="005141FA">
        <w:rPr>
          <w:rFonts w:ascii="Arial" w:hAnsi="Arial" w:cs="Arial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2464474" w14:textId="181C3776" w:rsidR="003377E0" w:rsidRPr="005141FA" w:rsidRDefault="003377E0" w:rsidP="003377E0">
      <w:pPr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C95DB35" w14:textId="2702FD3A" w:rsidR="00DF36B5" w:rsidRPr="006175F5" w:rsidRDefault="00DF36B5" w:rsidP="00DF36B5">
      <w:pPr>
        <w:rPr>
          <w:rFonts w:ascii="Arial" w:hAnsi="Arial" w:cs="Arial"/>
          <w:b/>
          <w:bCs/>
          <w:sz w:val="22"/>
          <w:szCs w:val="22"/>
        </w:rPr>
      </w:pPr>
      <w:r w:rsidRPr="006175F5">
        <w:rPr>
          <w:rFonts w:ascii="Arial" w:hAnsi="Arial" w:cs="Arial"/>
          <w:b/>
          <w:bCs/>
          <w:sz w:val="22"/>
          <w:szCs w:val="22"/>
        </w:rPr>
        <w:lastRenderedPageBreak/>
        <w:t xml:space="preserve">Question </w:t>
      </w:r>
      <w:r w:rsidR="009A4930" w:rsidRPr="006175F5">
        <w:rPr>
          <w:rFonts w:ascii="Arial" w:hAnsi="Arial" w:cs="Arial"/>
          <w:b/>
          <w:bCs/>
          <w:sz w:val="22"/>
          <w:szCs w:val="22"/>
        </w:rPr>
        <w:t>3</w:t>
      </w:r>
      <w:r w:rsidR="006A0B11" w:rsidRPr="006175F5">
        <w:rPr>
          <w:rFonts w:ascii="Arial" w:hAnsi="Arial" w:cs="Arial"/>
          <w:b/>
          <w:bCs/>
          <w:sz w:val="22"/>
          <w:szCs w:val="22"/>
        </w:rPr>
        <w:t>1</w:t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  <w:t xml:space="preserve">      </w:t>
      </w:r>
      <w:proofErr w:type="gramStart"/>
      <w:r w:rsidRPr="006175F5">
        <w:rPr>
          <w:rFonts w:ascii="Arial" w:hAnsi="Arial" w:cs="Arial"/>
          <w:b/>
          <w:bCs/>
          <w:sz w:val="22"/>
          <w:szCs w:val="22"/>
        </w:rPr>
        <w:t xml:space="preserve">  </w:t>
      </w:r>
      <w:r w:rsidR="00B76669" w:rsidRPr="006175F5">
        <w:rPr>
          <w:rFonts w:ascii="Arial" w:hAnsi="Arial" w:cs="Arial"/>
          <w:b/>
          <w:bCs/>
          <w:sz w:val="22"/>
          <w:szCs w:val="22"/>
        </w:rPr>
        <w:t xml:space="preserve"> </w:t>
      </w:r>
      <w:r w:rsidRPr="006175F5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6175F5">
        <w:rPr>
          <w:rFonts w:ascii="Arial" w:hAnsi="Arial" w:cs="Arial"/>
          <w:b/>
          <w:bCs/>
          <w:sz w:val="22"/>
          <w:szCs w:val="22"/>
        </w:rPr>
        <w:t>15 marks)</w:t>
      </w:r>
    </w:p>
    <w:p w14:paraId="1C077020" w14:textId="77777777" w:rsidR="00DF36B5" w:rsidRPr="006175F5" w:rsidRDefault="00DF36B5" w:rsidP="00DF36B5">
      <w:pPr>
        <w:rPr>
          <w:rFonts w:ascii="Arial" w:hAnsi="Arial" w:cs="Arial"/>
          <w:b/>
          <w:bCs/>
          <w:sz w:val="22"/>
          <w:szCs w:val="22"/>
        </w:rPr>
      </w:pPr>
    </w:p>
    <w:p w14:paraId="19E67D72" w14:textId="68CB5300" w:rsidR="00DF36B5" w:rsidRPr="006175F5" w:rsidRDefault="00B76669" w:rsidP="00DF36B5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For many years, athletes across a variety of sports have relied on enhancers, both legal and illegal, to improve their performance and give them a competitive edge.</w:t>
      </w:r>
      <w:r w:rsidR="00152C9C" w:rsidRPr="006175F5">
        <w:rPr>
          <w:rFonts w:ascii="Arial" w:hAnsi="Arial" w:cs="Arial"/>
          <w:sz w:val="22"/>
          <w:szCs w:val="22"/>
        </w:rPr>
        <w:t xml:space="preserve"> </w:t>
      </w:r>
    </w:p>
    <w:p w14:paraId="26982AFB" w14:textId="77777777" w:rsidR="00DF36B5" w:rsidRPr="006175F5" w:rsidRDefault="00DF36B5" w:rsidP="00DF36B5">
      <w:pPr>
        <w:rPr>
          <w:rFonts w:ascii="Arial" w:hAnsi="Arial" w:cs="Arial"/>
          <w:sz w:val="22"/>
          <w:szCs w:val="22"/>
        </w:rPr>
      </w:pPr>
    </w:p>
    <w:p w14:paraId="1AC50885" w14:textId="04A67C07" w:rsidR="0059185B" w:rsidRPr="006175F5" w:rsidRDefault="0059185B" w:rsidP="002F107E">
      <w:pPr>
        <w:rPr>
          <w:rFonts w:ascii="Arial" w:hAnsi="Arial" w:cs="Arial"/>
          <w:sz w:val="22"/>
          <w:szCs w:val="22"/>
        </w:rPr>
      </w:pPr>
      <w:bookmarkStart w:id="2" w:name="_Hlk171261734"/>
      <w:r w:rsidRPr="006175F5">
        <w:rPr>
          <w:rFonts w:ascii="Arial" w:hAnsi="Arial" w:cs="Arial"/>
          <w:sz w:val="22"/>
          <w:szCs w:val="22"/>
        </w:rPr>
        <w:t xml:space="preserve">Identify </w:t>
      </w:r>
      <w:r w:rsidRPr="006175F5">
        <w:rPr>
          <w:rFonts w:ascii="Arial" w:hAnsi="Arial" w:cs="Arial"/>
          <w:b/>
          <w:bCs/>
          <w:sz w:val="22"/>
          <w:szCs w:val="22"/>
        </w:rPr>
        <w:t>one</w:t>
      </w:r>
      <w:r w:rsidRPr="006175F5">
        <w:rPr>
          <w:rFonts w:ascii="Arial" w:hAnsi="Arial" w:cs="Arial"/>
          <w:sz w:val="22"/>
          <w:szCs w:val="22"/>
        </w:rPr>
        <w:t xml:space="preserve"> physiological side effect for each of the performance enhancers listed below and explain how each could potentially benefit a swimmer</w:t>
      </w:r>
      <w:r w:rsidR="00B76669" w:rsidRPr="006175F5">
        <w:rPr>
          <w:rFonts w:ascii="Arial" w:hAnsi="Arial" w:cs="Arial"/>
          <w:sz w:val="22"/>
          <w:szCs w:val="22"/>
        </w:rPr>
        <w:t>.</w:t>
      </w:r>
    </w:p>
    <w:p w14:paraId="13E4A13F" w14:textId="00446665" w:rsidR="0059185B" w:rsidRPr="006175F5" w:rsidRDefault="00B76669" w:rsidP="0059185B">
      <w:pPr>
        <w:pStyle w:val="ListParagraph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caffeine</w:t>
      </w:r>
    </w:p>
    <w:p w14:paraId="450AB9F0" w14:textId="6521355A" w:rsidR="0059185B" w:rsidRPr="006175F5" w:rsidRDefault="00B76669" w:rsidP="0059185B">
      <w:pPr>
        <w:pStyle w:val="ListParagraph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protein powder</w:t>
      </w:r>
    </w:p>
    <w:p w14:paraId="478C140A" w14:textId="01F68FEF" w:rsidR="0059185B" w:rsidRPr="006175F5" w:rsidRDefault="00B76669" w:rsidP="0059185B">
      <w:pPr>
        <w:pStyle w:val="ListParagraph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erythropoietin (EPO)</w:t>
      </w:r>
    </w:p>
    <w:p w14:paraId="63E99407" w14:textId="326AD758" w:rsidR="0059185B" w:rsidRPr="006175F5" w:rsidRDefault="00B76669" w:rsidP="0059185B">
      <w:pPr>
        <w:pStyle w:val="ListParagraph"/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creatine</w:t>
      </w:r>
    </w:p>
    <w:p w14:paraId="7E6D50EB" w14:textId="5F893B0C" w:rsidR="00DF36B5" w:rsidRPr="00B76669" w:rsidRDefault="00B76669" w:rsidP="002F107E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6175F5">
        <w:rPr>
          <w:rFonts w:ascii="Arial" w:hAnsi="Arial" w:cs="Arial"/>
          <w:sz w:val="22"/>
          <w:szCs w:val="22"/>
        </w:rPr>
        <w:t>anabolic steroid</w:t>
      </w:r>
      <w:r w:rsidR="0059185B" w:rsidRPr="006175F5">
        <w:rPr>
          <w:rFonts w:ascii="Arial" w:hAnsi="Arial" w:cs="Arial"/>
          <w:sz w:val="22"/>
          <w:szCs w:val="22"/>
        </w:rPr>
        <w:t>s</w:t>
      </w:r>
      <w:bookmarkEnd w:id="2"/>
      <w:r w:rsidR="0087660B" w:rsidRPr="006175F5">
        <w:rPr>
          <w:rFonts w:ascii="Arial" w:hAnsi="Arial" w:cs="Arial"/>
          <w:sz w:val="22"/>
          <w:szCs w:val="22"/>
        </w:rPr>
        <w:tab/>
      </w:r>
      <w:r w:rsidR="0087660B" w:rsidRPr="006175F5">
        <w:rPr>
          <w:rFonts w:ascii="Arial" w:hAnsi="Arial" w:cs="Arial"/>
          <w:sz w:val="22"/>
          <w:szCs w:val="22"/>
        </w:rPr>
        <w:tab/>
      </w:r>
      <w:r w:rsidR="00DF36B5" w:rsidRPr="00B76669">
        <w:rPr>
          <w:rFonts w:ascii="Arial" w:hAnsi="Arial" w:cs="Arial"/>
        </w:rPr>
        <w:tab/>
      </w:r>
      <w:r w:rsidR="00DF36B5" w:rsidRPr="00B76669">
        <w:rPr>
          <w:rFonts w:ascii="Arial" w:hAnsi="Arial" w:cs="Arial"/>
        </w:rPr>
        <w:tab/>
      </w:r>
      <w:r w:rsidR="00DF36B5" w:rsidRPr="00B76669">
        <w:rPr>
          <w:rFonts w:ascii="Arial" w:hAnsi="Arial" w:cs="Arial"/>
        </w:rPr>
        <w:tab/>
      </w:r>
      <w:r w:rsidR="00DF36B5" w:rsidRPr="00B76669">
        <w:rPr>
          <w:rFonts w:ascii="Arial" w:hAnsi="Arial" w:cs="Arial"/>
        </w:rPr>
        <w:tab/>
      </w:r>
      <w:r w:rsidR="00DF36B5" w:rsidRPr="00B76669">
        <w:rPr>
          <w:rFonts w:ascii="Arial" w:hAnsi="Arial" w:cs="Arial"/>
        </w:rPr>
        <w:tab/>
      </w:r>
    </w:p>
    <w:p w14:paraId="0E755F03" w14:textId="77777777" w:rsidR="00B76669" w:rsidRDefault="00B76669" w:rsidP="0087660B">
      <w:pPr>
        <w:spacing w:line="480" w:lineRule="auto"/>
        <w:rPr>
          <w:rFonts w:ascii="Arial" w:hAnsi="Arial" w:cs="Arial"/>
        </w:rPr>
      </w:pPr>
    </w:p>
    <w:p w14:paraId="38636968" w14:textId="3E778826" w:rsidR="00D40CF8" w:rsidRPr="005141FA" w:rsidRDefault="00DF36B5" w:rsidP="00B76669">
      <w:pPr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87660B"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87660B" w:rsidRPr="005141FA">
        <w:rPr>
          <w:rFonts w:ascii="Arial" w:hAnsi="Arial" w:cs="Arial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202F3A2" w14:textId="77777777" w:rsidR="00B76669" w:rsidRDefault="00B7666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6E1A35E6" w14:textId="05B12C21" w:rsidR="00DF36B5" w:rsidRPr="006175F5" w:rsidRDefault="00DF36B5" w:rsidP="00DF36B5">
      <w:pPr>
        <w:rPr>
          <w:rFonts w:ascii="Arial" w:hAnsi="Arial" w:cs="Arial"/>
          <w:b/>
          <w:bCs/>
          <w:sz w:val="22"/>
          <w:szCs w:val="22"/>
        </w:rPr>
      </w:pPr>
      <w:r w:rsidRPr="006175F5">
        <w:rPr>
          <w:rFonts w:ascii="Arial" w:hAnsi="Arial" w:cs="Arial"/>
          <w:b/>
          <w:bCs/>
          <w:sz w:val="22"/>
          <w:szCs w:val="22"/>
        </w:rPr>
        <w:lastRenderedPageBreak/>
        <w:t xml:space="preserve">Question </w:t>
      </w:r>
      <w:r w:rsidR="004B6357" w:rsidRPr="006175F5">
        <w:rPr>
          <w:rFonts w:ascii="Arial" w:hAnsi="Arial" w:cs="Arial"/>
          <w:b/>
          <w:bCs/>
          <w:sz w:val="22"/>
          <w:szCs w:val="22"/>
        </w:rPr>
        <w:t>3</w:t>
      </w:r>
      <w:r w:rsidR="006A0B11" w:rsidRPr="006175F5">
        <w:rPr>
          <w:rFonts w:ascii="Arial" w:hAnsi="Arial" w:cs="Arial"/>
          <w:b/>
          <w:bCs/>
          <w:sz w:val="22"/>
          <w:szCs w:val="22"/>
        </w:rPr>
        <w:t>2</w:t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</w:r>
      <w:r w:rsidRPr="006175F5">
        <w:rPr>
          <w:rFonts w:ascii="Arial" w:hAnsi="Arial" w:cs="Arial"/>
          <w:b/>
          <w:bCs/>
          <w:sz w:val="22"/>
          <w:szCs w:val="22"/>
        </w:rPr>
        <w:tab/>
        <w:t xml:space="preserve">        </w:t>
      </w:r>
      <w:r w:rsidR="009A4930" w:rsidRPr="006175F5">
        <w:rPr>
          <w:rFonts w:ascii="Arial" w:hAnsi="Arial" w:cs="Arial"/>
          <w:b/>
          <w:bCs/>
          <w:sz w:val="22"/>
          <w:szCs w:val="22"/>
        </w:rPr>
        <w:tab/>
      </w:r>
      <w:r w:rsidR="009235BE" w:rsidRPr="006175F5">
        <w:rPr>
          <w:rFonts w:ascii="Arial" w:hAnsi="Arial" w:cs="Arial"/>
          <w:b/>
          <w:bCs/>
          <w:sz w:val="22"/>
          <w:szCs w:val="22"/>
        </w:rPr>
        <w:t xml:space="preserve">      </w:t>
      </w:r>
      <w:proofErr w:type="gramStart"/>
      <w:r w:rsidR="009235BE" w:rsidRPr="006175F5">
        <w:rPr>
          <w:rFonts w:ascii="Arial" w:hAnsi="Arial" w:cs="Arial"/>
          <w:b/>
          <w:bCs/>
          <w:sz w:val="22"/>
          <w:szCs w:val="22"/>
        </w:rPr>
        <w:t xml:space="preserve">   </w:t>
      </w:r>
      <w:r w:rsidRPr="006175F5">
        <w:rPr>
          <w:rFonts w:ascii="Arial" w:hAnsi="Arial" w:cs="Arial"/>
          <w:b/>
          <w:bCs/>
          <w:sz w:val="22"/>
          <w:szCs w:val="22"/>
        </w:rPr>
        <w:t>(</w:t>
      </w:r>
      <w:proofErr w:type="gramEnd"/>
      <w:r w:rsidRPr="006175F5">
        <w:rPr>
          <w:rFonts w:ascii="Arial" w:hAnsi="Arial" w:cs="Arial"/>
          <w:b/>
          <w:bCs/>
          <w:sz w:val="22"/>
          <w:szCs w:val="22"/>
        </w:rPr>
        <w:t>15 marks)</w:t>
      </w:r>
    </w:p>
    <w:p w14:paraId="7E92B3E2" w14:textId="77777777" w:rsidR="00DF36B5" w:rsidRPr="006175F5" w:rsidRDefault="00DF36B5" w:rsidP="00DF36B5">
      <w:pPr>
        <w:rPr>
          <w:rFonts w:ascii="Arial" w:hAnsi="Arial" w:cs="Arial"/>
          <w:b/>
          <w:bCs/>
          <w:sz w:val="22"/>
          <w:szCs w:val="22"/>
        </w:rPr>
      </w:pPr>
    </w:p>
    <w:p w14:paraId="140BE65A" w14:textId="6691C425" w:rsidR="00246550" w:rsidRPr="006175F5" w:rsidRDefault="00246550" w:rsidP="00DF36B5">
      <w:pPr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In 2023 K</w:t>
      </w:r>
      <w:r w:rsidR="00000DF9" w:rsidRPr="006175F5">
        <w:rPr>
          <w:rFonts w:ascii="Arial" w:hAnsi="Arial" w:cs="Arial"/>
          <w:sz w:val="22"/>
          <w:szCs w:val="22"/>
        </w:rPr>
        <w:t>ate Baker won the Rottnest Marathon with a</w:t>
      </w:r>
      <w:r w:rsidR="00D409D7" w:rsidRPr="006175F5">
        <w:rPr>
          <w:rFonts w:ascii="Arial" w:hAnsi="Arial" w:cs="Arial"/>
          <w:sz w:val="22"/>
          <w:szCs w:val="22"/>
        </w:rPr>
        <w:t>n impressive</w:t>
      </w:r>
      <w:r w:rsidR="00000DF9" w:rsidRPr="006175F5">
        <w:rPr>
          <w:rFonts w:ascii="Arial" w:hAnsi="Arial" w:cs="Arial"/>
          <w:sz w:val="22"/>
          <w:szCs w:val="22"/>
        </w:rPr>
        <w:t xml:space="preserve"> time of 2:47:</w:t>
      </w:r>
      <w:r w:rsidR="0074445E" w:rsidRPr="006175F5">
        <w:rPr>
          <w:rFonts w:ascii="Arial" w:hAnsi="Arial" w:cs="Arial"/>
          <w:sz w:val="22"/>
          <w:szCs w:val="22"/>
        </w:rPr>
        <w:t xml:space="preserve">53. This was the first time in the history of the event </w:t>
      </w:r>
      <w:r w:rsidR="00D409D7" w:rsidRPr="006175F5">
        <w:rPr>
          <w:rFonts w:ascii="Arial" w:hAnsi="Arial" w:cs="Arial"/>
          <w:sz w:val="22"/>
          <w:szCs w:val="22"/>
        </w:rPr>
        <w:t>that a female had won overall</w:t>
      </w:r>
      <w:r w:rsidR="00571527" w:rsidRPr="006175F5">
        <w:rPr>
          <w:rFonts w:ascii="Arial" w:hAnsi="Arial" w:cs="Arial"/>
          <w:sz w:val="22"/>
          <w:szCs w:val="22"/>
        </w:rPr>
        <w:t xml:space="preserve">. To run a </w:t>
      </w:r>
      <w:r w:rsidR="0076323F" w:rsidRPr="006175F5">
        <w:rPr>
          <w:rFonts w:ascii="Arial" w:hAnsi="Arial" w:cs="Arial"/>
          <w:sz w:val="22"/>
          <w:szCs w:val="22"/>
        </w:rPr>
        <w:t>marathon,</w:t>
      </w:r>
      <w:r w:rsidR="00571527" w:rsidRPr="006175F5">
        <w:rPr>
          <w:rFonts w:ascii="Arial" w:hAnsi="Arial" w:cs="Arial"/>
          <w:sz w:val="22"/>
          <w:szCs w:val="22"/>
        </w:rPr>
        <w:t xml:space="preserve"> you </w:t>
      </w:r>
      <w:r w:rsidR="00A75C52" w:rsidRPr="006175F5">
        <w:rPr>
          <w:rFonts w:ascii="Arial" w:hAnsi="Arial" w:cs="Arial"/>
          <w:sz w:val="22"/>
          <w:szCs w:val="22"/>
        </w:rPr>
        <w:t>must</w:t>
      </w:r>
      <w:r w:rsidR="00571527" w:rsidRPr="006175F5">
        <w:rPr>
          <w:rFonts w:ascii="Arial" w:hAnsi="Arial" w:cs="Arial"/>
          <w:sz w:val="22"/>
          <w:szCs w:val="22"/>
        </w:rPr>
        <w:t xml:space="preserve"> have </w:t>
      </w:r>
      <w:r w:rsidR="006F629D" w:rsidRPr="006175F5">
        <w:rPr>
          <w:rFonts w:ascii="Arial" w:hAnsi="Arial" w:cs="Arial"/>
          <w:sz w:val="22"/>
          <w:szCs w:val="22"/>
        </w:rPr>
        <w:t xml:space="preserve">a strong </w:t>
      </w:r>
      <w:r w:rsidR="0057496A" w:rsidRPr="006175F5">
        <w:rPr>
          <w:rFonts w:ascii="Arial" w:hAnsi="Arial" w:cs="Arial"/>
          <w:sz w:val="22"/>
          <w:szCs w:val="22"/>
        </w:rPr>
        <w:t>nutritional plan to ensure that you don’t ru</w:t>
      </w:r>
      <w:r w:rsidR="005B3EDC" w:rsidRPr="006175F5">
        <w:rPr>
          <w:rFonts w:ascii="Arial" w:hAnsi="Arial" w:cs="Arial"/>
          <w:sz w:val="22"/>
          <w:szCs w:val="22"/>
        </w:rPr>
        <w:t>n out of energy during the race.</w:t>
      </w:r>
    </w:p>
    <w:p w14:paraId="6DBB8E64" w14:textId="77777777" w:rsidR="00DF36B5" w:rsidRPr="006175F5" w:rsidRDefault="00DF36B5" w:rsidP="00DF36B5">
      <w:pPr>
        <w:rPr>
          <w:rFonts w:ascii="Arial" w:hAnsi="Arial" w:cs="Arial"/>
          <w:sz w:val="22"/>
          <w:szCs w:val="22"/>
        </w:rPr>
      </w:pPr>
    </w:p>
    <w:p w14:paraId="45FB775F" w14:textId="5E67C2DF" w:rsidR="00A75C52" w:rsidRPr="006175F5" w:rsidRDefault="00262A04" w:rsidP="00A75C52">
      <w:pPr>
        <w:pStyle w:val="ListParagraph"/>
        <w:numPr>
          <w:ilvl w:val="0"/>
          <w:numId w:val="10"/>
        </w:numPr>
        <w:ind w:left="357" w:hanging="357"/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Discuss</w:t>
      </w:r>
      <w:bookmarkStart w:id="3" w:name="_Hlk171264139"/>
      <w:r w:rsidRPr="006175F5">
        <w:rPr>
          <w:rFonts w:ascii="Arial" w:hAnsi="Arial" w:cs="Arial"/>
          <w:sz w:val="22"/>
          <w:szCs w:val="22"/>
        </w:rPr>
        <w:t xml:space="preserve"> how Kate may prepare nutritionally for each phase: 1-day before; during; and immediately after the race so that she can perform at her peak</w:t>
      </w:r>
      <w:bookmarkEnd w:id="3"/>
      <w:r w:rsidRPr="006175F5">
        <w:rPr>
          <w:rFonts w:ascii="Arial" w:hAnsi="Arial" w:cs="Arial"/>
          <w:sz w:val="22"/>
          <w:szCs w:val="22"/>
        </w:rPr>
        <w:t xml:space="preserve">, by including </w:t>
      </w:r>
      <w:r w:rsidRPr="006175F5">
        <w:rPr>
          <w:rFonts w:ascii="Arial" w:hAnsi="Arial" w:cs="Arial"/>
          <w:b/>
          <w:bCs/>
          <w:sz w:val="22"/>
          <w:szCs w:val="22"/>
        </w:rPr>
        <w:t>three</w:t>
      </w:r>
      <w:r w:rsidRPr="006175F5">
        <w:rPr>
          <w:rFonts w:ascii="Arial" w:hAnsi="Arial" w:cs="Arial"/>
          <w:sz w:val="22"/>
          <w:szCs w:val="22"/>
        </w:rPr>
        <w:t xml:space="preserve"> nutritional strategies for each phase</w:t>
      </w:r>
      <w:r w:rsidRPr="006175F5">
        <w:rPr>
          <w:rFonts w:ascii="Arial" w:hAnsi="Arial" w:cs="Arial"/>
          <w:color w:val="000000" w:themeColor="text1"/>
          <w:sz w:val="22"/>
          <w:szCs w:val="22"/>
        </w:rPr>
        <w:t>.</w:t>
      </w:r>
      <w:r w:rsidR="009235BE" w:rsidRPr="006175F5">
        <w:rPr>
          <w:rFonts w:ascii="Arial" w:hAnsi="Arial" w:cs="Arial"/>
          <w:sz w:val="22"/>
          <w:szCs w:val="22"/>
        </w:rPr>
        <w:t xml:space="preserve">     </w:t>
      </w:r>
      <w:r w:rsidR="00A75C52" w:rsidRPr="006175F5">
        <w:rPr>
          <w:rFonts w:ascii="Arial" w:hAnsi="Arial" w:cs="Arial"/>
          <w:sz w:val="22"/>
          <w:szCs w:val="22"/>
        </w:rPr>
        <w:tab/>
      </w:r>
      <w:r w:rsidR="00A75C52" w:rsidRPr="006175F5">
        <w:rPr>
          <w:rFonts w:ascii="Arial" w:hAnsi="Arial" w:cs="Arial"/>
          <w:sz w:val="22"/>
          <w:szCs w:val="22"/>
        </w:rPr>
        <w:tab/>
      </w:r>
      <w:r w:rsidR="00A75C52" w:rsidRPr="006175F5">
        <w:rPr>
          <w:rFonts w:ascii="Arial" w:hAnsi="Arial" w:cs="Arial"/>
          <w:sz w:val="22"/>
          <w:szCs w:val="22"/>
        </w:rPr>
        <w:tab/>
      </w:r>
      <w:r w:rsidR="00A75C52" w:rsidRPr="006175F5">
        <w:rPr>
          <w:rFonts w:ascii="Arial" w:hAnsi="Arial" w:cs="Arial"/>
          <w:sz w:val="22"/>
          <w:szCs w:val="22"/>
        </w:rPr>
        <w:tab/>
      </w:r>
      <w:r w:rsidR="00A75C52" w:rsidRP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="00A75C52" w:rsidRPr="006175F5">
        <w:rPr>
          <w:rFonts w:ascii="Arial" w:hAnsi="Arial" w:cs="Arial"/>
          <w:sz w:val="22"/>
          <w:szCs w:val="22"/>
        </w:rPr>
        <w:t>(9 marks)</w:t>
      </w:r>
    </w:p>
    <w:p w14:paraId="25920E89" w14:textId="5B1F52FF" w:rsidR="00DF36B5" w:rsidRPr="00A75C52" w:rsidRDefault="009235BE" w:rsidP="00A75C52">
      <w:pPr>
        <w:pStyle w:val="ListParagraph"/>
        <w:ind w:left="357"/>
        <w:rPr>
          <w:rFonts w:ascii="Arial" w:hAnsi="Arial" w:cs="Arial"/>
        </w:rPr>
      </w:pPr>
      <w:r w:rsidRPr="00A75C52">
        <w:rPr>
          <w:rFonts w:ascii="Arial" w:hAnsi="Arial" w:cs="Arial"/>
        </w:rPr>
        <w:t xml:space="preserve">      </w:t>
      </w:r>
      <w:r w:rsidRPr="00A75C52">
        <w:rPr>
          <w:rFonts w:ascii="Arial" w:hAnsi="Arial" w:cs="Arial"/>
        </w:rPr>
        <w:tab/>
      </w:r>
      <w:r w:rsidRPr="00A75C52">
        <w:rPr>
          <w:rFonts w:ascii="Arial" w:hAnsi="Arial" w:cs="Arial"/>
        </w:rPr>
        <w:tab/>
      </w:r>
      <w:r w:rsidRPr="00A75C52">
        <w:rPr>
          <w:rFonts w:ascii="Arial" w:hAnsi="Arial" w:cs="Arial"/>
        </w:rPr>
        <w:tab/>
      </w:r>
      <w:r w:rsidRPr="00A75C52">
        <w:rPr>
          <w:rFonts w:ascii="Arial" w:hAnsi="Arial" w:cs="Arial"/>
        </w:rPr>
        <w:tab/>
      </w:r>
      <w:r w:rsidRPr="00A75C52">
        <w:rPr>
          <w:rFonts w:ascii="Arial" w:hAnsi="Arial" w:cs="Arial"/>
        </w:rPr>
        <w:tab/>
      </w:r>
      <w:r w:rsidRPr="00A75C52">
        <w:rPr>
          <w:rFonts w:ascii="Arial" w:hAnsi="Arial" w:cs="Arial"/>
        </w:rPr>
        <w:tab/>
      </w:r>
      <w:r w:rsidRPr="00A75C52">
        <w:rPr>
          <w:rFonts w:ascii="Arial" w:hAnsi="Arial" w:cs="Arial"/>
        </w:rPr>
        <w:tab/>
      </w:r>
      <w:r w:rsidRPr="00A75C52">
        <w:rPr>
          <w:rFonts w:ascii="Arial" w:hAnsi="Arial" w:cs="Arial"/>
        </w:rPr>
        <w:tab/>
      </w:r>
      <w:r w:rsidRPr="00A75C52">
        <w:rPr>
          <w:rFonts w:ascii="Arial" w:hAnsi="Arial" w:cs="Arial"/>
        </w:rPr>
        <w:tab/>
      </w:r>
    </w:p>
    <w:p w14:paraId="4BC24C70" w14:textId="21C8FDBA" w:rsidR="0057490F" w:rsidRPr="005141FA" w:rsidRDefault="00DF36B5" w:rsidP="0057490F">
      <w:pPr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7490F"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7490F" w:rsidRPr="005141FA">
        <w:rPr>
          <w:rFonts w:ascii="Arial" w:hAnsi="Arial" w:cs="Arial"/>
        </w:rPr>
        <w:lastRenderedPageBreak/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21013FE" w14:textId="17770F22" w:rsidR="006175F5" w:rsidRDefault="006175F5" w:rsidP="006175F5">
      <w:pPr>
        <w:spacing w:line="480" w:lineRule="auto"/>
        <w:rPr>
          <w:rFonts w:ascii="Arial" w:hAnsi="Arial" w:cs="Arial"/>
        </w:rPr>
      </w:pPr>
      <w:bookmarkStart w:id="4" w:name="_Hlk171265148"/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3BE6642" w14:textId="01287F15" w:rsidR="00DF36B5" w:rsidRPr="006175F5" w:rsidRDefault="00AE7214" w:rsidP="002F107E">
      <w:pPr>
        <w:pStyle w:val="ListParagraph"/>
        <w:numPr>
          <w:ilvl w:val="0"/>
          <w:numId w:val="10"/>
        </w:numPr>
        <w:spacing w:line="276" w:lineRule="auto"/>
        <w:ind w:left="357" w:hanging="357"/>
        <w:rPr>
          <w:rFonts w:ascii="Arial" w:hAnsi="Arial" w:cs="Arial"/>
          <w:sz w:val="22"/>
          <w:szCs w:val="22"/>
        </w:rPr>
      </w:pPr>
      <w:r w:rsidRPr="006175F5">
        <w:rPr>
          <w:rFonts w:ascii="Arial" w:hAnsi="Arial" w:cs="Arial"/>
          <w:sz w:val="22"/>
          <w:szCs w:val="22"/>
        </w:rPr>
        <w:t>Define what is meant by</w:t>
      </w:r>
      <w:r w:rsidR="00C71A0E" w:rsidRPr="006175F5">
        <w:rPr>
          <w:rFonts w:ascii="Arial" w:hAnsi="Arial" w:cs="Arial"/>
          <w:sz w:val="22"/>
          <w:szCs w:val="22"/>
        </w:rPr>
        <w:t xml:space="preserve"> </w:t>
      </w:r>
      <w:r w:rsidR="001C58BD">
        <w:rPr>
          <w:rFonts w:ascii="Arial" w:hAnsi="Arial" w:cs="Arial"/>
          <w:sz w:val="22"/>
          <w:szCs w:val="22"/>
        </w:rPr>
        <w:t>‘</w:t>
      </w:r>
      <w:r w:rsidR="00C71A0E" w:rsidRPr="006175F5">
        <w:rPr>
          <w:rFonts w:ascii="Arial" w:hAnsi="Arial" w:cs="Arial"/>
          <w:sz w:val="22"/>
          <w:szCs w:val="22"/>
        </w:rPr>
        <w:t>tapering</w:t>
      </w:r>
      <w:r w:rsidR="001C58BD">
        <w:rPr>
          <w:rFonts w:ascii="Arial" w:hAnsi="Arial" w:cs="Arial"/>
          <w:sz w:val="22"/>
          <w:szCs w:val="22"/>
        </w:rPr>
        <w:t>’</w:t>
      </w:r>
      <w:r w:rsidR="00C71A0E" w:rsidRPr="006175F5">
        <w:rPr>
          <w:rFonts w:ascii="Arial" w:hAnsi="Arial" w:cs="Arial"/>
          <w:sz w:val="22"/>
          <w:szCs w:val="22"/>
        </w:rPr>
        <w:t xml:space="preserve"> and </w:t>
      </w:r>
      <w:r w:rsidR="001C58BD">
        <w:rPr>
          <w:rFonts w:ascii="Arial" w:hAnsi="Arial" w:cs="Arial"/>
          <w:sz w:val="22"/>
          <w:szCs w:val="22"/>
        </w:rPr>
        <w:t>‘</w:t>
      </w:r>
      <w:r w:rsidR="00C71A0E" w:rsidRPr="006175F5">
        <w:rPr>
          <w:rFonts w:ascii="Arial" w:hAnsi="Arial" w:cs="Arial"/>
          <w:sz w:val="22"/>
          <w:szCs w:val="22"/>
        </w:rPr>
        <w:t>recovery strategies</w:t>
      </w:r>
      <w:r w:rsidR="001C58BD">
        <w:rPr>
          <w:rFonts w:ascii="Arial" w:hAnsi="Arial" w:cs="Arial"/>
          <w:sz w:val="22"/>
          <w:szCs w:val="22"/>
        </w:rPr>
        <w:t>’</w:t>
      </w:r>
      <w:r w:rsidR="00C71A0E" w:rsidRPr="006175F5">
        <w:rPr>
          <w:rFonts w:ascii="Arial" w:hAnsi="Arial" w:cs="Arial"/>
          <w:sz w:val="22"/>
          <w:szCs w:val="22"/>
        </w:rPr>
        <w:t xml:space="preserve"> </w:t>
      </w:r>
      <w:r w:rsidRPr="006175F5">
        <w:rPr>
          <w:rFonts w:ascii="Arial" w:hAnsi="Arial" w:cs="Arial"/>
          <w:sz w:val="22"/>
          <w:szCs w:val="22"/>
        </w:rPr>
        <w:t xml:space="preserve">and explain how Kate can use these </w:t>
      </w:r>
      <w:r w:rsidR="00C71A0E" w:rsidRPr="006175F5">
        <w:rPr>
          <w:rFonts w:ascii="Arial" w:hAnsi="Arial" w:cs="Arial"/>
          <w:sz w:val="22"/>
          <w:szCs w:val="22"/>
        </w:rPr>
        <w:t xml:space="preserve">in the lead up to the event to </w:t>
      </w:r>
      <w:r w:rsidR="00222AE5" w:rsidRPr="006175F5">
        <w:rPr>
          <w:rFonts w:ascii="Arial" w:hAnsi="Arial" w:cs="Arial"/>
          <w:sz w:val="22"/>
          <w:szCs w:val="22"/>
        </w:rPr>
        <w:t>be in her ideal performance state for the race.</w:t>
      </w:r>
      <w:r w:rsidR="00222AE5" w:rsidRPr="006175F5">
        <w:rPr>
          <w:rFonts w:ascii="Arial" w:hAnsi="Arial" w:cs="Arial"/>
          <w:sz w:val="22"/>
          <w:szCs w:val="22"/>
        </w:rPr>
        <w:tab/>
      </w:r>
      <w:r w:rsidR="00222AE5"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ab/>
      </w:r>
      <w:r w:rsidR="006175F5">
        <w:rPr>
          <w:rFonts w:ascii="Arial" w:hAnsi="Arial" w:cs="Arial"/>
          <w:sz w:val="22"/>
          <w:szCs w:val="22"/>
        </w:rPr>
        <w:tab/>
      </w:r>
      <w:r w:rsidRPr="006175F5">
        <w:rPr>
          <w:rFonts w:ascii="Arial" w:hAnsi="Arial" w:cs="Arial"/>
          <w:sz w:val="22"/>
          <w:szCs w:val="22"/>
        </w:rPr>
        <w:t xml:space="preserve"> </w:t>
      </w:r>
      <w:r w:rsidR="00222AE5" w:rsidRPr="006175F5">
        <w:rPr>
          <w:rFonts w:ascii="Arial" w:hAnsi="Arial" w:cs="Arial"/>
          <w:sz w:val="22"/>
          <w:szCs w:val="22"/>
        </w:rPr>
        <w:t>(6 marks)</w:t>
      </w:r>
      <w:bookmarkEnd w:id="4"/>
    </w:p>
    <w:p w14:paraId="750292EA" w14:textId="1A21E7DE" w:rsidR="00DF36B5" w:rsidRPr="005141FA" w:rsidRDefault="00222AE5" w:rsidP="00222AE5">
      <w:pPr>
        <w:spacing w:line="480" w:lineRule="auto"/>
        <w:rPr>
          <w:rFonts w:ascii="Arial" w:hAnsi="Arial" w:cs="Arial"/>
        </w:rPr>
      </w:pPr>
      <w:r w:rsidRPr="005141FA"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ECB04BA" w14:textId="77777777" w:rsidR="00DF36B5" w:rsidRPr="005141FA" w:rsidRDefault="00DF36B5" w:rsidP="00DF36B5">
      <w:pPr>
        <w:jc w:val="center"/>
        <w:rPr>
          <w:rFonts w:ascii="Arial" w:hAnsi="Arial" w:cs="Arial"/>
          <w:b/>
          <w:bCs/>
        </w:rPr>
      </w:pPr>
    </w:p>
    <w:p w14:paraId="4D815F29" w14:textId="77777777" w:rsidR="00DF36B5" w:rsidRDefault="00DF36B5" w:rsidP="00DF36B5">
      <w:pPr>
        <w:jc w:val="center"/>
        <w:rPr>
          <w:rFonts w:ascii="Arial" w:hAnsi="Arial" w:cs="Arial"/>
          <w:b/>
          <w:bCs/>
          <w:sz w:val="22"/>
          <w:szCs w:val="22"/>
        </w:rPr>
      </w:pPr>
      <w:r w:rsidRPr="005141FA">
        <w:rPr>
          <w:rFonts w:ascii="Arial" w:hAnsi="Arial" w:cs="Arial"/>
          <w:b/>
          <w:bCs/>
        </w:rPr>
        <w:t>End of questions</w:t>
      </w:r>
    </w:p>
    <w:p w14:paraId="772C9104" w14:textId="438F7398" w:rsidR="00DF36B5" w:rsidRPr="00835E27" w:rsidRDefault="009235BE" w:rsidP="00DF36B5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  <w:r w:rsidR="00DF36B5" w:rsidRPr="00835E2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03C44097" w14:textId="77777777" w:rsidR="00DF36B5" w:rsidRPr="00835E27" w:rsidRDefault="00DF36B5" w:rsidP="00DF36B5">
      <w:pPr>
        <w:rPr>
          <w:rFonts w:ascii="Arial" w:hAnsi="Arial" w:cs="Arial"/>
          <w:sz w:val="22"/>
          <w:szCs w:val="22"/>
        </w:rPr>
      </w:pPr>
    </w:p>
    <w:p w14:paraId="1AEE9755" w14:textId="77777777" w:rsidR="00DF36B5" w:rsidRPr="00D8249E" w:rsidRDefault="00DF36B5" w:rsidP="00DF36B5">
      <w:pPr>
        <w:rPr>
          <w:rFonts w:ascii="Arial" w:hAnsi="Arial" w:cs="Arial"/>
        </w:rPr>
      </w:pPr>
      <w:r w:rsidRPr="00835E27">
        <w:rPr>
          <w:rFonts w:ascii="Arial" w:hAnsi="Arial" w:cs="Arial"/>
          <w:sz w:val="22"/>
          <w:szCs w:val="22"/>
        </w:rPr>
        <w:t>Question number:</w:t>
      </w:r>
      <w:r>
        <w:rPr>
          <w:rFonts w:ascii="Arial" w:hAnsi="Arial" w:cs="Arial"/>
        </w:rPr>
        <w:t xml:space="preserve"> ___________________</w:t>
      </w:r>
    </w:p>
    <w:p w14:paraId="4E304D61" w14:textId="77777777" w:rsidR="00DF36B5" w:rsidRDefault="00DF36B5" w:rsidP="00DF36B5">
      <w:pPr>
        <w:rPr>
          <w:rFonts w:ascii="Arial" w:hAnsi="Arial" w:cs="Arial"/>
          <w:b/>
          <w:bCs/>
          <w:sz w:val="22"/>
          <w:szCs w:val="22"/>
        </w:rPr>
      </w:pPr>
    </w:p>
    <w:p w14:paraId="2E15503D" w14:textId="77777777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2B41160" w14:textId="77777777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510B41DA" w14:textId="77777777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37EA27F5" w14:textId="77777777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D0BB1BB" w14:textId="77777777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930FF5" w14:textId="1383E168" w:rsidR="009235BE" w:rsidRDefault="00DF36B5" w:rsidP="009235B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</w:rPr>
        <w:t>___________________________________________________________________</w:t>
      </w:r>
      <w:r w:rsidR="009235BE" w:rsidRPr="009235BE">
        <w:rPr>
          <w:rFonts w:ascii="Arial" w:hAnsi="Arial" w:cs="Arial"/>
          <w:sz w:val="22"/>
          <w:szCs w:val="22"/>
        </w:rPr>
        <w:t xml:space="preserve"> </w:t>
      </w:r>
    </w:p>
    <w:p w14:paraId="27DB4CF0" w14:textId="77777777" w:rsidR="009235BE" w:rsidRDefault="009235B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10A5BE32" w14:textId="432970DB" w:rsidR="009235BE" w:rsidRPr="00835E27" w:rsidRDefault="009235BE" w:rsidP="009235BE">
      <w:pPr>
        <w:rPr>
          <w:rFonts w:ascii="Arial" w:hAnsi="Arial" w:cs="Arial"/>
          <w:sz w:val="22"/>
          <w:szCs w:val="22"/>
        </w:rPr>
      </w:pPr>
      <w:r w:rsidRPr="00835E27">
        <w:rPr>
          <w:rFonts w:ascii="Arial" w:hAnsi="Arial" w:cs="Arial"/>
          <w:sz w:val="22"/>
          <w:szCs w:val="22"/>
        </w:rPr>
        <w:lastRenderedPageBreak/>
        <w:t>Supplementary page</w:t>
      </w:r>
    </w:p>
    <w:p w14:paraId="417E3265" w14:textId="77777777" w:rsidR="009235BE" w:rsidRPr="00835E27" w:rsidRDefault="009235BE" w:rsidP="009235BE">
      <w:pPr>
        <w:rPr>
          <w:rFonts w:ascii="Arial" w:hAnsi="Arial" w:cs="Arial"/>
          <w:sz w:val="22"/>
          <w:szCs w:val="22"/>
        </w:rPr>
      </w:pPr>
    </w:p>
    <w:p w14:paraId="2160294E" w14:textId="77777777" w:rsidR="009235BE" w:rsidRPr="00D8249E" w:rsidRDefault="009235BE" w:rsidP="009235BE">
      <w:pPr>
        <w:rPr>
          <w:rFonts w:ascii="Arial" w:hAnsi="Arial" w:cs="Arial"/>
        </w:rPr>
      </w:pPr>
      <w:r w:rsidRPr="00835E27">
        <w:rPr>
          <w:rFonts w:ascii="Arial" w:hAnsi="Arial" w:cs="Arial"/>
          <w:sz w:val="22"/>
          <w:szCs w:val="22"/>
        </w:rPr>
        <w:t>Question number:</w:t>
      </w:r>
      <w:r>
        <w:rPr>
          <w:rFonts w:ascii="Arial" w:hAnsi="Arial" w:cs="Arial"/>
        </w:rPr>
        <w:t xml:space="preserve"> ___________________</w:t>
      </w:r>
    </w:p>
    <w:p w14:paraId="34AE109A" w14:textId="011D5C4C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</w:t>
      </w:r>
    </w:p>
    <w:p w14:paraId="14BFAA3B" w14:textId="77777777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7F25B73" w14:textId="77777777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060E339C" w14:textId="30D3B485" w:rsidR="00DF36B5" w:rsidRDefault="00DF36B5" w:rsidP="009235BE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9DE8B7C" w14:textId="77777777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9A0D82" w14:textId="77777777" w:rsidR="00DF36B5" w:rsidRDefault="00DF36B5" w:rsidP="00DF36B5">
      <w:pPr>
        <w:spacing w:line="480" w:lineRule="auto"/>
        <w:rPr>
          <w:rFonts w:ascii="Arial" w:hAnsi="Arial" w:cs="Arial"/>
        </w:rPr>
      </w:pPr>
      <w:r>
        <w:rPr>
          <w:rFonts w:ascii="Arial" w:hAnsi="Arial" w:cs="Arial"/>
        </w:rPr>
        <w:t>_________________________________________________________________________________________________________________________________________________________________________________________________________</w:t>
      </w:r>
    </w:p>
    <w:p w14:paraId="3AA64D4A" w14:textId="77777777" w:rsidR="009235BE" w:rsidRDefault="009235BE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4604F890" w14:textId="5428C1F9" w:rsidR="00DF36B5" w:rsidRDefault="00DF36B5" w:rsidP="00DF36B5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ACKNOWLEDGEMENTS</w:t>
      </w:r>
    </w:p>
    <w:p w14:paraId="47C078F7" w14:textId="77777777" w:rsidR="00DF36B5" w:rsidRDefault="00DF36B5" w:rsidP="00DF36B5">
      <w:pPr>
        <w:jc w:val="center"/>
        <w:rPr>
          <w:rFonts w:ascii="Arial" w:hAnsi="Arial" w:cs="Arial"/>
          <w:b/>
          <w:bCs/>
        </w:rPr>
      </w:pPr>
    </w:p>
    <w:p w14:paraId="351F82C7" w14:textId="5042DDAB" w:rsidR="006C08FC" w:rsidRPr="00984111" w:rsidRDefault="006C08FC" w:rsidP="00984111">
      <w:pPr>
        <w:rPr>
          <w:rFonts w:ascii="Arial" w:eastAsiaTheme="majorEastAsia" w:hAnsi="Arial" w:cs="Arial"/>
          <w:b/>
          <w:bCs/>
        </w:rPr>
      </w:pPr>
      <w:r w:rsidRPr="00984111">
        <w:rPr>
          <w:rFonts w:ascii="Arial" w:eastAsiaTheme="majorEastAsia" w:hAnsi="Arial" w:cs="Arial"/>
          <w:b/>
          <w:bCs/>
        </w:rPr>
        <w:t>Question 2</w:t>
      </w:r>
      <w:r w:rsidR="00AC3D9D" w:rsidRPr="00984111">
        <w:rPr>
          <w:rFonts w:ascii="Arial" w:eastAsiaTheme="majorEastAsia" w:hAnsi="Arial" w:cs="Arial"/>
          <w:b/>
          <w:bCs/>
        </w:rPr>
        <w:t>1a</w:t>
      </w:r>
    </w:p>
    <w:p w14:paraId="41CC6653" w14:textId="6911E788" w:rsidR="006C08FC" w:rsidRPr="00984111" w:rsidRDefault="007A27A6" w:rsidP="00984111">
      <w:pPr>
        <w:rPr>
          <w:rFonts w:ascii="Arial" w:hAnsi="Arial" w:cs="Arial"/>
        </w:rPr>
      </w:pPr>
      <w:r w:rsidRPr="00984111">
        <w:rPr>
          <w:rFonts w:ascii="Arial" w:hAnsi="Arial" w:cs="Arial"/>
        </w:rPr>
        <w:t>https://www.themercury.com.au/sport/afl/cheat-code-harley-reid-blows-afl-away-as-eagles-demolish-tigers/news-story/4d15845088e7fb84abb49bd32d045631</w:t>
      </w:r>
    </w:p>
    <w:p w14:paraId="5BD221AC" w14:textId="76D6B149" w:rsidR="006C08FC" w:rsidRPr="00984111" w:rsidRDefault="006C08FC" w:rsidP="00984111">
      <w:pPr>
        <w:rPr>
          <w:rFonts w:ascii="Arial" w:hAnsi="Arial" w:cs="Arial"/>
        </w:rPr>
      </w:pPr>
    </w:p>
    <w:p w14:paraId="7A307D98" w14:textId="77777777" w:rsidR="00CC4A2E" w:rsidRPr="00984111" w:rsidRDefault="00CC4A2E" w:rsidP="00984111">
      <w:pPr>
        <w:rPr>
          <w:rFonts w:ascii="Arial" w:hAnsi="Arial" w:cs="Arial"/>
        </w:rPr>
      </w:pPr>
      <w:r w:rsidRPr="00984111">
        <w:rPr>
          <w:rFonts w:ascii="Arial" w:hAnsi="Arial" w:cs="Arial"/>
        </w:rPr>
        <w:t>https://www.afl.com.au/video/1122891/harleys-double-dont-argue-sends-home-crowd-wild?videoId=1122891&amp;modal=true&amp;type=video&amp;publishFrom=1714825149001</w:t>
      </w:r>
    </w:p>
    <w:p w14:paraId="47D8DBC6" w14:textId="77777777" w:rsidR="00CC4A2E" w:rsidRPr="00984111" w:rsidRDefault="00CC4A2E" w:rsidP="00984111">
      <w:pPr>
        <w:rPr>
          <w:rFonts w:ascii="Arial" w:hAnsi="Arial" w:cs="Arial"/>
        </w:rPr>
      </w:pPr>
    </w:p>
    <w:p w14:paraId="6574039C" w14:textId="77777777" w:rsidR="00CC4A2E" w:rsidRPr="00984111" w:rsidRDefault="00CC4A2E" w:rsidP="00984111">
      <w:pPr>
        <w:rPr>
          <w:rFonts w:ascii="Arial" w:hAnsi="Arial" w:cs="Arial"/>
        </w:rPr>
      </w:pPr>
      <w:r w:rsidRPr="00984111">
        <w:rPr>
          <w:rFonts w:ascii="Arial" w:hAnsi="Arial" w:cs="Arial"/>
        </w:rPr>
        <w:t>https://www.afl.com.au/news/1095325/almost-untackleable-west-coast-eagle-harley-reids-fend-offs-leave-teammates-in-awe</w:t>
      </w:r>
    </w:p>
    <w:p w14:paraId="3B41B776" w14:textId="77777777" w:rsidR="00CC4A2E" w:rsidRPr="00984111" w:rsidRDefault="00CC4A2E" w:rsidP="00984111">
      <w:pPr>
        <w:rPr>
          <w:rFonts w:ascii="Arial" w:hAnsi="Arial" w:cs="Arial"/>
        </w:rPr>
      </w:pPr>
    </w:p>
    <w:p w14:paraId="0E4CF287" w14:textId="77777777" w:rsidR="00CC4A2E" w:rsidRPr="00984111" w:rsidRDefault="00CC4A2E" w:rsidP="00984111">
      <w:pPr>
        <w:rPr>
          <w:rFonts w:ascii="Arial" w:hAnsi="Arial" w:cs="Arial"/>
          <w:b/>
          <w:bCs/>
        </w:rPr>
      </w:pPr>
      <w:r w:rsidRPr="00984111">
        <w:rPr>
          <w:rFonts w:ascii="Arial" w:hAnsi="Arial" w:cs="Arial"/>
          <w:b/>
          <w:bCs/>
        </w:rPr>
        <w:t>Question 22b</w:t>
      </w:r>
    </w:p>
    <w:p w14:paraId="2762B05B" w14:textId="3900D7C5" w:rsidR="006C08FC" w:rsidRPr="00984111" w:rsidRDefault="00CC4A2E" w:rsidP="00984111">
      <w:pPr>
        <w:rPr>
          <w:rFonts w:ascii="Arial" w:hAnsi="Arial" w:cs="Arial"/>
        </w:rPr>
      </w:pPr>
      <w:r w:rsidRPr="00984111">
        <w:rPr>
          <w:rFonts w:ascii="Arial" w:hAnsi="Arial" w:cs="Arial"/>
        </w:rPr>
        <w:t>https://www.the-sun.com/sport/7936683/worlds-strongest-man-2023-live-bodybuilding/</w:t>
      </w:r>
    </w:p>
    <w:p w14:paraId="29ADDEE6" w14:textId="77777777" w:rsidR="00CC4A2E" w:rsidRPr="00984111" w:rsidRDefault="00CC4A2E" w:rsidP="00984111">
      <w:pPr>
        <w:rPr>
          <w:rFonts w:ascii="Arial" w:hAnsi="Arial" w:cs="Arial"/>
        </w:rPr>
      </w:pPr>
    </w:p>
    <w:p w14:paraId="1A0DEBA9" w14:textId="5E9FCD9F" w:rsidR="00CD7778" w:rsidRPr="00984111" w:rsidRDefault="003769A5" w:rsidP="00984111">
      <w:pPr>
        <w:rPr>
          <w:rFonts w:ascii="Arial" w:hAnsi="Arial" w:cs="Arial"/>
          <w:b/>
          <w:bCs/>
        </w:rPr>
      </w:pPr>
      <w:r w:rsidRPr="00984111">
        <w:rPr>
          <w:rFonts w:ascii="Arial" w:hAnsi="Arial" w:cs="Arial"/>
          <w:b/>
          <w:bCs/>
        </w:rPr>
        <w:t>Question 23</w:t>
      </w:r>
    </w:p>
    <w:p w14:paraId="09D862A6" w14:textId="0B1FDE44" w:rsidR="007F4BB3" w:rsidRPr="00984111" w:rsidRDefault="00000000" w:rsidP="00984111">
      <w:pPr>
        <w:rPr>
          <w:rFonts w:ascii="Arial" w:hAnsi="Arial" w:cs="Arial"/>
        </w:rPr>
      </w:pPr>
      <w:hyperlink r:id="rId17" w:history="1">
        <w:r w:rsidR="00196662" w:rsidRPr="00984111">
          <w:rPr>
            <w:rStyle w:val="Hyperlink"/>
            <w:rFonts w:ascii="Arial" w:hAnsi="Arial" w:cs="Arial"/>
            <w:color w:val="auto"/>
          </w:rPr>
          <w:t>https://squirrel.ws/wingsuits/sprint/</w:t>
        </w:r>
      </w:hyperlink>
    </w:p>
    <w:p w14:paraId="10361D0C" w14:textId="77777777" w:rsidR="00857B91" w:rsidRPr="00984111" w:rsidRDefault="00857B91" w:rsidP="00984111">
      <w:pPr>
        <w:rPr>
          <w:rFonts w:ascii="Arial" w:hAnsi="Arial" w:cs="Arial"/>
        </w:rPr>
      </w:pPr>
    </w:p>
    <w:p w14:paraId="3794C7F7" w14:textId="5CF7A843" w:rsidR="00196662" w:rsidRPr="00984111" w:rsidRDefault="00196662" w:rsidP="00984111">
      <w:pPr>
        <w:rPr>
          <w:rFonts w:ascii="Arial" w:hAnsi="Arial" w:cs="Arial"/>
        </w:rPr>
      </w:pPr>
      <w:r w:rsidRPr="00984111">
        <w:rPr>
          <w:rFonts w:ascii="Arial" w:hAnsi="Arial" w:cs="Arial"/>
        </w:rPr>
        <w:t>https://www.quora.com/What-is-the-physics-of-an-airplane-flight</w:t>
      </w:r>
    </w:p>
    <w:p w14:paraId="2C4D20AD" w14:textId="77777777" w:rsidR="001A6366" w:rsidRPr="00984111" w:rsidRDefault="001A6366" w:rsidP="00984111">
      <w:pPr>
        <w:rPr>
          <w:rFonts w:ascii="Arial" w:hAnsi="Arial" w:cs="Arial"/>
        </w:rPr>
      </w:pPr>
    </w:p>
    <w:p w14:paraId="4EB8EEAF" w14:textId="76C64398" w:rsidR="001A6366" w:rsidRPr="00984111" w:rsidRDefault="001A6366" w:rsidP="00984111">
      <w:pPr>
        <w:rPr>
          <w:rFonts w:ascii="Arial" w:hAnsi="Arial" w:cs="Arial"/>
          <w:b/>
          <w:bCs/>
        </w:rPr>
      </w:pPr>
      <w:r w:rsidRPr="00984111">
        <w:rPr>
          <w:rFonts w:ascii="Arial" w:hAnsi="Arial" w:cs="Arial"/>
          <w:b/>
          <w:bCs/>
        </w:rPr>
        <w:t>Question 24</w:t>
      </w:r>
    </w:p>
    <w:p w14:paraId="3CE4AB2E" w14:textId="77777777" w:rsidR="00984111" w:rsidRPr="00984111" w:rsidRDefault="00984111" w:rsidP="00984111">
      <w:pPr>
        <w:rPr>
          <w:rFonts w:ascii="Arial" w:hAnsi="Arial" w:cs="Arial"/>
        </w:rPr>
      </w:pPr>
      <w:r w:rsidRPr="00984111">
        <w:rPr>
          <w:rFonts w:ascii="Arial" w:hAnsi="Arial" w:cs="Arial"/>
        </w:rPr>
        <w:t>https://www.dailymail.co.uk/sport/boxing/article-11388603/Dress-wearing-Aussie-boxer-Harry-Garside-pinpoints-day-changed-outlook-life.html</w:t>
      </w:r>
    </w:p>
    <w:p w14:paraId="34A51A09" w14:textId="77777777" w:rsidR="00984111" w:rsidRPr="00984111" w:rsidRDefault="00984111" w:rsidP="00984111">
      <w:pPr>
        <w:rPr>
          <w:rFonts w:ascii="Arial" w:hAnsi="Arial" w:cs="Arial"/>
        </w:rPr>
      </w:pPr>
    </w:p>
    <w:p w14:paraId="642497CD" w14:textId="3E8F9233" w:rsidR="00984111" w:rsidRPr="00984111" w:rsidRDefault="00984111" w:rsidP="00984111">
      <w:pPr>
        <w:rPr>
          <w:rFonts w:ascii="Arial" w:hAnsi="Arial" w:cs="Arial"/>
          <w:b/>
          <w:bCs/>
        </w:rPr>
      </w:pPr>
      <w:r w:rsidRPr="00984111">
        <w:rPr>
          <w:rFonts w:ascii="Arial" w:hAnsi="Arial" w:cs="Arial"/>
          <w:b/>
          <w:bCs/>
        </w:rPr>
        <w:t>Question 29</w:t>
      </w:r>
    </w:p>
    <w:p w14:paraId="254421F8" w14:textId="2D5AB645" w:rsidR="00C04981" w:rsidRPr="00984111" w:rsidRDefault="00EF04C9" w:rsidP="00984111">
      <w:pPr>
        <w:rPr>
          <w:rFonts w:ascii="Arial" w:hAnsi="Arial" w:cs="Arial"/>
        </w:rPr>
      </w:pPr>
      <w:r w:rsidRPr="00984111">
        <w:rPr>
          <w:rFonts w:ascii="Arial" w:hAnsi="Arial" w:cs="Arial"/>
        </w:rPr>
        <w:t>https://www.olympics.com.au/olympians/jeff-dunne/</w:t>
      </w:r>
    </w:p>
    <w:p w14:paraId="3E17F102" w14:textId="77777777" w:rsidR="00C04981" w:rsidRPr="00984111" w:rsidRDefault="00C04981" w:rsidP="00984111">
      <w:pPr>
        <w:rPr>
          <w:rFonts w:ascii="Arial" w:hAnsi="Arial" w:cs="Arial"/>
        </w:rPr>
      </w:pPr>
    </w:p>
    <w:p w14:paraId="1D9A469F" w14:textId="7225A4F8" w:rsidR="00C04981" w:rsidRPr="00984111" w:rsidRDefault="00984111" w:rsidP="00984111">
      <w:pPr>
        <w:rPr>
          <w:rFonts w:ascii="Arial" w:hAnsi="Arial" w:cs="Arial"/>
          <w:b/>
          <w:bCs/>
        </w:rPr>
      </w:pPr>
      <w:r w:rsidRPr="00984111">
        <w:rPr>
          <w:rFonts w:ascii="Arial" w:hAnsi="Arial" w:cs="Arial"/>
          <w:b/>
          <w:bCs/>
        </w:rPr>
        <w:t>Question 30</w:t>
      </w:r>
    </w:p>
    <w:p w14:paraId="4BAFF427" w14:textId="6EDED726" w:rsidR="009A6805" w:rsidRPr="00984111" w:rsidRDefault="00C04981" w:rsidP="00984111">
      <w:pPr>
        <w:rPr>
          <w:rFonts w:ascii="Arial" w:hAnsi="Arial" w:cs="Arial"/>
        </w:rPr>
      </w:pPr>
      <w:r w:rsidRPr="00984111">
        <w:rPr>
          <w:rFonts w:ascii="Arial" w:hAnsi="Arial" w:cs="Arial"/>
        </w:rPr>
        <w:t>https://www.matildas.com.au/news/matildas-make-history-defeating-france-dramatic-penalty-shoot-ou</w:t>
      </w:r>
      <w:r w:rsidR="005141FA" w:rsidRPr="00984111">
        <w:rPr>
          <w:rFonts w:ascii="Arial" w:hAnsi="Arial" w:cs="Arial"/>
        </w:rPr>
        <w:t>t</w:t>
      </w:r>
    </w:p>
    <w:sectPr w:rsidR="009A6805" w:rsidRPr="00984111" w:rsidSect="00810DD5">
      <w:headerReference w:type="default" r:id="rId18"/>
      <w:footerReference w:type="default" r:id="rId19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742A7E" w14:textId="77777777" w:rsidR="00E477DF" w:rsidRDefault="00E477DF" w:rsidP="00DF36B5">
      <w:r>
        <w:separator/>
      </w:r>
    </w:p>
  </w:endnote>
  <w:endnote w:type="continuationSeparator" w:id="0">
    <w:p w14:paraId="3AFD3230" w14:textId="77777777" w:rsidR="00E477DF" w:rsidRDefault="00E477DF" w:rsidP="00DF36B5">
      <w:r>
        <w:continuationSeparator/>
      </w:r>
    </w:p>
  </w:endnote>
  <w:endnote w:type="continuationNotice" w:id="1">
    <w:p w14:paraId="78476FFF" w14:textId="77777777" w:rsidR="00E477DF" w:rsidRDefault="00E477D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03EE68" w14:textId="77777777" w:rsidR="00562740" w:rsidRPr="00832190" w:rsidRDefault="00000000" w:rsidP="00832190">
    <w:pPr>
      <w:pStyle w:val="Footer"/>
      <w:jc w:val="center"/>
      <w:rPr>
        <w:rFonts w:ascii="Arial" w:hAnsi="Arial" w:cs="Arial"/>
        <w:sz w:val="22"/>
        <w:szCs w:val="22"/>
      </w:rPr>
    </w:pPr>
    <w:r w:rsidRPr="00832190">
      <w:rPr>
        <w:rFonts w:ascii="Arial" w:hAnsi="Arial" w:cs="Arial"/>
        <w:sz w:val="22"/>
        <w:szCs w:val="22"/>
      </w:rPr>
      <w:t>See Next Page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6D73FA" w14:textId="77777777" w:rsidR="00E477DF" w:rsidRDefault="00E477DF" w:rsidP="00DF36B5">
      <w:r>
        <w:separator/>
      </w:r>
    </w:p>
  </w:footnote>
  <w:footnote w:type="continuationSeparator" w:id="0">
    <w:p w14:paraId="481FC6B8" w14:textId="77777777" w:rsidR="00E477DF" w:rsidRDefault="00E477DF" w:rsidP="00DF36B5">
      <w:r>
        <w:continuationSeparator/>
      </w:r>
    </w:p>
  </w:footnote>
  <w:footnote w:type="continuationNotice" w:id="1">
    <w:p w14:paraId="4BBC1DB1" w14:textId="77777777" w:rsidR="00E477DF" w:rsidRDefault="00E477D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9EB6DF" w14:textId="46451AA2" w:rsidR="00562740" w:rsidRPr="006F3EA0" w:rsidRDefault="00000000">
    <w:pPr>
      <w:pStyle w:val="Header"/>
      <w:rPr>
        <w:rFonts w:ascii="Arial" w:hAnsi="Arial" w:cs="Arial"/>
        <w:b/>
        <w:bCs/>
      </w:rPr>
    </w:pPr>
    <w:r>
      <w:rPr>
        <w:rFonts w:ascii="Arial" w:hAnsi="Arial" w:cs="Arial"/>
        <w:b/>
        <w:bCs/>
      </w:rPr>
      <w:t>YEAR 1</w:t>
    </w:r>
    <w:r w:rsidR="00DF36B5">
      <w:rPr>
        <w:rFonts w:ascii="Arial" w:hAnsi="Arial" w:cs="Arial"/>
        <w:b/>
        <w:bCs/>
      </w:rPr>
      <w:t>2</w:t>
    </w:r>
    <w:r>
      <w:rPr>
        <w:rFonts w:ascii="Arial" w:hAnsi="Arial" w:cs="Arial"/>
        <w:b/>
        <w:bCs/>
      </w:rPr>
      <w:t xml:space="preserve"> </w:t>
    </w:r>
    <w:r w:rsidR="00051FD6">
      <w:rPr>
        <w:rFonts w:ascii="Arial" w:hAnsi="Arial" w:cs="Arial"/>
        <w:b/>
        <w:bCs/>
      </w:rPr>
      <w:t xml:space="preserve">ATAR </w:t>
    </w:r>
    <w:r>
      <w:rPr>
        <w:rFonts w:ascii="Arial" w:hAnsi="Arial" w:cs="Arial"/>
        <w:b/>
        <w:bCs/>
      </w:rPr>
      <w:t>PHYSICAL EDUCATION</w:t>
    </w:r>
    <w:r w:rsidRPr="006F3EA0">
      <w:rPr>
        <w:rFonts w:ascii="Arial" w:hAnsi="Arial" w:cs="Arial"/>
        <w:b/>
        <w:bCs/>
      </w:rPr>
      <w:t xml:space="preserve"> STUDIES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76DFF"/>
    <w:multiLevelType w:val="hybridMultilevel"/>
    <w:tmpl w:val="E8BE7044"/>
    <w:lvl w:ilvl="0" w:tplc="D8048B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C1290D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 w15:restartNumberingAfterBreak="0">
    <w:nsid w:val="08A83F84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" w15:restartNumberingAfterBreak="0">
    <w:nsid w:val="09DC64BA"/>
    <w:multiLevelType w:val="hybridMultilevel"/>
    <w:tmpl w:val="BE5ED380"/>
    <w:lvl w:ilvl="0" w:tplc="6AD87C1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77EDD"/>
    <w:multiLevelType w:val="hybridMultilevel"/>
    <w:tmpl w:val="D2A209B0"/>
    <w:lvl w:ilvl="0" w:tplc="745A356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EE6147"/>
    <w:multiLevelType w:val="hybridMultilevel"/>
    <w:tmpl w:val="EE0CE48E"/>
    <w:lvl w:ilvl="0" w:tplc="F996810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7B631F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7" w15:restartNumberingAfterBreak="0">
    <w:nsid w:val="1DCA76F0"/>
    <w:multiLevelType w:val="hybridMultilevel"/>
    <w:tmpl w:val="6338E76C"/>
    <w:lvl w:ilvl="0" w:tplc="0C090017">
      <w:start w:val="1"/>
      <w:numFmt w:val="lowerLetter"/>
      <w:lvlText w:val="%1)"/>
      <w:lvlJc w:val="left"/>
      <w:pPr>
        <w:ind w:left="717" w:hanging="360"/>
      </w:pPr>
    </w:lvl>
    <w:lvl w:ilvl="1" w:tplc="0C090019" w:tentative="1">
      <w:start w:val="1"/>
      <w:numFmt w:val="lowerLetter"/>
      <w:lvlText w:val="%2."/>
      <w:lvlJc w:val="left"/>
      <w:pPr>
        <w:ind w:left="1437" w:hanging="360"/>
      </w:pPr>
    </w:lvl>
    <w:lvl w:ilvl="2" w:tplc="0C09001B" w:tentative="1">
      <w:start w:val="1"/>
      <w:numFmt w:val="lowerRoman"/>
      <w:lvlText w:val="%3."/>
      <w:lvlJc w:val="right"/>
      <w:pPr>
        <w:ind w:left="2157" w:hanging="180"/>
      </w:pPr>
    </w:lvl>
    <w:lvl w:ilvl="3" w:tplc="0C09000F" w:tentative="1">
      <w:start w:val="1"/>
      <w:numFmt w:val="decimal"/>
      <w:lvlText w:val="%4."/>
      <w:lvlJc w:val="left"/>
      <w:pPr>
        <w:ind w:left="2877" w:hanging="360"/>
      </w:pPr>
    </w:lvl>
    <w:lvl w:ilvl="4" w:tplc="0C090019" w:tentative="1">
      <w:start w:val="1"/>
      <w:numFmt w:val="lowerLetter"/>
      <w:lvlText w:val="%5."/>
      <w:lvlJc w:val="left"/>
      <w:pPr>
        <w:ind w:left="3597" w:hanging="360"/>
      </w:pPr>
    </w:lvl>
    <w:lvl w:ilvl="5" w:tplc="0C09001B" w:tentative="1">
      <w:start w:val="1"/>
      <w:numFmt w:val="lowerRoman"/>
      <w:lvlText w:val="%6."/>
      <w:lvlJc w:val="right"/>
      <w:pPr>
        <w:ind w:left="4317" w:hanging="180"/>
      </w:pPr>
    </w:lvl>
    <w:lvl w:ilvl="6" w:tplc="0C09000F" w:tentative="1">
      <w:start w:val="1"/>
      <w:numFmt w:val="decimal"/>
      <w:lvlText w:val="%7."/>
      <w:lvlJc w:val="left"/>
      <w:pPr>
        <w:ind w:left="5037" w:hanging="360"/>
      </w:pPr>
    </w:lvl>
    <w:lvl w:ilvl="7" w:tplc="0C090019" w:tentative="1">
      <w:start w:val="1"/>
      <w:numFmt w:val="lowerLetter"/>
      <w:lvlText w:val="%8."/>
      <w:lvlJc w:val="left"/>
      <w:pPr>
        <w:ind w:left="5757" w:hanging="360"/>
      </w:pPr>
    </w:lvl>
    <w:lvl w:ilvl="8" w:tplc="0C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8" w15:restartNumberingAfterBreak="0">
    <w:nsid w:val="1F5657C4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9" w15:restartNumberingAfterBreak="0">
    <w:nsid w:val="2107497F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0" w15:restartNumberingAfterBreak="0">
    <w:nsid w:val="28132335"/>
    <w:multiLevelType w:val="hybridMultilevel"/>
    <w:tmpl w:val="8D0C6CC6"/>
    <w:lvl w:ilvl="0" w:tplc="1EECCB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A6EC484">
      <w:start w:val="1"/>
      <w:numFmt w:val="lowerLetter"/>
      <w:lvlText w:val="(%2)"/>
      <w:lvlJc w:val="left"/>
      <w:pPr>
        <w:ind w:left="1440" w:hanging="360"/>
      </w:pPr>
      <w:rPr>
        <w:rFonts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8476BE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2" w15:restartNumberingAfterBreak="0">
    <w:nsid w:val="377D63AA"/>
    <w:multiLevelType w:val="hybridMultilevel"/>
    <w:tmpl w:val="02B8A6D4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4E30A8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4" w15:restartNumberingAfterBreak="0">
    <w:nsid w:val="3B463C4F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 w15:restartNumberingAfterBreak="0">
    <w:nsid w:val="3D565798"/>
    <w:multiLevelType w:val="hybridMultilevel"/>
    <w:tmpl w:val="8E026902"/>
    <w:lvl w:ilvl="0" w:tplc="FFFFFFFF">
      <w:start w:val="1"/>
      <w:numFmt w:val="lowerLetter"/>
      <w:lvlText w:val="%1)"/>
      <w:lvlJc w:val="left"/>
      <w:pPr>
        <w:ind w:left="1429" w:hanging="360"/>
      </w:pPr>
    </w:lvl>
    <w:lvl w:ilvl="1" w:tplc="0C090017">
      <w:start w:val="1"/>
      <w:numFmt w:val="lowerLetter"/>
      <w:lvlText w:val="%2)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3FD87704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7" w15:restartNumberingAfterBreak="0">
    <w:nsid w:val="40164415"/>
    <w:multiLevelType w:val="hybridMultilevel"/>
    <w:tmpl w:val="48B26472"/>
    <w:lvl w:ilvl="0" w:tplc="0C090017">
      <w:start w:val="1"/>
      <w:numFmt w:val="lowerLetter"/>
      <w:lvlText w:val="%1)"/>
      <w:lvlJc w:val="left"/>
      <w:pPr>
        <w:ind w:left="1429" w:hanging="360"/>
      </w:pPr>
    </w:lvl>
    <w:lvl w:ilvl="1" w:tplc="0C090019">
      <w:start w:val="1"/>
      <w:numFmt w:val="lowerLetter"/>
      <w:lvlText w:val="%2."/>
      <w:lvlJc w:val="left"/>
      <w:pPr>
        <w:ind w:left="2149" w:hanging="360"/>
      </w:pPr>
    </w:lvl>
    <w:lvl w:ilvl="2" w:tplc="0C09001B" w:tentative="1">
      <w:start w:val="1"/>
      <w:numFmt w:val="lowerRoman"/>
      <w:lvlText w:val="%3."/>
      <w:lvlJc w:val="right"/>
      <w:pPr>
        <w:ind w:left="2869" w:hanging="180"/>
      </w:pPr>
    </w:lvl>
    <w:lvl w:ilvl="3" w:tplc="0C09000F" w:tentative="1">
      <w:start w:val="1"/>
      <w:numFmt w:val="decimal"/>
      <w:lvlText w:val="%4."/>
      <w:lvlJc w:val="left"/>
      <w:pPr>
        <w:ind w:left="3589" w:hanging="360"/>
      </w:pPr>
    </w:lvl>
    <w:lvl w:ilvl="4" w:tplc="0C090019" w:tentative="1">
      <w:start w:val="1"/>
      <w:numFmt w:val="lowerLetter"/>
      <w:lvlText w:val="%5."/>
      <w:lvlJc w:val="left"/>
      <w:pPr>
        <w:ind w:left="4309" w:hanging="360"/>
      </w:pPr>
    </w:lvl>
    <w:lvl w:ilvl="5" w:tplc="0C09001B" w:tentative="1">
      <w:start w:val="1"/>
      <w:numFmt w:val="lowerRoman"/>
      <w:lvlText w:val="%6."/>
      <w:lvlJc w:val="right"/>
      <w:pPr>
        <w:ind w:left="5029" w:hanging="180"/>
      </w:pPr>
    </w:lvl>
    <w:lvl w:ilvl="6" w:tplc="0C09000F" w:tentative="1">
      <w:start w:val="1"/>
      <w:numFmt w:val="decimal"/>
      <w:lvlText w:val="%7."/>
      <w:lvlJc w:val="left"/>
      <w:pPr>
        <w:ind w:left="5749" w:hanging="360"/>
      </w:pPr>
    </w:lvl>
    <w:lvl w:ilvl="7" w:tplc="0C090019" w:tentative="1">
      <w:start w:val="1"/>
      <w:numFmt w:val="lowerLetter"/>
      <w:lvlText w:val="%8."/>
      <w:lvlJc w:val="left"/>
      <w:pPr>
        <w:ind w:left="6469" w:hanging="360"/>
      </w:pPr>
    </w:lvl>
    <w:lvl w:ilvl="8" w:tplc="0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200398B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9" w15:restartNumberingAfterBreak="0">
    <w:nsid w:val="4421600E"/>
    <w:multiLevelType w:val="hybridMultilevel"/>
    <w:tmpl w:val="2034B036"/>
    <w:lvl w:ilvl="0" w:tplc="9BFEEF1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D26529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1" w15:restartNumberingAfterBreak="0">
    <w:nsid w:val="4F553A6D"/>
    <w:multiLevelType w:val="hybridMultilevel"/>
    <w:tmpl w:val="E0F6ECA8"/>
    <w:lvl w:ilvl="0" w:tplc="0D8E440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603B90"/>
    <w:multiLevelType w:val="hybridMultilevel"/>
    <w:tmpl w:val="1D3AAF50"/>
    <w:lvl w:ilvl="0" w:tplc="ACBE6EA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40809EB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4" w15:restartNumberingAfterBreak="0">
    <w:nsid w:val="554F104C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 w15:restartNumberingAfterBreak="0">
    <w:nsid w:val="575F30DC"/>
    <w:multiLevelType w:val="hybridMultilevel"/>
    <w:tmpl w:val="E0EA2300"/>
    <w:lvl w:ilvl="0" w:tplc="3C4481C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8B27EFB"/>
    <w:multiLevelType w:val="hybridMultilevel"/>
    <w:tmpl w:val="02B8A6D4"/>
    <w:lvl w:ilvl="0" w:tplc="3D1A5C5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AF719C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8" w15:restartNumberingAfterBreak="0">
    <w:nsid w:val="638C4FF8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9" w15:restartNumberingAfterBreak="0">
    <w:nsid w:val="6A836358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0" w15:restartNumberingAfterBreak="0">
    <w:nsid w:val="71226C6E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1" w15:restartNumberingAfterBreak="0">
    <w:nsid w:val="72E20873"/>
    <w:multiLevelType w:val="hybridMultilevel"/>
    <w:tmpl w:val="11D80EC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73000648"/>
    <w:multiLevelType w:val="hybridMultilevel"/>
    <w:tmpl w:val="2034B036"/>
    <w:lvl w:ilvl="0" w:tplc="FFFFFFFF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9734AF"/>
    <w:multiLevelType w:val="hybridMultilevel"/>
    <w:tmpl w:val="6338E76C"/>
    <w:lvl w:ilvl="0" w:tplc="FFFFFFFF">
      <w:start w:val="1"/>
      <w:numFmt w:val="lowerLetter"/>
      <w:lvlText w:val="%1)"/>
      <w:lvlJc w:val="left"/>
      <w:pPr>
        <w:ind w:left="717" w:hanging="360"/>
      </w:pPr>
    </w:lvl>
    <w:lvl w:ilvl="1" w:tplc="FFFFFFFF" w:tentative="1">
      <w:start w:val="1"/>
      <w:numFmt w:val="lowerLetter"/>
      <w:lvlText w:val="%2."/>
      <w:lvlJc w:val="left"/>
      <w:pPr>
        <w:ind w:left="1437" w:hanging="360"/>
      </w:pPr>
    </w:lvl>
    <w:lvl w:ilvl="2" w:tplc="FFFFFFFF" w:tentative="1">
      <w:start w:val="1"/>
      <w:numFmt w:val="lowerRoman"/>
      <w:lvlText w:val="%3."/>
      <w:lvlJc w:val="right"/>
      <w:pPr>
        <w:ind w:left="2157" w:hanging="180"/>
      </w:pPr>
    </w:lvl>
    <w:lvl w:ilvl="3" w:tplc="FFFFFFFF" w:tentative="1">
      <w:start w:val="1"/>
      <w:numFmt w:val="decimal"/>
      <w:lvlText w:val="%4."/>
      <w:lvlJc w:val="left"/>
      <w:pPr>
        <w:ind w:left="2877" w:hanging="360"/>
      </w:pPr>
    </w:lvl>
    <w:lvl w:ilvl="4" w:tplc="FFFFFFFF" w:tentative="1">
      <w:start w:val="1"/>
      <w:numFmt w:val="lowerLetter"/>
      <w:lvlText w:val="%5."/>
      <w:lvlJc w:val="left"/>
      <w:pPr>
        <w:ind w:left="3597" w:hanging="360"/>
      </w:pPr>
    </w:lvl>
    <w:lvl w:ilvl="5" w:tplc="FFFFFFFF" w:tentative="1">
      <w:start w:val="1"/>
      <w:numFmt w:val="lowerRoman"/>
      <w:lvlText w:val="%6."/>
      <w:lvlJc w:val="right"/>
      <w:pPr>
        <w:ind w:left="4317" w:hanging="180"/>
      </w:pPr>
    </w:lvl>
    <w:lvl w:ilvl="6" w:tplc="FFFFFFFF" w:tentative="1">
      <w:start w:val="1"/>
      <w:numFmt w:val="decimal"/>
      <w:lvlText w:val="%7."/>
      <w:lvlJc w:val="left"/>
      <w:pPr>
        <w:ind w:left="5037" w:hanging="360"/>
      </w:pPr>
    </w:lvl>
    <w:lvl w:ilvl="7" w:tplc="FFFFFFFF" w:tentative="1">
      <w:start w:val="1"/>
      <w:numFmt w:val="lowerLetter"/>
      <w:lvlText w:val="%8."/>
      <w:lvlJc w:val="left"/>
      <w:pPr>
        <w:ind w:left="5757" w:hanging="360"/>
      </w:pPr>
    </w:lvl>
    <w:lvl w:ilvl="8" w:tplc="FFFFFFFF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34" w15:restartNumberingAfterBreak="0">
    <w:nsid w:val="77B65BA3"/>
    <w:multiLevelType w:val="hybridMultilevel"/>
    <w:tmpl w:val="11CC27D0"/>
    <w:lvl w:ilvl="0" w:tplc="B68E0932">
      <w:start w:val="1"/>
      <w:numFmt w:val="lowerLetter"/>
      <w:lvlText w:val="(%1)"/>
      <w:lvlJc w:val="left"/>
      <w:pPr>
        <w:ind w:left="720" w:hanging="360"/>
      </w:pPr>
      <w:rPr>
        <w:rFonts w:hint="default"/>
        <w:sz w:val="2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BA5B69"/>
    <w:multiLevelType w:val="hybridMultilevel"/>
    <w:tmpl w:val="D2A209B0"/>
    <w:lvl w:ilvl="0" w:tplc="FFFFFFFF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8C288D"/>
    <w:multiLevelType w:val="hybridMultilevel"/>
    <w:tmpl w:val="A90A534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EB6794"/>
    <w:multiLevelType w:val="multilevel"/>
    <w:tmpl w:val="C1488970"/>
    <w:lvl w:ilvl="0">
      <w:start w:val="1"/>
      <w:numFmt w:val="decimal"/>
      <w:lvlText w:val="%1."/>
      <w:lvlJc w:val="left"/>
      <w:pPr>
        <w:tabs>
          <w:tab w:val="left" w:pos="288"/>
        </w:tabs>
        <w:ind w:left="720"/>
      </w:pPr>
      <w:rPr>
        <w:rFonts w:ascii="Arial" w:eastAsia="Arial" w:hAnsi="Arial"/>
        <w:strike w:val="0"/>
        <w:color w:val="000000"/>
        <w:spacing w:val="0"/>
        <w:w w:val="100"/>
        <w:sz w:val="20"/>
        <w:vertAlign w:val="baseline"/>
        <w:lang w:val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516504738">
    <w:abstractNumId w:val="37"/>
  </w:num>
  <w:num w:numId="2" w16cid:durableId="1506089008">
    <w:abstractNumId w:val="10"/>
  </w:num>
  <w:num w:numId="3" w16cid:durableId="658000772">
    <w:abstractNumId w:val="19"/>
  </w:num>
  <w:num w:numId="4" w16cid:durableId="437798502">
    <w:abstractNumId w:val="21"/>
  </w:num>
  <w:num w:numId="5" w16cid:durableId="1415516446">
    <w:abstractNumId w:val="34"/>
  </w:num>
  <w:num w:numId="6" w16cid:durableId="351418665">
    <w:abstractNumId w:val="25"/>
  </w:num>
  <w:num w:numId="7" w16cid:durableId="611404816">
    <w:abstractNumId w:val="4"/>
  </w:num>
  <w:num w:numId="8" w16cid:durableId="290598867">
    <w:abstractNumId w:val="36"/>
  </w:num>
  <w:num w:numId="9" w16cid:durableId="1615290180">
    <w:abstractNumId w:val="31"/>
  </w:num>
  <w:num w:numId="10" w16cid:durableId="181632373">
    <w:abstractNumId w:val="3"/>
  </w:num>
  <w:num w:numId="11" w16cid:durableId="963578419">
    <w:abstractNumId w:val="0"/>
  </w:num>
  <w:num w:numId="12" w16cid:durableId="1486357144">
    <w:abstractNumId w:val="26"/>
  </w:num>
  <w:num w:numId="13" w16cid:durableId="2016106780">
    <w:abstractNumId w:val="22"/>
  </w:num>
  <w:num w:numId="14" w16cid:durableId="1285117557">
    <w:abstractNumId w:val="5"/>
  </w:num>
  <w:num w:numId="15" w16cid:durableId="916482062">
    <w:abstractNumId w:val="17"/>
  </w:num>
  <w:num w:numId="16" w16cid:durableId="641621319">
    <w:abstractNumId w:val="15"/>
  </w:num>
  <w:num w:numId="17" w16cid:durableId="1935934147">
    <w:abstractNumId w:val="7"/>
  </w:num>
  <w:num w:numId="18" w16cid:durableId="1246912750">
    <w:abstractNumId w:val="27"/>
  </w:num>
  <w:num w:numId="19" w16cid:durableId="417100642">
    <w:abstractNumId w:val="20"/>
  </w:num>
  <w:num w:numId="20" w16cid:durableId="29184306">
    <w:abstractNumId w:val="29"/>
  </w:num>
  <w:num w:numId="21" w16cid:durableId="976179863">
    <w:abstractNumId w:val="23"/>
  </w:num>
  <w:num w:numId="22" w16cid:durableId="411051359">
    <w:abstractNumId w:val="1"/>
  </w:num>
  <w:num w:numId="23" w16cid:durableId="632099309">
    <w:abstractNumId w:val="11"/>
  </w:num>
  <w:num w:numId="24" w16cid:durableId="131948015">
    <w:abstractNumId w:val="30"/>
  </w:num>
  <w:num w:numId="25" w16cid:durableId="1535776750">
    <w:abstractNumId w:val="14"/>
  </w:num>
  <w:num w:numId="26" w16cid:durableId="1790733695">
    <w:abstractNumId w:val="24"/>
  </w:num>
  <w:num w:numId="27" w16cid:durableId="1311714664">
    <w:abstractNumId w:val="33"/>
  </w:num>
  <w:num w:numId="28" w16cid:durableId="674840911">
    <w:abstractNumId w:val="16"/>
  </w:num>
  <w:num w:numId="29" w16cid:durableId="1198617522">
    <w:abstractNumId w:val="13"/>
  </w:num>
  <w:num w:numId="30" w16cid:durableId="1126503681">
    <w:abstractNumId w:val="18"/>
  </w:num>
  <w:num w:numId="31" w16cid:durableId="1246915638">
    <w:abstractNumId w:val="9"/>
  </w:num>
  <w:num w:numId="32" w16cid:durableId="2024669627">
    <w:abstractNumId w:val="2"/>
  </w:num>
  <w:num w:numId="33" w16cid:durableId="1597857528">
    <w:abstractNumId w:val="6"/>
  </w:num>
  <w:num w:numId="34" w16cid:durableId="713509458">
    <w:abstractNumId w:val="28"/>
  </w:num>
  <w:num w:numId="35" w16cid:durableId="1283343123">
    <w:abstractNumId w:val="8"/>
  </w:num>
  <w:num w:numId="36" w16cid:durableId="340477490">
    <w:abstractNumId w:val="35"/>
  </w:num>
  <w:num w:numId="37" w16cid:durableId="1161657335">
    <w:abstractNumId w:val="12"/>
  </w:num>
  <w:num w:numId="38" w16cid:durableId="472797506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hideSpellingErrors/>
  <w:hideGrammaticalError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36B5"/>
    <w:rsid w:val="00000DF9"/>
    <w:rsid w:val="00000F74"/>
    <w:rsid w:val="00001474"/>
    <w:rsid w:val="00001A05"/>
    <w:rsid w:val="00002B63"/>
    <w:rsid w:val="0000333E"/>
    <w:rsid w:val="0000698F"/>
    <w:rsid w:val="00006F73"/>
    <w:rsid w:val="00013962"/>
    <w:rsid w:val="00016D9A"/>
    <w:rsid w:val="00021DA0"/>
    <w:rsid w:val="00022342"/>
    <w:rsid w:val="00022E7D"/>
    <w:rsid w:val="00025CAC"/>
    <w:rsid w:val="00027643"/>
    <w:rsid w:val="000317D6"/>
    <w:rsid w:val="00031A55"/>
    <w:rsid w:val="00031D00"/>
    <w:rsid w:val="00040C37"/>
    <w:rsid w:val="00041640"/>
    <w:rsid w:val="0004529B"/>
    <w:rsid w:val="0004623E"/>
    <w:rsid w:val="00047372"/>
    <w:rsid w:val="000510EF"/>
    <w:rsid w:val="00051FD6"/>
    <w:rsid w:val="000576A8"/>
    <w:rsid w:val="000609B8"/>
    <w:rsid w:val="00065577"/>
    <w:rsid w:val="00066092"/>
    <w:rsid w:val="000702E5"/>
    <w:rsid w:val="00070477"/>
    <w:rsid w:val="00071EE5"/>
    <w:rsid w:val="00073A68"/>
    <w:rsid w:val="000745B3"/>
    <w:rsid w:val="0007460C"/>
    <w:rsid w:val="00074C48"/>
    <w:rsid w:val="00075BFF"/>
    <w:rsid w:val="00076798"/>
    <w:rsid w:val="0008271D"/>
    <w:rsid w:val="00083719"/>
    <w:rsid w:val="00083E18"/>
    <w:rsid w:val="00085673"/>
    <w:rsid w:val="00086C2D"/>
    <w:rsid w:val="000923CB"/>
    <w:rsid w:val="00093263"/>
    <w:rsid w:val="00093EAD"/>
    <w:rsid w:val="000A1461"/>
    <w:rsid w:val="000A32BF"/>
    <w:rsid w:val="000A5FC1"/>
    <w:rsid w:val="000A739E"/>
    <w:rsid w:val="000B1D7D"/>
    <w:rsid w:val="000B398A"/>
    <w:rsid w:val="000B403B"/>
    <w:rsid w:val="000B4ABC"/>
    <w:rsid w:val="000B55D6"/>
    <w:rsid w:val="000C2D86"/>
    <w:rsid w:val="000C2DB7"/>
    <w:rsid w:val="000C39D8"/>
    <w:rsid w:val="000C449A"/>
    <w:rsid w:val="000C48D7"/>
    <w:rsid w:val="000C7059"/>
    <w:rsid w:val="000D03C6"/>
    <w:rsid w:val="000D313C"/>
    <w:rsid w:val="000D5F63"/>
    <w:rsid w:val="000E26C2"/>
    <w:rsid w:val="000E437E"/>
    <w:rsid w:val="000E545C"/>
    <w:rsid w:val="000E6F44"/>
    <w:rsid w:val="000E7FA6"/>
    <w:rsid w:val="000F156E"/>
    <w:rsid w:val="000F205E"/>
    <w:rsid w:val="000F2114"/>
    <w:rsid w:val="000F2F2A"/>
    <w:rsid w:val="000F4F70"/>
    <w:rsid w:val="000F51DD"/>
    <w:rsid w:val="000F7EEB"/>
    <w:rsid w:val="0010585B"/>
    <w:rsid w:val="001060FF"/>
    <w:rsid w:val="001110DD"/>
    <w:rsid w:val="00117D23"/>
    <w:rsid w:val="00124705"/>
    <w:rsid w:val="001247D2"/>
    <w:rsid w:val="00125D81"/>
    <w:rsid w:val="001271EA"/>
    <w:rsid w:val="00136B5B"/>
    <w:rsid w:val="001403F1"/>
    <w:rsid w:val="00140A3C"/>
    <w:rsid w:val="00143A0D"/>
    <w:rsid w:val="001475EF"/>
    <w:rsid w:val="0015240A"/>
    <w:rsid w:val="00152BDD"/>
    <w:rsid w:val="00152C9C"/>
    <w:rsid w:val="00153A17"/>
    <w:rsid w:val="001548B6"/>
    <w:rsid w:val="001551CF"/>
    <w:rsid w:val="00162357"/>
    <w:rsid w:val="00167007"/>
    <w:rsid w:val="00171A34"/>
    <w:rsid w:val="001742BD"/>
    <w:rsid w:val="00174417"/>
    <w:rsid w:val="00174B88"/>
    <w:rsid w:val="00175CA7"/>
    <w:rsid w:val="00177649"/>
    <w:rsid w:val="00182738"/>
    <w:rsid w:val="001829E2"/>
    <w:rsid w:val="0018352A"/>
    <w:rsid w:val="001835D0"/>
    <w:rsid w:val="00184EE4"/>
    <w:rsid w:val="001874A4"/>
    <w:rsid w:val="00187C4F"/>
    <w:rsid w:val="001909ED"/>
    <w:rsid w:val="00193F6B"/>
    <w:rsid w:val="00196662"/>
    <w:rsid w:val="001A296D"/>
    <w:rsid w:val="001A440D"/>
    <w:rsid w:val="001A5FD7"/>
    <w:rsid w:val="001A6366"/>
    <w:rsid w:val="001B2057"/>
    <w:rsid w:val="001C3A2D"/>
    <w:rsid w:val="001C58BD"/>
    <w:rsid w:val="001C67D9"/>
    <w:rsid w:val="001C76B1"/>
    <w:rsid w:val="001C7FD0"/>
    <w:rsid w:val="001E6430"/>
    <w:rsid w:val="001F3AC6"/>
    <w:rsid w:val="001F3B35"/>
    <w:rsid w:val="001F7847"/>
    <w:rsid w:val="0020166C"/>
    <w:rsid w:val="0020239D"/>
    <w:rsid w:val="002023BC"/>
    <w:rsid w:val="0020381C"/>
    <w:rsid w:val="00213DFE"/>
    <w:rsid w:val="002148A2"/>
    <w:rsid w:val="00215CB2"/>
    <w:rsid w:val="002167DB"/>
    <w:rsid w:val="00220D16"/>
    <w:rsid w:val="00222AE5"/>
    <w:rsid w:val="0022509A"/>
    <w:rsid w:val="00225755"/>
    <w:rsid w:val="00235EEF"/>
    <w:rsid w:val="00236468"/>
    <w:rsid w:val="00236F83"/>
    <w:rsid w:val="002407F3"/>
    <w:rsid w:val="00242A1E"/>
    <w:rsid w:val="00244287"/>
    <w:rsid w:val="00246550"/>
    <w:rsid w:val="00255BF3"/>
    <w:rsid w:val="00262A04"/>
    <w:rsid w:val="002639D5"/>
    <w:rsid w:val="00266700"/>
    <w:rsid w:val="00267A86"/>
    <w:rsid w:val="00271F09"/>
    <w:rsid w:val="00275428"/>
    <w:rsid w:val="00275F08"/>
    <w:rsid w:val="00277ADB"/>
    <w:rsid w:val="00284D4E"/>
    <w:rsid w:val="002852CB"/>
    <w:rsid w:val="002905E9"/>
    <w:rsid w:val="00291203"/>
    <w:rsid w:val="00291C26"/>
    <w:rsid w:val="00295FF6"/>
    <w:rsid w:val="00297C2D"/>
    <w:rsid w:val="002A1CB3"/>
    <w:rsid w:val="002A22C0"/>
    <w:rsid w:val="002A257F"/>
    <w:rsid w:val="002A27BF"/>
    <w:rsid w:val="002A3EF1"/>
    <w:rsid w:val="002A4411"/>
    <w:rsid w:val="002A683E"/>
    <w:rsid w:val="002A7158"/>
    <w:rsid w:val="002A74EF"/>
    <w:rsid w:val="002B2D17"/>
    <w:rsid w:val="002C5264"/>
    <w:rsid w:val="002C5CC6"/>
    <w:rsid w:val="002C5FE0"/>
    <w:rsid w:val="002D029D"/>
    <w:rsid w:val="002D5316"/>
    <w:rsid w:val="002D5843"/>
    <w:rsid w:val="002D58AD"/>
    <w:rsid w:val="002D68A0"/>
    <w:rsid w:val="002E072B"/>
    <w:rsid w:val="002E1EA4"/>
    <w:rsid w:val="002E2950"/>
    <w:rsid w:val="002E37AF"/>
    <w:rsid w:val="002E4BD3"/>
    <w:rsid w:val="002F0B29"/>
    <w:rsid w:val="002F0CE2"/>
    <w:rsid w:val="002F107E"/>
    <w:rsid w:val="002F2FE2"/>
    <w:rsid w:val="002F45A6"/>
    <w:rsid w:val="002F58D0"/>
    <w:rsid w:val="002F5B80"/>
    <w:rsid w:val="002F6485"/>
    <w:rsid w:val="00304AD9"/>
    <w:rsid w:val="00307557"/>
    <w:rsid w:val="003112BB"/>
    <w:rsid w:val="003134BF"/>
    <w:rsid w:val="00315E69"/>
    <w:rsid w:val="00315F4F"/>
    <w:rsid w:val="0032276B"/>
    <w:rsid w:val="003252EB"/>
    <w:rsid w:val="00325641"/>
    <w:rsid w:val="003311E1"/>
    <w:rsid w:val="003332A4"/>
    <w:rsid w:val="00333779"/>
    <w:rsid w:val="003377E0"/>
    <w:rsid w:val="00340A9C"/>
    <w:rsid w:val="00343516"/>
    <w:rsid w:val="00345633"/>
    <w:rsid w:val="00350F8B"/>
    <w:rsid w:val="0035256C"/>
    <w:rsid w:val="00353531"/>
    <w:rsid w:val="003552DB"/>
    <w:rsid w:val="003552F1"/>
    <w:rsid w:val="00356049"/>
    <w:rsid w:val="00364738"/>
    <w:rsid w:val="00375503"/>
    <w:rsid w:val="003755EA"/>
    <w:rsid w:val="003769A5"/>
    <w:rsid w:val="00383574"/>
    <w:rsid w:val="00384C76"/>
    <w:rsid w:val="0039036C"/>
    <w:rsid w:val="003936EA"/>
    <w:rsid w:val="00393931"/>
    <w:rsid w:val="0039403B"/>
    <w:rsid w:val="003949EC"/>
    <w:rsid w:val="00396958"/>
    <w:rsid w:val="003A16BE"/>
    <w:rsid w:val="003A40DA"/>
    <w:rsid w:val="003A6921"/>
    <w:rsid w:val="003B2846"/>
    <w:rsid w:val="003B5E7E"/>
    <w:rsid w:val="003B6248"/>
    <w:rsid w:val="003B68F7"/>
    <w:rsid w:val="003C3E45"/>
    <w:rsid w:val="003C4634"/>
    <w:rsid w:val="003C49C8"/>
    <w:rsid w:val="003C6532"/>
    <w:rsid w:val="003C67EC"/>
    <w:rsid w:val="003C718C"/>
    <w:rsid w:val="003C7508"/>
    <w:rsid w:val="003C78BE"/>
    <w:rsid w:val="003C7A0B"/>
    <w:rsid w:val="003C7BDD"/>
    <w:rsid w:val="003D1B6D"/>
    <w:rsid w:val="003E194E"/>
    <w:rsid w:val="003E5675"/>
    <w:rsid w:val="003F0613"/>
    <w:rsid w:val="003F4BA7"/>
    <w:rsid w:val="003F6556"/>
    <w:rsid w:val="003F6836"/>
    <w:rsid w:val="00403263"/>
    <w:rsid w:val="0040419C"/>
    <w:rsid w:val="004109C2"/>
    <w:rsid w:val="00411A3D"/>
    <w:rsid w:val="00414090"/>
    <w:rsid w:val="00414859"/>
    <w:rsid w:val="00422543"/>
    <w:rsid w:val="00425C34"/>
    <w:rsid w:val="004275DB"/>
    <w:rsid w:val="00431620"/>
    <w:rsid w:val="0043565A"/>
    <w:rsid w:val="00442319"/>
    <w:rsid w:val="00447B7F"/>
    <w:rsid w:val="004505CA"/>
    <w:rsid w:val="00450D20"/>
    <w:rsid w:val="00452316"/>
    <w:rsid w:val="004526EA"/>
    <w:rsid w:val="00453AD3"/>
    <w:rsid w:val="0045403F"/>
    <w:rsid w:val="00455EDC"/>
    <w:rsid w:val="00457574"/>
    <w:rsid w:val="0046394C"/>
    <w:rsid w:val="00463D6A"/>
    <w:rsid w:val="004642F6"/>
    <w:rsid w:val="004672D8"/>
    <w:rsid w:val="00471BBD"/>
    <w:rsid w:val="00472DC9"/>
    <w:rsid w:val="00473902"/>
    <w:rsid w:val="00474BB2"/>
    <w:rsid w:val="00475AFF"/>
    <w:rsid w:val="004761A8"/>
    <w:rsid w:val="004765E6"/>
    <w:rsid w:val="00484786"/>
    <w:rsid w:val="004906E4"/>
    <w:rsid w:val="00490C9C"/>
    <w:rsid w:val="004915D9"/>
    <w:rsid w:val="00492FC8"/>
    <w:rsid w:val="00494190"/>
    <w:rsid w:val="00494387"/>
    <w:rsid w:val="00494BAB"/>
    <w:rsid w:val="004960F3"/>
    <w:rsid w:val="00496851"/>
    <w:rsid w:val="00496AEB"/>
    <w:rsid w:val="00496C43"/>
    <w:rsid w:val="00497FDE"/>
    <w:rsid w:val="004A01F8"/>
    <w:rsid w:val="004A0BA2"/>
    <w:rsid w:val="004A5240"/>
    <w:rsid w:val="004B0F0D"/>
    <w:rsid w:val="004B6357"/>
    <w:rsid w:val="004C19AC"/>
    <w:rsid w:val="004C2769"/>
    <w:rsid w:val="004C2794"/>
    <w:rsid w:val="004C73E2"/>
    <w:rsid w:val="004D220F"/>
    <w:rsid w:val="004D4106"/>
    <w:rsid w:val="004D6E12"/>
    <w:rsid w:val="004D70BF"/>
    <w:rsid w:val="004E0A7F"/>
    <w:rsid w:val="004E1E4B"/>
    <w:rsid w:val="004E28A4"/>
    <w:rsid w:val="004F096C"/>
    <w:rsid w:val="004F0CD4"/>
    <w:rsid w:val="004F1593"/>
    <w:rsid w:val="004F4E35"/>
    <w:rsid w:val="00500A51"/>
    <w:rsid w:val="0050192F"/>
    <w:rsid w:val="00501FB9"/>
    <w:rsid w:val="0050241A"/>
    <w:rsid w:val="00502591"/>
    <w:rsid w:val="005039FB"/>
    <w:rsid w:val="00506943"/>
    <w:rsid w:val="00507B7B"/>
    <w:rsid w:val="00512C8B"/>
    <w:rsid w:val="005134BF"/>
    <w:rsid w:val="005141FA"/>
    <w:rsid w:val="00515332"/>
    <w:rsid w:val="00516D21"/>
    <w:rsid w:val="005174FD"/>
    <w:rsid w:val="00523199"/>
    <w:rsid w:val="005278F5"/>
    <w:rsid w:val="00527B70"/>
    <w:rsid w:val="005307EB"/>
    <w:rsid w:val="00531F63"/>
    <w:rsid w:val="00537BF9"/>
    <w:rsid w:val="0054486F"/>
    <w:rsid w:val="00547921"/>
    <w:rsid w:val="00551ADF"/>
    <w:rsid w:val="00554209"/>
    <w:rsid w:val="00555A2A"/>
    <w:rsid w:val="00556E2A"/>
    <w:rsid w:val="005601BB"/>
    <w:rsid w:val="0056075C"/>
    <w:rsid w:val="00561882"/>
    <w:rsid w:val="00562740"/>
    <w:rsid w:val="00563137"/>
    <w:rsid w:val="00565B1F"/>
    <w:rsid w:val="00566371"/>
    <w:rsid w:val="00571527"/>
    <w:rsid w:val="00573D85"/>
    <w:rsid w:val="0057490F"/>
    <w:rsid w:val="0057496A"/>
    <w:rsid w:val="00574B41"/>
    <w:rsid w:val="00581701"/>
    <w:rsid w:val="005841AE"/>
    <w:rsid w:val="0059185B"/>
    <w:rsid w:val="00591E80"/>
    <w:rsid w:val="005948C8"/>
    <w:rsid w:val="00595E3D"/>
    <w:rsid w:val="005A0A98"/>
    <w:rsid w:val="005A1032"/>
    <w:rsid w:val="005A15C4"/>
    <w:rsid w:val="005A54E9"/>
    <w:rsid w:val="005A5EA6"/>
    <w:rsid w:val="005A60B2"/>
    <w:rsid w:val="005A65B1"/>
    <w:rsid w:val="005B18FA"/>
    <w:rsid w:val="005B3EDC"/>
    <w:rsid w:val="005B418B"/>
    <w:rsid w:val="005B732A"/>
    <w:rsid w:val="005B7EA1"/>
    <w:rsid w:val="005C14D7"/>
    <w:rsid w:val="005C1ABA"/>
    <w:rsid w:val="005C2A90"/>
    <w:rsid w:val="005C4857"/>
    <w:rsid w:val="005C4D70"/>
    <w:rsid w:val="005C786C"/>
    <w:rsid w:val="005D184D"/>
    <w:rsid w:val="005D2A93"/>
    <w:rsid w:val="005D514A"/>
    <w:rsid w:val="005D68D4"/>
    <w:rsid w:val="005E4A3D"/>
    <w:rsid w:val="005E5B36"/>
    <w:rsid w:val="005F2742"/>
    <w:rsid w:val="005F41F6"/>
    <w:rsid w:val="006006B2"/>
    <w:rsid w:val="00600FC7"/>
    <w:rsid w:val="00605A52"/>
    <w:rsid w:val="00607DAA"/>
    <w:rsid w:val="00607F37"/>
    <w:rsid w:val="00610D04"/>
    <w:rsid w:val="0061721F"/>
    <w:rsid w:val="0061739F"/>
    <w:rsid w:val="006175F5"/>
    <w:rsid w:val="006178CA"/>
    <w:rsid w:val="006203F5"/>
    <w:rsid w:val="00620909"/>
    <w:rsid w:val="006212D7"/>
    <w:rsid w:val="0062145B"/>
    <w:rsid w:val="006220DF"/>
    <w:rsid w:val="00622C03"/>
    <w:rsid w:val="006239B8"/>
    <w:rsid w:val="006262BF"/>
    <w:rsid w:val="00630A9D"/>
    <w:rsid w:val="006323F0"/>
    <w:rsid w:val="00632BE4"/>
    <w:rsid w:val="00634394"/>
    <w:rsid w:val="00635862"/>
    <w:rsid w:val="00642035"/>
    <w:rsid w:val="0064413D"/>
    <w:rsid w:val="00644841"/>
    <w:rsid w:val="0064521D"/>
    <w:rsid w:val="006464EC"/>
    <w:rsid w:val="00646505"/>
    <w:rsid w:val="006505F5"/>
    <w:rsid w:val="00650BE0"/>
    <w:rsid w:val="006514AC"/>
    <w:rsid w:val="00657088"/>
    <w:rsid w:val="00657B08"/>
    <w:rsid w:val="00661156"/>
    <w:rsid w:val="006613E9"/>
    <w:rsid w:val="006663CD"/>
    <w:rsid w:val="00673492"/>
    <w:rsid w:val="006736BF"/>
    <w:rsid w:val="00674343"/>
    <w:rsid w:val="006746FA"/>
    <w:rsid w:val="00674C53"/>
    <w:rsid w:val="006762CE"/>
    <w:rsid w:val="00676E32"/>
    <w:rsid w:val="00677288"/>
    <w:rsid w:val="00680B3E"/>
    <w:rsid w:val="00681D1F"/>
    <w:rsid w:val="00682FD1"/>
    <w:rsid w:val="006857D4"/>
    <w:rsid w:val="00685B05"/>
    <w:rsid w:val="00690CF0"/>
    <w:rsid w:val="00691BF8"/>
    <w:rsid w:val="0069332F"/>
    <w:rsid w:val="006946CD"/>
    <w:rsid w:val="006957E5"/>
    <w:rsid w:val="006966FB"/>
    <w:rsid w:val="006974F6"/>
    <w:rsid w:val="006A0072"/>
    <w:rsid w:val="006A0B11"/>
    <w:rsid w:val="006A6C3F"/>
    <w:rsid w:val="006B322E"/>
    <w:rsid w:val="006C08FC"/>
    <w:rsid w:val="006C14E6"/>
    <w:rsid w:val="006C4D98"/>
    <w:rsid w:val="006D081A"/>
    <w:rsid w:val="006D2DFF"/>
    <w:rsid w:val="006D49B4"/>
    <w:rsid w:val="006E03FA"/>
    <w:rsid w:val="006E1097"/>
    <w:rsid w:val="006E1113"/>
    <w:rsid w:val="006E5230"/>
    <w:rsid w:val="006F1AA9"/>
    <w:rsid w:val="006F1D37"/>
    <w:rsid w:val="006F20B1"/>
    <w:rsid w:val="006F34AE"/>
    <w:rsid w:val="006F61B2"/>
    <w:rsid w:val="006F629D"/>
    <w:rsid w:val="006F6770"/>
    <w:rsid w:val="00700243"/>
    <w:rsid w:val="00700CD8"/>
    <w:rsid w:val="0070439C"/>
    <w:rsid w:val="00705938"/>
    <w:rsid w:val="00710577"/>
    <w:rsid w:val="00711C8A"/>
    <w:rsid w:val="00711FFE"/>
    <w:rsid w:val="00712EAE"/>
    <w:rsid w:val="00713838"/>
    <w:rsid w:val="007228C9"/>
    <w:rsid w:val="00722AB5"/>
    <w:rsid w:val="0072360E"/>
    <w:rsid w:val="00723DF5"/>
    <w:rsid w:val="0073765C"/>
    <w:rsid w:val="00741794"/>
    <w:rsid w:val="00741D1B"/>
    <w:rsid w:val="007425F1"/>
    <w:rsid w:val="0074292A"/>
    <w:rsid w:val="0074445E"/>
    <w:rsid w:val="00745BB4"/>
    <w:rsid w:val="00745DE4"/>
    <w:rsid w:val="0074799E"/>
    <w:rsid w:val="007543B2"/>
    <w:rsid w:val="00755243"/>
    <w:rsid w:val="007556B5"/>
    <w:rsid w:val="0075692A"/>
    <w:rsid w:val="00757964"/>
    <w:rsid w:val="0076168D"/>
    <w:rsid w:val="0076323F"/>
    <w:rsid w:val="00764FDE"/>
    <w:rsid w:val="007669DF"/>
    <w:rsid w:val="00767B8E"/>
    <w:rsid w:val="00776026"/>
    <w:rsid w:val="007776BF"/>
    <w:rsid w:val="00777C1B"/>
    <w:rsid w:val="0078038D"/>
    <w:rsid w:val="00780CED"/>
    <w:rsid w:val="0078341D"/>
    <w:rsid w:val="00783575"/>
    <w:rsid w:val="00783D5F"/>
    <w:rsid w:val="00786554"/>
    <w:rsid w:val="0078680E"/>
    <w:rsid w:val="00786AE2"/>
    <w:rsid w:val="00790618"/>
    <w:rsid w:val="007910AF"/>
    <w:rsid w:val="00796C74"/>
    <w:rsid w:val="007A0CE7"/>
    <w:rsid w:val="007A0F6F"/>
    <w:rsid w:val="007A27A6"/>
    <w:rsid w:val="007A2B86"/>
    <w:rsid w:val="007A7D34"/>
    <w:rsid w:val="007B1920"/>
    <w:rsid w:val="007B364C"/>
    <w:rsid w:val="007B540A"/>
    <w:rsid w:val="007C3324"/>
    <w:rsid w:val="007C3F41"/>
    <w:rsid w:val="007C5895"/>
    <w:rsid w:val="007C64CB"/>
    <w:rsid w:val="007C767D"/>
    <w:rsid w:val="007D0109"/>
    <w:rsid w:val="007D199C"/>
    <w:rsid w:val="007D25ED"/>
    <w:rsid w:val="007D609E"/>
    <w:rsid w:val="007E0E89"/>
    <w:rsid w:val="007E1A09"/>
    <w:rsid w:val="007E1C47"/>
    <w:rsid w:val="007E480C"/>
    <w:rsid w:val="007E5053"/>
    <w:rsid w:val="007E6CE8"/>
    <w:rsid w:val="007F208A"/>
    <w:rsid w:val="007F22B4"/>
    <w:rsid w:val="007F3DCD"/>
    <w:rsid w:val="007F4BB3"/>
    <w:rsid w:val="007F617F"/>
    <w:rsid w:val="007F683E"/>
    <w:rsid w:val="007F7DD2"/>
    <w:rsid w:val="0080059A"/>
    <w:rsid w:val="008103BA"/>
    <w:rsid w:val="00810DD5"/>
    <w:rsid w:val="0081264A"/>
    <w:rsid w:val="00812778"/>
    <w:rsid w:val="00813A28"/>
    <w:rsid w:val="008169C8"/>
    <w:rsid w:val="00822CD7"/>
    <w:rsid w:val="00823B77"/>
    <w:rsid w:val="00823DCB"/>
    <w:rsid w:val="00827F88"/>
    <w:rsid w:val="008319E8"/>
    <w:rsid w:val="00832916"/>
    <w:rsid w:val="00832D96"/>
    <w:rsid w:val="00832F54"/>
    <w:rsid w:val="00834618"/>
    <w:rsid w:val="0083541E"/>
    <w:rsid w:val="00847906"/>
    <w:rsid w:val="00855635"/>
    <w:rsid w:val="00855F38"/>
    <w:rsid w:val="00857B91"/>
    <w:rsid w:val="00862CD3"/>
    <w:rsid w:val="00866848"/>
    <w:rsid w:val="008710E0"/>
    <w:rsid w:val="008739BD"/>
    <w:rsid w:val="00876525"/>
    <w:rsid w:val="0087660B"/>
    <w:rsid w:val="0088146A"/>
    <w:rsid w:val="00882A1A"/>
    <w:rsid w:val="00883621"/>
    <w:rsid w:val="00885701"/>
    <w:rsid w:val="00886D1A"/>
    <w:rsid w:val="0089009A"/>
    <w:rsid w:val="00892951"/>
    <w:rsid w:val="008A3867"/>
    <w:rsid w:val="008A3890"/>
    <w:rsid w:val="008A4B75"/>
    <w:rsid w:val="008B198E"/>
    <w:rsid w:val="008B55AC"/>
    <w:rsid w:val="008C1121"/>
    <w:rsid w:val="008C5B1F"/>
    <w:rsid w:val="008C7DCF"/>
    <w:rsid w:val="008D2515"/>
    <w:rsid w:val="008D2766"/>
    <w:rsid w:val="008E0B5E"/>
    <w:rsid w:val="008E2ADE"/>
    <w:rsid w:val="008E2FB4"/>
    <w:rsid w:val="008E34C0"/>
    <w:rsid w:val="008E4F87"/>
    <w:rsid w:val="008E61F8"/>
    <w:rsid w:val="008F18DA"/>
    <w:rsid w:val="00902419"/>
    <w:rsid w:val="0090285D"/>
    <w:rsid w:val="00903B00"/>
    <w:rsid w:val="00903BB7"/>
    <w:rsid w:val="00904EF8"/>
    <w:rsid w:val="00905444"/>
    <w:rsid w:val="00905B15"/>
    <w:rsid w:val="00907BC1"/>
    <w:rsid w:val="00911094"/>
    <w:rsid w:val="009142F0"/>
    <w:rsid w:val="00917FC1"/>
    <w:rsid w:val="0092012F"/>
    <w:rsid w:val="009201E1"/>
    <w:rsid w:val="009221AF"/>
    <w:rsid w:val="009235BE"/>
    <w:rsid w:val="00924347"/>
    <w:rsid w:val="00926162"/>
    <w:rsid w:val="009278B1"/>
    <w:rsid w:val="00927AF5"/>
    <w:rsid w:val="00927C04"/>
    <w:rsid w:val="00930ADA"/>
    <w:rsid w:val="0093247C"/>
    <w:rsid w:val="009368C9"/>
    <w:rsid w:val="00941027"/>
    <w:rsid w:val="00941ECC"/>
    <w:rsid w:val="00942F88"/>
    <w:rsid w:val="00943DC4"/>
    <w:rsid w:val="00950CA4"/>
    <w:rsid w:val="009700F1"/>
    <w:rsid w:val="009705B7"/>
    <w:rsid w:val="009708AB"/>
    <w:rsid w:val="00971577"/>
    <w:rsid w:val="00973632"/>
    <w:rsid w:val="00977566"/>
    <w:rsid w:val="009800BF"/>
    <w:rsid w:val="00980914"/>
    <w:rsid w:val="00981153"/>
    <w:rsid w:val="00984111"/>
    <w:rsid w:val="00986391"/>
    <w:rsid w:val="0099147D"/>
    <w:rsid w:val="00992EE1"/>
    <w:rsid w:val="00993FFF"/>
    <w:rsid w:val="00994EFB"/>
    <w:rsid w:val="00994FF1"/>
    <w:rsid w:val="00997E76"/>
    <w:rsid w:val="009A15D2"/>
    <w:rsid w:val="009A1EBE"/>
    <w:rsid w:val="009A4930"/>
    <w:rsid w:val="009A5681"/>
    <w:rsid w:val="009A6805"/>
    <w:rsid w:val="009A78E1"/>
    <w:rsid w:val="009A7EA0"/>
    <w:rsid w:val="009B2396"/>
    <w:rsid w:val="009B3722"/>
    <w:rsid w:val="009C1D44"/>
    <w:rsid w:val="009C2BF4"/>
    <w:rsid w:val="009D3338"/>
    <w:rsid w:val="009D4AB1"/>
    <w:rsid w:val="009D619E"/>
    <w:rsid w:val="009D6327"/>
    <w:rsid w:val="009E2358"/>
    <w:rsid w:val="009E5811"/>
    <w:rsid w:val="009F14F4"/>
    <w:rsid w:val="009F2215"/>
    <w:rsid w:val="009F2AEB"/>
    <w:rsid w:val="009F35EE"/>
    <w:rsid w:val="009F4E38"/>
    <w:rsid w:val="009F65A8"/>
    <w:rsid w:val="009F6B77"/>
    <w:rsid w:val="009F6F03"/>
    <w:rsid w:val="00A01552"/>
    <w:rsid w:val="00A03376"/>
    <w:rsid w:val="00A10CEB"/>
    <w:rsid w:val="00A11907"/>
    <w:rsid w:val="00A153E3"/>
    <w:rsid w:val="00A21313"/>
    <w:rsid w:val="00A226DD"/>
    <w:rsid w:val="00A22DC4"/>
    <w:rsid w:val="00A22F38"/>
    <w:rsid w:val="00A31112"/>
    <w:rsid w:val="00A316BD"/>
    <w:rsid w:val="00A31A4A"/>
    <w:rsid w:val="00A33B6B"/>
    <w:rsid w:val="00A34E0C"/>
    <w:rsid w:val="00A34F50"/>
    <w:rsid w:val="00A35641"/>
    <w:rsid w:val="00A37480"/>
    <w:rsid w:val="00A42520"/>
    <w:rsid w:val="00A437E3"/>
    <w:rsid w:val="00A60FFB"/>
    <w:rsid w:val="00A61E1D"/>
    <w:rsid w:val="00A624E3"/>
    <w:rsid w:val="00A62FF5"/>
    <w:rsid w:val="00A65BAB"/>
    <w:rsid w:val="00A674BF"/>
    <w:rsid w:val="00A707A0"/>
    <w:rsid w:val="00A71E6B"/>
    <w:rsid w:val="00A745F6"/>
    <w:rsid w:val="00A75C52"/>
    <w:rsid w:val="00A77AC1"/>
    <w:rsid w:val="00A802AE"/>
    <w:rsid w:val="00A81262"/>
    <w:rsid w:val="00A84F8E"/>
    <w:rsid w:val="00A87A77"/>
    <w:rsid w:val="00A93096"/>
    <w:rsid w:val="00A9740A"/>
    <w:rsid w:val="00AA0685"/>
    <w:rsid w:val="00AA457F"/>
    <w:rsid w:val="00AA6CFE"/>
    <w:rsid w:val="00AB2605"/>
    <w:rsid w:val="00AB4937"/>
    <w:rsid w:val="00AB6410"/>
    <w:rsid w:val="00AB6664"/>
    <w:rsid w:val="00AB7455"/>
    <w:rsid w:val="00AC09D2"/>
    <w:rsid w:val="00AC3D9D"/>
    <w:rsid w:val="00AC3DB4"/>
    <w:rsid w:val="00AC4530"/>
    <w:rsid w:val="00AC612A"/>
    <w:rsid w:val="00AC6FA9"/>
    <w:rsid w:val="00AD1116"/>
    <w:rsid w:val="00AD2673"/>
    <w:rsid w:val="00AD627B"/>
    <w:rsid w:val="00AD6EA1"/>
    <w:rsid w:val="00AD734B"/>
    <w:rsid w:val="00AE04E4"/>
    <w:rsid w:val="00AE2B21"/>
    <w:rsid w:val="00AE3CC0"/>
    <w:rsid w:val="00AE3EE7"/>
    <w:rsid w:val="00AE3F67"/>
    <w:rsid w:val="00AE555E"/>
    <w:rsid w:val="00AE7214"/>
    <w:rsid w:val="00AE7829"/>
    <w:rsid w:val="00AF053D"/>
    <w:rsid w:val="00AF17AC"/>
    <w:rsid w:val="00AF1978"/>
    <w:rsid w:val="00AF38B0"/>
    <w:rsid w:val="00AF7325"/>
    <w:rsid w:val="00B04C2B"/>
    <w:rsid w:val="00B04D2B"/>
    <w:rsid w:val="00B05A42"/>
    <w:rsid w:val="00B22F11"/>
    <w:rsid w:val="00B233F3"/>
    <w:rsid w:val="00B23CC4"/>
    <w:rsid w:val="00B2562C"/>
    <w:rsid w:val="00B26B61"/>
    <w:rsid w:val="00B305FD"/>
    <w:rsid w:val="00B30D42"/>
    <w:rsid w:val="00B31FDC"/>
    <w:rsid w:val="00B32061"/>
    <w:rsid w:val="00B401CA"/>
    <w:rsid w:val="00B42848"/>
    <w:rsid w:val="00B432DC"/>
    <w:rsid w:val="00B46298"/>
    <w:rsid w:val="00B50674"/>
    <w:rsid w:val="00B50721"/>
    <w:rsid w:val="00B50EB0"/>
    <w:rsid w:val="00B53268"/>
    <w:rsid w:val="00B5363A"/>
    <w:rsid w:val="00B538EF"/>
    <w:rsid w:val="00B53D95"/>
    <w:rsid w:val="00B557C2"/>
    <w:rsid w:val="00B620A4"/>
    <w:rsid w:val="00B6451C"/>
    <w:rsid w:val="00B66F62"/>
    <w:rsid w:val="00B67AC6"/>
    <w:rsid w:val="00B709C8"/>
    <w:rsid w:val="00B73BF8"/>
    <w:rsid w:val="00B74C7C"/>
    <w:rsid w:val="00B76669"/>
    <w:rsid w:val="00B778BA"/>
    <w:rsid w:val="00B77B29"/>
    <w:rsid w:val="00B82BFF"/>
    <w:rsid w:val="00B84490"/>
    <w:rsid w:val="00B85888"/>
    <w:rsid w:val="00B972AB"/>
    <w:rsid w:val="00B97FAF"/>
    <w:rsid w:val="00BA0150"/>
    <w:rsid w:val="00BA10F6"/>
    <w:rsid w:val="00BA11E5"/>
    <w:rsid w:val="00BA6D52"/>
    <w:rsid w:val="00BA7E20"/>
    <w:rsid w:val="00BB14EB"/>
    <w:rsid w:val="00BB1844"/>
    <w:rsid w:val="00BB2FE9"/>
    <w:rsid w:val="00BB368F"/>
    <w:rsid w:val="00BB6CEA"/>
    <w:rsid w:val="00BC198D"/>
    <w:rsid w:val="00BC2416"/>
    <w:rsid w:val="00BC4AAF"/>
    <w:rsid w:val="00BC65DA"/>
    <w:rsid w:val="00BD13A9"/>
    <w:rsid w:val="00BD2267"/>
    <w:rsid w:val="00BD2FAA"/>
    <w:rsid w:val="00BE042A"/>
    <w:rsid w:val="00BE2C67"/>
    <w:rsid w:val="00BE33C7"/>
    <w:rsid w:val="00BE50EE"/>
    <w:rsid w:val="00BF048A"/>
    <w:rsid w:val="00BF746C"/>
    <w:rsid w:val="00C008D8"/>
    <w:rsid w:val="00C03B65"/>
    <w:rsid w:val="00C04571"/>
    <w:rsid w:val="00C04981"/>
    <w:rsid w:val="00C07077"/>
    <w:rsid w:val="00C1079C"/>
    <w:rsid w:val="00C131B8"/>
    <w:rsid w:val="00C17088"/>
    <w:rsid w:val="00C17F24"/>
    <w:rsid w:val="00C20455"/>
    <w:rsid w:val="00C20A33"/>
    <w:rsid w:val="00C20BA0"/>
    <w:rsid w:val="00C2202C"/>
    <w:rsid w:val="00C229A3"/>
    <w:rsid w:val="00C25B3C"/>
    <w:rsid w:val="00C26CC7"/>
    <w:rsid w:val="00C30BD8"/>
    <w:rsid w:val="00C345CE"/>
    <w:rsid w:val="00C34D29"/>
    <w:rsid w:val="00C40825"/>
    <w:rsid w:val="00C412BF"/>
    <w:rsid w:val="00C42F58"/>
    <w:rsid w:val="00C44F38"/>
    <w:rsid w:val="00C53B57"/>
    <w:rsid w:val="00C565E0"/>
    <w:rsid w:val="00C60830"/>
    <w:rsid w:val="00C66677"/>
    <w:rsid w:val="00C66C36"/>
    <w:rsid w:val="00C719D8"/>
    <w:rsid w:val="00C71A0E"/>
    <w:rsid w:val="00C76F0D"/>
    <w:rsid w:val="00C81974"/>
    <w:rsid w:val="00C81D6E"/>
    <w:rsid w:val="00C83897"/>
    <w:rsid w:val="00C86295"/>
    <w:rsid w:val="00C86EF0"/>
    <w:rsid w:val="00C871FE"/>
    <w:rsid w:val="00C90539"/>
    <w:rsid w:val="00C92231"/>
    <w:rsid w:val="00C92B9E"/>
    <w:rsid w:val="00C94C16"/>
    <w:rsid w:val="00CA24F9"/>
    <w:rsid w:val="00CA66C3"/>
    <w:rsid w:val="00CA6953"/>
    <w:rsid w:val="00CA71A9"/>
    <w:rsid w:val="00CB32F2"/>
    <w:rsid w:val="00CB498E"/>
    <w:rsid w:val="00CB5508"/>
    <w:rsid w:val="00CB5D4F"/>
    <w:rsid w:val="00CB6C8C"/>
    <w:rsid w:val="00CB7313"/>
    <w:rsid w:val="00CC3B28"/>
    <w:rsid w:val="00CC4A2E"/>
    <w:rsid w:val="00CC553A"/>
    <w:rsid w:val="00CD1797"/>
    <w:rsid w:val="00CD6167"/>
    <w:rsid w:val="00CD6C70"/>
    <w:rsid w:val="00CD7778"/>
    <w:rsid w:val="00CD7F50"/>
    <w:rsid w:val="00CE1FC7"/>
    <w:rsid w:val="00CE6CFE"/>
    <w:rsid w:val="00CF7CF2"/>
    <w:rsid w:val="00D019E4"/>
    <w:rsid w:val="00D02143"/>
    <w:rsid w:val="00D03240"/>
    <w:rsid w:val="00D047C6"/>
    <w:rsid w:val="00D11E19"/>
    <w:rsid w:val="00D16133"/>
    <w:rsid w:val="00D17089"/>
    <w:rsid w:val="00D17D40"/>
    <w:rsid w:val="00D17EFC"/>
    <w:rsid w:val="00D21251"/>
    <w:rsid w:val="00D23A66"/>
    <w:rsid w:val="00D27CA6"/>
    <w:rsid w:val="00D32172"/>
    <w:rsid w:val="00D32E45"/>
    <w:rsid w:val="00D33B80"/>
    <w:rsid w:val="00D353DD"/>
    <w:rsid w:val="00D36A40"/>
    <w:rsid w:val="00D377D9"/>
    <w:rsid w:val="00D409D7"/>
    <w:rsid w:val="00D40B65"/>
    <w:rsid w:val="00D40CF8"/>
    <w:rsid w:val="00D43015"/>
    <w:rsid w:val="00D432D7"/>
    <w:rsid w:val="00D43878"/>
    <w:rsid w:val="00D449F9"/>
    <w:rsid w:val="00D4506E"/>
    <w:rsid w:val="00D451D6"/>
    <w:rsid w:val="00D457D4"/>
    <w:rsid w:val="00D53C01"/>
    <w:rsid w:val="00D557F9"/>
    <w:rsid w:val="00D56605"/>
    <w:rsid w:val="00D5664B"/>
    <w:rsid w:val="00D60322"/>
    <w:rsid w:val="00D6367C"/>
    <w:rsid w:val="00D63865"/>
    <w:rsid w:val="00D6513E"/>
    <w:rsid w:val="00D66840"/>
    <w:rsid w:val="00D67D01"/>
    <w:rsid w:val="00D715B3"/>
    <w:rsid w:val="00D73E1F"/>
    <w:rsid w:val="00D74C17"/>
    <w:rsid w:val="00D7779B"/>
    <w:rsid w:val="00D80B91"/>
    <w:rsid w:val="00D840CE"/>
    <w:rsid w:val="00D858D0"/>
    <w:rsid w:val="00D8672B"/>
    <w:rsid w:val="00D91E44"/>
    <w:rsid w:val="00D92C95"/>
    <w:rsid w:val="00D93645"/>
    <w:rsid w:val="00DA0FAD"/>
    <w:rsid w:val="00DA6C18"/>
    <w:rsid w:val="00DB2A6E"/>
    <w:rsid w:val="00DB3ECE"/>
    <w:rsid w:val="00DB703C"/>
    <w:rsid w:val="00DC2E2D"/>
    <w:rsid w:val="00DC379E"/>
    <w:rsid w:val="00DC511B"/>
    <w:rsid w:val="00DC5A9D"/>
    <w:rsid w:val="00DD0D94"/>
    <w:rsid w:val="00DD47C4"/>
    <w:rsid w:val="00DD52B8"/>
    <w:rsid w:val="00DD5A2D"/>
    <w:rsid w:val="00DD5A3B"/>
    <w:rsid w:val="00DD70FE"/>
    <w:rsid w:val="00DE00A7"/>
    <w:rsid w:val="00DE116D"/>
    <w:rsid w:val="00DE2877"/>
    <w:rsid w:val="00DE2F57"/>
    <w:rsid w:val="00DE516C"/>
    <w:rsid w:val="00DE7327"/>
    <w:rsid w:val="00DF22DB"/>
    <w:rsid w:val="00DF36B5"/>
    <w:rsid w:val="00DF3DE0"/>
    <w:rsid w:val="00DF3EB8"/>
    <w:rsid w:val="00DF40BD"/>
    <w:rsid w:val="00DF6C30"/>
    <w:rsid w:val="00DF79C4"/>
    <w:rsid w:val="00E00257"/>
    <w:rsid w:val="00E00A69"/>
    <w:rsid w:val="00E01BC1"/>
    <w:rsid w:val="00E046E9"/>
    <w:rsid w:val="00E05FB9"/>
    <w:rsid w:val="00E11AF1"/>
    <w:rsid w:val="00E12AEF"/>
    <w:rsid w:val="00E13C2C"/>
    <w:rsid w:val="00E14869"/>
    <w:rsid w:val="00E148D7"/>
    <w:rsid w:val="00E154B5"/>
    <w:rsid w:val="00E1601A"/>
    <w:rsid w:val="00E2330A"/>
    <w:rsid w:val="00E24FA5"/>
    <w:rsid w:val="00E260C8"/>
    <w:rsid w:val="00E262FE"/>
    <w:rsid w:val="00E27D67"/>
    <w:rsid w:val="00E3068A"/>
    <w:rsid w:val="00E31682"/>
    <w:rsid w:val="00E336E2"/>
    <w:rsid w:val="00E36F7D"/>
    <w:rsid w:val="00E40EAF"/>
    <w:rsid w:val="00E412F9"/>
    <w:rsid w:val="00E41887"/>
    <w:rsid w:val="00E442E3"/>
    <w:rsid w:val="00E46A06"/>
    <w:rsid w:val="00E477DF"/>
    <w:rsid w:val="00E50D1B"/>
    <w:rsid w:val="00E5253D"/>
    <w:rsid w:val="00E56443"/>
    <w:rsid w:val="00E56D60"/>
    <w:rsid w:val="00E573BF"/>
    <w:rsid w:val="00E611BE"/>
    <w:rsid w:val="00E61881"/>
    <w:rsid w:val="00E635B3"/>
    <w:rsid w:val="00E63C75"/>
    <w:rsid w:val="00E662B7"/>
    <w:rsid w:val="00E664F7"/>
    <w:rsid w:val="00E73862"/>
    <w:rsid w:val="00E739E2"/>
    <w:rsid w:val="00E75124"/>
    <w:rsid w:val="00E752B0"/>
    <w:rsid w:val="00E758A6"/>
    <w:rsid w:val="00E80E1C"/>
    <w:rsid w:val="00E8268A"/>
    <w:rsid w:val="00E82A87"/>
    <w:rsid w:val="00E82C2D"/>
    <w:rsid w:val="00E85C46"/>
    <w:rsid w:val="00E861ED"/>
    <w:rsid w:val="00E91582"/>
    <w:rsid w:val="00E91595"/>
    <w:rsid w:val="00E9246F"/>
    <w:rsid w:val="00E92B31"/>
    <w:rsid w:val="00EA392F"/>
    <w:rsid w:val="00EA7DBD"/>
    <w:rsid w:val="00EB2185"/>
    <w:rsid w:val="00EB391D"/>
    <w:rsid w:val="00EC41DB"/>
    <w:rsid w:val="00EC6B55"/>
    <w:rsid w:val="00ED1D1F"/>
    <w:rsid w:val="00ED69E8"/>
    <w:rsid w:val="00ED7684"/>
    <w:rsid w:val="00ED78B9"/>
    <w:rsid w:val="00EE0A9D"/>
    <w:rsid w:val="00EE45C3"/>
    <w:rsid w:val="00EE50D9"/>
    <w:rsid w:val="00EE574A"/>
    <w:rsid w:val="00EF04C9"/>
    <w:rsid w:val="00EF5970"/>
    <w:rsid w:val="00F00B2F"/>
    <w:rsid w:val="00F03E68"/>
    <w:rsid w:val="00F04758"/>
    <w:rsid w:val="00F0552E"/>
    <w:rsid w:val="00F064EE"/>
    <w:rsid w:val="00F06740"/>
    <w:rsid w:val="00F06E67"/>
    <w:rsid w:val="00F07B5B"/>
    <w:rsid w:val="00F1147B"/>
    <w:rsid w:val="00F11DC1"/>
    <w:rsid w:val="00F134E0"/>
    <w:rsid w:val="00F13A26"/>
    <w:rsid w:val="00F15D1A"/>
    <w:rsid w:val="00F20DBB"/>
    <w:rsid w:val="00F216DC"/>
    <w:rsid w:val="00F219FC"/>
    <w:rsid w:val="00F24A61"/>
    <w:rsid w:val="00F32801"/>
    <w:rsid w:val="00F358A0"/>
    <w:rsid w:val="00F36896"/>
    <w:rsid w:val="00F36E44"/>
    <w:rsid w:val="00F37655"/>
    <w:rsid w:val="00F42100"/>
    <w:rsid w:val="00F4344F"/>
    <w:rsid w:val="00F43747"/>
    <w:rsid w:val="00F44784"/>
    <w:rsid w:val="00F44B1F"/>
    <w:rsid w:val="00F50631"/>
    <w:rsid w:val="00F506B1"/>
    <w:rsid w:val="00F51E90"/>
    <w:rsid w:val="00F5408B"/>
    <w:rsid w:val="00F54630"/>
    <w:rsid w:val="00F56901"/>
    <w:rsid w:val="00F578D3"/>
    <w:rsid w:val="00F61DD7"/>
    <w:rsid w:val="00F628EB"/>
    <w:rsid w:val="00F62D0C"/>
    <w:rsid w:val="00F66B1B"/>
    <w:rsid w:val="00F704F0"/>
    <w:rsid w:val="00F72AF1"/>
    <w:rsid w:val="00F74DEB"/>
    <w:rsid w:val="00F778BD"/>
    <w:rsid w:val="00F77A2C"/>
    <w:rsid w:val="00F813DD"/>
    <w:rsid w:val="00F84850"/>
    <w:rsid w:val="00F84AB1"/>
    <w:rsid w:val="00F85010"/>
    <w:rsid w:val="00F867F0"/>
    <w:rsid w:val="00F86C85"/>
    <w:rsid w:val="00F86DB2"/>
    <w:rsid w:val="00F90AAC"/>
    <w:rsid w:val="00F90FE7"/>
    <w:rsid w:val="00F94C85"/>
    <w:rsid w:val="00F97288"/>
    <w:rsid w:val="00F97FA7"/>
    <w:rsid w:val="00FA32F4"/>
    <w:rsid w:val="00FA4480"/>
    <w:rsid w:val="00FA5C69"/>
    <w:rsid w:val="00FA6939"/>
    <w:rsid w:val="00FB0BC0"/>
    <w:rsid w:val="00FB0F4B"/>
    <w:rsid w:val="00FB1DDF"/>
    <w:rsid w:val="00FB4B92"/>
    <w:rsid w:val="00FB5899"/>
    <w:rsid w:val="00FB6E58"/>
    <w:rsid w:val="00FC0195"/>
    <w:rsid w:val="00FC01CC"/>
    <w:rsid w:val="00FC191F"/>
    <w:rsid w:val="00FC1D8D"/>
    <w:rsid w:val="00FC3745"/>
    <w:rsid w:val="00FC6125"/>
    <w:rsid w:val="00FD13D1"/>
    <w:rsid w:val="00FD4C2E"/>
    <w:rsid w:val="00FD61F2"/>
    <w:rsid w:val="00FE1007"/>
    <w:rsid w:val="00FE2930"/>
    <w:rsid w:val="00FE4E0C"/>
    <w:rsid w:val="00FE5177"/>
    <w:rsid w:val="00FE7B5D"/>
    <w:rsid w:val="00FF364D"/>
    <w:rsid w:val="00FF412B"/>
    <w:rsid w:val="00FF5C31"/>
    <w:rsid w:val="00FF6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BB15A"/>
  <w15:chartTrackingRefBased/>
  <w15:docId w15:val="{A18865AA-3AF0-4C45-BD5D-E1D283BA5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5BE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36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36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36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36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nhideWhenUsed/>
    <w:qFormat/>
    <w:rsid w:val="00DF36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36B5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36B5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36B5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36B5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36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36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36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36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rsid w:val="00DF36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36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36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36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36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36B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36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36B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36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36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36B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36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36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36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36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36B5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qFormat/>
    <w:rsid w:val="00DF36B5"/>
    <w:pPr>
      <w:tabs>
        <w:tab w:val="right" w:pos="9360"/>
      </w:tabs>
    </w:pPr>
    <w:rPr>
      <w:b/>
      <w:color w:val="FF0000"/>
      <w:sz w:val="40"/>
      <w:szCs w:val="20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DF36B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F36B5"/>
    <w:rPr>
      <w:rFonts w:ascii="Times New Roman" w:eastAsia="Times New Roman" w:hAnsi="Times New Roman" w:cs="Times New Roman"/>
      <w:lang w:eastAsia="en-GB"/>
    </w:rPr>
  </w:style>
  <w:style w:type="paragraph" w:styleId="Footer">
    <w:name w:val="footer"/>
    <w:basedOn w:val="Normal"/>
    <w:link w:val="FooterChar"/>
    <w:uiPriority w:val="99"/>
    <w:unhideWhenUsed/>
    <w:rsid w:val="00DF36B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F36B5"/>
    <w:rPr>
      <w:rFonts w:ascii="Times New Roman" w:eastAsia="Times New Roman" w:hAnsi="Times New Roman" w:cs="Times New Roman"/>
      <w:lang w:eastAsia="en-GB"/>
    </w:rPr>
  </w:style>
  <w:style w:type="character" w:styleId="Hyperlink">
    <w:name w:val="Hyperlink"/>
    <w:basedOn w:val="DefaultParagraphFont"/>
    <w:uiPriority w:val="99"/>
    <w:unhideWhenUsed/>
    <w:rsid w:val="001A5FD7"/>
    <w:rPr>
      <w:color w:val="0000FF"/>
      <w:u w:val="single"/>
    </w:rPr>
  </w:style>
  <w:style w:type="table" w:styleId="TableGrid">
    <w:name w:val="Table Grid"/>
    <w:basedOn w:val="TableNormal"/>
    <w:uiPriority w:val="39"/>
    <w:rsid w:val="00AE04E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04981"/>
    <w:rPr>
      <w:color w:val="96607D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6662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AD1116"/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034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hyperlink" Target="https://squirrel.ws/wingsuits/sprint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.~WRD0000</Template>
  <TotalTime>4</TotalTime>
  <Pages>30</Pages>
  <Words>6340</Words>
  <Characters>36143</Characters>
  <Application>Microsoft Office Word</Application>
  <DocSecurity>0</DocSecurity>
  <Lines>301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 Hughes</dc:creator>
  <cp:keywords/>
  <dc:description/>
  <cp:lastModifiedBy>Lea Hughes</cp:lastModifiedBy>
  <cp:revision>3</cp:revision>
  <dcterms:created xsi:type="dcterms:W3CDTF">2024-07-24T12:25:00Z</dcterms:created>
  <dcterms:modified xsi:type="dcterms:W3CDTF">2024-07-24T14:07:00Z</dcterms:modified>
</cp:coreProperties>
</file>