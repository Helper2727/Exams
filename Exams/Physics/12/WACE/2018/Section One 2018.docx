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5708" w:rsidRPr="00993669" w:rsidRDefault="00E95708" w:rsidP="00E95708">
      <w:pPr>
        <w:rPr>
          <w:b/>
        </w:rPr>
      </w:pPr>
      <w:r w:rsidRPr="00993669">
        <w:rPr>
          <w:b/>
        </w:rPr>
        <w:t xml:space="preserve">Section One: Short response </w:t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  <w:t xml:space="preserve">30% </w:t>
      </w:r>
      <w:r w:rsidRPr="00993669">
        <w:rPr>
          <w:b/>
        </w:rPr>
        <w:tab/>
        <w:t>(</w:t>
      </w:r>
      <w:r>
        <w:rPr>
          <w:b/>
        </w:rPr>
        <w:t>60</w:t>
      </w:r>
      <w:r w:rsidRPr="00993669">
        <w:rPr>
          <w:b/>
        </w:rPr>
        <w:t xml:space="preserve"> Marks) </w:t>
      </w:r>
    </w:p>
    <w:p w:rsidR="00E95708" w:rsidRPr="00993669" w:rsidRDefault="00E95708" w:rsidP="00E95708"/>
    <w:p w:rsidR="00E95708" w:rsidRPr="00993669" w:rsidRDefault="00E95708" w:rsidP="00E95708">
      <w:r w:rsidRPr="00993669">
        <w:t xml:space="preserve">This section has </w:t>
      </w:r>
      <w:r w:rsidRPr="00993669">
        <w:rPr>
          <w:b/>
        </w:rPr>
        <w:t>12</w:t>
      </w:r>
      <w:r w:rsidRPr="00993669">
        <w:t xml:space="preserve"> questions. Answer </w:t>
      </w:r>
      <w:r w:rsidRPr="00993669">
        <w:rPr>
          <w:b/>
        </w:rPr>
        <w:t>all</w:t>
      </w:r>
      <w:r w:rsidRPr="00993669">
        <w:t xml:space="preserve"> questions.</w:t>
      </w:r>
    </w:p>
    <w:p w:rsidR="00E95708" w:rsidRPr="00993669" w:rsidRDefault="00E95708" w:rsidP="00E95708">
      <w:pPr>
        <w:spacing w:before="120"/>
      </w:pPr>
      <w:r w:rsidRPr="00993669">
        <w:t xml:space="preserve">Suggested working time: 55 minutes. </w:t>
      </w:r>
    </w:p>
    <w:p w:rsidR="00E95708" w:rsidRPr="00993669" w:rsidRDefault="00E95708" w:rsidP="00E95708"/>
    <w:p w:rsidR="00E95708" w:rsidRPr="00993669" w:rsidRDefault="00E95708" w:rsidP="00E95708">
      <w:r w:rsidRPr="00993669">
        <w:rPr>
          <w:noProof/>
        </w:rPr>
        <mc:AlternateContent>
          <mc:Choice Requires="wps">
            <w:drawing>
              <wp:anchor distT="0" distB="0" distL="114300" distR="114300" simplePos="0" relativeHeight="251610624" behindDoc="0" locked="0" layoutInCell="1" allowOverlap="1" wp14:anchorId="4C8913D7" wp14:editId="41CB0D2D">
                <wp:simplePos x="0" y="0"/>
                <wp:positionH relativeFrom="column">
                  <wp:posOffset>-6350</wp:posOffset>
                </wp:positionH>
                <wp:positionV relativeFrom="paragraph">
                  <wp:posOffset>4445</wp:posOffset>
                </wp:positionV>
                <wp:extent cx="5857875" cy="0"/>
                <wp:effectExtent l="0" t="0" r="9525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57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131B74" id="Straight Connector 24" o:spid="_x0000_s1026" style="position:absolute;z-index:2516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5pt,.35pt" to="460.75pt,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" strokecolor="black [3213]"/>
            </w:pict>
          </mc:Fallback>
        </mc:AlternateContent>
      </w:r>
    </w:p>
    <w:p w:rsidR="00E95708" w:rsidRPr="00993669" w:rsidRDefault="00E95708" w:rsidP="00E95708">
      <w:pPr>
        <w:spacing w:after="120"/>
        <w:rPr>
          <w:b/>
        </w:rPr>
      </w:pPr>
      <w:r w:rsidRPr="00993669">
        <w:rPr>
          <w:b/>
        </w:rPr>
        <w:t>Question 1</w:t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  <w:t>(</w:t>
      </w:r>
      <w:r>
        <w:rPr>
          <w:b/>
        </w:rPr>
        <w:t>4</w:t>
      </w:r>
      <w:r w:rsidRPr="00993669">
        <w:rPr>
          <w:b/>
        </w:rPr>
        <w:t xml:space="preserve"> marks)</w:t>
      </w:r>
    </w:p>
    <w:p w:rsidR="00E95708" w:rsidRDefault="00E95708" w:rsidP="00E95708">
      <w:pPr>
        <w:rPr>
          <w:color w:val="000000" w:themeColor="text1"/>
        </w:rPr>
      </w:pPr>
      <w:r w:rsidRPr="0058152E">
        <w:rPr>
          <w:color w:val="000000" w:themeColor="text1"/>
        </w:rPr>
        <w:t xml:space="preserve">The diagram below shows the trajectory of a projectile as it travels from left to right </w:t>
      </w:r>
    </w:p>
    <w:p w:rsidR="00E95708" w:rsidRPr="0058152E" w:rsidRDefault="00E95708" w:rsidP="00E95708">
      <w:pPr>
        <w:rPr>
          <w:color w:val="000000" w:themeColor="text1"/>
        </w:rPr>
      </w:pPr>
      <w:r w:rsidRPr="0058152E">
        <w:rPr>
          <w:color w:val="000000" w:themeColor="text1"/>
        </w:rPr>
        <w:t>(i</w:t>
      </w:r>
      <w:r>
        <w:rPr>
          <w:color w:val="000000" w:themeColor="text1"/>
        </w:rPr>
        <w:t>.</w:t>
      </w:r>
      <w:r w:rsidRPr="0058152E">
        <w:rPr>
          <w:color w:val="000000" w:themeColor="text1"/>
        </w:rPr>
        <w:t>e</w:t>
      </w:r>
      <w:r>
        <w:rPr>
          <w:color w:val="000000" w:themeColor="text1"/>
        </w:rPr>
        <w:t xml:space="preserve">. </w:t>
      </w:r>
      <w:r w:rsidRPr="0058152E">
        <w:rPr>
          <w:color w:val="000000" w:themeColor="text1"/>
        </w:rPr>
        <w:t>from X to Y to Z</w:t>
      </w:r>
      <w:r>
        <w:rPr>
          <w:color w:val="000000" w:themeColor="text1"/>
        </w:rPr>
        <w:t>)</w:t>
      </w:r>
      <w:r w:rsidRPr="0058152E">
        <w:rPr>
          <w:color w:val="000000" w:themeColor="text1"/>
        </w:rPr>
        <w:t>.</w:t>
      </w:r>
    </w:p>
    <w:p w:rsidR="00E95708" w:rsidRPr="0058152E" w:rsidRDefault="00E95708" w:rsidP="00E95708">
      <w:pPr>
        <w:jc w:val="center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25C54AAB" wp14:editId="1CCE5B5D">
                <wp:simplePos x="0" y="0"/>
                <wp:positionH relativeFrom="column">
                  <wp:posOffset>2962698</wp:posOffset>
                </wp:positionH>
                <wp:positionV relativeFrom="paragraph">
                  <wp:posOffset>33232</wp:posOffset>
                </wp:positionV>
                <wp:extent cx="279400" cy="279400"/>
                <wp:effectExtent l="0" t="0" r="0" b="0"/>
                <wp:wrapNone/>
                <wp:docPr id="482" name="Text Box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95708" w:rsidRPr="003E7F0E" w:rsidRDefault="00E95708" w:rsidP="00E95708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C54AAB" id="_x0000_t202" coordsize="21600,21600" o:spt="202" path="m,l,21600r21600,l21600,xe">
                <v:stroke joinstyle="miter"/>
                <v:path gradientshapeok="t" o:connecttype="rect"/>
              </v:shapetype>
              <v:shape id="Text Box 482" o:spid="_x0000_s1026" type="#_x0000_t202" style="position:absolute;left:0;text-align:left;margin-left:233.3pt;margin-top:2.6pt;width:22pt;height:22pt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" fillcolor="white [3201]" stroked="f" strokeweight=".5pt">
                <v:textbox>
                  <w:txbxContent>
                    <w:p w:rsidR="00E95708" w:rsidRPr="003E7F0E" w:rsidRDefault="00E95708" w:rsidP="00E95708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</w:p>
    <w:p w:rsidR="00E95708" w:rsidRPr="003D11C3" w:rsidRDefault="00E95708" w:rsidP="00E9570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393BF13" wp14:editId="46160FE6">
                <wp:simplePos x="0" y="0"/>
                <wp:positionH relativeFrom="column">
                  <wp:posOffset>4097232</wp:posOffset>
                </wp:positionH>
                <wp:positionV relativeFrom="paragraph">
                  <wp:posOffset>154093</wp:posOffset>
                </wp:positionV>
                <wp:extent cx="279400" cy="270934"/>
                <wp:effectExtent l="0" t="0" r="0" b="0"/>
                <wp:wrapNone/>
                <wp:docPr id="480" name="Text Box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" cy="2709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95708" w:rsidRPr="003E7F0E" w:rsidRDefault="00E95708" w:rsidP="00E95708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3BF13" id="Text Box 480" o:spid="_x0000_s1027" type="#_x0000_t202" style="position:absolute;left:0;text-align:left;margin-left:322.6pt;margin-top:12.15pt;width:22pt;height:21.3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" fillcolor="white [3201]" stroked="f" strokeweight=".5pt">
                <v:textbox>
                  <w:txbxContent>
                    <w:p w:rsidR="00E95708" w:rsidRPr="003E7F0E" w:rsidRDefault="00E95708" w:rsidP="00E95708">
                      <w:pP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Z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3808" behindDoc="0" locked="0" layoutInCell="1" allowOverlap="1" wp14:anchorId="576CB5C8" wp14:editId="0086A196">
                <wp:simplePos x="0" y="0"/>
                <wp:positionH relativeFrom="column">
                  <wp:posOffset>812589</wp:posOffset>
                </wp:positionH>
                <wp:positionV relativeFrom="paragraph">
                  <wp:posOffset>145626</wp:posOffset>
                </wp:positionV>
                <wp:extent cx="4521200" cy="889000"/>
                <wp:effectExtent l="12700" t="0" r="12700" b="12700"/>
                <wp:wrapNone/>
                <wp:docPr id="488" name="Group 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1200" cy="889000"/>
                          <a:chOff x="0" y="0"/>
                          <a:chExt cx="4521200" cy="889000"/>
                        </a:xfrm>
                      </wpg:grpSpPr>
                      <wps:wsp>
                        <wps:cNvPr id="487" name="Freeform 487"/>
                        <wps:cNvSpPr/>
                        <wps:spPr>
                          <a:xfrm>
                            <a:off x="177800" y="42334"/>
                            <a:ext cx="2057400" cy="838200"/>
                          </a:xfrm>
                          <a:custGeom>
                            <a:avLst/>
                            <a:gdLst>
                              <a:gd name="connsiteX0" fmla="*/ 0 w 2057400"/>
                              <a:gd name="connsiteY0" fmla="*/ 838200 h 838200"/>
                              <a:gd name="connsiteX1" fmla="*/ 2057400 w 2057400"/>
                              <a:gd name="connsiteY1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2057400 w 2057400"/>
                              <a:gd name="connsiteY2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2057400 w 2057400"/>
                              <a:gd name="connsiteY2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1376257 w 2057400"/>
                              <a:gd name="connsiteY2" fmla="*/ 114723 h 838200"/>
                              <a:gd name="connsiteX3" fmla="*/ 2057400 w 2057400"/>
                              <a:gd name="connsiteY3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1376257 w 2057400"/>
                              <a:gd name="connsiteY2" fmla="*/ 114723 h 838200"/>
                              <a:gd name="connsiteX3" fmla="*/ 2057400 w 2057400"/>
                              <a:gd name="connsiteY3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1376257 w 2057400"/>
                              <a:gd name="connsiteY2" fmla="*/ 114723 h 838200"/>
                              <a:gd name="connsiteX3" fmla="*/ 2057400 w 2057400"/>
                              <a:gd name="connsiteY3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1376257 w 2057400"/>
                              <a:gd name="connsiteY2" fmla="*/ 114723 h 838200"/>
                              <a:gd name="connsiteX3" fmla="*/ 2057400 w 2057400"/>
                              <a:gd name="connsiteY3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1376257 w 2057400"/>
                              <a:gd name="connsiteY2" fmla="*/ 114723 h 838200"/>
                              <a:gd name="connsiteX3" fmla="*/ 2057400 w 2057400"/>
                              <a:gd name="connsiteY3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804757 w 2057400"/>
                              <a:gd name="connsiteY2" fmla="*/ 343323 h 838200"/>
                              <a:gd name="connsiteX3" fmla="*/ 1376257 w 2057400"/>
                              <a:gd name="connsiteY3" fmla="*/ 114723 h 838200"/>
                              <a:gd name="connsiteX4" fmla="*/ 2057400 w 2057400"/>
                              <a:gd name="connsiteY4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804757 w 2057400"/>
                              <a:gd name="connsiteY2" fmla="*/ 343323 h 838200"/>
                              <a:gd name="connsiteX3" fmla="*/ 1376257 w 2057400"/>
                              <a:gd name="connsiteY3" fmla="*/ 114723 h 838200"/>
                              <a:gd name="connsiteX4" fmla="*/ 2057400 w 2057400"/>
                              <a:gd name="connsiteY4" fmla="*/ 0 h 838200"/>
                              <a:gd name="connsiteX0" fmla="*/ 0 w 2057400"/>
                              <a:gd name="connsiteY0" fmla="*/ 838200 h 838200"/>
                              <a:gd name="connsiteX1" fmla="*/ 372957 w 2057400"/>
                              <a:gd name="connsiteY1" fmla="*/ 571923 h 838200"/>
                              <a:gd name="connsiteX2" fmla="*/ 804757 w 2057400"/>
                              <a:gd name="connsiteY2" fmla="*/ 343323 h 838200"/>
                              <a:gd name="connsiteX3" fmla="*/ 1376257 w 2057400"/>
                              <a:gd name="connsiteY3" fmla="*/ 114723 h 838200"/>
                              <a:gd name="connsiteX4" fmla="*/ 2057400 w 2057400"/>
                              <a:gd name="connsiteY4" fmla="*/ 0 h 838200"/>
                              <a:gd name="connsiteX0" fmla="*/ 0 w 2057400"/>
                              <a:gd name="connsiteY0" fmla="*/ 838200 h 838200"/>
                              <a:gd name="connsiteX1" fmla="*/ 233257 w 2057400"/>
                              <a:gd name="connsiteY1" fmla="*/ 686223 h 838200"/>
                              <a:gd name="connsiteX2" fmla="*/ 372957 w 2057400"/>
                              <a:gd name="connsiteY2" fmla="*/ 571923 h 838200"/>
                              <a:gd name="connsiteX3" fmla="*/ 804757 w 2057400"/>
                              <a:gd name="connsiteY3" fmla="*/ 343323 h 838200"/>
                              <a:gd name="connsiteX4" fmla="*/ 1376257 w 2057400"/>
                              <a:gd name="connsiteY4" fmla="*/ 114723 h 838200"/>
                              <a:gd name="connsiteX5" fmla="*/ 2057400 w 2057400"/>
                              <a:gd name="connsiteY5" fmla="*/ 0 h 838200"/>
                              <a:gd name="connsiteX0" fmla="*/ 0 w 2057400"/>
                              <a:gd name="connsiteY0" fmla="*/ 838200 h 838200"/>
                              <a:gd name="connsiteX1" fmla="*/ 233257 w 2057400"/>
                              <a:gd name="connsiteY1" fmla="*/ 686223 h 838200"/>
                              <a:gd name="connsiteX2" fmla="*/ 372957 w 2057400"/>
                              <a:gd name="connsiteY2" fmla="*/ 571923 h 838200"/>
                              <a:gd name="connsiteX3" fmla="*/ 804757 w 2057400"/>
                              <a:gd name="connsiteY3" fmla="*/ 343323 h 838200"/>
                              <a:gd name="connsiteX4" fmla="*/ 1376257 w 2057400"/>
                              <a:gd name="connsiteY4" fmla="*/ 114723 h 838200"/>
                              <a:gd name="connsiteX5" fmla="*/ 2057400 w 2057400"/>
                              <a:gd name="connsiteY5" fmla="*/ 0 h 838200"/>
                              <a:gd name="connsiteX0" fmla="*/ 0 w 2057400"/>
                              <a:gd name="connsiteY0" fmla="*/ 838200 h 838200"/>
                              <a:gd name="connsiteX1" fmla="*/ 233257 w 2057400"/>
                              <a:gd name="connsiteY1" fmla="*/ 686223 h 838200"/>
                              <a:gd name="connsiteX2" fmla="*/ 372957 w 2057400"/>
                              <a:gd name="connsiteY2" fmla="*/ 571923 h 838200"/>
                              <a:gd name="connsiteX3" fmla="*/ 804757 w 2057400"/>
                              <a:gd name="connsiteY3" fmla="*/ 343323 h 838200"/>
                              <a:gd name="connsiteX4" fmla="*/ 1376257 w 2057400"/>
                              <a:gd name="connsiteY4" fmla="*/ 114723 h 838200"/>
                              <a:gd name="connsiteX5" fmla="*/ 2057400 w 2057400"/>
                              <a:gd name="connsiteY5" fmla="*/ 0 h 838200"/>
                              <a:gd name="connsiteX0" fmla="*/ 0 w 2057400"/>
                              <a:gd name="connsiteY0" fmla="*/ 838200 h 838200"/>
                              <a:gd name="connsiteX1" fmla="*/ 207857 w 2057400"/>
                              <a:gd name="connsiteY1" fmla="*/ 677756 h 838200"/>
                              <a:gd name="connsiteX2" fmla="*/ 372957 w 2057400"/>
                              <a:gd name="connsiteY2" fmla="*/ 571923 h 838200"/>
                              <a:gd name="connsiteX3" fmla="*/ 804757 w 2057400"/>
                              <a:gd name="connsiteY3" fmla="*/ 343323 h 838200"/>
                              <a:gd name="connsiteX4" fmla="*/ 1376257 w 2057400"/>
                              <a:gd name="connsiteY4" fmla="*/ 114723 h 838200"/>
                              <a:gd name="connsiteX5" fmla="*/ 2057400 w 2057400"/>
                              <a:gd name="connsiteY5" fmla="*/ 0 h 8382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057400" h="838200">
                                <a:moveTo>
                                  <a:pt x="0" y="838200"/>
                                </a:moveTo>
                                <a:cubicBezTo>
                                  <a:pt x="36689" y="815622"/>
                                  <a:pt x="145698" y="722136"/>
                                  <a:pt x="207857" y="677756"/>
                                </a:cubicBezTo>
                                <a:cubicBezTo>
                                  <a:pt x="270017" y="633377"/>
                                  <a:pt x="275520" y="631825"/>
                                  <a:pt x="372957" y="571923"/>
                                </a:cubicBezTo>
                                <a:cubicBezTo>
                                  <a:pt x="515479" y="488667"/>
                                  <a:pt x="633307" y="419523"/>
                                  <a:pt x="804757" y="343323"/>
                                </a:cubicBezTo>
                                <a:cubicBezTo>
                                  <a:pt x="976207" y="267123"/>
                                  <a:pt x="1175879" y="171167"/>
                                  <a:pt x="1376257" y="114723"/>
                                </a:cubicBezTo>
                                <a:cubicBezTo>
                                  <a:pt x="1661231" y="44803"/>
                                  <a:pt x="1941689" y="31044"/>
                                  <a:pt x="2057400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Freeform 486"/>
                        <wps:cNvSpPr/>
                        <wps:spPr>
                          <a:xfrm flipH="1">
                            <a:off x="2235200" y="42334"/>
                            <a:ext cx="2057400" cy="838200"/>
                          </a:xfrm>
                          <a:custGeom>
                            <a:avLst/>
                            <a:gdLst>
                              <a:gd name="connsiteX0" fmla="*/ 0 w 2057400"/>
                              <a:gd name="connsiteY0" fmla="*/ 838200 h 838200"/>
                              <a:gd name="connsiteX1" fmla="*/ 2057400 w 2057400"/>
                              <a:gd name="connsiteY1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2057400 w 2057400"/>
                              <a:gd name="connsiteY2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2057400 w 2057400"/>
                              <a:gd name="connsiteY2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1376257 w 2057400"/>
                              <a:gd name="connsiteY2" fmla="*/ 114723 h 838200"/>
                              <a:gd name="connsiteX3" fmla="*/ 2057400 w 2057400"/>
                              <a:gd name="connsiteY3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1376257 w 2057400"/>
                              <a:gd name="connsiteY2" fmla="*/ 114723 h 838200"/>
                              <a:gd name="connsiteX3" fmla="*/ 2057400 w 2057400"/>
                              <a:gd name="connsiteY3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1376257 w 2057400"/>
                              <a:gd name="connsiteY2" fmla="*/ 114723 h 838200"/>
                              <a:gd name="connsiteX3" fmla="*/ 2057400 w 2057400"/>
                              <a:gd name="connsiteY3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1376257 w 2057400"/>
                              <a:gd name="connsiteY2" fmla="*/ 114723 h 838200"/>
                              <a:gd name="connsiteX3" fmla="*/ 2057400 w 2057400"/>
                              <a:gd name="connsiteY3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1376257 w 2057400"/>
                              <a:gd name="connsiteY2" fmla="*/ 114723 h 838200"/>
                              <a:gd name="connsiteX3" fmla="*/ 2057400 w 2057400"/>
                              <a:gd name="connsiteY3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804757 w 2057400"/>
                              <a:gd name="connsiteY2" fmla="*/ 343323 h 838200"/>
                              <a:gd name="connsiteX3" fmla="*/ 1376257 w 2057400"/>
                              <a:gd name="connsiteY3" fmla="*/ 114723 h 838200"/>
                              <a:gd name="connsiteX4" fmla="*/ 2057400 w 2057400"/>
                              <a:gd name="connsiteY4" fmla="*/ 0 h 838200"/>
                              <a:gd name="connsiteX0" fmla="*/ 0 w 2057400"/>
                              <a:gd name="connsiteY0" fmla="*/ 838200 h 838200"/>
                              <a:gd name="connsiteX1" fmla="*/ 347557 w 2057400"/>
                              <a:gd name="connsiteY1" fmla="*/ 571923 h 838200"/>
                              <a:gd name="connsiteX2" fmla="*/ 804757 w 2057400"/>
                              <a:gd name="connsiteY2" fmla="*/ 343323 h 838200"/>
                              <a:gd name="connsiteX3" fmla="*/ 1376257 w 2057400"/>
                              <a:gd name="connsiteY3" fmla="*/ 114723 h 838200"/>
                              <a:gd name="connsiteX4" fmla="*/ 2057400 w 2057400"/>
                              <a:gd name="connsiteY4" fmla="*/ 0 h 838200"/>
                              <a:gd name="connsiteX0" fmla="*/ 0 w 2057400"/>
                              <a:gd name="connsiteY0" fmla="*/ 838200 h 838200"/>
                              <a:gd name="connsiteX1" fmla="*/ 372957 w 2057400"/>
                              <a:gd name="connsiteY1" fmla="*/ 571923 h 838200"/>
                              <a:gd name="connsiteX2" fmla="*/ 804757 w 2057400"/>
                              <a:gd name="connsiteY2" fmla="*/ 343323 h 838200"/>
                              <a:gd name="connsiteX3" fmla="*/ 1376257 w 2057400"/>
                              <a:gd name="connsiteY3" fmla="*/ 114723 h 838200"/>
                              <a:gd name="connsiteX4" fmla="*/ 2057400 w 2057400"/>
                              <a:gd name="connsiteY4" fmla="*/ 0 h 838200"/>
                              <a:gd name="connsiteX0" fmla="*/ 0 w 2057400"/>
                              <a:gd name="connsiteY0" fmla="*/ 838200 h 838200"/>
                              <a:gd name="connsiteX1" fmla="*/ 233257 w 2057400"/>
                              <a:gd name="connsiteY1" fmla="*/ 686223 h 838200"/>
                              <a:gd name="connsiteX2" fmla="*/ 372957 w 2057400"/>
                              <a:gd name="connsiteY2" fmla="*/ 571923 h 838200"/>
                              <a:gd name="connsiteX3" fmla="*/ 804757 w 2057400"/>
                              <a:gd name="connsiteY3" fmla="*/ 343323 h 838200"/>
                              <a:gd name="connsiteX4" fmla="*/ 1376257 w 2057400"/>
                              <a:gd name="connsiteY4" fmla="*/ 114723 h 838200"/>
                              <a:gd name="connsiteX5" fmla="*/ 2057400 w 2057400"/>
                              <a:gd name="connsiteY5" fmla="*/ 0 h 838200"/>
                              <a:gd name="connsiteX0" fmla="*/ 0 w 2057400"/>
                              <a:gd name="connsiteY0" fmla="*/ 838200 h 838200"/>
                              <a:gd name="connsiteX1" fmla="*/ 233257 w 2057400"/>
                              <a:gd name="connsiteY1" fmla="*/ 686223 h 838200"/>
                              <a:gd name="connsiteX2" fmla="*/ 372957 w 2057400"/>
                              <a:gd name="connsiteY2" fmla="*/ 571923 h 838200"/>
                              <a:gd name="connsiteX3" fmla="*/ 804757 w 2057400"/>
                              <a:gd name="connsiteY3" fmla="*/ 343323 h 838200"/>
                              <a:gd name="connsiteX4" fmla="*/ 1376257 w 2057400"/>
                              <a:gd name="connsiteY4" fmla="*/ 114723 h 838200"/>
                              <a:gd name="connsiteX5" fmla="*/ 2057400 w 2057400"/>
                              <a:gd name="connsiteY5" fmla="*/ 0 h 838200"/>
                              <a:gd name="connsiteX0" fmla="*/ 0 w 2057400"/>
                              <a:gd name="connsiteY0" fmla="*/ 838200 h 838200"/>
                              <a:gd name="connsiteX1" fmla="*/ 233257 w 2057400"/>
                              <a:gd name="connsiteY1" fmla="*/ 686223 h 838200"/>
                              <a:gd name="connsiteX2" fmla="*/ 372957 w 2057400"/>
                              <a:gd name="connsiteY2" fmla="*/ 571923 h 838200"/>
                              <a:gd name="connsiteX3" fmla="*/ 804757 w 2057400"/>
                              <a:gd name="connsiteY3" fmla="*/ 343323 h 838200"/>
                              <a:gd name="connsiteX4" fmla="*/ 1376257 w 2057400"/>
                              <a:gd name="connsiteY4" fmla="*/ 114723 h 838200"/>
                              <a:gd name="connsiteX5" fmla="*/ 2057400 w 2057400"/>
                              <a:gd name="connsiteY5" fmla="*/ 0 h 838200"/>
                              <a:gd name="connsiteX0" fmla="*/ 0 w 2057400"/>
                              <a:gd name="connsiteY0" fmla="*/ 838200 h 838200"/>
                              <a:gd name="connsiteX1" fmla="*/ 207857 w 2057400"/>
                              <a:gd name="connsiteY1" fmla="*/ 677756 h 838200"/>
                              <a:gd name="connsiteX2" fmla="*/ 372957 w 2057400"/>
                              <a:gd name="connsiteY2" fmla="*/ 571923 h 838200"/>
                              <a:gd name="connsiteX3" fmla="*/ 804757 w 2057400"/>
                              <a:gd name="connsiteY3" fmla="*/ 343323 h 838200"/>
                              <a:gd name="connsiteX4" fmla="*/ 1376257 w 2057400"/>
                              <a:gd name="connsiteY4" fmla="*/ 114723 h 838200"/>
                              <a:gd name="connsiteX5" fmla="*/ 2057400 w 2057400"/>
                              <a:gd name="connsiteY5" fmla="*/ 0 h 8382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057400" h="838200">
                                <a:moveTo>
                                  <a:pt x="0" y="838200"/>
                                </a:moveTo>
                                <a:cubicBezTo>
                                  <a:pt x="36689" y="815622"/>
                                  <a:pt x="145698" y="722136"/>
                                  <a:pt x="207857" y="677756"/>
                                </a:cubicBezTo>
                                <a:cubicBezTo>
                                  <a:pt x="270017" y="633377"/>
                                  <a:pt x="275520" y="631825"/>
                                  <a:pt x="372957" y="571923"/>
                                </a:cubicBezTo>
                                <a:cubicBezTo>
                                  <a:pt x="515479" y="488667"/>
                                  <a:pt x="633307" y="419523"/>
                                  <a:pt x="804757" y="343323"/>
                                </a:cubicBezTo>
                                <a:cubicBezTo>
                                  <a:pt x="976207" y="267123"/>
                                  <a:pt x="1175879" y="171167"/>
                                  <a:pt x="1376257" y="114723"/>
                                </a:cubicBezTo>
                                <a:cubicBezTo>
                                  <a:pt x="1661231" y="44803"/>
                                  <a:pt x="1941689" y="31044"/>
                                  <a:pt x="2057400" y="0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Straight Connector 8"/>
                        <wps:cNvCnPr/>
                        <wps:spPr>
                          <a:xfrm>
                            <a:off x="0" y="880534"/>
                            <a:ext cx="4521200" cy="846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4" name="Oval 484"/>
                        <wps:cNvSpPr/>
                        <wps:spPr>
                          <a:xfrm>
                            <a:off x="1049867" y="296334"/>
                            <a:ext cx="67733" cy="76200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effectLst/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Text Box 481"/>
                        <wps:cNvSpPr txBox="1"/>
                        <wps:spPr>
                          <a:xfrm>
                            <a:off x="948267" y="0"/>
                            <a:ext cx="279400" cy="279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E95708" w:rsidRPr="003E7F0E" w:rsidRDefault="00E95708" w:rsidP="00E95708">
                              <w:pPr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3E7F0E">
                                <w:rPr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6CB5C8" id="Group 488" o:spid="_x0000_s1028" style="position:absolute;left:0;text-align:left;margin-left:64pt;margin-top:11.45pt;width:356pt;height:70pt;z-index:251703808" coordsize="45212,889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">
                <v:shape id="Freeform 487" o:spid="_x0000_s1029" style="position:absolute;left:1778;top:423;width:20574;height:8382;visibility:visible;mso-wrap-style:square;v-text-anchor:middle" coordsize="2057400,838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" path="m,838200c36689,815622,145698,722136,207857,677756v62160,-44379,67663,-45931,165100,-105833c515479,488667,633307,419523,804757,343323,976207,267123,1175879,171167,1376257,114723,1661231,44803,1941689,31044,2057400,e" filled="f" strokecolor="black [3213]">
                  <v:path arrowok="t" o:connecttype="custom" o:connectlocs="0,838200;207857,677756;372957,571923;804757,343323;1376257,114723;2057400,0" o:connectangles="0,0,0,0,0,0"/>
                </v:shape>
                <v:shape id="Freeform 486" o:spid="_x0000_s1030" style="position:absolute;left:22352;top:423;width:20574;height:8382;flip:x;visibility:visible;mso-wrap-style:square;v-text-anchor:middle" coordsize="2057400,8382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" path="m,838200c36689,815622,145698,722136,207857,677756v62160,-44379,67663,-45931,165100,-105833c515479,488667,633307,419523,804757,343323,976207,267123,1175879,171167,1376257,114723,1661231,44803,1941689,31044,2057400,e" filled="f" strokecolor="black [3213]">
                  <v:path arrowok="t" o:connecttype="custom" o:connectlocs="0,838200;207857,677756;372957,571923;804757,343323;1376257,114723;2057400,0" o:connectangles="0,0,0,0,0,0"/>
                </v:shape>
                <v:line id="Straight Connector 8" o:spid="_x0000_s1031" style="position:absolute;visibility:visible;mso-wrap-style:square" from="0,8805" to="45212,889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" strokecolor="black [3213]" strokeweight="2pt"/>
                <v:oval id="Oval 484" o:spid="_x0000_s1032" style="position:absolute;left:10498;top:2963;width:678;height:76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" fillcolor="black [3213]" strokecolor="#4579b8 [3044]"/>
                <v:shape id="Text Box 481" o:spid="_x0000_s1033" type="#_x0000_t202" style="position:absolute;left:9482;width:2794;height:279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" fillcolor="white [3201]" stroked="f" strokeweight=".5pt">
                  <v:textbox>
                    <w:txbxContent>
                      <w:p w:rsidR="00E95708" w:rsidRPr="003E7F0E" w:rsidRDefault="00E95708" w:rsidP="00E95708">
                        <w:pPr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3E7F0E">
                          <w:rPr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95708" w:rsidRPr="0058152E" w:rsidRDefault="00E95708" w:rsidP="00E95708">
      <w:pPr>
        <w:jc w:val="center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47F1A87F" wp14:editId="1CD9E209">
                <wp:simplePos x="0" y="0"/>
                <wp:positionH relativeFrom="column">
                  <wp:posOffset>3047365</wp:posOffset>
                </wp:positionH>
                <wp:positionV relativeFrom="paragraph">
                  <wp:posOffset>16299</wp:posOffset>
                </wp:positionV>
                <wp:extent cx="67733" cy="76200"/>
                <wp:effectExtent l="0" t="0" r="8890" b="12700"/>
                <wp:wrapNone/>
                <wp:docPr id="485" name="Oval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33" cy="762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553145B" id="Oval 485" o:spid="_x0000_s1026" style="position:absolute;margin-left:239.95pt;margin-top:1.3pt;width:5.35pt;height:6pt;z-index:2517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" fillcolor="black [3213]" strokecolor="#4579b8 [3044]"/>
            </w:pict>
          </mc:Fallback>
        </mc:AlternateContent>
      </w:r>
    </w:p>
    <w:p w:rsidR="00E95708" w:rsidRPr="0058152E" w:rsidRDefault="00E95708" w:rsidP="00E95708">
      <w:pPr>
        <w:jc w:val="center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DC146AA" wp14:editId="2AC0C7F8">
                <wp:simplePos x="0" y="0"/>
                <wp:positionH relativeFrom="column">
                  <wp:posOffset>4156922</wp:posOffset>
                </wp:positionH>
                <wp:positionV relativeFrom="paragraph">
                  <wp:posOffset>118110</wp:posOffset>
                </wp:positionV>
                <wp:extent cx="67733" cy="76200"/>
                <wp:effectExtent l="0" t="0" r="8890" b="12700"/>
                <wp:wrapNone/>
                <wp:docPr id="483" name="Oval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733" cy="762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E6FBFB" id="Oval 483" o:spid="_x0000_s1026" style="position:absolute;margin-left:327.3pt;margin-top:9.3pt;width:5.35pt;height:6pt;z-index:2517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" fillcolor="black [3213]" strokecolor="#4579b8 [3044]"/>
            </w:pict>
          </mc:Fallback>
        </mc:AlternateContent>
      </w:r>
    </w:p>
    <w:p w:rsidR="00E95708" w:rsidRDefault="00E95708" w:rsidP="00E95708">
      <w:pPr>
        <w:ind w:left="360"/>
        <w:jc w:val="center"/>
        <w:rPr>
          <w:color w:val="000000" w:themeColor="text1"/>
        </w:rPr>
      </w:pPr>
    </w:p>
    <w:p w:rsidR="00E95708" w:rsidRDefault="00E95708" w:rsidP="00E95708">
      <w:pPr>
        <w:ind w:left="360"/>
        <w:jc w:val="center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tbl>
      <w:tblPr>
        <w:tblStyle w:val="TableGrid"/>
        <w:tblpPr w:leftFromText="180" w:rightFromText="180" w:vertAnchor="page" w:horzAnchor="margin" w:tblpXSpec="center" w:tblpY="5786"/>
        <w:tblW w:w="0" w:type="auto"/>
        <w:tblLook w:val="04A0" w:firstRow="1" w:lastRow="0" w:firstColumn="1" w:lastColumn="0" w:noHBand="0" w:noVBand="1"/>
      </w:tblPr>
      <w:tblGrid>
        <w:gridCol w:w="2092"/>
        <w:gridCol w:w="2092"/>
        <w:gridCol w:w="2056"/>
        <w:gridCol w:w="2056"/>
      </w:tblGrid>
      <w:tr w:rsidR="00E95708" w:rsidRPr="0058152E" w:rsidTr="00E95708">
        <w:trPr>
          <w:trHeight w:val="567"/>
        </w:trPr>
        <w:tc>
          <w:tcPr>
            <w:tcW w:w="2092" w:type="dxa"/>
            <w:vAlign w:val="center"/>
          </w:tcPr>
          <w:p w:rsidR="00E95708" w:rsidRPr="0058152E" w:rsidRDefault="00E95708" w:rsidP="00E95708">
            <w:pPr>
              <w:jc w:val="center"/>
              <w:rPr>
                <w:b/>
                <w:color w:val="000000" w:themeColor="text1"/>
                <w:lang w:val="en-US"/>
              </w:rPr>
            </w:pPr>
          </w:p>
        </w:tc>
        <w:tc>
          <w:tcPr>
            <w:tcW w:w="2092" w:type="dxa"/>
            <w:vAlign w:val="center"/>
          </w:tcPr>
          <w:p w:rsidR="00E95708" w:rsidRPr="0058152E" w:rsidRDefault="00E95708" w:rsidP="00E95708">
            <w:pPr>
              <w:jc w:val="center"/>
              <w:rPr>
                <w:b/>
                <w:color w:val="000000" w:themeColor="text1"/>
                <w:lang w:val="en-US"/>
              </w:rPr>
            </w:pPr>
            <w:r w:rsidRPr="0058152E">
              <w:rPr>
                <w:b/>
                <w:color w:val="000000" w:themeColor="text1"/>
                <w:lang w:val="en-US"/>
              </w:rPr>
              <w:t>At ‘X’</w:t>
            </w:r>
          </w:p>
        </w:tc>
        <w:tc>
          <w:tcPr>
            <w:tcW w:w="2056" w:type="dxa"/>
            <w:vAlign w:val="center"/>
          </w:tcPr>
          <w:p w:rsidR="00E95708" w:rsidRPr="0058152E" w:rsidRDefault="00E95708" w:rsidP="00E95708">
            <w:pPr>
              <w:jc w:val="center"/>
              <w:rPr>
                <w:b/>
                <w:color w:val="000000" w:themeColor="text1"/>
                <w:lang w:val="en-US"/>
              </w:rPr>
            </w:pPr>
            <w:r w:rsidRPr="0058152E">
              <w:rPr>
                <w:b/>
                <w:color w:val="000000" w:themeColor="text1"/>
                <w:lang w:val="en-US"/>
              </w:rPr>
              <w:t>At ‘Y’</w:t>
            </w:r>
          </w:p>
        </w:tc>
        <w:tc>
          <w:tcPr>
            <w:tcW w:w="2056" w:type="dxa"/>
            <w:vAlign w:val="center"/>
          </w:tcPr>
          <w:p w:rsidR="00E95708" w:rsidRPr="0058152E" w:rsidRDefault="00E95708" w:rsidP="00E95708">
            <w:pPr>
              <w:jc w:val="center"/>
              <w:rPr>
                <w:b/>
                <w:color w:val="000000" w:themeColor="text1"/>
                <w:lang w:val="en-US"/>
              </w:rPr>
            </w:pPr>
            <w:r w:rsidRPr="0058152E">
              <w:rPr>
                <w:b/>
                <w:color w:val="000000" w:themeColor="text1"/>
                <w:lang w:val="en-US"/>
              </w:rPr>
              <w:t>At ‘Z’</w:t>
            </w:r>
          </w:p>
        </w:tc>
      </w:tr>
      <w:tr w:rsidR="00E95708" w:rsidRPr="0058152E" w:rsidTr="00E95708">
        <w:trPr>
          <w:trHeight w:val="567"/>
        </w:trPr>
        <w:tc>
          <w:tcPr>
            <w:tcW w:w="2092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w:t>A</w:t>
            </w:r>
          </w:p>
        </w:tc>
        <w:tc>
          <w:tcPr>
            <w:tcW w:w="2092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751CCC24" wp14:editId="6CD08865">
                      <wp:simplePos x="0" y="0"/>
                      <wp:positionH relativeFrom="column">
                        <wp:posOffset>385445</wp:posOffset>
                      </wp:positionH>
                      <wp:positionV relativeFrom="paragraph">
                        <wp:posOffset>98425</wp:posOffset>
                      </wp:positionV>
                      <wp:extent cx="371475" cy="180975"/>
                      <wp:effectExtent l="38100" t="0" r="28575" b="66675"/>
                      <wp:wrapNone/>
                      <wp:docPr id="255" name="Straight Arrow Connector 2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71475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07E2B0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255" o:spid="_x0000_s1026" type="#_x0000_t32" style="position:absolute;margin-left:30.35pt;margin-top:7.75pt;width:29.25pt;height:14.25pt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" strokecolor="black [3213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056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0160" behindDoc="0" locked="0" layoutInCell="1" allowOverlap="1" wp14:anchorId="170D8CB2" wp14:editId="7DDB41D5">
                      <wp:simplePos x="0" y="0"/>
                      <wp:positionH relativeFrom="column">
                        <wp:posOffset>353695</wp:posOffset>
                      </wp:positionH>
                      <wp:positionV relativeFrom="paragraph">
                        <wp:posOffset>69850</wp:posOffset>
                      </wp:positionV>
                      <wp:extent cx="476250" cy="9525"/>
                      <wp:effectExtent l="38100" t="76200" r="0" b="85725"/>
                      <wp:wrapNone/>
                      <wp:docPr id="256" name="Straight Arrow Connector 2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762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F59A04" id="Straight Arrow Connector 256" o:spid="_x0000_s1026" type="#_x0000_t32" style="position:absolute;margin-left:27.85pt;margin-top:5.5pt;width:37.5pt;height:.75pt;flip:x y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" strokecolor="black [3213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056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5F7978EB" wp14:editId="5220C8FB">
                      <wp:simplePos x="0" y="0"/>
                      <wp:positionH relativeFrom="column">
                        <wp:posOffset>296545</wp:posOffset>
                      </wp:positionH>
                      <wp:positionV relativeFrom="paragraph">
                        <wp:posOffset>23495</wp:posOffset>
                      </wp:positionV>
                      <wp:extent cx="476250" cy="180975"/>
                      <wp:effectExtent l="38100" t="38100" r="19050" b="28575"/>
                      <wp:wrapNone/>
                      <wp:docPr id="257" name="Straight Arrow Connector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76250" cy="1809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9A7742" id="Straight Arrow Connector 257" o:spid="_x0000_s1026" type="#_x0000_t32" style="position:absolute;margin-left:23.35pt;margin-top:1.85pt;width:37.5pt;height:14.25pt;flip:x y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" strokecolor="black [3213]">
                      <v:stroke endarrow="block"/>
                    </v:shape>
                  </w:pict>
                </mc:Fallback>
              </mc:AlternateContent>
            </w:r>
          </w:p>
        </w:tc>
      </w:tr>
      <w:tr w:rsidR="00E95708" w:rsidRPr="0058152E" w:rsidTr="00E95708">
        <w:trPr>
          <w:trHeight w:val="567"/>
        </w:trPr>
        <w:tc>
          <w:tcPr>
            <w:tcW w:w="2092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w:t>B</w:t>
            </w:r>
          </w:p>
        </w:tc>
        <w:tc>
          <w:tcPr>
            <w:tcW w:w="2092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4ECB1774" wp14:editId="604FA7E9">
                      <wp:simplePos x="0" y="0"/>
                      <wp:positionH relativeFrom="column">
                        <wp:posOffset>585470</wp:posOffset>
                      </wp:positionH>
                      <wp:positionV relativeFrom="paragraph">
                        <wp:posOffset>74930</wp:posOffset>
                      </wp:positionV>
                      <wp:extent cx="0" cy="257175"/>
                      <wp:effectExtent l="76200" t="0" r="57150" b="47625"/>
                      <wp:wrapNone/>
                      <wp:docPr id="258" name="Straight Arrow Connector 2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B644F8" id="Straight Arrow Connector 258" o:spid="_x0000_s1026" type="#_x0000_t32" style="position:absolute;margin-left:46.1pt;margin-top:5.9pt;width:0;height:20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" strokecolor="black [3213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056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6AE98FA0" wp14:editId="1D37E23E">
                      <wp:simplePos x="0" y="0"/>
                      <wp:positionH relativeFrom="column">
                        <wp:posOffset>572770</wp:posOffset>
                      </wp:positionH>
                      <wp:positionV relativeFrom="paragraph">
                        <wp:posOffset>66675</wp:posOffset>
                      </wp:positionV>
                      <wp:extent cx="0" cy="257175"/>
                      <wp:effectExtent l="76200" t="0" r="57150" b="47625"/>
                      <wp:wrapNone/>
                      <wp:docPr id="259" name="Straight Arrow Connector 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435837" id="Straight Arrow Connector 259" o:spid="_x0000_s1026" type="#_x0000_t32" style="position:absolute;margin-left:45.1pt;margin-top:5.25pt;width:0;height:20.2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" strokecolor="black [3213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056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4256" behindDoc="0" locked="0" layoutInCell="1" allowOverlap="1" wp14:anchorId="03EF1468" wp14:editId="05EE8FE2">
                      <wp:simplePos x="0" y="0"/>
                      <wp:positionH relativeFrom="column">
                        <wp:posOffset>589280</wp:posOffset>
                      </wp:positionH>
                      <wp:positionV relativeFrom="paragraph">
                        <wp:posOffset>67945</wp:posOffset>
                      </wp:positionV>
                      <wp:extent cx="0" cy="257175"/>
                      <wp:effectExtent l="76200" t="0" r="57150" b="47625"/>
                      <wp:wrapNone/>
                      <wp:docPr id="260" name="Straight Arrow Connector 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C812E" id="Straight Arrow Connector 260" o:spid="_x0000_s1026" type="#_x0000_t32" style="position:absolute;margin-left:46.4pt;margin-top:5.35pt;width:0;height:20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" strokecolor="black [3213]">
                      <v:stroke endarrow="block"/>
                    </v:shape>
                  </w:pict>
                </mc:Fallback>
              </mc:AlternateContent>
            </w:r>
          </w:p>
        </w:tc>
      </w:tr>
      <w:tr w:rsidR="00E95708" w:rsidRPr="0058152E" w:rsidTr="00E95708">
        <w:trPr>
          <w:trHeight w:val="567"/>
        </w:trPr>
        <w:tc>
          <w:tcPr>
            <w:tcW w:w="2092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w:t>C</w:t>
            </w:r>
          </w:p>
        </w:tc>
        <w:tc>
          <w:tcPr>
            <w:tcW w:w="2092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2C128A20" wp14:editId="5E49A9DE">
                      <wp:simplePos x="0" y="0"/>
                      <wp:positionH relativeFrom="column">
                        <wp:posOffset>387985</wp:posOffset>
                      </wp:positionH>
                      <wp:positionV relativeFrom="paragraph">
                        <wp:posOffset>-13335</wp:posOffset>
                      </wp:positionV>
                      <wp:extent cx="419100" cy="190500"/>
                      <wp:effectExtent l="0" t="38100" r="57150" b="19050"/>
                      <wp:wrapNone/>
                      <wp:docPr id="261" name="Straight Arrow Connector 2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19100" cy="1905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8F5358" id="Straight Arrow Connector 261" o:spid="_x0000_s1026" type="#_x0000_t32" style="position:absolute;margin-left:30.55pt;margin-top:-1.05pt;width:33pt;height:15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" strokecolor="black [3213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056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4B0684FC" wp14:editId="5428A17F">
                      <wp:simplePos x="0" y="0"/>
                      <wp:positionH relativeFrom="column">
                        <wp:posOffset>363220</wp:posOffset>
                      </wp:positionH>
                      <wp:positionV relativeFrom="paragraph">
                        <wp:posOffset>106680</wp:posOffset>
                      </wp:positionV>
                      <wp:extent cx="476250" cy="9525"/>
                      <wp:effectExtent l="0" t="76200" r="19050" b="85725"/>
                      <wp:wrapNone/>
                      <wp:docPr id="262" name="Straight Arrow Connector 2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4762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99D5D2" id="Straight Arrow Connector 262" o:spid="_x0000_s1026" type="#_x0000_t32" style="position:absolute;margin-left:28.6pt;margin-top:8.4pt;width:37.5pt;height:.7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" strokecolor="black [3213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056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35C858D5" wp14:editId="6204B918">
                      <wp:simplePos x="0" y="0"/>
                      <wp:positionH relativeFrom="column">
                        <wp:posOffset>429895</wp:posOffset>
                      </wp:positionH>
                      <wp:positionV relativeFrom="paragraph">
                        <wp:posOffset>112395</wp:posOffset>
                      </wp:positionV>
                      <wp:extent cx="447675" cy="133350"/>
                      <wp:effectExtent l="0" t="0" r="66675" b="76200"/>
                      <wp:wrapNone/>
                      <wp:docPr id="263" name="Straight Arrow Connector 2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47675" cy="13335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09843D" id="Straight Arrow Connector 263" o:spid="_x0000_s1026" type="#_x0000_t32" style="position:absolute;margin-left:33.85pt;margin-top:8.85pt;width:35.25pt;height:10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" strokecolor="black [3213]">
                      <v:stroke endarrow="block"/>
                    </v:shape>
                  </w:pict>
                </mc:Fallback>
              </mc:AlternateContent>
            </w:r>
          </w:p>
        </w:tc>
      </w:tr>
      <w:tr w:rsidR="00E95708" w:rsidRPr="0058152E" w:rsidTr="00E95708">
        <w:trPr>
          <w:trHeight w:val="567"/>
        </w:trPr>
        <w:tc>
          <w:tcPr>
            <w:tcW w:w="2092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w:t>D</w:t>
            </w:r>
          </w:p>
        </w:tc>
        <w:tc>
          <w:tcPr>
            <w:tcW w:w="2092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2056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6A3DC620" wp14:editId="5EE6B5DB">
                      <wp:simplePos x="0" y="0"/>
                      <wp:positionH relativeFrom="column">
                        <wp:posOffset>575310</wp:posOffset>
                      </wp:positionH>
                      <wp:positionV relativeFrom="paragraph">
                        <wp:posOffset>56515</wp:posOffset>
                      </wp:positionV>
                      <wp:extent cx="0" cy="238125"/>
                      <wp:effectExtent l="76200" t="38100" r="57150" b="9525"/>
                      <wp:wrapNone/>
                      <wp:docPr id="264" name="Straight Arrow Connector 2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381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FC17B7C" id="Straight Arrow Connector 264" o:spid="_x0000_s1026" type="#_x0000_t32" style="position:absolute;margin-left:45.3pt;margin-top:4.45pt;width:0;height:18.75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" strokecolor="black [3213]">
                      <v:stroke endarrow="block"/>
                    </v:shape>
                  </w:pict>
                </mc:Fallback>
              </mc:AlternateContent>
            </w: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53DB728A" wp14:editId="24C60C20">
                      <wp:simplePos x="0" y="0"/>
                      <wp:positionH relativeFrom="column">
                        <wp:posOffset>-741680</wp:posOffset>
                      </wp:positionH>
                      <wp:positionV relativeFrom="paragraph">
                        <wp:posOffset>24130</wp:posOffset>
                      </wp:positionV>
                      <wp:extent cx="0" cy="257175"/>
                      <wp:effectExtent l="76200" t="0" r="57150" b="47625"/>
                      <wp:wrapNone/>
                      <wp:docPr id="265" name="Straight Arrow Connector 2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B7F7C2" id="Straight Arrow Connector 265" o:spid="_x0000_s1026" type="#_x0000_t32" style="position:absolute;margin-left:-58.4pt;margin-top:1.9pt;width:0;height:20.2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" strokecolor="black [3213]">
                      <v:stroke endarrow="block"/>
                    </v:shape>
                  </w:pict>
                </mc:Fallback>
              </mc:AlternateContent>
            </w: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5CCBE1FE" wp14:editId="14A9BA39">
                      <wp:simplePos x="0" y="0"/>
                      <wp:positionH relativeFrom="column">
                        <wp:posOffset>1907540</wp:posOffset>
                      </wp:positionH>
                      <wp:positionV relativeFrom="paragraph">
                        <wp:posOffset>17145</wp:posOffset>
                      </wp:positionV>
                      <wp:extent cx="0" cy="257175"/>
                      <wp:effectExtent l="76200" t="0" r="57150" b="47625"/>
                      <wp:wrapNone/>
                      <wp:docPr id="266" name="Straight Arrow Connector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6DA692" id="Straight Arrow Connector 266" o:spid="_x0000_s1026" type="#_x0000_t32" style="position:absolute;margin-left:150.2pt;margin-top:1.35pt;width:0;height:20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" strokecolor="black [3213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056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</w:p>
        </w:tc>
      </w:tr>
      <w:tr w:rsidR="00E95708" w:rsidRPr="0058152E" w:rsidTr="00E95708">
        <w:trPr>
          <w:trHeight w:val="567"/>
        </w:trPr>
        <w:tc>
          <w:tcPr>
            <w:tcW w:w="2092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w:t>E</w:t>
            </w:r>
          </w:p>
        </w:tc>
        <w:tc>
          <w:tcPr>
            <w:tcW w:w="2092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</w:p>
        </w:tc>
        <w:tc>
          <w:tcPr>
            <w:tcW w:w="2056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4E59D43A" wp14:editId="672FA5C3">
                      <wp:simplePos x="0" y="0"/>
                      <wp:positionH relativeFrom="column">
                        <wp:posOffset>-734695</wp:posOffset>
                      </wp:positionH>
                      <wp:positionV relativeFrom="paragraph">
                        <wp:posOffset>-29845</wp:posOffset>
                      </wp:positionV>
                      <wp:extent cx="0" cy="257175"/>
                      <wp:effectExtent l="76200" t="0" r="57150" b="47625"/>
                      <wp:wrapNone/>
                      <wp:docPr id="267" name="Straight Arrow Connector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CCDC85" id="Straight Arrow Connector 267" o:spid="_x0000_s1026" type="#_x0000_t32" style="position:absolute;margin-left:-57.85pt;margin-top:-2.35pt;width:0;height:20.2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" strokecolor="black [3213]">
                      <v:stroke endarrow="block"/>
                    </v:shape>
                  </w:pict>
                </mc:Fallback>
              </mc:AlternateContent>
            </w:r>
            <w:r w:rsidRPr="0058152E">
              <w:rPr>
                <w:color w:val="000000" w:themeColor="text1"/>
                <w:lang w:val="en-US"/>
              </w:rPr>
              <w:t>0</w:t>
            </w:r>
          </w:p>
        </w:tc>
        <w:tc>
          <w:tcPr>
            <w:tcW w:w="2056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29F70AE0" wp14:editId="0568EF79">
                      <wp:simplePos x="0" y="0"/>
                      <wp:positionH relativeFrom="column">
                        <wp:posOffset>601345</wp:posOffset>
                      </wp:positionH>
                      <wp:positionV relativeFrom="paragraph">
                        <wp:posOffset>-1905</wp:posOffset>
                      </wp:positionV>
                      <wp:extent cx="0" cy="219075"/>
                      <wp:effectExtent l="76200" t="38100" r="57150" b="9525"/>
                      <wp:wrapNone/>
                      <wp:docPr id="268" name="Straight Arrow Connector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54EED3" id="Straight Arrow Connector 268" o:spid="_x0000_s1026" type="#_x0000_t32" style="position:absolute;margin-left:47.35pt;margin-top:-.15pt;width:0;height:17.25pt;flip: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" strokecolor="black [3213]">
                      <v:stroke endarrow="block"/>
                    </v:shape>
                  </w:pict>
                </mc:Fallback>
              </mc:AlternateContent>
            </w:r>
          </w:p>
        </w:tc>
      </w:tr>
      <w:tr w:rsidR="00E95708" w:rsidRPr="0058152E" w:rsidTr="00E95708">
        <w:trPr>
          <w:trHeight w:val="567"/>
        </w:trPr>
        <w:tc>
          <w:tcPr>
            <w:tcW w:w="2092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w:t>F</w:t>
            </w:r>
          </w:p>
        </w:tc>
        <w:tc>
          <w:tcPr>
            <w:tcW w:w="2092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25B79BFF" wp14:editId="0FE85178">
                      <wp:simplePos x="0" y="0"/>
                      <wp:positionH relativeFrom="column">
                        <wp:posOffset>590550</wp:posOffset>
                      </wp:positionH>
                      <wp:positionV relativeFrom="paragraph">
                        <wp:posOffset>50165</wp:posOffset>
                      </wp:positionV>
                      <wp:extent cx="0" cy="219075"/>
                      <wp:effectExtent l="76200" t="38100" r="57150" b="9525"/>
                      <wp:wrapNone/>
                      <wp:docPr id="269" name="Straight Arrow Connector 2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190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C4BFCDA" id="Straight Arrow Connector 269" o:spid="_x0000_s1026" type="#_x0000_t32" style="position:absolute;margin-left:46.5pt;margin-top:3.95pt;width:0;height:17.25pt;flip:y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" strokecolor="black [3213]">
                      <v:stroke endarrow="block"/>
                    </v:shape>
                  </w:pict>
                </mc:Fallback>
              </mc:AlternateContent>
            </w:r>
          </w:p>
        </w:tc>
        <w:tc>
          <w:tcPr>
            <w:tcW w:w="2056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w:t>0</w:t>
            </w:r>
          </w:p>
        </w:tc>
        <w:tc>
          <w:tcPr>
            <w:tcW w:w="2056" w:type="dxa"/>
            <w:vAlign w:val="center"/>
          </w:tcPr>
          <w:p w:rsidR="00E95708" w:rsidRPr="0058152E" w:rsidRDefault="00E95708" w:rsidP="00E95708">
            <w:pPr>
              <w:jc w:val="center"/>
              <w:rPr>
                <w:color w:val="000000" w:themeColor="text1"/>
                <w:lang w:val="en-US"/>
              </w:rPr>
            </w:pPr>
            <w:r w:rsidRPr="0058152E">
              <w:rPr>
                <w:color w:val="000000" w:themeColor="text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5E8A152D" wp14:editId="725B3C1B">
                      <wp:simplePos x="0" y="0"/>
                      <wp:positionH relativeFrom="column">
                        <wp:posOffset>596265</wp:posOffset>
                      </wp:positionH>
                      <wp:positionV relativeFrom="paragraph">
                        <wp:posOffset>40640</wp:posOffset>
                      </wp:positionV>
                      <wp:extent cx="0" cy="257175"/>
                      <wp:effectExtent l="76200" t="0" r="57150" b="47625"/>
                      <wp:wrapNone/>
                      <wp:docPr id="270" name="Straight Arrow Connector 2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5717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9D2E32" id="Straight Arrow Connector 270" o:spid="_x0000_s1026" type="#_x0000_t32" style="position:absolute;margin-left:46.95pt;margin-top:3.2pt;width:0;height:20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" strokecolor="black [3213]">
                      <v:stroke endarrow="block"/>
                    </v:shape>
                  </w:pict>
                </mc:Fallback>
              </mc:AlternateContent>
            </w:r>
          </w:p>
        </w:tc>
      </w:tr>
    </w:tbl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ind w:left="360"/>
        <w:rPr>
          <w:color w:val="000000" w:themeColor="text1"/>
        </w:rPr>
      </w:pPr>
    </w:p>
    <w:p w:rsidR="00E95708" w:rsidRDefault="00E95708" w:rsidP="00E95708">
      <w:pPr>
        <w:rPr>
          <w:color w:val="000000" w:themeColor="text1"/>
        </w:rPr>
      </w:pPr>
    </w:p>
    <w:p w:rsidR="00E95708" w:rsidRDefault="00E95708" w:rsidP="00E95708">
      <w:pPr>
        <w:rPr>
          <w:color w:val="000000" w:themeColor="text1"/>
        </w:rPr>
      </w:pPr>
    </w:p>
    <w:p w:rsidR="00E95708" w:rsidRDefault="00E95708" w:rsidP="00E95708">
      <w:pPr>
        <w:rPr>
          <w:color w:val="000000" w:themeColor="text1"/>
        </w:rPr>
      </w:pPr>
    </w:p>
    <w:p w:rsidR="00E95708" w:rsidRDefault="00E95708" w:rsidP="00E95708">
      <w:pPr>
        <w:rPr>
          <w:color w:val="000000" w:themeColor="text1"/>
        </w:rPr>
      </w:pPr>
    </w:p>
    <w:p w:rsidR="00E95708" w:rsidRDefault="00E95708" w:rsidP="00E95708">
      <w:pPr>
        <w:rPr>
          <w:color w:val="000000" w:themeColor="text1"/>
        </w:rPr>
      </w:pPr>
    </w:p>
    <w:p w:rsidR="00E95708" w:rsidRPr="0058152E" w:rsidRDefault="00E95708" w:rsidP="00E95708">
      <w:pPr>
        <w:rPr>
          <w:color w:val="000000" w:themeColor="text1"/>
        </w:rPr>
      </w:pPr>
      <w:r>
        <w:rPr>
          <w:color w:val="000000" w:themeColor="text1"/>
        </w:rPr>
        <w:t>(a)</w:t>
      </w:r>
      <w:r>
        <w:rPr>
          <w:color w:val="000000" w:themeColor="text1"/>
        </w:rPr>
        <w:tab/>
      </w:r>
      <w:r w:rsidRPr="0058152E">
        <w:rPr>
          <w:color w:val="000000" w:themeColor="text1"/>
        </w:rPr>
        <w:t xml:space="preserve">Which set of vectors (A – F) best illustrates the acceleration experienced by the ball in 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58152E">
        <w:rPr>
          <w:color w:val="000000" w:themeColor="text1"/>
        </w:rPr>
        <w:t>flight (ignore air resistance)?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58152E">
        <w:rPr>
          <w:color w:val="000000" w:themeColor="text1"/>
        </w:rPr>
        <w:t>(1 mark)</w:t>
      </w:r>
    </w:p>
    <w:p w:rsidR="00E95708" w:rsidRPr="0058152E" w:rsidRDefault="00E95708" w:rsidP="00E95708">
      <w:pPr>
        <w:rPr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  <w:u w:val="single"/>
        </w:rPr>
        <w:tab/>
      </w:r>
      <w:r>
        <w:rPr>
          <w:color w:val="000000" w:themeColor="text1"/>
          <w:u w:val="single"/>
        </w:rPr>
        <w:tab/>
      </w:r>
    </w:p>
    <w:p w:rsidR="00E95708" w:rsidRDefault="00E95708" w:rsidP="00E95708">
      <w:pPr>
        <w:rPr>
          <w:color w:val="000000" w:themeColor="text1"/>
        </w:rPr>
      </w:pPr>
    </w:p>
    <w:p w:rsidR="00E95708" w:rsidRPr="0058152E" w:rsidRDefault="00E95708" w:rsidP="00E95708">
      <w:pPr>
        <w:rPr>
          <w:color w:val="000000" w:themeColor="text1"/>
        </w:rPr>
      </w:pPr>
      <w:r>
        <w:rPr>
          <w:color w:val="000000" w:themeColor="text1"/>
        </w:rPr>
        <w:t>(b)</w:t>
      </w:r>
      <w:r>
        <w:rPr>
          <w:color w:val="000000" w:themeColor="text1"/>
        </w:rPr>
        <w:tab/>
      </w:r>
      <w:r w:rsidRPr="0058152E">
        <w:rPr>
          <w:color w:val="000000" w:themeColor="text1"/>
        </w:rPr>
        <w:t xml:space="preserve">Which set of vectors (A – F) best illustrates the instantaneous velocity of the ball in flight </w:t>
      </w:r>
      <w:r>
        <w:rPr>
          <w:color w:val="000000" w:themeColor="text1"/>
        </w:rPr>
        <w:tab/>
      </w:r>
      <w:r w:rsidRPr="0058152E">
        <w:rPr>
          <w:color w:val="000000" w:themeColor="text1"/>
        </w:rPr>
        <w:t>(ignore air resistance)?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58152E">
        <w:rPr>
          <w:color w:val="000000" w:themeColor="text1"/>
        </w:rPr>
        <w:t>(1 mark)</w:t>
      </w:r>
    </w:p>
    <w:p w:rsidR="00E95708" w:rsidRPr="0058152E" w:rsidRDefault="00E95708" w:rsidP="00E95708">
      <w:pPr>
        <w:rPr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  <w:u w:val="single"/>
        </w:rPr>
        <w:tab/>
      </w:r>
      <w:r>
        <w:rPr>
          <w:color w:val="000000" w:themeColor="text1"/>
          <w:u w:val="single"/>
        </w:rPr>
        <w:tab/>
      </w:r>
    </w:p>
    <w:p w:rsidR="00E95708" w:rsidRDefault="00E95708" w:rsidP="00E95708">
      <w:pPr>
        <w:rPr>
          <w:color w:val="000000" w:themeColor="text1"/>
        </w:rPr>
      </w:pPr>
    </w:p>
    <w:p w:rsidR="00E95708" w:rsidRPr="0058152E" w:rsidRDefault="00E95708" w:rsidP="00E95708">
      <w:pPr>
        <w:rPr>
          <w:color w:val="000000" w:themeColor="text1"/>
        </w:rPr>
      </w:pPr>
      <w:r>
        <w:rPr>
          <w:color w:val="000000" w:themeColor="text1"/>
        </w:rPr>
        <w:t>(c)</w:t>
      </w:r>
      <w:r>
        <w:rPr>
          <w:color w:val="000000" w:themeColor="text1"/>
        </w:rPr>
        <w:tab/>
      </w:r>
      <w:r w:rsidRPr="0058152E">
        <w:rPr>
          <w:color w:val="000000" w:themeColor="text1"/>
        </w:rPr>
        <w:t xml:space="preserve">Which set of vectors best illustrates the vertical component of the ball’s velocity in flight </w:t>
      </w:r>
      <w:r>
        <w:rPr>
          <w:color w:val="000000" w:themeColor="text1"/>
        </w:rPr>
        <w:tab/>
      </w:r>
      <w:r w:rsidRPr="0058152E">
        <w:rPr>
          <w:color w:val="000000" w:themeColor="text1"/>
        </w:rPr>
        <w:t xml:space="preserve">(ignore air resistance)? 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58152E">
        <w:rPr>
          <w:color w:val="000000" w:themeColor="text1"/>
        </w:rPr>
        <w:t>(1 mark)</w:t>
      </w:r>
    </w:p>
    <w:p w:rsidR="00E95708" w:rsidRPr="0058152E" w:rsidRDefault="00E95708" w:rsidP="00E95708">
      <w:pPr>
        <w:rPr>
          <w:color w:val="000000" w:themeColor="text1"/>
          <w:u w:val="single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  <w:u w:val="single"/>
        </w:rPr>
        <w:tab/>
      </w:r>
      <w:r>
        <w:rPr>
          <w:color w:val="000000" w:themeColor="text1"/>
          <w:u w:val="single"/>
        </w:rPr>
        <w:tab/>
      </w:r>
    </w:p>
    <w:p w:rsidR="00E95708" w:rsidRDefault="00E95708" w:rsidP="00E95708">
      <w:pPr>
        <w:rPr>
          <w:color w:val="000000" w:themeColor="text1"/>
        </w:rPr>
      </w:pPr>
    </w:p>
    <w:p w:rsidR="00E95708" w:rsidRPr="0058152E" w:rsidRDefault="00E95708" w:rsidP="00E95708">
      <w:pPr>
        <w:rPr>
          <w:color w:val="000000" w:themeColor="text1"/>
        </w:rPr>
      </w:pPr>
      <w:r>
        <w:rPr>
          <w:color w:val="000000" w:themeColor="text1"/>
        </w:rPr>
        <w:t>(d)</w:t>
      </w:r>
      <w:r>
        <w:rPr>
          <w:color w:val="000000" w:themeColor="text1"/>
        </w:rPr>
        <w:tab/>
      </w:r>
      <w:r w:rsidRPr="0058152E">
        <w:rPr>
          <w:color w:val="000000" w:themeColor="text1"/>
        </w:rPr>
        <w:t xml:space="preserve">If air resistance is taken into account, which set of vectors best illustrates the force due to this </w:t>
      </w:r>
      <w:r>
        <w:rPr>
          <w:color w:val="000000" w:themeColor="text1"/>
        </w:rPr>
        <w:tab/>
      </w:r>
      <w:r w:rsidRPr="0058152E">
        <w:rPr>
          <w:color w:val="000000" w:themeColor="text1"/>
        </w:rPr>
        <w:t>air resistance experienced by the ball in flight?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58152E">
        <w:rPr>
          <w:color w:val="000000" w:themeColor="text1"/>
        </w:rPr>
        <w:t>(1 mark)</w:t>
      </w:r>
    </w:p>
    <w:p w:rsidR="00E95708" w:rsidRPr="0058152E" w:rsidRDefault="00E95708" w:rsidP="00E95708">
      <w:pPr>
        <w:autoSpaceDE w:val="0"/>
        <w:autoSpaceDN w:val="0"/>
        <w:adjustRightInd w:val="0"/>
        <w:rPr>
          <w:vanish/>
          <w:color w:val="000000" w:themeColor="text1"/>
        </w:rPr>
      </w:pP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58152E">
        <w:rPr>
          <w:vanish/>
          <w:color w:val="000000" w:themeColor="text1"/>
        </w:rPr>
        <w:t>WACE 2016 Q 3</w:t>
      </w:r>
    </w:p>
    <w:p w:rsidR="00E95708" w:rsidRPr="0058152E" w:rsidRDefault="00E95708" w:rsidP="00E95708">
      <w:pPr>
        <w:autoSpaceDE w:val="0"/>
        <w:autoSpaceDN w:val="0"/>
        <w:adjustRightInd w:val="0"/>
        <w:rPr>
          <w:bCs/>
          <w:color w:val="000000" w:themeColor="text1"/>
        </w:rPr>
      </w:pPr>
    </w:p>
    <w:p w:rsidR="00E95708" w:rsidRPr="0058152E" w:rsidRDefault="00E95708" w:rsidP="00E95708">
      <w:pPr>
        <w:autoSpaceDE w:val="0"/>
        <w:autoSpaceDN w:val="0"/>
        <w:adjustRightInd w:val="0"/>
        <w:ind w:hanging="567"/>
        <w:rPr>
          <w:bCs/>
          <w:color w:val="000000" w:themeColor="text1"/>
          <w:u w:val="single"/>
        </w:rPr>
      </w:pPr>
      <w:r>
        <w:rPr>
          <w:bCs/>
          <w:color w:val="000000" w:themeColor="text1"/>
        </w:rPr>
        <w:tab/>
      </w:r>
      <w:r>
        <w:rPr>
          <w:bCs/>
          <w:color w:val="000000" w:themeColor="text1"/>
        </w:rPr>
        <w:tab/>
      </w:r>
      <w:r>
        <w:rPr>
          <w:bCs/>
          <w:color w:val="000000" w:themeColor="text1"/>
        </w:rPr>
        <w:tab/>
      </w:r>
      <w:r>
        <w:rPr>
          <w:bCs/>
          <w:color w:val="000000" w:themeColor="text1"/>
        </w:rPr>
        <w:tab/>
      </w:r>
      <w:r>
        <w:rPr>
          <w:bCs/>
          <w:color w:val="000000" w:themeColor="text1"/>
        </w:rPr>
        <w:tab/>
      </w:r>
      <w:r>
        <w:rPr>
          <w:bCs/>
          <w:color w:val="000000" w:themeColor="text1"/>
        </w:rPr>
        <w:tab/>
      </w:r>
      <w:r>
        <w:rPr>
          <w:bCs/>
          <w:color w:val="000000" w:themeColor="text1"/>
        </w:rPr>
        <w:tab/>
      </w:r>
      <w:r>
        <w:rPr>
          <w:bCs/>
          <w:color w:val="000000" w:themeColor="text1"/>
        </w:rPr>
        <w:tab/>
      </w:r>
      <w:r>
        <w:rPr>
          <w:bCs/>
          <w:color w:val="000000" w:themeColor="text1"/>
          <w:u w:val="single"/>
        </w:rPr>
        <w:tab/>
      </w:r>
      <w:r>
        <w:rPr>
          <w:bCs/>
          <w:color w:val="000000" w:themeColor="text1"/>
          <w:u w:val="single"/>
        </w:rPr>
        <w:tab/>
      </w:r>
    </w:p>
    <w:p w:rsidR="00E95708" w:rsidRDefault="00E95708" w:rsidP="00E95708">
      <w:pPr>
        <w:rPr>
          <w:bCs/>
          <w:color w:val="000000" w:themeColor="text1"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Pr="00993669" w:rsidRDefault="00E95708" w:rsidP="00E95708">
      <w:pPr>
        <w:rPr>
          <w:b/>
        </w:rPr>
      </w:pPr>
      <w:r w:rsidRPr="00993669">
        <w:rPr>
          <w:b/>
        </w:rPr>
        <w:lastRenderedPageBreak/>
        <w:t>Question 2</w:t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  <w:t>(</w:t>
      </w:r>
      <w:r>
        <w:rPr>
          <w:b/>
        </w:rPr>
        <w:t>5</w:t>
      </w:r>
      <w:r w:rsidRPr="00993669">
        <w:rPr>
          <w:b/>
        </w:rPr>
        <w:t xml:space="preserve"> marks)</w:t>
      </w:r>
    </w:p>
    <w:p w:rsidR="00E95708" w:rsidRPr="00785221" w:rsidRDefault="00E95708" w:rsidP="00E95708">
      <w:pPr>
        <w:spacing w:after="120"/>
        <w:rPr>
          <w:color w:val="000000" w:themeColor="text1"/>
        </w:rPr>
      </w:pPr>
      <w:r w:rsidRPr="00785221">
        <w:rPr>
          <w:color w:val="000000" w:themeColor="text1"/>
        </w:rPr>
        <w:t xml:space="preserve">The banking of roads can help cars navigate high speed bends safely. </w:t>
      </w:r>
      <w:r>
        <w:rPr>
          <w:color w:val="000000" w:themeColor="text1"/>
        </w:rPr>
        <w:t>Derive an equation to c</w:t>
      </w:r>
      <w:r w:rsidRPr="00785221">
        <w:rPr>
          <w:color w:val="000000" w:themeColor="text1"/>
        </w:rPr>
        <w:t>alculate the angle to the horizontal that a road should be inclined for a 1</w:t>
      </w:r>
      <w:r>
        <w:rPr>
          <w:color w:val="000000" w:themeColor="text1"/>
        </w:rPr>
        <w:t>.50 x 10</w:t>
      </w:r>
      <w:r w:rsidRPr="00785221">
        <w:rPr>
          <w:color w:val="000000" w:themeColor="text1"/>
          <w:vertAlign w:val="superscript"/>
        </w:rPr>
        <w:t>3</w:t>
      </w:r>
      <w:r w:rsidRPr="00785221">
        <w:rPr>
          <w:color w:val="000000" w:themeColor="text1"/>
        </w:rPr>
        <w:t xml:space="preserve"> kg car to negotiate a horizontal circular path with a radius of 2</w:t>
      </w:r>
      <w:r>
        <w:rPr>
          <w:color w:val="000000" w:themeColor="text1"/>
        </w:rPr>
        <w:t>.</w:t>
      </w:r>
      <w:r w:rsidRPr="00785221">
        <w:rPr>
          <w:color w:val="000000" w:themeColor="text1"/>
        </w:rPr>
        <w:t>50</w:t>
      </w:r>
      <w:r>
        <w:rPr>
          <w:color w:val="000000" w:themeColor="text1"/>
        </w:rPr>
        <w:t xml:space="preserve"> x 10</w:t>
      </w:r>
      <w:r w:rsidRPr="00785221">
        <w:rPr>
          <w:color w:val="000000" w:themeColor="text1"/>
          <w:vertAlign w:val="superscript"/>
        </w:rPr>
        <w:t>2</w:t>
      </w:r>
      <w:r w:rsidRPr="00785221">
        <w:rPr>
          <w:color w:val="000000" w:themeColor="text1"/>
        </w:rPr>
        <w:t xml:space="preserve"> m at 1</w:t>
      </w:r>
      <w:r>
        <w:rPr>
          <w:color w:val="000000" w:themeColor="text1"/>
        </w:rPr>
        <w:t>.</w:t>
      </w:r>
      <w:r w:rsidRPr="00785221">
        <w:rPr>
          <w:color w:val="000000" w:themeColor="text1"/>
        </w:rPr>
        <w:t>10</w:t>
      </w:r>
      <w:r>
        <w:rPr>
          <w:color w:val="000000" w:themeColor="text1"/>
        </w:rPr>
        <w:t xml:space="preserve"> x 10</w:t>
      </w:r>
      <w:r w:rsidRPr="00785221">
        <w:rPr>
          <w:color w:val="000000" w:themeColor="text1"/>
          <w:vertAlign w:val="superscript"/>
        </w:rPr>
        <w:t>2</w:t>
      </w:r>
      <w:r w:rsidRPr="00785221">
        <w:rPr>
          <w:color w:val="000000" w:themeColor="text1"/>
        </w:rPr>
        <w:t xml:space="preserve"> kmh</w:t>
      </w:r>
      <w:r w:rsidRPr="00785221">
        <w:rPr>
          <w:color w:val="000000" w:themeColor="text1"/>
          <w:vertAlign w:val="superscript"/>
        </w:rPr>
        <w:t>-1</w:t>
      </w:r>
      <w:r>
        <w:rPr>
          <w:color w:val="000000" w:themeColor="text1"/>
        </w:rPr>
        <w:t>. (Ignore the frictional effects of the road on the car.)</w:t>
      </w:r>
      <w:r w:rsidRPr="00785221">
        <w:rPr>
          <w:color w:val="000000" w:themeColor="text1"/>
        </w:rPr>
        <w:t xml:space="preserve"> </w:t>
      </w:r>
    </w:p>
    <w:p w:rsidR="00E95708" w:rsidRPr="00785221" w:rsidRDefault="00E95708" w:rsidP="00E95708">
      <w:pPr>
        <w:spacing w:after="120"/>
        <w:rPr>
          <w:color w:val="000000" w:themeColor="text1"/>
        </w:rPr>
      </w:pPr>
    </w:p>
    <w:p w:rsidR="00E95708" w:rsidRPr="00785221" w:rsidRDefault="00E95708" w:rsidP="00E95708">
      <w:pPr>
        <w:spacing w:after="120"/>
        <w:rPr>
          <w:color w:val="000000" w:themeColor="text1"/>
        </w:rPr>
      </w:pPr>
    </w:p>
    <w:p w:rsidR="00E95708" w:rsidRPr="00785221" w:rsidRDefault="00E95708" w:rsidP="00E95708">
      <w:pPr>
        <w:spacing w:after="120"/>
        <w:rPr>
          <w:color w:val="000000" w:themeColor="text1"/>
        </w:rPr>
      </w:pPr>
    </w:p>
    <w:p w:rsidR="00E95708" w:rsidRPr="00785221" w:rsidRDefault="00E95708" w:rsidP="00E95708">
      <w:pPr>
        <w:spacing w:after="120"/>
        <w:rPr>
          <w:color w:val="000000" w:themeColor="text1"/>
        </w:rPr>
      </w:pPr>
    </w:p>
    <w:p w:rsidR="00E95708" w:rsidRDefault="00E95708" w:rsidP="00E95708">
      <w:pPr>
        <w:spacing w:after="120"/>
        <w:ind w:left="567"/>
        <w:rPr>
          <w:color w:val="FF0000"/>
        </w:rPr>
      </w:pPr>
    </w:p>
    <w:p w:rsidR="00E95708" w:rsidRDefault="00E95708" w:rsidP="00E95708">
      <w:pPr>
        <w:spacing w:after="120"/>
        <w:ind w:left="567"/>
        <w:rPr>
          <w:color w:val="FF0000"/>
        </w:rPr>
      </w:pPr>
    </w:p>
    <w:p w:rsidR="00E95708" w:rsidRDefault="00E95708" w:rsidP="00E95708">
      <w:pPr>
        <w:spacing w:after="120"/>
        <w:ind w:left="567"/>
        <w:rPr>
          <w:color w:val="FF0000"/>
        </w:rPr>
      </w:pPr>
    </w:p>
    <w:p w:rsidR="00E95708" w:rsidRDefault="00E95708" w:rsidP="00E95708">
      <w:pPr>
        <w:spacing w:after="120"/>
        <w:ind w:left="567"/>
        <w:rPr>
          <w:color w:val="FF0000"/>
        </w:rPr>
      </w:pPr>
    </w:p>
    <w:p w:rsidR="00E95708" w:rsidRDefault="00E95708" w:rsidP="00E95708">
      <w:pPr>
        <w:spacing w:after="120"/>
        <w:ind w:left="567"/>
        <w:rPr>
          <w:color w:val="FF0000"/>
        </w:rPr>
      </w:pPr>
    </w:p>
    <w:p w:rsidR="00E95708" w:rsidRDefault="00E95708" w:rsidP="00E95708">
      <w:pPr>
        <w:spacing w:after="120"/>
        <w:ind w:left="567"/>
        <w:rPr>
          <w:color w:val="FF0000"/>
        </w:rPr>
      </w:pPr>
    </w:p>
    <w:p w:rsidR="00E95708" w:rsidRDefault="00E95708" w:rsidP="00E95708">
      <w:pPr>
        <w:spacing w:after="120"/>
        <w:ind w:left="567"/>
        <w:rPr>
          <w:color w:val="FF0000"/>
        </w:rPr>
      </w:pPr>
    </w:p>
    <w:p w:rsidR="00E95708" w:rsidRDefault="00E95708" w:rsidP="00E95708">
      <w:pPr>
        <w:spacing w:after="120"/>
        <w:ind w:left="567"/>
        <w:rPr>
          <w:color w:val="FF0000"/>
        </w:rPr>
      </w:pPr>
    </w:p>
    <w:p w:rsidR="00E95708" w:rsidRDefault="00E95708" w:rsidP="00E95708">
      <w:pPr>
        <w:spacing w:after="120"/>
        <w:ind w:left="567"/>
        <w:rPr>
          <w:color w:val="FF0000"/>
        </w:rPr>
      </w:pPr>
    </w:p>
    <w:p w:rsidR="00E95708" w:rsidRDefault="00E95708" w:rsidP="00E95708">
      <w:pPr>
        <w:spacing w:after="120"/>
        <w:ind w:left="567"/>
        <w:rPr>
          <w:color w:val="FF0000"/>
        </w:rPr>
      </w:pPr>
    </w:p>
    <w:p w:rsidR="00E95708" w:rsidRPr="00993669" w:rsidRDefault="00E95708" w:rsidP="00E95708">
      <w:pPr>
        <w:spacing w:after="120"/>
        <w:ind w:left="567"/>
        <w:rPr>
          <w:vanish/>
          <w:color w:val="FF0000"/>
        </w:rPr>
      </w:pPr>
      <w:r w:rsidRPr="00993669">
        <w:rPr>
          <w:vanish/>
          <w:color w:val="FF0000"/>
        </w:rPr>
        <w:t>Ian Wilson</w:t>
      </w:r>
    </w:p>
    <w:p w:rsidR="00E95708" w:rsidRPr="00993669" w:rsidRDefault="00E95708" w:rsidP="00E95708">
      <w:pPr>
        <w:spacing w:after="120"/>
        <w:rPr>
          <w:vanish/>
          <w:color w:val="FF0000"/>
        </w:rPr>
      </w:pPr>
      <w:hyperlink r:id="rId4" w:history="1">
        <w:r w:rsidRPr="00993669">
          <w:rPr>
            <w:rStyle w:val="Hyperlink"/>
            <w:vanish/>
            <w:color w:val="FF0000"/>
          </w:rPr>
          <w:t>http://www.schoolphysics.co.uk/age16-19/Mechanics/Circular%20motion/text/Circular_Motion2/index.html</w:t>
        </w:r>
      </w:hyperlink>
    </w:p>
    <w:p w:rsidR="00E95708" w:rsidRPr="00993669" w:rsidRDefault="00E95708" w:rsidP="00E95708">
      <w:pPr>
        <w:spacing w:after="120"/>
        <w:rPr>
          <w:b/>
        </w:rPr>
      </w:pPr>
      <w:r w:rsidRPr="00993669">
        <w:rPr>
          <w:b/>
        </w:rPr>
        <w:t>Question 3</w:t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  <w:t>(</w:t>
      </w:r>
      <w:r>
        <w:rPr>
          <w:b/>
        </w:rPr>
        <w:t>5</w:t>
      </w:r>
      <w:r w:rsidRPr="00993669">
        <w:rPr>
          <w:b/>
        </w:rPr>
        <w:t xml:space="preserve"> marks)</w:t>
      </w:r>
    </w:p>
    <w:p w:rsidR="00E95708" w:rsidRPr="00785221" w:rsidRDefault="00E95708" w:rsidP="00E95708">
      <w:pPr>
        <w:autoSpaceDE w:val="0"/>
        <w:autoSpaceDN w:val="0"/>
        <w:adjustRightInd w:val="0"/>
      </w:pPr>
      <w:r w:rsidRPr="00785221">
        <w:t>The table below shows some data for two planets orbiting a distant star in another galaxy.</w:t>
      </w:r>
      <w:r>
        <w:t xml:space="preserve"> Kepler's Third Law relates the radius and period of orbit for planets orbiting a star.</w:t>
      </w:r>
    </w:p>
    <w:p w:rsidR="00E95708" w:rsidRPr="00785221" w:rsidRDefault="00E95708" w:rsidP="00E95708">
      <w:pPr>
        <w:autoSpaceDE w:val="0"/>
        <w:autoSpaceDN w:val="0"/>
        <w:adjustRightInd w:val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E95708" w:rsidRPr="00785221" w:rsidTr="007022B4">
        <w:trPr>
          <w:trHeight w:val="567"/>
        </w:trPr>
        <w:tc>
          <w:tcPr>
            <w:tcW w:w="1502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b/>
                <w:lang w:val="en-US"/>
              </w:rPr>
            </w:pPr>
            <w:r w:rsidRPr="00785221">
              <w:rPr>
                <w:b/>
                <w:lang w:val="en-US"/>
              </w:rPr>
              <w:t>Planets</w:t>
            </w:r>
          </w:p>
        </w:tc>
        <w:tc>
          <w:tcPr>
            <w:tcW w:w="1502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b/>
                <w:lang w:val="en-US"/>
              </w:rPr>
            </w:pPr>
            <w:r w:rsidRPr="00785221">
              <w:rPr>
                <w:b/>
                <w:lang w:val="en-US"/>
              </w:rPr>
              <w:t>Mass (kg)</w:t>
            </w:r>
          </w:p>
        </w:tc>
        <w:tc>
          <w:tcPr>
            <w:tcW w:w="1503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b/>
                <w:lang w:val="en-US"/>
              </w:rPr>
            </w:pPr>
            <w:r w:rsidRPr="00785221">
              <w:rPr>
                <w:b/>
                <w:lang w:val="en-US"/>
              </w:rPr>
              <w:t>Orbital radius (m)</w:t>
            </w:r>
          </w:p>
        </w:tc>
        <w:tc>
          <w:tcPr>
            <w:tcW w:w="1503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b/>
                <w:lang w:val="en-US"/>
              </w:rPr>
            </w:pPr>
            <w:r w:rsidRPr="00785221">
              <w:rPr>
                <w:b/>
                <w:lang w:val="en-US"/>
              </w:rPr>
              <w:t>Radius of planet (m)</w:t>
            </w:r>
          </w:p>
        </w:tc>
        <w:tc>
          <w:tcPr>
            <w:tcW w:w="1503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b/>
                <w:lang w:val="en-US"/>
              </w:rPr>
            </w:pPr>
            <w:r w:rsidRPr="00785221">
              <w:rPr>
                <w:b/>
                <w:lang w:val="en-US"/>
              </w:rPr>
              <w:t>Length of one day (s)</w:t>
            </w:r>
          </w:p>
        </w:tc>
        <w:tc>
          <w:tcPr>
            <w:tcW w:w="1503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b/>
                <w:lang w:val="en-US"/>
              </w:rPr>
            </w:pPr>
            <w:r w:rsidRPr="00785221">
              <w:rPr>
                <w:b/>
                <w:lang w:val="en-US"/>
              </w:rPr>
              <w:t>Orbital period (s)</w:t>
            </w:r>
          </w:p>
        </w:tc>
      </w:tr>
      <w:tr w:rsidR="00E95708" w:rsidRPr="00785221" w:rsidTr="007022B4">
        <w:trPr>
          <w:trHeight w:val="567"/>
        </w:trPr>
        <w:tc>
          <w:tcPr>
            <w:tcW w:w="1502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785221">
              <w:rPr>
                <w:lang w:val="en-US"/>
              </w:rPr>
              <w:t>Alpha</w:t>
            </w:r>
          </w:p>
        </w:tc>
        <w:tc>
          <w:tcPr>
            <w:tcW w:w="1502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785221">
              <w:rPr>
                <w:lang w:val="en-US"/>
              </w:rPr>
              <w:t>1.15 x 10</w:t>
            </w:r>
            <w:r w:rsidRPr="00785221">
              <w:rPr>
                <w:vertAlign w:val="superscript"/>
                <w:lang w:val="en-US"/>
              </w:rPr>
              <w:t>25</w:t>
            </w:r>
          </w:p>
        </w:tc>
        <w:tc>
          <w:tcPr>
            <w:tcW w:w="1503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785221">
              <w:rPr>
                <w:lang w:val="en-US"/>
              </w:rPr>
              <w:t>4.50 x 10</w:t>
            </w:r>
            <w:r w:rsidRPr="00785221">
              <w:rPr>
                <w:vertAlign w:val="superscript"/>
                <w:lang w:val="en-US"/>
              </w:rPr>
              <w:t>11</w:t>
            </w:r>
          </w:p>
        </w:tc>
        <w:tc>
          <w:tcPr>
            <w:tcW w:w="1503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785221">
              <w:rPr>
                <w:lang w:val="en-US"/>
              </w:rPr>
              <w:t>7.9</w:t>
            </w:r>
            <w:r>
              <w:rPr>
                <w:lang w:val="en-US"/>
              </w:rPr>
              <w:t>0</w:t>
            </w:r>
            <w:r w:rsidRPr="00785221">
              <w:rPr>
                <w:lang w:val="en-US"/>
              </w:rPr>
              <w:t xml:space="preserve"> x 10</w:t>
            </w:r>
            <w:r w:rsidRPr="00785221">
              <w:rPr>
                <w:vertAlign w:val="superscript"/>
                <w:lang w:val="en-US"/>
              </w:rPr>
              <w:t>6</w:t>
            </w:r>
          </w:p>
        </w:tc>
        <w:tc>
          <w:tcPr>
            <w:tcW w:w="1503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785221">
              <w:rPr>
                <w:lang w:val="en-US"/>
              </w:rPr>
              <w:t>9.6</w:t>
            </w:r>
            <w:r>
              <w:rPr>
                <w:lang w:val="en-US"/>
              </w:rPr>
              <w:t>0</w:t>
            </w:r>
            <w:r w:rsidRPr="00785221">
              <w:rPr>
                <w:lang w:val="en-US"/>
              </w:rPr>
              <w:t xml:space="preserve"> x 10</w:t>
            </w:r>
            <w:r w:rsidRPr="00785221">
              <w:rPr>
                <w:vertAlign w:val="superscript"/>
                <w:lang w:val="en-US"/>
              </w:rPr>
              <w:t>4</w:t>
            </w:r>
          </w:p>
        </w:tc>
        <w:tc>
          <w:tcPr>
            <w:tcW w:w="1503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785221">
              <w:rPr>
                <w:lang w:val="en-US"/>
              </w:rPr>
              <w:t>8.50 x 10</w:t>
            </w:r>
            <w:r w:rsidRPr="00785221">
              <w:rPr>
                <w:vertAlign w:val="superscript"/>
                <w:lang w:val="en-US"/>
              </w:rPr>
              <w:t>7</w:t>
            </w:r>
          </w:p>
        </w:tc>
      </w:tr>
      <w:tr w:rsidR="00E95708" w:rsidRPr="00785221" w:rsidTr="007022B4">
        <w:trPr>
          <w:trHeight w:val="567"/>
        </w:trPr>
        <w:tc>
          <w:tcPr>
            <w:tcW w:w="1502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785221">
              <w:rPr>
                <w:lang w:val="en-US"/>
              </w:rPr>
              <w:t>Beta</w:t>
            </w:r>
          </w:p>
        </w:tc>
        <w:tc>
          <w:tcPr>
            <w:tcW w:w="1502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785221">
              <w:rPr>
                <w:lang w:val="en-US"/>
              </w:rPr>
              <w:t>1.60 x 10</w:t>
            </w:r>
            <w:r w:rsidRPr="00785221">
              <w:rPr>
                <w:vertAlign w:val="superscript"/>
                <w:lang w:val="en-US"/>
              </w:rPr>
              <w:t>24</w:t>
            </w:r>
          </w:p>
        </w:tc>
        <w:tc>
          <w:tcPr>
            <w:tcW w:w="1503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785221">
              <w:rPr>
                <w:lang w:val="en-US"/>
              </w:rPr>
              <w:t>9.00 x 10</w:t>
            </w:r>
            <w:r w:rsidRPr="00785221">
              <w:rPr>
                <w:vertAlign w:val="superscript"/>
                <w:lang w:val="en-US"/>
              </w:rPr>
              <w:t>11</w:t>
            </w:r>
          </w:p>
        </w:tc>
        <w:tc>
          <w:tcPr>
            <w:tcW w:w="1503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785221">
              <w:rPr>
                <w:lang w:val="en-US"/>
              </w:rPr>
              <w:t>3.8</w:t>
            </w:r>
            <w:r>
              <w:rPr>
                <w:lang w:val="en-US"/>
              </w:rPr>
              <w:t>0</w:t>
            </w:r>
            <w:r w:rsidRPr="00785221">
              <w:rPr>
                <w:lang w:val="en-US"/>
              </w:rPr>
              <w:t xml:space="preserve"> x 10</w:t>
            </w:r>
            <w:r w:rsidRPr="00785221">
              <w:rPr>
                <w:vertAlign w:val="superscript"/>
                <w:lang w:val="en-US"/>
              </w:rPr>
              <w:t>6</w:t>
            </w:r>
          </w:p>
        </w:tc>
        <w:tc>
          <w:tcPr>
            <w:tcW w:w="1503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785221">
              <w:rPr>
                <w:lang w:val="en-US"/>
              </w:rPr>
              <w:t>4.8</w:t>
            </w:r>
            <w:r>
              <w:rPr>
                <w:lang w:val="en-US"/>
              </w:rPr>
              <w:t>0</w:t>
            </w:r>
            <w:r w:rsidRPr="00785221">
              <w:rPr>
                <w:lang w:val="en-US"/>
              </w:rPr>
              <w:t xml:space="preserve"> x 10</w:t>
            </w:r>
            <w:r w:rsidRPr="00785221">
              <w:rPr>
                <w:vertAlign w:val="superscript"/>
                <w:lang w:val="en-US"/>
              </w:rPr>
              <w:t>4</w:t>
            </w:r>
          </w:p>
        </w:tc>
        <w:tc>
          <w:tcPr>
            <w:tcW w:w="1503" w:type="dxa"/>
            <w:vAlign w:val="center"/>
          </w:tcPr>
          <w:p w:rsidR="00E95708" w:rsidRPr="00785221" w:rsidRDefault="00E95708" w:rsidP="007022B4">
            <w:pPr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785221">
              <w:rPr>
                <w:lang w:val="en-US"/>
              </w:rPr>
              <w:t>-</w:t>
            </w:r>
          </w:p>
        </w:tc>
      </w:tr>
    </w:tbl>
    <w:p w:rsidR="00E95708" w:rsidRPr="00785221" w:rsidRDefault="00E95708" w:rsidP="00E95708">
      <w:pPr>
        <w:autoSpaceDE w:val="0"/>
        <w:autoSpaceDN w:val="0"/>
        <w:adjustRightInd w:val="0"/>
      </w:pPr>
    </w:p>
    <w:p w:rsidR="00E95708" w:rsidRPr="00785221" w:rsidRDefault="00E95708" w:rsidP="00E95708">
      <w:pPr>
        <w:autoSpaceDE w:val="0"/>
        <w:autoSpaceDN w:val="0"/>
        <w:adjustRightInd w:val="0"/>
      </w:pPr>
      <w:r>
        <w:t>Use this information and appropriate data from the table to c</w:t>
      </w:r>
      <w:r w:rsidRPr="00785221">
        <w:t xml:space="preserve">alculate the value for the orbital period of Beta. </w:t>
      </w:r>
    </w:p>
    <w:p w:rsidR="00E95708" w:rsidRPr="00993669" w:rsidRDefault="00E95708" w:rsidP="00E95708">
      <w:pPr>
        <w:autoSpaceDE w:val="0"/>
        <w:autoSpaceDN w:val="0"/>
        <w:adjustRightInd w:val="0"/>
      </w:pPr>
    </w:p>
    <w:p w:rsidR="00E95708" w:rsidRPr="00993669" w:rsidRDefault="00E95708" w:rsidP="00E95708">
      <w:pPr>
        <w:autoSpaceDE w:val="0"/>
        <w:autoSpaceDN w:val="0"/>
        <w:adjustRightInd w:val="0"/>
      </w:pPr>
    </w:p>
    <w:p w:rsidR="00E95708" w:rsidRPr="00993669" w:rsidRDefault="00E95708" w:rsidP="00E95708">
      <w:pPr>
        <w:autoSpaceDE w:val="0"/>
        <w:autoSpaceDN w:val="0"/>
        <w:adjustRightInd w:val="0"/>
      </w:pPr>
    </w:p>
    <w:p w:rsidR="00E95708" w:rsidRPr="00993669" w:rsidRDefault="00E95708" w:rsidP="00E95708">
      <w:pPr>
        <w:autoSpaceDE w:val="0"/>
        <w:autoSpaceDN w:val="0"/>
        <w:adjustRightInd w:val="0"/>
      </w:pPr>
    </w:p>
    <w:p w:rsidR="00E95708" w:rsidRPr="00993669" w:rsidRDefault="00E95708" w:rsidP="00E95708">
      <w:pPr>
        <w:autoSpaceDE w:val="0"/>
        <w:autoSpaceDN w:val="0"/>
        <w:adjustRightInd w:val="0"/>
      </w:pPr>
    </w:p>
    <w:p w:rsidR="00E95708" w:rsidRPr="00993669" w:rsidRDefault="00E95708" w:rsidP="00E95708">
      <w:pPr>
        <w:autoSpaceDE w:val="0"/>
        <w:autoSpaceDN w:val="0"/>
        <w:adjustRightInd w:val="0"/>
      </w:pPr>
    </w:p>
    <w:p w:rsidR="00E95708" w:rsidRPr="00993669" w:rsidRDefault="00E95708" w:rsidP="00E95708">
      <w:pPr>
        <w:autoSpaceDE w:val="0"/>
        <w:autoSpaceDN w:val="0"/>
        <w:adjustRightInd w:val="0"/>
      </w:pPr>
    </w:p>
    <w:p w:rsidR="00E95708" w:rsidRPr="00993669" w:rsidRDefault="00E95708" w:rsidP="00E95708">
      <w:pPr>
        <w:autoSpaceDE w:val="0"/>
        <w:autoSpaceDN w:val="0"/>
        <w:adjustRightInd w:val="0"/>
      </w:pPr>
    </w:p>
    <w:p w:rsidR="00E95708" w:rsidRPr="00993669" w:rsidRDefault="00E95708" w:rsidP="00E95708">
      <w:pPr>
        <w:autoSpaceDE w:val="0"/>
        <w:autoSpaceDN w:val="0"/>
        <w:adjustRightInd w:val="0"/>
      </w:pPr>
    </w:p>
    <w:p w:rsidR="00E95708" w:rsidRPr="00993669" w:rsidRDefault="00E95708" w:rsidP="00E95708">
      <w:pPr>
        <w:autoSpaceDE w:val="0"/>
        <w:autoSpaceDN w:val="0"/>
        <w:adjustRightInd w:val="0"/>
      </w:pPr>
    </w:p>
    <w:p w:rsidR="00E95708" w:rsidRPr="00993669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rPr>
          <w:b/>
        </w:rPr>
      </w:pPr>
      <w:r>
        <w:rPr>
          <w:b/>
        </w:rPr>
        <w:br w:type="page"/>
      </w:r>
    </w:p>
    <w:p w:rsidR="00E95708" w:rsidRPr="00993669" w:rsidRDefault="00E95708" w:rsidP="00E95708">
      <w:pPr>
        <w:spacing w:after="120"/>
        <w:rPr>
          <w:b/>
        </w:rPr>
      </w:pPr>
      <w:r w:rsidRPr="00993669">
        <w:rPr>
          <w:b/>
        </w:rPr>
        <w:lastRenderedPageBreak/>
        <w:t>Question 4</w:t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  <w:t>(</w:t>
      </w:r>
      <w:r>
        <w:rPr>
          <w:b/>
        </w:rPr>
        <w:t>5</w:t>
      </w:r>
      <w:r w:rsidRPr="00993669">
        <w:rPr>
          <w:b/>
        </w:rPr>
        <w:t xml:space="preserve"> marks)</w:t>
      </w:r>
    </w:p>
    <w:p w:rsidR="00E95708" w:rsidRPr="004931D6" w:rsidRDefault="00E95708" w:rsidP="00E95708">
      <w:r w:rsidRPr="004931D6">
        <w:t xml:space="preserve">A uniform concrete block is 1.70 m tall, 0.800 m wide and 0.900 m deep; it has a mass of </w:t>
      </w:r>
    </w:p>
    <w:p w:rsidR="00E95708" w:rsidRPr="004931D6" w:rsidRDefault="00E95708" w:rsidP="00E95708">
      <w:r w:rsidRPr="004931D6">
        <w:t>9.00 x 10</w:t>
      </w:r>
      <w:r w:rsidRPr="004931D6">
        <w:rPr>
          <w:vertAlign w:val="superscript"/>
        </w:rPr>
        <w:t>2</w:t>
      </w:r>
      <w:r w:rsidRPr="004931D6">
        <w:t xml:space="preserve"> kg. A minimum horizontal force of 3.50 x 10</w:t>
      </w:r>
      <w:r w:rsidRPr="004931D6">
        <w:rPr>
          <w:vertAlign w:val="superscript"/>
        </w:rPr>
        <w:t>3</w:t>
      </w:r>
      <w:r w:rsidRPr="004931D6">
        <w:t xml:space="preserve"> N is required to start sliding the block across </w:t>
      </w:r>
    </w:p>
    <w:p w:rsidR="00E95708" w:rsidRPr="004931D6" w:rsidRDefault="00E95708" w:rsidP="00E95708">
      <w:r w:rsidRPr="004931D6">
        <w:t xml:space="preserve">the ground. </w:t>
      </w:r>
    </w:p>
    <w:p w:rsidR="00E95708" w:rsidRPr="00EE65C0" w:rsidRDefault="00E95708" w:rsidP="00E95708">
      <w:pPr>
        <w:spacing w:after="120"/>
        <w:rPr>
          <w:color w:val="000000" w:themeColor="text1"/>
        </w:rPr>
      </w:pPr>
    </w:p>
    <w:p w:rsidR="00E95708" w:rsidRPr="00EE65C0" w:rsidRDefault="00E95708" w:rsidP="00E95708">
      <w:pPr>
        <w:spacing w:after="120"/>
        <w:rPr>
          <w:color w:val="000000" w:themeColor="text1"/>
        </w:rPr>
      </w:pPr>
      <w:r w:rsidRPr="00EE65C0">
        <w:rPr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2BB726E3" wp14:editId="2C5BA2F0">
                <wp:simplePos x="0" y="0"/>
                <wp:positionH relativeFrom="column">
                  <wp:posOffset>2973705</wp:posOffset>
                </wp:positionH>
                <wp:positionV relativeFrom="paragraph">
                  <wp:posOffset>95250</wp:posOffset>
                </wp:positionV>
                <wp:extent cx="732790" cy="290195"/>
                <wp:effectExtent l="0" t="0" r="3810" b="190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2790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708" w:rsidRDefault="00E95708" w:rsidP="00E95708">
                            <w:r>
                              <w:t>0.800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726E3" id="Text Box 2" o:spid="_x0000_s1034" type="#_x0000_t202" style="position:absolute;margin-left:234.15pt;margin-top:7.5pt;width:57.7pt;height:22.85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" stroked="f">
                <v:textbox>
                  <w:txbxContent>
                    <w:p w:rsidR="00E95708" w:rsidRDefault="00E95708" w:rsidP="00E95708">
                      <w:r>
                        <w:t>0.800 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5708" w:rsidRPr="00EE65C0" w:rsidRDefault="00E95708" w:rsidP="00E95708">
      <w:pPr>
        <w:spacing w:after="120"/>
        <w:rPr>
          <w:color w:val="000000" w:themeColor="text1"/>
        </w:rPr>
      </w:pPr>
      <w:r w:rsidRPr="00EE65C0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5286AE2C" wp14:editId="13D4B7C9">
                <wp:simplePos x="0" y="0"/>
                <wp:positionH relativeFrom="column">
                  <wp:posOffset>2743200</wp:posOffset>
                </wp:positionH>
                <wp:positionV relativeFrom="paragraph">
                  <wp:posOffset>159385</wp:posOffset>
                </wp:positionV>
                <wp:extent cx="1143000" cy="0"/>
                <wp:effectExtent l="38100" t="76200" r="19050" b="9525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E2E25" id="Straight Arrow Connector 63" o:spid="_x0000_s1026" type="#_x0000_t32" style="position:absolute;margin-left:3in;margin-top:12.55pt;width:90pt;height:0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" strokecolor="black [3213]">
                <v:stroke startarrow="block" endarrow="block"/>
              </v:shape>
            </w:pict>
          </mc:Fallback>
        </mc:AlternateContent>
      </w:r>
      <w:r w:rsidRPr="00EE65C0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29B5FC7" wp14:editId="7DB63340">
                <wp:simplePos x="0" y="0"/>
                <wp:positionH relativeFrom="column">
                  <wp:posOffset>4114800</wp:posOffset>
                </wp:positionH>
                <wp:positionV relativeFrom="paragraph">
                  <wp:posOffset>273685</wp:posOffset>
                </wp:positionV>
                <wp:extent cx="0" cy="1485900"/>
                <wp:effectExtent l="76200" t="38100" r="57150" b="57150"/>
                <wp:wrapNone/>
                <wp:docPr id="192" name="Straight Arrow Connector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CFC873" id="Straight Arrow Connector 192" o:spid="_x0000_s1026" type="#_x0000_t32" style="position:absolute;margin-left:324pt;margin-top:21.55pt;width:0;height:117pt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" strokecolor="black [3213]">
                <v:stroke startarrow="block" endarrow="block"/>
              </v:shape>
            </w:pict>
          </mc:Fallback>
        </mc:AlternateContent>
      </w:r>
      <w:r w:rsidRPr="00EE65C0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1D915E9" wp14:editId="102A68A2">
                <wp:simplePos x="0" y="0"/>
                <wp:positionH relativeFrom="column">
                  <wp:posOffset>1371600</wp:posOffset>
                </wp:positionH>
                <wp:positionV relativeFrom="paragraph">
                  <wp:posOffset>730885</wp:posOffset>
                </wp:positionV>
                <wp:extent cx="0" cy="1028700"/>
                <wp:effectExtent l="76200" t="38100" r="57150" b="57150"/>
                <wp:wrapNone/>
                <wp:docPr id="193" name="Straight Arrow Connector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8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7D4AB" id="Straight Arrow Connector 193" o:spid="_x0000_s1026" type="#_x0000_t32" style="position:absolute;margin-left:108pt;margin-top:57.55pt;width:0;height:81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" strokecolor="black [3213]">
                <v:stroke startarrow="block" endarrow="block"/>
              </v:shape>
            </w:pict>
          </mc:Fallback>
        </mc:AlternateContent>
      </w:r>
      <w:r w:rsidRPr="00EE65C0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5FCD249" wp14:editId="0F1C26A5">
                <wp:simplePos x="0" y="0"/>
                <wp:positionH relativeFrom="column">
                  <wp:posOffset>914400</wp:posOffset>
                </wp:positionH>
                <wp:positionV relativeFrom="paragraph">
                  <wp:posOffset>730885</wp:posOffset>
                </wp:positionV>
                <wp:extent cx="1600200" cy="0"/>
                <wp:effectExtent l="0" t="76200" r="19050" b="95250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23975C" id="Straight Arrow Connector 194" o:spid="_x0000_s1026" type="#_x0000_t32" style="position:absolute;margin-left:1in;margin-top:57.55pt;width:126pt;height:0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" strokecolor="black [3213]" strokeweight="1.25pt">
                <v:stroke endarrow="block"/>
              </v:shape>
            </w:pict>
          </mc:Fallback>
        </mc:AlternateContent>
      </w:r>
      <w:r w:rsidRPr="00EE65C0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45440" behindDoc="1" locked="0" layoutInCell="1" allowOverlap="1" wp14:anchorId="46033F8A" wp14:editId="05A9626F">
                <wp:simplePos x="0" y="0"/>
                <wp:positionH relativeFrom="column">
                  <wp:posOffset>2743200</wp:posOffset>
                </wp:positionH>
                <wp:positionV relativeFrom="paragraph">
                  <wp:posOffset>273685</wp:posOffset>
                </wp:positionV>
                <wp:extent cx="1143000" cy="1485900"/>
                <wp:effectExtent l="0" t="0" r="19050" b="1905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1485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ED3B6E" id="Rectangle 195" o:spid="_x0000_s1026" style="position:absolute;margin-left:3in;margin-top:21.55pt;width:90pt;height:117pt;z-index:-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" fillcolor="#f2f2f2 [3052]" strokecolor="black [3213]" strokeweight="2pt"/>
            </w:pict>
          </mc:Fallback>
        </mc:AlternateContent>
      </w:r>
      <w:r w:rsidRPr="00EE65C0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4E31F2DF" wp14:editId="6D3F37D7">
                <wp:simplePos x="0" y="0"/>
                <wp:positionH relativeFrom="column">
                  <wp:posOffset>800100</wp:posOffset>
                </wp:positionH>
                <wp:positionV relativeFrom="paragraph">
                  <wp:posOffset>1759585</wp:posOffset>
                </wp:positionV>
                <wp:extent cx="4000500" cy="0"/>
                <wp:effectExtent l="0" t="0" r="19050" b="19050"/>
                <wp:wrapNone/>
                <wp:docPr id="196" name="Straight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14FB8A" id="Straight Connector 196" o:spid="_x0000_s1026" style="position:absolute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3pt,138.55pt" to="378pt,138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" strokecolor="black [3213]" strokeweight="1.25pt"/>
            </w:pict>
          </mc:Fallback>
        </mc:AlternateContent>
      </w:r>
    </w:p>
    <w:p w:rsidR="00E95708" w:rsidRPr="00EE65C0" w:rsidRDefault="00E95708" w:rsidP="00E95708">
      <w:pPr>
        <w:spacing w:after="120"/>
        <w:rPr>
          <w:color w:val="000000" w:themeColor="text1"/>
        </w:rPr>
      </w:pPr>
      <w:r w:rsidRPr="00EE65C0">
        <w:rPr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2D4E2359" wp14:editId="29AEEB12">
                <wp:simplePos x="0" y="0"/>
                <wp:positionH relativeFrom="column">
                  <wp:posOffset>1243965</wp:posOffset>
                </wp:positionH>
                <wp:positionV relativeFrom="paragraph">
                  <wp:posOffset>110490</wp:posOffset>
                </wp:positionV>
                <wp:extent cx="1068070" cy="295275"/>
                <wp:effectExtent l="0" t="0" r="0" b="0"/>
                <wp:wrapSquare wrapText="bothSides"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8070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708" w:rsidRDefault="00E95708" w:rsidP="00E95708">
                            <w:r>
                              <w:t>3.50 x 10</w:t>
                            </w:r>
                            <w:r w:rsidRPr="004931D6">
                              <w:rPr>
                                <w:vertAlign w:val="superscript"/>
                              </w:rPr>
                              <w:t>3</w:t>
                            </w:r>
                            <w:r>
                              <w:t xml:space="preserve"> 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E2359" id="_x0000_s1035" type="#_x0000_t202" style="position:absolute;margin-left:97.95pt;margin-top:8.7pt;width:84.1pt;height:23.25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" stroked="f">
                <v:textbox>
                  <w:txbxContent>
                    <w:p w:rsidR="00E95708" w:rsidRDefault="00E95708" w:rsidP="00E95708">
                      <w:r>
                        <w:t>3.50 x 10</w:t>
                      </w:r>
                      <w:r w:rsidRPr="004931D6">
                        <w:rPr>
                          <w:vertAlign w:val="superscript"/>
                        </w:rPr>
                        <w:t>3</w:t>
                      </w:r>
                      <w:r>
                        <w:t xml:space="preserve"> 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5708" w:rsidRPr="00EE65C0" w:rsidRDefault="00E95708" w:rsidP="00E95708">
      <w:pPr>
        <w:spacing w:after="120"/>
        <w:rPr>
          <w:color w:val="000000" w:themeColor="text1"/>
        </w:rPr>
      </w:pPr>
    </w:p>
    <w:p w:rsidR="00E95708" w:rsidRPr="00EE65C0" w:rsidRDefault="00E95708" w:rsidP="00E95708">
      <w:pPr>
        <w:spacing w:after="120"/>
        <w:rPr>
          <w:color w:val="000000" w:themeColor="text1"/>
        </w:rPr>
      </w:pPr>
    </w:p>
    <w:p w:rsidR="00E95708" w:rsidRPr="00EE65C0" w:rsidRDefault="00E95708" w:rsidP="00E95708">
      <w:pPr>
        <w:spacing w:after="120"/>
        <w:rPr>
          <w:color w:val="000000" w:themeColor="text1"/>
        </w:rPr>
      </w:pPr>
      <w:r w:rsidRPr="00EE65C0">
        <w:rPr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367CCDEF" wp14:editId="6CF50CBC">
                <wp:simplePos x="0" y="0"/>
                <wp:positionH relativeFrom="column">
                  <wp:posOffset>732337</wp:posOffset>
                </wp:positionH>
                <wp:positionV relativeFrom="paragraph">
                  <wp:posOffset>92277</wp:posOffset>
                </wp:positionV>
                <wp:extent cx="561975" cy="295275"/>
                <wp:effectExtent l="0" t="0" r="9525" b="9525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975" cy="2952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708" w:rsidRDefault="00E95708" w:rsidP="00E95708">
                            <w:r>
                              <w:t>h = 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CCDEF" id="_x0000_s1036" type="#_x0000_t202" style="position:absolute;margin-left:57.65pt;margin-top:7.25pt;width:44.25pt;height:23.25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" stroked="f">
                <v:textbox>
                  <w:txbxContent>
                    <w:p w:rsidR="00E95708" w:rsidRDefault="00E95708" w:rsidP="00E95708">
                      <w:r>
                        <w:t>h = ?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E65C0">
        <w:rPr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0FF66A02" wp14:editId="7B4D7CCE">
                <wp:simplePos x="0" y="0"/>
                <wp:positionH relativeFrom="column">
                  <wp:posOffset>4231640</wp:posOffset>
                </wp:positionH>
                <wp:positionV relativeFrom="paragraph">
                  <wp:posOffset>15240</wp:posOffset>
                </wp:positionV>
                <wp:extent cx="685800" cy="271145"/>
                <wp:effectExtent l="0" t="0" r="0" b="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708" w:rsidRDefault="00E95708" w:rsidP="00E95708">
                            <w:r>
                              <w:t>1.70 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6A02" id="_x0000_s1037" type="#_x0000_t202" style="position:absolute;margin-left:333.2pt;margin-top:1.2pt;width:54pt;height:21.35pt;z-index:251653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" stroked="f">
                <v:textbox>
                  <w:txbxContent>
                    <w:p w:rsidR="00E95708" w:rsidRDefault="00E95708" w:rsidP="00E95708">
                      <w:r>
                        <w:t>1.70 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5708" w:rsidRPr="00EE65C0" w:rsidRDefault="00E95708" w:rsidP="00E95708">
      <w:pPr>
        <w:spacing w:after="120"/>
        <w:rPr>
          <w:color w:val="000000" w:themeColor="text1"/>
        </w:rPr>
      </w:pPr>
    </w:p>
    <w:p w:rsidR="00E95708" w:rsidRPr="00EE65C0" w:rsidRDefault="00E95708" w:rsidP="00E95708">
      <w:pPr>
        <w:spacing w:after="120"/>
        <w:rPr>
          <w:color w:val="000000" w:themeColor="text1"/>
        </w:rPr>
      </w:pPr>
      <w:r w:rsidRPr="00EE65C0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6B9DFDF" wp14:editId="03CE63BA">
                <wp:simplePos x="0" y="0"/>
                <wp:positionH relativeFrom="column">
                  <wp:posOffset>1466850</wp:posOffset>
                </wp:positionH>
                <wp:positionV relativeFrom="paragraph">
                  <wp:posOffset>245745</wp:posOffset>
                </wp:positionV>
                <wp:extent cx="1504950" cy="9525"/>
                <wp:effectExtent l="38100" t="76200" r="0" b="85725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4950" cy="9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1930C0" id="Straight Arrow Connector 197" o:spid="_x0000_s1026" type="#_x0000_t32" style="position:absolute;margin-left:115.5pt;margin-top:19.35pt;width:118.5pt;height:.75pt;flip:x y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" strokecolor="black [3213]">
                <v:stroke endarrow="block"/>
              </v:shape>
            </w:pict>
          </mc:Fallback>
        </mc:AlternateContent>
      </w:r>
    </w:p>
    <w:p w:rsidR="00E95708" w:rsidRPr="00EE65C0" w:rsidRDefault="00E95708" w:rsidP="00E95708">
      <w:pPr>
        <w:spacing w:after="120"/>
        <w:rPr>
          <w:color w:val="000000" w:themeColor="text1"/>
        </w:rPr>
      </w:pPr>
      <w:r w:rsidRPr="00EE65C0">
        <w:rPr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1FD497C3" wp14:editId="39CEC85E">
                <wp:simplePos x="0" y="0"/>
                <wp:positionH relativeFrom="column">
                  <wp:posOffset>2134216</wp:posOffset>
                </wp:positionH>
                <wp:positionV relativeFrom="paragraph">
                  <wp:posOffset>116551</wp:posOffset>
                </wp:positionV>
                <wp:extent cx="685800" cy="290195"/>
                <wp:effectExtent l="0" t="0" r="0" b="0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290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708" w:rsidRDefault="00E95708" w:rsidP="00E95708">
                            <w:r>
                              <w:t>Friction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497C3" id="_x0000_s1038" type="#_x0000_t202" style="position:absolute;margin-left:168.05pt;margin-top:9.2pt;width:54pt;height:22.85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" stroked="f">
                <v:textbox>
                  <w:txbxContent>
                    <w:p w:rsidR="00E95708" w:rsidRDefault="00E95708" w:rsidP="00E95708">
                      <w:r>
                        <w:t>Friction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5708" w:rsidRPr="00EE65C0" w:rsidRDefault="00E95708" w:rsidP="00E95708">
      <w:pPr>
        <w:spacing w:after="120"/>
        <w:rPr>
          <w:color w:val="000000" w:themeColor="text1"/>
        </w:rPr>
      </w:pPr>
    </w:p>
    <w:p w:rsidR="00E95708" w:rsidRPr="00EE65C0" w:rsidRDefault="00E95708" w:rsidP="00E95708">
      <w:pPr>
        <w:spacing w:after="120"/>
        <w:rPr>
          <w:color w:val="000000" w:themeColor="text1"/>
        </w:rPr>
      </w:pPr>
      <w:r>
        <w:rPr>
          <w:color w:val="000000" w:themeColor="text1"/>
        </w:rPr>
        <w:t>(a)</w:t>
      </w:r>
      <w:r>
        <w:rPr>
          <w:color w:val="000000" w:themeColor="text1"/>
        </w:rPr>
        <w:tab/>
      </w:r>
      <w:r w:rsidRPr="00EE65C0">
        <w:rPr>
          <w:color w:val="000000" w:themeColor="text1"/>
        </w:rPr>
        <w:t xml:space="preserve">Calculate the maximum height ‘h’ at which the </w:t>
      </w:r>
      <w:r w:rsidRPr="004931D6">
        <w:t>3.50 x 10</w:t>
      </w:r>
      <w:r w:rsidRPr="004931D6">
        <w:rPr>
          <w:vertAlign w:val="superscript"/>
        </w:rPr>
        <w:t>3</w:t>
      </w:r>
      <w:r w:rsidRPr="004931D6">
        <w:t xml:space="preserve"> N </w:t>
      </w:r>
      <w:r w:rsidRPr="00EE65C0">
        <w:rPr>
          <w:color w:val="000000" w:themeColor="text1"/>
        </w:rPr>
        <w:t xml:space="preserve">horizontal force could be applied </w:t>
      </w:r>
      <w:r>
        <w:rPr>
          <w:color w:val="000000" w:themeColor="text1"/>
        </w:rPr>
        <w:tab/>
        <w:t xml:space="preserve">without tipping </w:t>
      </w:r>
      <w:r w:rsidRPr="00EE65C0">
        <w:rPr>
          <w:color w:val="000000" w:themeColor="text1"/>
        </w:rPr>
        <w:t>the block over.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EE65C0">
        <w:rPr>
          <w:color w:val="000000" w:themeColor="text1"/>
        </w:rPr>
        <w:t>(3 marks)</w:t>
      </w:r>
    </w:p>
    <w:p w:rsidR="00E95708" w:rsidRPr="00EE65C0" w:rsidRDefault="00E95708" w:rsidP="00E95708">
      <w:pPr>
        <w:spacing w:after="120"/>
        <w:rPr>
          <w:color w:val="000000" w:themeColor="text1"/>
        </w:rPr>
      </w:pPr>
    </w:p>
    <w:p w:rsidR="00E95708" w:rsidRPr="00EE65C0" w:rsidRDefault="00E95708" w:rsidP="00E95708">
      <w:pPr>
        <w:spacing w:after="120"/>
        <w:rPr>
          <w:color w:val="000000" w:themeColor="text1"/>
        </w:rPr>
      </w:pPr>
    </w:p>
    <w:p w:rsidR="00E95708" w:rsidRPr="00EE65C0" w:rsidRDefault="00E95708" w:rsidP="00E95708">
      <w:pPr>
        <w:spacing w:after="120"/>
        <w:rPr>
          <w:color w:val="000000" w:themeColor="text1"/>
        </w:rPr>
      </w:pPr>
    </w:p>
    <w:p w:rsidR="00E95708" w:rsidRPr="00EE65C0" w:rsidRDefault="00E95708" w:rsidP="00E95708">
      <w:pPr>
        <w:spacing w:after="120"/>
        <w:rPr>
          <w:color w:val="000000" w:themeColor="text1"/>
        </w:rPr>
      </w:pPr>
    </w:p>
    <w:p w:rsidR="00E95708" w:rsidRPr="00EE65C0" w:rsidRDefault="00E95708" w:rsidP="00E95708">
      <w:pPr>
        <w:spacing w:after="120"/>
        <w:rPr>
          <w:color w:val="000000" w:themeColor="text1"/>
        </w:rPr>
      </w:pPr>
    </w:p>
    <w:p w:rsidR="00E95708" w:rsidRPr="00EE65C0" w:rsidRDefault="00E95708" w:rsidP="00E95708">
      <w:pPr>
        <w:spacing w:after="120"/>
        <w:rPr>
          <w:color w:val="000000" w:themeColor="text1"/>
        </w:rPr>
      </w:pPr>
    </w:p>
    <w:p w:rsidR="00E95708" w:rsidRDefault="00E95708" w:rsidP="00E95708">
      <w:pPr>
        <w:spacing w:after="120"/>
        <w:rPr>
          <w:color w:val="000000" w:themeColor="text1"/>
        </w:rPr>
      </w:pPr>
    </w:p>
    <w:p w:rsidR="00E95708" w:rsidRDefault="00E95708" w:rsidP="00E95708">
      <w:pPr>
        <w:spacing w:after="120"/>
        <w:rPr>
          <w:color w:val="000000" w:themeColor="text1"/>
        </w:rPr>
      </w:pPr>
    </w:p>
    <w:p w:rsidR="00E95708" w:rsidRDefault="00E95708" w:rsidP="00E95708">
      <w:pPr>
        <w:spacing w:after="120"/>
        <w:rPr>
          <w:color w:val="000000" w:themeColor="text1"/>
        </w:rPr>
      </w:pPr>
    </w:p>
    <w:p w:rsidR="00E95708" w:rsidRDefault="00E95708" w:rsidP="00E95708">
      <w:pPr>
        <w:spacing w:after="120"/>
        <w:rPr>
          <w:color w:val="000000" w:themeColor="text1"/>
        </w:rPr>
      </w:pPr>
    </w:p>
    <w:p w:rsidR="00E95708" w:rsidRPr="00EE65C0" w:rsidRDefault="00E95708" w:rsidP="00E95708">
      <w:pPr>
        <w:spacing w:after="120"/>
        <w:rPr>
          <w:color w:val="000000" w:themeColor="text1"/>
        </w:rPr>
      </w:pPr>
    </w:p>
    <w:p w:rsidR="00E95708" w:rsidRPr="00EE65C0" w:rsidRDefault="00E95708" w:rsidP="00E95708">
      <w:pPr>
        <w:spacing w:after="120"/>
        <w:rPr>
          <w:color w:val="000000" w:themeColor="text1"/>
        </w:rPr>
      </w:pPr>
    </w:p>
    <w:p w:rsidR="00E95708" w:rsidRPr="00EE65C0" w:rsidRDefault="00E95708" w:rsidP="00E95708">
      <w:pPr>
        <w:spacing w:after="120"/>
        <w:rPr>
          <w:color w:val="000000" w:themeColor="text1"/>
        </w:rPr>
      </w:pPr>
    </w:p>
    <w:p w:rsidR="00E95708" w:rsidRPr="004931D6" w:rsidRDefault="00E95708" w:rsidP="00E95708">
      <w:pPr>
        <w:spacing w:after="120"/>
        <w:rPr>
          <w:color w:val="000000" w:themeColor="text1"/>
        </w:rPr>
      </w:pPr>
      <w:r>
        <w:rPr>
          <w:color w:val="000000" w:themeColor="text1"/>
        </w:rPr>
        <w:t>(b)</w:t>
      </w:r>
      <w:r>
        <w:rPr>
          <w:color w:val="000000" w:themeColor="text1"/>
        </w:rPr>
        <w:tab/>
      </w:r>
      <w:r w:rsidRPr="00EE65C0">
        <w:rPr>
          <w:color w:val="000000" w:themeColor="text1"/>
        </w:rPr>
        <w:t xml:space="preserve">If the ground became more slippery due to rain falling on it, does the block become harder or </w:t>
      </w:r>
      <w:r>
        <w:rPr>
          <w:color w:val="000000" w:themeColor="text1"/>
        </w:rPr>
        <w:tab/>
      </w:r>
      <w:r w:rsidRPr="00EE65C0">
        <w:rPr>
          <w:color w:val="000000" w:themeColor="text1"/>
        </w:rPr>
        <w:t xml:space="preserve">easier to tip over. Explain briefly. 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4931D6">
        <w:rPr>
          <w:color w:val="000000" w:themeColor="text1"/>
        </w:rPr>
        <w:t>(2 marks)</w:t>
      </w:r>
    </w:p>
    <w:p w:rsidR="00E95708" w:rsidRPr="004931D6" w:rsidRDefault="00E95708" w:rsidP="00E95708">
      <w:pPr>
        <w:autoSpaceDE w:val="0"/>
        <w:autoSpaceDN w:val="0"/>
        <w:adjustRightInd w:val="0"/>
        <w:rPr>
          <w:vanish/>
          <w:color w:val="000000" w:themeColor="text1"/>
        </w:rPr>
      </w:pPr>
      <w:r w:rsidRPr="004931D6">
        <w:rPr>
          <w:vanish/>
          <w:color w:val="000000" w:themeColor="text1"/>
        </w:rPr>
        <w:t>Ox PHYA4/1 Jun 15 Q 8</w:t>
      </w:r>
    </w:p>
    <w:p w:rsidR="00E95708" w:rsidRPr="00EE65C0" w:rsidRDefault="00E95708" w:rsidP="00E95708">
      <w:pPr>
        <w:rPr>
          <w:vanish/>
          <w:color w:val="000000" w:themeColor="text1"/>
        </w:rPr>
      </w:pPr>
    </w:p>
    <w:p w:rsidR="00E95708" w:rsidRPr="00EE65C0" w:rsidRDefault="00E95708" w:rsidP="00E95708">
      <w:pPr>
        <w:rPr>
          <w:vanish/>
          <w:color w:val="000000" w:themeColor="text1"/>
        </w:rPr>
      </w:pPr>
    </w:p>
    <w:p w:rsidR="00E95708" w:rsidRPr="00EE65C0" w:rsidRDefault="00E95708" w:rsidP="00E95708">
      <w:pPr>
        <w:rPr>
          <w:vanish/>
          <w:color w:val="000000" w:themeColor="text1"/>
        </w:rPr>
      </w:pPr>
    </w:p>
    <w:p w:rsidR="00E95708" w:rsidRPr="00EE65C0" w:rsidRDefault="00E95708" w:rsidP="00E95708">
      <w:pPr>
        <w:rPr>
          <w:vanish/>
          <w:color w:val="000000" w:themeColor="text1"/>
        </w:rPr>
      </w:pPr>
    </w:p>
    <w:p w:rsidR="00E95708" w:rsidRPr="00EE65C0" w:rsidRDefault="00E95708" w:rsidP="00E95708">
      <w:pPr>
        <w:rPr>
          <w:b/>
          <w:color w:val="000000" w:themeColor="text1"/>
        </w:rPr>
      </w:pPr>
    </w:p>
    <w:p w:rsidR="00E95708" w:rsidRPr="00EE65C0" w:rsidRDefault="00E95708" w:rsidP="00E95708">
      <w:pPr>
        <w:spacing w:after="120"/>
        <w:rPr>
          <w:b/>
          <w:color w:val="000000" w:themeColor="text1"/>
        </w:rPr>
      </w:pPr>
    </w:p>
    <w:p w:rsidR="00E95708" w:rsidRDefault="00E95708" w:rsidP="00E95708">
      <w:pPr>
        <w:spacing w:after="120"/>
        <w:rPr>
          <w:b/>
        </w:rPr>
      </w:pPr>
    </w:p>
    <w:p w:rsidR="00E95708" w:rsidRDefault="00E95708" w:rsidP="00E95708">
      <w:pPr>
        <w:spacing w:after="120"/>
        <w:rPr>
          <w:b/>
        </w:rPr>
      </w:pPr>
    </w:p>
    <w:p w:rsidR="00E95708" w:rsidRDefault="00E95708" w:rsidP="00E95708">
      <w:pPr>
        <w:rPr>
          <w:b/>
        </w:rPr>
      </w:pPr>
      <w:r>
        <w:rPr>
          <w:b/>
        </w:rPr>
        <w:br w:type="page"/>
      </w:r>
    </w:p>
    <w:p w:rsidR="00E95708" w:rsidRPr="00993669" w:rsidRDefault="00E95708" w:rsidP="00E95708">
      <w:pPr>
        <w:spacing w:after="120"/>
        <w:rPr>
          <w:b/>
        </w:rPr>
      </w:pPr>
      <w:r w:rsidRPr="00993669">
        <w:rPr>
          <w:b/>
        </w:rPr>
        <w:lastRenderedPageBreak/>
        <w:t>Question 5</w:t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  <w:t>(5 marks)</w:t>
      </w:r>
    </w:p>
    <w:p w:rsidR="00E95708" w:rsidRPr="00175C94" w:rsidRDefault="00E95708" w:rsidP="00E95708">
      <w:pPr>
        <w:autoSpaceDE w:val="0"/>
        <w:autoSpaceDN w:val="0"/>
        <w:adjustRightInd w:val="0"/>
        <w:rPr>
          <w:vanish/>
          <w:color w:val="FF0000"/>
        </w:rPr>
      </w:pPr>
      <w:r w:rsidRPr="00175C94">
        <w:rPr>
          <w:vanish/>
          <w:color w:val="FF0000"/>
        </w:rPr>
        <w:t>Ox PHYA2 Jun 15 Q 2b</w:t>
      </w:r>
    </w:p>
    <w:p w:rsidR="00E95708" w:rsidRPr="00175C94" w:rsidRDefault="00E95708" w:rsidP="00E95708">
      <w:pPr>
        <w:rPr>
          <w:vanish/>
          <w:color w:val="FF0000"/>
        </w:rPr>
      </w:pPr>
      <w:r w:rsidRPr="00175C94">
        <w:rPr>
          <w:vanish/>
          <w:color w:val="FF0000"/>
        </w:rPr>
        <w:br w:type="page"/>
      </w:r>
    </w:p>
    <w:p w:rsidR="00E95708" w:rsidRPr="00175C94" w:rsidRDefault="00E95708" w:rsidP="00E95708">
      <w:pPr>
        <w:spacing w:after="120"/>
        <w:rPr>
          <w:bCs/>
        </w:rPr>
      </w:pPr>
      <w:r w:rsidRPr="00175C94">
        <w:rPr>
          <w:bCs/>
        </w:rPr>
        <w:t xml:space="preserve">A uniform, 35.0 kg horizontal platform is supported by two vertical steel cables ‘X’ and ‘Y’ situated 10.0 m apart as shown. A person with a mass of 85.0 kg stands 3.00 m from ‘X’. </w:t>
      </w:r>
    </w:p>
    <w:p w:rsidR="00E95708" w:rsidRPr="00175C94" w:rsidRDefault="00E95708" w:rsidP="00E95708">
      <w:pPr>
        <w:spacing w:after="120"/>
        <w:rPr>
          <w:bCs/>
        </w:rPr>
      </w:pPr>
    </w:p>
    <w:p w:rsidR="00E95708" w:rsidRPr="00175C94" w:rsidRDefault="00E95708" w:rsidP="00E95708">
      <w:pPr>
        <w:spacing w:after="120"/>
        <w:rPr>
          <w:bCs/>
        </w:rPr>
      </w:pPr>
      <w:r w:rsidRPr="00175C94">
        <w:rPr>
          <w:bCs/>
          <w:lang w:val="en-GB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CE97E49" wp14:editId="349EA2F1">
                <wp:simplePos x="0" y="0"/>
                <wp:positionH relativeFrom="column">
                  <wp:posOffset>1356360</wp:posOffset>
                </wp:positionH>
                <wp:positionV relativeFrom="paragraph">
                  <wp:posOffset>43815</wp:posOffset>
                </wp:positionV>
                <wp:extent cx="352425" cy="257175"/>
                <wp:effectExtent l="0" t="0" r="9525" b="9525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708" w:rsidRPr="0069742A" w:rsidRDefault="00E95708" w:rsidP="00E95708">
                            <w:pPr>
                              <w:rPr>
                                <w:b/>
                              </w:rPr>
                            </w:pPr>
                            <w:r w:rsidRPr="0069742A">
                              <w:rPr>
                                <w:b/>
                              </w:rPr>
                              <w:t>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E97E49" id="Text Box 278" o:spid="_x0000_s1039" type="#_x0000_t202" style="position:absolute;margin-left:106.8pt;margin-top:3.45pt;width:27.75pt;height:20.2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" fillcolor="white [3201]" stroked="f" strokeweight=".5pt">
                <v:textbox>
                  <w:txbxContent>
                    <w:p w:rsidR="00E95708" w:rsidRPr="0069742A" w:rsidRDefault="00E95708" w:rsidP="00E95708">
                      <w:pPr>
                        <w:rPr>
                          <w:b/>
                        </w:rPr>
                      </w:pPr>
                      <w:r w:rsidRPr="0069742A">
                        <w:rPr>
                          <w:b/>
                        </w:rPr>
                        <w:t>X</w:t>
                      </w:r>
                    </w:p>
                  </w:txbxContent>
                </v:textbox>
              </v:shape>
            </w:pict>
          </mc:Fallback>
        </mc:AlternateContent>
      </w:r>
      <w:r w:rsidRPr="00175C94">
        <w:rPr>
          <w:bCs/>
          <w:lang w:val="en-GB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4DDCB05" wp14:editId="0BC265FF">
                <wp:simplePos x="0" y="0"/>
                <wp:positionH relativeFrom="column">
                  <wp:posOffset>4375785</wp:posOffset>
                </wp:positionH>
                <wp:positionV relativeFrom="paragraph">
                  <wp:posOffset>42545</wp:posOffset>
                </wp:positionV>
                <wp:extent cx="352425" cy="257175"/>
                <wp:effectExtent l="0" t="0" r="9525" b="9525"/>
                <wp:wrapNone/>
                <wp:docPr id="279" name="Text Box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708" w:rsidRPr="0069742A" w:rsidRDefault="00E95708" w:rsidP="00E957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DCB05" id="Text Box 279" o:spid="_x0000_s1040" type="#_x0000_t202" style="position:absolute;margin-left:344.55pt;margin-top:3.35pt;width:27.75pt;height:20.25pt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" fillcolor="white [3201]" stroked="f" strokeweight=".5pt">
                <v:textbox>
                  <w:txbxContent>
                    <w:p w:rsidR="00E95708" w:rsidRPr="0069742A" w:rsidRDefault="00E95708" w:rsidP="00E957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 w:rsidRPr="00175C94">
        <w:rPr>
          <w:bCs/>
          <w:lang w:val="en-GB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BCF9FAF" wp14:editId="272DD152">
                <wp:simplePos x="0" y="0"/>
                <wp:positionH relativeFrom="column">
                  <wp:posOffset>4490085</wp:posOffset>
                </wp:positionH>
                <wp:positionV relativeFrom="paragraph">
                  <wp:posOffset>233045</wp:posOffset>
                </wp:positionV>
                <wp:extent cx="9525" cy="1333500"/>
                <wp:effectExtent l="19050" t="19050" r="28575" b="19050"/>
                <wp:wrapNone/>
                <wp:docPr id="277" name="Straight Connector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3335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AC04A9" id="Straight Connector 277" o:spid="_x0000_s1026" style="position:absolute;flip:y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3.55pt,18.35pt" to="354.3pt,12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" strokecolor="black [3213]" strokeweight="2.25pt"/>
            </w:pict>
          </mc:Fallback>
        </mc:AlternateContent>
      </w:r>
      <w:r w:rsidRPr="00175C94">
        <w:rPr>
          <w:bCs/>
          <w:lang w:val="en-GB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23C3FAFA" wp14:editId="30800789">
                <wp:simplePos x="0" y="0"/>
                <wp:positionH relativeFrom="column">
                  <wp:posOffset>1480185</wp:posOffset>
                </wp:positionH>
                <wp:positionV relativeFrom="paragraph">
                  <wp:posOffset>233045</wp:posOffset>
                </wp:positionV>
                <wp:extent cx="9525" cy="1333500"/>
                <wp:effectExtent l="19050" t="19050" r="28575" b="19050"/>
                <wp:wrapNone/>
                <wp:docPr id="276" name="Straight Connector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133350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60C5B6" id="Straight Connector 276" o:spid="_x0000_s1026" style="position:absolute;flip:y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55pt,18.35pt" to="117.3pt,123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" strokecolor="black [3213]" strokeweight="2.25pt"/>
            </w:pict>
          </mc:Fallback>
        </mc:AlternateContent>
      </w:r>
    </w:p>
    <w:p w:rsidR="00E95708" w:rsidRPr="00175C94" w:rsidRDefault="00E95708" w:rsidP="00E95708">
      <w:pPr>
        <w:spacing w:after="120"/>
        <w:rPr>
          <w:bCs/>
        </w:rPr>
      </w:pPr>
    </w:p>
    <w:p w:rsidR="00E95708" w:rsidRPr="00175C94" w:rsidRDefault="00E95708" w:rsidP="00E95708">
      <w:pPr>
        <w:spacing w:after="120"/>
      </w:pPr>
    </w:p>
    <w:p w:rsidR="00E95708" w:rsidRPr="00175C94" w:rsidRDefault="00E95708" w:rsidP="00E95708">
      <w:pPr>
        <w:spacing w:after="120"/>
      </w:pPr>
      <w:r w:rsidRPr="00175C94">
        <w:rPr>
          <w:lang w:val="en-GB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AADEDE2" wp14:editId="3D8BCC25">
                <wp:simplePos x="0" y="0"/>
                <wp:positionH relativeFrom="column">
                  <wp:posOffset>1308735</wp:posOffset>
                </wp:positionH>
                <wp:positionV relativeFrom="paragraph">
                  <wp:posOffset>741680</wp:posOffset>
                </wp:positionV>
                <wp:extent cx="3343275" cy="161925"/>
                <wp:effectExtent l="0" t="0" r="28575" b="28575"/>
                <wp:wrapNone/>
                <wp:docPr id="275" name="Rectangl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3275" cy="1619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FA5BE" id="Rectangle 275" o:spid="_x0000_s1026" style="position:absolute;margin-left:103.05pt;margin-top:58.4pt;width:263.25pt;height:12.7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" fillcolor="#d8d8d8 [2732]" strokecolor="black [3213]" strokeweight="2pt"/>
            </w:pict>
          </mc:Fallback>
        </mc:AlternateContent>
      </w:r>
    </w:p>
    <w:p w:rsidR="00E95708" w:rsidRPr="00175C94" w:rsidRDefault="00E95708" w:rsidP="00E95708">
      <w:pPr>
        <w:spacing w:after="120"/>
      </w:pPr>
    </w:p>
    <w:p w:rsidR="00E95708" w:rsidRPr="00175C94" w:rsidRDefault="00E95708" w:rsidP="00E95708">
      <w:pPr>
        <w:spacing w:after="120"/>
      </w:pPr>
    </w:p>
    <w:p w:rsidR="00E95708" w:rsidRPr="00175C94" w:rsidRDefault="00E95708" w:rsidP="00E95708">
      <w:pPr>
        <w:spacing w:after="120"/>
      </w:pPr>
    </w:p>
    <w:p w:rsidR="00E95708" w:rsidRDefault="00E95708" w:rsidP="00E95708">
      <w:pPr>
        <w:spacing w:after="120"/>
      </w:pPr>
    </w:p>
    <w:p w:rsidR="00E95708" w:rsidRPr="00175C94" w:rsidRDefault="00E95708" w:rsidP="00E95708">
      <w:pPr>
        <w:spacing w:after="120"/>
      </w:pPr>
      <w:r w:rsidRPr="00175C94">
        <w:t xml:space="preserve">With the person in the position stated, calculate the tension in cables ‘X’ and ‘Y’. </w:t>
      </w:r>
    </w:p>
    <w:p w:rsidR="00E95708" w:rsidRPr="00175C94" w:rsidRDefault="00E95708" w:rsidP="00E95708">
      <w:pPr>
        <w:spacing w:after="120"/>
      </w:pPr>
    </w:p>
    <w:p w:rsidR="00E95708" w:rsidRDefault="00E95708" w:rsidP="00E95708">
      <w:pPr>
        <w:rPr>
          <w:b/>
        </w:rPr>
      </w:pPr>
      <w:r>
        <w:rPr>
          <w:b/>
        </w:rPr>
        <w:br w:type="page"/>
      </w:r>
    </w:p>
    <w:p w:rsidR="00E95708" w:rsidRPr="00993669" w:rsidRDefault="00E95708" w:rsidP="00E95708">
      <w:pPr>
        <w:spacing w:after="120"/>
        <w:rPr>
          <w:b/>
        </w:rPr>
      </w:pPr>
      <w:r>
        <w:rPr>
          <w:b/>
        </w:rPr>
        <w:lastRenderedPageBreak/>
        <w:t>Question 6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(4</w:t>
      </w:r>
      <w:r w:rsidRPr="00993669">
        <w:rPr>
          <w:b/>
        </w:rPr>
        <w:t xml:space="preserve"> marks)</w:t>
      </w:r>
    </w:p>
    <w:p w:rsidR="00E95708" w:rsidRPr="001D2C93" w:rsidRDefault="00E95708" w:rsidP="00E95708">
      <w:pPr>
        <w:rPr>
          <w:color w:val="000000" w:themeColor="text1"/>
        </w:rPr>
      </w:pPr>
      <w:r w:rsidRPr="001D2C93">
        <w:rPr>
          <w:color w:val="000000" w:themeColor="text1"/>
        </w:rPr>
        <w:t>The diagram shows a cyclist rounding a ci</w:t>
      </w:r>
      <w:r>
        <w:rPr>
          <w:color w:val="000000" w:themeColor="text1"/>
        </w:rPr>
        <w:t xml:space="preserve">rcular bend on his </w:t>
      </w:r>
      <w:r w:rsidRPr="001D2C93">
        <w:rPr>
          <w:color w:val="000000" w:themeColor="text1"/>
        </w:rPr>
        <w:t xml:space="preserve">bicycle. </w:t>
      </w:r>
    </w:p>
    <w:p w:rsidR="00E95708" w:rsidRPr="001D2C93" w:rsidRDefault="00E95708" w:rsidP="00E95708">
      <w:pPr>
        <w:rPr>
          <w:color w:val="000000" w:themeColor="text1"/>
        </w:rPr>
      </w:pPr>
    </w:p>
    <w:p w:rsidR="00E95708" w:rsidRDefault="00E95708" w:rsidP="00E95708">
      <w:pPr>
        <w:rPr>
          <w:color w:val="000000" w:themeColor="text1"/>
        </w:rPr>
      </w:pPr>
      <w:r w:rsidRPr="001D2C93">
        <w:rPr>
          <w:color w:val="000000" w:themeColor="text1"/>
        </w:rPr>
        <w:drawing>
          <wp:anchor distT="0" distB="0" distL="114300" distR="114300" simplePos="0" relativeHeight="251661824" behindDoc="1" locked="0" layoutInCell="1" allowOverlap="1" wp14:anchorId="37238780" wp14:editId="69120E18">
            <wp:simplePos x="0" y="0"/>
            <wp:positionH relativeFrom="column">
              <wp:posOffset>4059481</wp:posOffset>
            </wp:positionH>
            <wp:positionV relativeFrom="paragraph">
              <wp:posOffset>81803</wp:posOffset>
            </wp:positionV>
            <wp:extent cx="1676400" cy="1828800"/>
            <wp:effectExtent l="0" t="0" r="0" b="0"/>
            <wp:wrapSquare wrapText="bothSides"/>
            <wp:docPr id="70" name="Pictur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/>
                    </pic:cNvPicPr>
                  </pic:nvPicPr>
                  <pic:blipFill>
                    <a:blip r:embed="rId5">
                      <a:lum contrast="12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D2C93">
        <w:rPr>
          <w:color w:val="000000" w:themeColor="text1"/>
        </w:rPr>
        <w:t xml:space="preserve">(a) </w:t>
      </w:r>
      <w:r w:rsidRPr="001D2C93">
        <w:rPr>
          <w:color w:val="000000" w:themeColor="text1"/>
        </w:rPr>
        <w:tab/>
        <w:t>Show with an arrow the nett force on him as he rounds</w:t>
      </w:r>
    </w:p>
    <w:p w:rsidR="00E95708" w:rsidRPr="001D2C93" w:rsidRDefault="00E95708" w:rsidP="00E95708">
      <w:pPr>
        <w:rPr>
          <w:color w:val="000000" w:themeColor="text1"/>
        </w:rPr>
      </w:pPr>
      <w:r w:rsidRPr="001D2C93">
        <w:rPr>
          <w:color w:val="000000" w:themeColor="text1"/>
        </w:rPr>
        <w:t xml:space="preserve"> </w:t>
      </w:r>
      <w:r>
        <w:rPr>
          <w:color w:val="000000" w:themeColor="text1"/>
        </w:rPr>
        <w:tab/>
      </w:r>
      <w:r w:rsidRPr="001D2C93">
        <w:rPr>
          <w:color w:val="000000" w:themeColor="text1"/>
        </w:rPr>
        <w:t xml:space="preserve">the bend. 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1D2C93">
        <w:rPr>
          <w:color w:val="000000" w:themeColor="text1"/>
        </w:rPr>
        <w:t>(1 mark)</w:t>
      </w:r>
    </w:p>
    <w:p w:rsidR="00E95708" w:rsidRDefault="00E95708" w:rsidP="00E95708">
      <w:pPr>
        <w:rPr>
          <w:color w:val="000000" w:themeColor="text1"/>
        </w:rPr>
      </w:pPr>
    </w:p>
    <w:p w:rsidR="00E95708" w:rsidRDefault="00E95708" w:rsidP="00E95708">
      <w:pPr>
        <w:rPr>
          <w:color w:val="000000" w:themeColor="text1"/>
        </w:rPr>
      </w:pPr>
    </w:p>
    <w:p w:rsidR="00E95708" w:rsidRPr="001D2C93" w:rsidRDefault="00E95708" w:rsidP="00E95708">
      <w:pPr>
        <w:rPr>
          <w:color w:val="000000" w:themeColor="text1"/>
        </w:rPr>
      </w:pPr>
    </w:p>
    <w:p w:rsidR="00E95708" w:rsidRDefault="00E95708" w:rsidP="00E95708">
      <w:pPr>
        <w:rPr>
          <w:color w:val="000000" w:themeColor="text1"/>
        </w:rPr>
      </w:pPr>
      <w:r w:rsidRPr="001D2C93">
        <w:rPr>
          <w:color w:val="000000" w:themeColor="text1"/>
        </w:rPr>
        <w:t xml:space="preserve">(b) </w:t>
      </w:r>
      <w:r w:rsidRPr="001D2C93">
        <w:rPr>
          <w:color w:val="000000" w:themeColor="text1"/>
        </w:rPr>
        <w:tab/>
        <w:t>Explain why the rider must lean his bicycle as he takes</w:t>
      </w:r>
    </w:p>
    <w:p w:rsidR="00E95708" w:rsidRPr="001D2C93" w:rsidRDefault="00E95708" w:rsidP="00E95708">
      <w:pPr>
        <w:rPr>
          <w:color w:val="000000" w:themeColor="text1"/>
        </w:rPr>
      </w:pPr>
      <w:r w:rsidRPr="001D2C93">
        <w:rPr>
          <w:color w:val="000000" w:themeColor="text1"/>
        </w:rPr>
        <w:t xml:space="preserve"> </w:t>
      </w:r>
      <w:r>
        <w:rPr>
          <w:color w:val="000000" w:themeColor="text1"/>
        </w:rPr>
        <w:tab/>
      </w:r>
      <w:r w:rsidRPr="001D2C93">
        <w:rPr>
          <w:color w:val="000000" w:themeColor="text1"/>
        </w:rPr>
        <w:t>the corner.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(3</w:t>
      </w:r>
      <w:r w:rsidRPr="001D2C93">
        <w:rPr>
          <w:color w:val="000000" w:themeColor="text1"/>
        </w:rPr>
        <w:t xml:space="preserve"> marks)</w:t>
      </w:r>
    </w:p>
    <w:p w:rsidR="00E95708" w:rsidRPr="001D2C93" w:rsidRDefault="00E95708" w:rsidP="00E95708">
      <w:pPr>
        <w:rPr>
          <w:color w:val="000000" w:themeColor="text1"/>
        </w:rPr>
      </w:pPr>
    </w:p>
    <w:p w:rsidR="00E95708" w:rsidRPr="001D2C93" w:rsidRDefault="00E95708" w:rsidP="00E95708">
      <w:pPr>
        <w:rPr>
          <w:color w:val="000000" w:themeColor="text1"/>
        </w:rPr>
      </w:pPr>
    </w:p>
    <w:p w:rsidR="00E95708" w:rsidRPr="001D2C93" w:rsidRDefault="00E95708" w:rsidP="00E95708">
      <w:pPr>
        <w:rPr>
          <w:color w:val="000000" w:themeColor="text1"/>
        </w:rPr>
      </w:pPr>
    </w:p>
    <w:p w:rsidR="00E95708" w:rsidRPr="001D2C93" w:rsidRDefault="00E95708" w:rsidP="00E95708">
      <w:pPr>
        <w:rPr>
          <w:color w:val="000000" w:themeColor="text1"/>
        </w:rPr>
      </w:pPr>
    </w:p>
    <w:p w:rsidR="00E95708" w:rsidRPr="001D2C93" w:rsidRDefault="00E95708" w:rsidP="00E95708">
      <w:pPr>
        <w:rPr>
          <w:color w:val="000000" w:themeColor="text1"/>
        </w:rPr>
      </w:pPr>
    </w:p>
    <w:p w:rsidR="00E95708" w:rsidRPr="001D2C93" w:rsidRDefault="00E95708" w:rsidP="00E95708">
      <w:pPr>
        <w:ind w:left="567" w:hanging="567"/>
        <w:rPr>
          <w:color w:val="000000" w:themeColor="text1"/>
        </w:rPr>
      </w:pPr>
    </w:p>
    <w:p w:rsidR="00E95708" w:rsidRPr="001D2C93" w:rsidRDefault="00E95708" w:rsidP="00E95708">
      <w:pPr>
        <w:ind w:left="567" w:hanging="567"/>
        <w:rPr>
          <w:color w:val="000000" w:themeColor="text1"/>
        </w:rPr>
      </w:pPr>
    </w:p>
    <w:p w:rsidR="00E95708" w:rsidRDefault="00E95708" w:rsidP="00E95708">
      <w:pPr>
        <w:ind w:left="567" w:hanging="567"/>
        <w:rPr>
          <w:color w:val="FF0000"/>
        </w:rPr>
      </w:pPr>
    </w:p>
    <w:p w:rsidR="00E95708" w:rsidRDefault="00E95708" w:rsidP="00E95708">
      <w:pPr>
        <w:ind w:left="567" w:hanging="567"/>
        <w:rPr>
          <w:color w:val="FF0000"/>
        </w:rPr>
      </w:pPr>
    </w:p>
    <w:p w:rsidR="00E95708" w:rsidRDefault="00E95708" w:rsidP="00E95708">
      <w:pPr>
        <w:ind w:left="567" w:hanging="567"/>
        <w:rPr>
          <w:color w:val="FF0000"/>
        </w:rPr>
      </w:pPr>
    </w:p>
    <w:p w:rsidR="00E95708" w:rsidRDefault="00E95708" w:rsidP="00E95708">
      <w:pPr>
        <w:ind w:left="567" w:hanging="567"/>
        <w:rPr>
          <w:color w:val="FF0000"/>
        </w:rPr>
      </w:pPr>
    </w:p>
    <w:p w:rsidR="00E95708" w:rsidRDefault="00E95708" w:rsidP="00E95708">
      <w:pPr>
        <w:ind w:left="567" w:hanging="567"/>
        <w:rPr>
          <w:color w:val="FF0000"/>
        </w:rPr>
      </w:pPr>
    </w:p>
    <w:p w:rsidR="00E95708" w:rsidRDefault="00E95708" w:rsidP="00E95708">
      <w:pPr>
        <w:ind w:left="567" w:hanging="567"/>
        <w:rPr>
          <w:color w:val="FF0000"/>
        </w:rPr>
      </w:pPr>
    </w:p>
    <w:p w:rsidR="00E95708" w:rsidRDefault="00E95708" w:rsidP="00E95708">
      <w:pPr>
        <w:ind w:left="567" w:hanging="567"/>
        <w:rPr>
          <w:color w:val="FF0000"/>
        </w:rPr>
      </w:pPr>
    </w:p>
    <w:p w:rsidR="00E95708" w:rsidRDefault="00E95708" w:rsidP="00E95708">
      <w:pPr>
        <w:ind w:left="567" w:hanging="567"/>
        <w:rPr>
          <w:color w:val="FF0000"/>
        </w:rPr>
      </w:pPr>
    </w:p>
    <w:p w:rsidR="00E95708" w:rsidRDefault="00E95708" w:rsidP="00E95708">
      <w:pPr>
        <w:ind w:left="567" w:hanging="567"/>
        <w:rPr>
          <w:color w:val="FF0000"/>
        </w:rPr>
      </w:pPr>
    </w:p>
    <w:p w:rsidR="00E95708" w:rsidRDefault="00E95708" w:rsidP="00E95708">
      <w:pPr>
        <w:ind w:left="567" w:hanging="567"/>
        <w:rPr>
          <w:color w:val="FF0000"/>
        </w:rPr>
      </w:pPr>
    </w:p>
    <w:p w:rsidR="00E95708" w:rsidRDefault="00E95708" w:rsidP="00E95708">
      <w:pPr>
        <w:ind w:left="567" w:hanging="567"/>
        <w:rPr>
          <w:color w:val="FF0000"/>
        </w:rPr>
      </w:pPr>
    </w:p>
    <w:p w:rsidR="00E95708" w:rsidRDefault="00E95708" w:rsidP="00E95708">
      <w:pPr>
        <w:ind w:left="567" w:hanging="567"/>
        <w:rPr>
          <w:color w:val="FF0000"/>
        </w:rPr>
      </w:pPr>
    </w:p>
    <w:p w:rsidR="00E95708" w:rsidRDefault="00E95708" w:rsidP="00E95708">
      <w:pPr>
        <w:ind w:left="567" w:hanging="567"/>
        <w:rPr>
          <w:color w:val="FF0000"/>
        </w:rPr>
      </w:pPr>
    </w:p>
    <w:p w:rsidR="00E95708" w:rsidRDefault="00E95708" w:rsidP="00E95708">
      <w:pPr>
        <w:ind w:left="567" w:hanging="567"/>
        <w:rPr>
          <w:color w:val="FF0000"/>
        </w:rPr>
      </w:pPr>
    </w:p>
    <w:p w:rsidR="00E95708" w:rsidRPr="00993669" w:rsidRDefault="00E95708" w:rsidP="00E95708">
      <w:pPr>
        <w:ind w:left="567" w:hanging="567"/>
        <w:rPr>
          <w:vanish/>
          <w:color w:val="FF0000"/>
        </w:rPr>
      </w:pPr>
      <w:r w:rsidRPr="00993669">
        <w:rPr>
          <w:vanish/>
          <w:color w:val="FF0000"/>
        </w:rPr>
        <w:t>Schaum College Physics pg 74 Q5.18</w:t>
      </w:r>
    </w:p>
    <w:p w:rsidR="00E95708" w:rsidRDefault="00E95708" w:rsidP="00E95708">
      <w:pPr>
        <w:spacing w:after="120"/>
        <w:rPr>
          <w:vanish/>
          <w:color w:val="FF0000"/>
        </w:rPr>
      </w:pPr>
    </w:p>
    <w:p w:rsidR="00E95708" w:rsidRDefault="00E95708" w:rsidP="00E95708">
      <w:pPr>
        <w:spacing w:after="120"/>
        <w:rPr>
          <w:vanish/>
          <w:color w:val="FF0000"/>
        </w:rPr>
      </w:pPr>
    </w:p>
    <w:p w:rsidR="00E95708" w:rsidRPr="00993669" w:rsidRDefault="00E95708" w:rsidP="00E95708">
      <w:pPr>
        <w:spacing w:after="120"/>
        <w:rPr>
          <w:b/>
        </w:rPr>
      </w:pPr>
      <w:r w:rsidRPr="00993669">
        <w:rPr>
          <w:b/>
        </w:rPr>
        <w:t>Question 7</w:t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  <w:t>(</w:t>
      </w:r>
      <w:r>
        <w:rPr>
          <w:b/>
        </w:rPr>
        <w:t>5</w:t>
      </w:r>
      <w:r w:rsidRPr="00993669">
        <w:rPr>
          <w:b/>
        </w:rPr>
        <w:t xml:space="preserve"> marks)</w:t>
      </w:r>
    </w:p>
    <w:p w:rsidR="00E95708" w:rsidRPr="00EE3D05" w:rsidRDefault="00E95708" w:rsidP="00E95708">
      <w:r>
        <w:t>(a)</w:t>
      </w:r>
      <w:r>
        <w:tab/>
      </w:r>
      <w:r w:rsidRPr="00EE3D05">
        <w:t xml:space="preserve">On the following diagram, draw the magnetic </w:t>
      </w:r>
      <w:r>
        <w:t>fields between the magnets and the steel ball.</w:t>
      </w:r>
      <w:r w:rsidRPr="00EE3D05"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(3</w:t>
      </w:r>
      <w:r w:rsidRPr="00EE3D05">
        <w:t xml:space="preserve"> marks)</w:t>
      </w:r>
    </w:p>
    <w:p w:rsidR="00E95708" w:rsidRPr="001D2C93" w:rsidRDefault="00E95708" w:rsidP="00E95708">
      <w:pPr>
        <w:spacing w:after="120"/>
        <w:rPr>
          <w:color w:val="000000" w:themeColor="text1"/>
        </w:rPr>
      </w:pPr>
    </w:p>
    <w:p w:rsidR="00E95708" w:rsidRPr="001D2C93" w:rsidRDefault="00E95708" w:rsidP="00E95708">
      <w:pPr>
        <w:spacing w:after="120"/>
        <w:jc w:val="center"/>
        <w:rPr>
          <w:color w:val="000000" w:themeColor="text1"/>
        </w:rPr>
      </w:pPr>
      <w:r w:rsidRPr="001D2C93">
        <w:rPr>
          <w:color w:val="000000" w:themeColor="text1"/>
          <w:lang w:val="en-US"/>
        </w:rPr>
        <w:drawing>
          <wp:inline distT="0" distB="0" distL="0" distR="0" wp14:anchorId="74B38B54" wp14:editId="26F502D6">
            <wp:extent cx="2752165" cy="2990365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46" cy="299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708" w:rsidRDefault="00E95708" w:rsidP="00E95708">
      <w:pPr>
        <w:spacing w:after="120"/>
      </w:pPr>
    </w:p>
    <w:p w:rsidR="00E95708" w:rsidRPr="007B0A77" w:rsidRDefault="00E95708" w:rsidP="00E95708">
      <w:pPr>
        <w:spacing w:after="120"/>
        <w:rPr>
          <w:color w:val="000000" w:themeColor="text1"/>
        </w:rPr>
      </w:pPr>
      <w:r w:rsidRPr="00EE3D05">
        <w:lastRenderedPageBreak/>
        <w:t>(b)</w:t>
      </w:r>
      <w:r w:rsidRPr="00EE3D05">
        <w:tab/>
        <w:t>Draw the</w:t>
      </w:r>
      <w:r>
        <w:t xml:space="preserve"> electric field</w:t>
      </w:r>
      <w:r w:rsidRPr="00EE3D05">
        <w:t xml:space="preserve"> </w:t>
      </w:r>
      <w:r>
        <w:t>between the negative plate and the charged sphere in</w:t>
      </w:r>
      <w:r w:rsidRPr="00EE3D05">
        <w:t xml:space="preserve"> the following </w:t>
      </w:r>
      <w:r>
        <w:tab/>
        <w:t>diagram.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EE3D05">
        <w:t>(2 marks)</w:t>
      </w:r>
    </w:p>
    <w:p w:rsidR="00E95708" w:rsidRDefault="00E95708" w:rsidP="00E95708"/>
    <w:p w:rsidR="00E95708" w:rsidRPr="00EE3D05" w:rsidRDefault="00E95708" w:rsidP="00E95708"/>
    <w:p w:rsidR="00E95708" w:rsidRPr="001D2C93" w:rsidRDefault="00E95708" w:rsidP="00E95708">
      <w:pPr>
        <w:spacing w:after="120"/>
        <w:jc w:val="center"/>
        <w:rPr>
          <w:color w:val="000000" w:themeColor="text1"/>
        </w:rPr>
      </w:pPr>
      <w:r w:rsidRPr="001D2C93">
        <w:rPr>
          <w:color w:val="000000" w:themeColor="text1"/>
          <w:lang w:val="en-US"/>
        </w:rPr>
        <w:drawing>
          <wp:inline distT="0" distB="0" distL="0" distR="0" wp14:anchorId="207AA62F" wp14:editId="1C4615C5">
            <wp:extent cx="3286760" cy="2277110"/>
            <wp:effectExtent l="0" t="0" r="889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708" w:rsidRDefault="00E95708" w:rsidP="00E95708">
      <w:pPr>
        <w:spacing w:after="120"/>
        <w:rPr>
          <w:color w:val="000000" w:themeColor="text1"/>
        </w:rPr>
      </w:pPr>
    </w:p>
    <w:p w:rsidR="00E95708" w:rsidRDefault="00E95708" w:rsidP="00E95708">
      <w:pPr>
        <w:spacing w:after="120"/>
        <w:rPr>
          <w:color w:val="000000" w:themeColor="text1"/>
        </w:rPr>
      </w:pPr>
    </w:p>
    <w:p w:rsidR="00E95708" w:rsidRDefault="00E95708" w:rsidP="00E95708">
      <w:pPr>
        <w:rPr>
          <w:color w:val="FF0000"/>
        </w:rPr>
      </w:pPr>
      <w:r>
        <w:rPr>
          <w:color w:val="FF0000"/>
        </w:rPr>
        <w:br w:type="page"/>
      </w:r>
    </w:p>
    <w:p w:rsidR="00E95708" w:rsidRPr="00993669" w:rsidRDefault="00E95708" w:rsidP="00E95708">
      <w:pPr>
        <w:spacing w:after="120"/>
        <w:rPr>
          <w:vanish/>
          <w:color w:val="FF0000"/>
        </w:rPr>
      </w:pPr>
      <w:r w:rsidRPr="00993669">
        <w:rPr>
          <w:vanish/>
          <w:color w:val="FF0000"/>
        </w:rPr>
        <w:lastRenderedPageBreak/>
        <w:t>Ian Wilson</w:t>
      </w:r>
    </w:p>
    <w:p w:rsidR="00E95708" w:rsidRDefault="00E95708" w:rsidP="00E95708">
      <w:pPr>
        <w:spacing w:after="120"/>
        <w:rPr>
          <w:vanish/>
          <w:color w:val="FF0000"/>
        </w:rPr>
      </w:pPr>
    </w:p>
    <w:p w:rsidR="00E95708" w:rsidRDefault="00E95708" w:rsidP="00E95708">
      <w:pPr>
        <w:spacing w:after="120"/>
        <w:rPr>
          <w:vanish/>
          <w:color w:val="FF0000"/>
        </w:rPr>
      </w:pPr>
    </w:p>
    <w:p w:rsidR="00E95708" w:rsidRPr="00993669" w:rsidRDefault="00E95708" w:rsidP="00E95708">
      <w:pPr>
        <w:spacing w:after="120"/>
        <w:rPr>
          <w:b/>
        </w:rPr>
      </w:pPr>
      <w:r w:rsidRPr="00993669">
        <w:rPr>
          <w:b/>
        </w:rPr>
        <w:t>Question 8</w:t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  <w:t>(</w:t>
      </w:r>
      <w:r>
        <w:rPr>
          <w:b/>
        </w:rPr>
        <w:t>4</w:t>
      </w:r>
      <w:r w:rsidRPr="00993669">
        <w:rPr>
          <w:b/>
        </w:rPr>
        <w:t xml:space="preserve"> marks)</w:t>
      </w:r>
    </w:p>
    <w:p w:rsidR="00E95708" w:rsidRPr="00787858" w:rsidRDefault="00E95708" w:rsidP="00E95708">
      <w:pPr>
        <w:spacing w:after="120"/>
        <w:rPr>
          <w:color w:val="000000" w:themeColor="text1"/>
        </w:rPr>
      </w:pPr>
      <w:r w:rsidRPr="00787858">
        <w:rPr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4112" behindDoc="0" locked="0" layoutInCell="1" allowOverlap="1" wp14:anchorId="47BDDEFD" wp14:editId="5A206122">
                <wp:simplePos x="0" y="0"/>
                <wp:positionH relativeFrom="column">
                  <wp:posOffset>3824605</wp:posOffset>
                </wp:positionH>
                <wp:positionV relativeFrom="paragraph">
                  <wp:posOffset>355600</wp:posOffset>
                </wp:positionV>
                <wp:extent cx="662940" cy="276225"/>
                <wp:effectExtent l="0" t="0" r="0" b="3175"/>
                <wp:wrapSquare wrapText="bothSides"/>
                <wp:docPr id="2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708" w:rsidRPr="00BF792D" w:rsidRDefault="00E95708" w:rsidP="00E957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Cable</w:t>
                            </w:r>
                            <w:r w:rsidRPr="00BF792D"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DDEFD" id="_x0000_s1041" type="#_x0000_t202" style="position:absolute;margin-left:301.15pt;margin-top:28pt;width:52.2pt;height:21.75pt;z-index:2516741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" stroked="f">
                <v:textbox>
                  <w:txbxContent>
                    <w:p w:rsidR="00E95708" w:rsidRPr="00BF792D" w:rsidRDefault="00E95708" w:rsidP="00E957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Cable</w:t>
                      </w:r>
                      <w:r w:rsidRPr="00BF792D"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87858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273B2B4C" wp14:editId="23F8C333">
                <wp:simplePos x="0" y="0"/>
                <wp:positionH relativeFrom="column">
                  <wp:posOffset>2286000</wp:posOffset>
                </wp:positionH>
                <wp:positionV relativeFrom="paragraph">
                  <wp:posOffset>1250950</wp:posOffset>
                </wp:positionV>
                <wp:extent cx="342900" cy="2743200"/>
                <wp:effectExtent l="0" t="0" r="19050" b="19050"/>
                <wp:wrapNone/>
                <wp:docPr id="199" name="Rectangle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743200"/>
                        </a:xfrm>
                        <a:prstGeom prst="rect">
                          <a:avLst/>
                        </a:prstGeom>
                        <a:pattFill prst="openDmnd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277BC3" id="Rectangle 199" o:spid="_x0000_s1026" style="position:absolute;margin-left:180pt;margin-top:98.5pt;width:27pt;height:3in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" fillcolor="black [3213]" strokecolor="#243f60 [1604]" strokeweight="2pt">
                <v:fill r:id="rId8" o:title="" color2="white [3212]" type="pattern"/>
              </v:rect>
            </w:pict>
          </mc:Fallback>
        </mc:AlternateContent>
      </w:r>
      <w:r w:rsidRPr="00787858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9654509" wp14:editId="5D162503">
                <wp:simplePos x="0" y="0"/>
                <wp:positionH relativeFrom="column">
                  <wp:posOffset>1143000</wp:posOffset>
                </wp:positionH>
                <wp:positionV relativeFrom="paragraph">
                  <wp:posOffset>1022350</wp:posOffset>
                </wp:positionV>
                <wp:extent cx="4229100" cy="228600"/>
                <wp:effectExtent l="0" t="0" r="19050" b="19050"/>
                <wp:wrapNone/>
                <wp:docPr id="200" name="Rectangle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0" cy="228600"/>
                        </a:xfrm>
                        <a:prstGeom prst="rect">
                          <a:avLst/>
                        </a:prstGeom>
                        <a:pattFill prst="openDmnd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D3893E" id="Rectangle 200" o:spid="_x0000_s1026" style="position:absolute;margin-left:90pt;margin-top:80.5pt;width:333pt;height:18pt;z-index:251663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" fillcolor="black [3213]" strokecolor="#243f60 [1604]" strokeweight="2pt">
                <v:fill r:id="rId8" o:title="" color2="white [3212]" type="pattern"/>
              </v:rect>
            </w:pict>
          </mc:Fallback>
        </mc:AlternateContent>
      </w:r>
      <w:r w:rsidRPr="00787858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596CD84" wp14:editId="75570A3B">
                <wp:simplePos x="0" y="0"/>
                <wp:positionH relativeFrom="column">
                  <wp:posOffset>2400300</wp:posOffset>
                </wp:positionH>
                <wp:positionV relativeFrom="paragraph">
                  <wp:posOffset>450850</wp:posOffset>
                </wp:positionV>
                <wp:extent cx="228600" cy="571500"/>
                <wp:effectExtent l="0" t="0" r="19050" b="19050"/>
                <wp:wrapNone/>
                <wp:docPr id="201" name="Rectangle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571500"/>
                        </a:xfrm>
                        <a:prstGeom prst="rect">
                          <a:avLst/>
                        </a:prstGeom>
                        <a:pattFill prst="openDmnd">
                          <a:fgClr>
                            <a:schemeClr val="tx1"/>
                          </a:fgClr>
                          <a:bgClr>
                            <a:schemeClr val="bg1"/>
                          </a:bgClr>
                        </a:patt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0DEC60" id="Rectangle 201" o:spid="_x0000_s1026" style="position:absolute;margin-left:189pt;margin-top:35.5pt;width:18pt;height:4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" fillcolor="black [3213]" strokecolor="#243f60 [1604]" strokeweight="2pt">
                <v:fill r:id="rId8" o:title="" color2="white [3212]" type="pattern"/>
              </v:rect>
            </w:pict>
          </mc:Fallback>
        </mc:AlternateContent>
      </w:r>
      <w:r w:rsidRPr="00787858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7306C00" wp14:editId="07AC0B81">
                <wp:simplePos x="0" y="0"/>
                <wp:positionH relativeFrom="column">
                  <wp:posOffset>2971800</wp:posOffset>
                </wp:positionH>
                <wp:positionV relativeFrom="paragraph">
                  <wp:posOffset>1022350</wp:posOffset>
                </wp:positionV>
                <wp:extent cx="228600" cy="342900"/>
                <wp:effectExtent l="0" t="0" r="19050" b="19050"/>
                <wp:wrapNone/>
                <wp:docPr id="202" name="Rectangle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429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>
                          <a:solidFill>
                            <a:schemeClr val="bg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8C6C812" id="Rectangle 202" o:spid="_x0000_s1026" style="position:absolute;margin-left:234pt;margin-top:80.5pt;width:18pt;height:27pt;z-index:251665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" fillcolor="#bfbfbf [2412]" strokecolor="#bfbfbf [2412]" strokeweight="2pt"/>
            </w:pict>
          </mc:Fallback>
        </mc:AlternateContent>
      </w:r>
      <w:r w:rsidRPr="00787858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E41FC9F" wp14:editId="748558C5">
                <wp:simplePos x="0" y="0"/>
                <wp:positionH relativeFrom="column">
                  <wp:posOffset>1143000</wp:posOffset>
                </wp:positionH>
                <wp:positionV relativeFrom="paragraph">
                  <wp:posOffset>1022350</wp:posOffset>
                </wp:positionV>
                <wp:extent cx="342900" cy="571500"/>
                <wp:effectExtent l="0" t="0" r="19050" b="19050"/>
                <wp:wrapNone/>
                <wp:docPr id="203" name="Rectangle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715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E23BF" id="Rectangle 203" o:spid="_x0000_s1026" style="position:absolute;margin-left:90pt;margin-top:80.5pt;width:27pt;height:4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" fillcolor="black [3213]" strokecolor="black [3213]" strokeweight="2pt"/>
            </w:pict>
          </mc:Fallback>
        </mc:AlternateContent>
      </w:r>
      <w:r w:rsidRPr="00787858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AAB64E5" wp14:editId="5C4A6B3F">
                <wp:simplePos x="0" y="0"/>
                <wp:positionH relativeFrom="column">
                  <wp:posOffset>3086100</wp:posOffset>
                </wp:positionH>
                <wp:positionV relativeFrom="paragraph">
                  <wp:posOffset>1365250</wp:posOffset>
                </wp:positionV>
                <wp:extent cx="0" cy="1485900"/>
                <wp:effectExtent l="0" t="0" r="19050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D633A6" id="Straight Connector 204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pt,107.5pt" to="243pt,224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" strokecolor="black [3213]" strokeweight="1.25pt"/>
            </w:pict>
          </mc:Fallback>
        </mc:AlternateContent>
      </w:r>
      <w:r w:rsidRPr="00787858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2E0149B9" wp14:editId="0275FF06">
                <wp:simplePos x="0" y="0"/>
                <wp:positionH relativeFrom="column">
                  <wp:posOffset>2971800</wp:posOffset>
                </wp:positionH>
                <wp:positionV relativeFrom="paragraph">
                  <wp:posOffset>2851150</wp:posOffset>
                </wp:positionV>
                <wp:extent cx="228600" cy="228600"/>
                <wp:effectExtent l="0" t="0" r="19050" b="19050"/>
                <wp:wrapNone/>
                <wp:docPr id="205" name="Rectangle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1B1875" id="Rectangle 205" o:spid="_x0000_s1026" style="position:absolute;margin-left:234pt;margin-top:224.5pt;width:18pt;height:18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" fillcolor="black [3213]" strokecolor="black [3213]" strokeweight="2pt"/>
            </w:pict>
          </mc:Fallback>
        </mc:AlternateContent>
      </w:r>
      <w:r w:rsidRPr="00787858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C5413B" wp14:editId="416422D1">
                <wp:simplePos x="0" y="0"/>
                <wp:positionH relativeFrom="column">
                  <wp:posOffset>1257300</wp:posOffset>
                </wp:positionH>
                <wp:positionV relativeFrom="paragraph">
                  <wp:posOffset>450850</wp:posOffset>
                </wp:positionV>
                <wp:extent cx="1143000" cy="571500"/>
                <wp:effectExtent l="0" t="0" r="19050" b="19050"/>
                <wp:wrapNone/>
                <wp:docPr id="206" name="Straight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43000" cy="57150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32D76E" id="Straight Connector 206" o:spid="_x0000_s1026" style="position:absolute;flip:y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9pt,35.5pt" to="189pt,80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" strokecolor="black [3213]" strokeweight="1.25pt"/>
            </w:pict>
          </mc:Fallback>
        </mc:AlternateContent>
      </w:r>
      <w:r w:rsidRPr="00787858">
        <w:rPr>
          <w:color w:val="000000" w:themeColor="text1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998871B" wp14:editId="2B83E389">
                <wp:simplePos x="0" y="0"/>
                <wp:positionH relativeFrom="column">
                  <wp:posOffset>2628900</wp:posOffset>
                </wp:positionH>
                <wp:positionV relativeFrom="paragraph">
                  <wp:posOffset>450850</wp:posOffset>
                </wp:positionV>
                <wp:extent cx="2743200" cy="571500"/>
                <wp:effectExtent l="0" t="0" r="19050" b="1905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0" cy="5715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86E83C" id="Straight Connector 207" o:spid="_x0000_s1026" style="position:absolute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pt,35.5pt" to="423pt,80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" strokecolor="black [3213]" strokeweight="1.5pt"/>
            </w:pict>
          </mc:Fallback>
        </mc:AlternateContent>
      </w:r>
      <w:r w:rsidRPr="00787858">
        <w:rPr>
          <w:color w:val="000000" w:themeColor="text1"/>
        </w:rPr>
        <w:t xml:space="preserve">The diagram below shows a crane supporting a “heavy object” as shown. The “moving support” can be moved towards the “vertical support” or away from it. </w:t>
      </w: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  <w:r w:rsidRPr="00787858">
        <w:rPr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5136" behindDoc="0" locked="0" layoutInCell="1" allowOverlap="1" wp14:anchorId="7DBCD89B" wp14:editId="50CEAA58">
                <wp:simplePos x="0" y="0"/>
                <wp:positionH relativeFrom="column">
                  <wp:posOffset>3304540</wp:posOffset>
                </wp:positionH>
                <wp:positionV relativeFrom="paragraph">
                  <wp:posOffset>215265</wp:posOffset>
                </wp:positionV>
                <wp:extent cx="762000" cy="466725"/>
                <wp:effectExtent l="0" t="0" r="0" b="3175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466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708" w:rsidRPr="00BF792D" w:rsidRDefault="00E95708" w:rsidP="00E957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Moving support</w:t>
                            </w:r>
                            <w:r w:rsidRPr="00BF792D"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CD89B" id="_x0000_s1042" type="#_x0000_t202" style="position:absolute;margin-left:260.2pt;margin-top:16.95pt;width:60pt;height:36.75pt;z-index:25167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" stroked="f">
                <v:textbox>
                  <w:txbxContent>
                    <w:p w:rsidR="00E95708" w:rsidRPr="00BF792D" w:rsidRDefault="00E95708" w:rsidP="00E957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Moving support</w:t>
                      </w:r>
                      <w:r w:rsidRPr="00BF792D"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5708" w:rsidRPr="00787858" w:rsidRDefault="00E95708" w:rsidP="00E95708">
      <w:pPr>
        <w:spacing w:after="120"/>
        <w:rPr>
          <w:color w:val="000000" w:themeColor="text1"/>
        </w:rPr>
      </w:pPr>
      <w:r w:rsidRPr="00787858">
        <w:rPr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3088" behindDoc="0" locked="0" layoutInCell="1" allowOverlap="1" wp14:anchorId="2369CB83" wp14:editId="2CB11664">
                <wp:simplePos x="0" y="0"/>
                <wp:positionH relativeFrom="column">
                  <wp:posOffset>803910</wp:posOffset>
                </wp:positionH>
                <wp:positionV relativeFrom="paragraph">
                  <wp:posOffset>104140</wp:posOffset>
                </wp:positionV>
                <wp:extent cx="1272540" cy="276225"/>
                <wp:effectExtent l="0" t="0" r="0" b="3175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254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708" w:rsidRPr="00BF792D" w:rsidRDefault="00E95708" w:rsidP="00E957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Counterweight</w:t>
                            </w:r>
                            <w:r w:rsidRPr="00BF792D"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9CB83" id="_x0000_s1043" type="#_x0000_t202" style="position:absolute;margin-left:63.3pt;margin-top:8.2pt;width:100.2pt;height:21.75pt;z-index:251673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" stroked="f">
                <v:textbox>
                  <w:txbxContent>
                    <w:p w:rsidR="00E95708" w:rsidRPr="00BF792D" w:rsidRDefault="00E95708" w:rsidP="00E957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Counterweight</w:t>
                      </w:r>
                      <w:r w:rsidRPr="00BF792D"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  <w:r w:rsidRPr="00787858">
        <w:rPr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2064" behindDoc="0" locked="0" layoutInCell="1" allowOverlap="1" wp14:anchorId="20B4BDD7" wp14:editId="50E3ADD5">
                <wp:simplePos x="0" y="0"/>
                <wp:positionH relativeFrom="column">
                  <wp:posOffset>2800350</wp:posOffset>
                </wp:positionH>
                <wp:positionV relativeFrom="paragraph">
                  <wp:posOffset>189865</wp:posOffset>
                </wp:positionV>
                <wp:extent cx="676275" cy="476250"/>
                <wp:effectExtent l="0" t="0" r="9525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6275" cy="476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708" w:rsidRPr="00BF792D" w:rsidRDefault="00E95708" w:rsidP="00E957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Heavy o</w:t>
                            </w:r>
                            <w:r w:rsidRPr="00BF792D">
                              <w:rPr>
                                <w:b/>
                              </w:rPr>
                              <w:t xml:space="preserve">bject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4BDD7" id="_x0000_s1044" type="#_x0000_t202" style="position:absolute;margin-left:220.5pt;margin-top:14.95pt;width:53.25pt;height:37.5pt;z-index:2516720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" stroked="f">
                <v:textbox>
                  <w:txbxContent>
                    <w:p w:rsidR="00E95708" w:rsidRPr="00BF792D" w:rsidRDefault="00E95708" w:rsidP="00E957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Heavy o</w:t>
                      </w:r>
                      <w:r w:rsidRPr="00BF792D">
                        <w:rPr>
                          <w:b/>
                        </w:rPr>
                        <w:t xml:space="preserve">bject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  <w:r w:rsidRPr="00787858">
        <w:rPr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76160" behindDoc="0" locked="0" layoutInCell="1" allowOverlap="1" wp14:anchorId="49909E38" wp14:editId="4C129C04">
                <wp:simplePos x="0" y="0"/>
                <wp:positionH relativeFrom="column">
                  <wp:posOffset>1260774</wp:posOffset>
                </wp:positionH>
                <wp:positionV relativeFrom="paragraph">
                  <wp:posOffset>154417</wp:posOffset>
                </wp:positionV>
                <wp:extent cx="887095" cy="495300"/>
                <wp:effectExtent l="0" t="0" r="1905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7095" cy="495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708" w:rsidRPr="00BF792D" w:rsidRDefault="00E95708" w:rsidP="00E957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Vertical support</w:t>
                            </w:r>
                            <w:r w:rsidRPr="00BF792D">
                              <w:rPr>
                                <w:b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09E38" id="_x0000_s1045" type="#_x0000_t202" style="position:absolute;margin-left:99.25pt;margin-top:12.15pt;width:69.85pt;height:39pt;z-index:251676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" stroked="f">
                <v:textbox>
                  <w:txbxContent>
                    <w:p w:rsidR="00E95708" w:rsidRPr="00BF792D" w:rsidRDefault="00E95708" w:rsidP="00E957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Vertical support</w:t>
                      </w:r>
                      <w:r w:rsidRPr="00BF792D">
                        <w:rPr>
                          <w:b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Default="00E95708" w:rsidP="00E95708"/>
    <w:p w:rsidR="00E95708" w:rsidRPr="00787858" w:rsidRDefault="00E95708" w:rsidP="00E95708">
      <w:r w:rsidRPr="00787858">
        <w:t>(a)</w:t>
      </w:r>
      <w:r w:rsidRPr="00787858">
        <w:tab/>
        <w:t xml:space="preserve">Explain the role of the “counterweight” and “cable” in this structure. </w:t>
      </w:r>
      <w:r>
        <w:tab/>
      </w:r>
      <w:r>
        <w:tab/>
      </w:r>
      <w:r>
        <w:tab/>
      </w:r>
      <w:r w:rsidRPr="00787858">
        <w:t>(2 marks)</w:t>
      </w: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787858" w:rsidRDefault="00E95708" w:rsidP="00E95708">
      <w:pPr>
        <w:spacing w:after="120"/>
        <w:rPr>
          <w:color w:val="000000" w:themeColor="text1"/>
        </w:rPr>
      </w:pPr>
    </w:p>
    <w:p w:rsidR="00E95708" w:rsidRPr="00F1524C" w:rsidRDefault="00E95708" w:rsidP="00E95708">
      <w:r>
        <w:rPr>
          <w:color w:val="000000" w:themeColor="text1"/>
        </w:rPr>
        <w:t>(b)</w:t>
      </w:r>
      <w:r>
        <w:rPr>
          <w:color w:val="000000" w:themeColor="text1"/>
        </w:rPr>
        <w:tab/>
      </w:r>
      <w:r w:rsidRPr="00F1524C">
        <w:t xml:space="preserve">Explain how the tension in the cable changes if the ‘heavy object” is moved to the right by the </w:t>
      </w:r>
      <w:r>
        <w:tab/>
      </w:r>
      <w:r w:rsidRPr="00F1524C">
        <w:t>“moving support”.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F1524C">
        <w:t>(2 marks)</w:t>
      </w:r>
    </w:p>
    <w:p w:rsidR="00E95708" w:rsidRPr="00F1524C" w:rsidRDefault="00E95708" w:rsidP="00E95708"/>
    <w:p w:rsidR="00E95708" w:rsidRPr="00993669" w:rsidRDefault="00E95708" w:rsidP="00E95708">
      <w:r w:rsidRPr="00F1524C">
        <w:br w:type="page"/>
      </w:r>
    </w:p>
    <w:p w:rsidR="00E95708" w:rsidRPr="00993669" w:rsidRDefault="00E95708" w:rsidP="00E95708">
      <w:pPr>
        <w:spacing w:after="120"/>
        <w:rPr>
          <w:b/>
        </w:rPr>
      </w:pPr>
      <w:r w:rsidRPr="00993669">
        <w:rPr>
          <w:b/>
        </w:rPr>
        <w:lastRenderedPageBreak/>
        <w:t>Question 9</w:t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  <w:t>(</w:t>
      </w:r>
      <w:r>
        <w:rPr>
          <w:b/>
        </w:rPr>
        <w:t>7</w:t>
      </w:r>
      <w:r w:rsidRPr="00993669">
        <w:rPr>
          <w:b/>
        </w:rPr>
        <w:t xml:space="preserve"> marks)</w:t>
      </w:r>
    </w:p>
    <w:p w:rsidR="00E95708" w:rsidRDefault="00E95708" w:rsidP="00E95708">
      <w:pPr>
        <w:spacing w:after="120"/>
        <w:rPr>
          <w:color w:val="000000" w:themeColor="text1"/>
        </w:rPr>
      </w:pPr>
      <w:r w:rsidRPr="00D9509A">
        <w:rPr>
          <w:color w:val="000000" w:themeColor="text1"/>
        </w:rPr>
        <w:t>(a)</w:t>
      </w:r>
      <w:r w:rsidRPr="00D9509A">
        <w:rPr>
          <w:color w:val="000000" w:themeColor="text1"/>
        </w:rPr>
        <w:tab/>
      </w:r>
      <w:r>
        <w:rPr>
          <w:color w:val="000000" w:themeColor="text1"/>
        </w:rPr>
        <w:t>On the diagram, show the magnetic field of the Earth.</w:t>
      </w:r>
      <w:r>
        <w:rPr>
          <w:color w:val="000000" w:themeColor="text1"/>
        </w:rPr>
        <w:tab/>
        <w:t xml:space="preserve"> 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(3 marks)</w:t>
      </w:r>
    </w:p>
    <w:p w:rsidR="00E95708" w:rsidRDefault="00E95708" w:rsidP="00E95708">
      <w:pPr>
        <w:spacing w:after="120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00F81ED9" wp14:editId="49C412B2">
                <wp:simplePos x="0" y="0"/>
                <wp:positionH relativeFrom="column">
                  <wp:posOffset>2975426</wp:posOffset>
                </wp:positionH>
                <wp:positionV relativeFrom="paragraph">
                  <wp:posOffset>187673</wp:posOffset>
                </wp:positionV>
                <wp:extent cx="259976" cy="242047"/>
                <wp:effectExtent l="0" t="0" r="0" b="0"/>
                <wp:wrapNone/>
                <wp:docPr id="470" name="Text Box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976" cy="242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95708" w:rsidRPr="00536AA1" w:rsidRDefault="00E95708" w:rsidP="00E95708">
                            <w:pPr>
                              <w:rPr>
                                <w:sz w:val="18"/>
                              </w:rPr>
                            </w:pPr>
                            <w:r w:rsidRPr="00536AA1">
                              <w:rPr>
                                <w:sz w:val="18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1ED9" id="Text Box 470" o:spid="_x0000_s1046" type="#_x0000_t202" style="position:absolute;margin-left:234.3pt;margin-top:14.8pt;width:20.45pt;height:19.0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" fillcolor="white [3201]" stroked="f" strokeweight=".5pt">
                <v:textbox>
                  <w:txbxContent>
                    <w:p w:rsidR="00E95708" w:rsidRPr="00536AA1" w:rsidRDefault="00E95708" w:rsidP="00E95708">
                      <w:pPr>
                        <w:rPr>
                          <w:sz w:val="18"/>
                        </w:rPr>
                      </w:pPr>
                      <w:r w:rsidRPr="00536AA1">
                        <w:rPr>
                          <w:sz w:val="18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:rsidR="00E95708" w:rsidRPr="00536AA1" w:rsidRDefault="00E95708" w:rsidP="00E95708">
      <w:pPr>
        <w:spacing w:after="120"/>
        <w:jc w:val="center"/>
        <w:rPr>
          <w:color w:val="000000" w:themeColor="text1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020E026C" wp14:editId="6E7F9A4F">
                <wp:simplePos x="0" y="0"/>
                <wp:positionH relativeFrom="column">
                  <wp:posOffset>2994025</wp:posOffset>
                </wp:positionH>
                <wp:positionV relativeFrom="paragraph">
                  <wp:posOffset>1164291</wp:posOffset>
                </wp:positionV>
                <wp:extent cx="259976" cy="242047"/>
                <wp:effectExtent l="0" t="0" r="0" b="0"/>
                <wp:wrapNone/>
                <wp:docPr id="471" name="Text Box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976" cy="2420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95708" w:rsidRPr="00536AA1" w:rsidRDefault="00E95708" w:rsidP="00E95708">
                            <w:pPr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E026C" id="Text Box 471" o:spid="_x0000_s1047" type="#_x0000_t202" style="position:absolute;left:0;text-align:left;margin-left:235.75pt;margin-top:91.7pt;width:20.45pt;height:19.0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" fillcolor="white [3201]" stroked="f" strokeweight=".5pt">
                <v:textbox>
                  <w:txbxContent>
                    <w:p w:rsidR="00E95708" w:rsidRPr="00536AA1" w:rsidRDefault="00E95708" w:rsidP="00E95708">
                      <w:pPr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304FC7EE" wp14:editId="7FB5D058">
                <wp:simplePos x="0" y="0"/>
                <wp:positionH relativeFrom="column">
                  <wp:posOffset>3119718</wp:posOffset>
                </wp:positionH>
                <wp:positionV relativeFrom="paragraph">
                  <wp:posOffset>1110989</wp:posOffset>
                </wp:positionV>
                <wp:extent cx="0" cy="71717"/>
                <wp:effectExtent l="0" t="0" r="12700" b="17780"/>
                <wp:wrapNone/>
                <wp:docPr id="469" name="Straight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7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394FDC" id="Straight Connector 469" o:spid="_x0000_s1026" style="position:absolute;flip:y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5.65pt,87.5pt" to="245.65pt,93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" strokecolor="#4579b8 [3044]"/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D06CCD5" wp14:editId="08ECF3CE">
                <wp:simplePos x="0" y="0"/>
                <wp:positionH relativeFrom="column">
                  <wp:posOffset>3098875</wp:posOffset>
                </wp:positionH>
                <wp:positionV relativeFrom="paragraph">
                  <wp:posOffset>160506</wp:posOffset>
                </wp:positionV>
                <wp:extent cx="0" cy="71717"/>
                <wp:effectExtent l="0" t="0" r="12700" b="17780"/>
                <wp:wrapNone/>
                <wp:docPr id="468" name="Straight Connector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17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91F3E7" id="Straight Connector 468" o:spid="_x0000_s1026" style="position:absolute;flip:y;z-index:2516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pt,12.65pt" to="244pt,18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" strokecolor="#4579b8 [3044]"/>
            </w:pict>
          </mc:Fallback>
        </mc:AlternateContent>
      </w:r>
      <w:r w:rsidRPr="0062599D">
        <w:rPr>
          <w:color w:val="000000" w:themeColor="text1"/>
        </w:rPr>
        <w:drawing>
          <wp:inline distT="0" distB="0" distL="0" distR="0" wp14:anchorId="0551D306" wp14:editId="2F192E99">
            <wp:extent cx="1353185" cy="1353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708" w:rsidRDefault="00E95708" w:rsidP="00E95708"/>
    <w:p w:rsidR="00E95708" w:rsidRDefault="00E95708" w:rsidP="00E95708"/>
    <w:p w:rsidR="00E95708" w:rsidRDefault="00E95708" w:rsidP="00E95708"/>
    <w:p w:rsidR="00E95708" w:rsidRPr="00D9509A" w:rsidRDefault="00E95708" w:rsidP="00E95708">
      <w:r w:rsidRPr="00D9509A">
        <w:t>(b)</w:t>
      </w:r>
      <w:r w:rsidRPr="00D9509A">
        <w:tab/>
        <w:t xml:space="preserve">An alternating current of 125 A flows a 50.0 m span of transmission cable that is orientated in </w:t>
      </w:r>
      <w:r w:rsidRPr="00D9509A">
        <w:tab/>
        <w:t xml:space="preserve">a north-south direction. The transmission cable is located at a point in Western Australia </w:t>
      </w:r>
      <w:r>
        <w:tab/>
      </w:r>
      <w:r w:rsidRPr="00D9509A">
        <w:t>wh</w:t>
      </w:r>
      <w:r>
        <w:t xml:space="preserve">ere the Earth's magnetic field </w:t>
      </w:r>
      <w:r w:rsidRPr="00D9509A">
        <w:t>intensity is 5.40 x 10</w:t>
      </w:r>
      <w:r w:rsidRPr="00D9509A">
        <w:rPr>
          <w:vertAlign w:val="superscript"/>
        </w:rPr>
        <w:t>-5</w:t>
      </w:r>
      <w:r w:rsidRPr="00D9509A">
        <w:t xml:space="preserve"> T at 60.0 ° angle of dip. Assume the </w:t>
      </w:r>
      <w:r>
        <w:tab/>
      </w:r>
      <w:r w:rsidRPr="00D9509A">
        <w:t>cable is horizontal along its length.</w:t>
      </w:r>
    </w:p>
    <w:p w:rsidR="00E95708" w:rsidRPr="00D9509A" w:rsidRDefault="00E95708" w:rsidP="00E95708"/>
    <w:p w:rsidR="00E95708" w:rsidRPr="00D9509A" w:rsidRDefault="00E95708" w:rsidP="00E95708">
      <w:r>
        <w:tab/>
      </w:r>
      <w:r w:rsidRPr="00D9509A">
        <w:t xml:space="preserve">At the instant that the current is flowing towards South, what would be the force acting on the </w:t>
      </w:r>
      <w:r>
        <w:tab/>
        <w:t xml:space="preserve">length of </w:t>
      </w:r>
      <w:r w:rsidRPr="00D9509A">
        <w:t>the wire?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(4 marks)</w:t>
      </w:r>
    </w:p>
    <w:p w:rsidR="00E95708" w:rsidRPr="00D9509A" w:rsidRDefault="00E95708" w:rsidP="00E95708">
      <w:pPr>
        <w:spacing w:after="120"/>
        <w:rPr>
          <w:color w:val="000000" w:themeColor="text1"/>
          <w:lang w:val="en-US"/>
        </w:rPr>
      </w:pPr>
      <w:r w:rsidRPr="00D9509A">
        <w:rPr>
          <w:color w:val="000000" w:themeColor="text1"/>
        </w:rPr>
        <mc:AlternateContent>
          <mc:Choice Requires="wpg">
            <w:drawing>
              <wp:anchor distT="0" distB="0" distL="114300" distR="114300" simplePos="0" relativeHeight="251677184" behindDoc="0" locked="0" layoutInCell="1" allowOverlap="1" wp14:anchorId="741D7DDE" wp14:editId="2A72A922">
                <wp:simplePos x="0" y="0"/>
                <wp:positionH relativeFrom="column">
                  <wp:posOffset>-195157</wp:posOffset>
                </wp:positionH>
                <wp:positionV relativeFrom="paragraph">
                  <wp:posOffset>274955</wp:posOffset>
                </wp:positionV>
                <wp:extent cx="3298825" cy="1988372"/>
                <wp:effectExtent l="0" t="0" r="3175" b="5715"/>
                <wp:wrapNone/>
                <wp:docPr id="41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8825" cy="1988372"/>
                          <a:chOff x="144" y="2624"/>
                          <a:chExt cx="4720" cy="2736"/>
                        </a:xfrm>
                      </wpg:grpSpPr>
                      <wps:wsp>
                        <wps:cNvPr id="42" name="Rectangle 52"/>
                        <wps:cNvSpPr>
                          <a:spLocks/>
                        </wps:cNvSpPr>
                        <wps:spPr bwMode="auto">
                          <a:xfrm>
                            <a:off x="1056" y="4000"/>
                            <a:ext cx="2928" cy="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53"/>
                        <wps:cNvCnPr>
                          <a:cxnSpLocks/>
                        </wps:cNvCnPr>
                        <wps:spPr bwMode="auto">
                          <a:xfrm flipV="1">
                            <a:off x="1680" y="2768"/>
                            <a:ext cx="960" cy="99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Text Box 54"/>
                        <wps:cNvSpPr txBox="1">
                          <a:spLocks/>
                        </wps:cNvSpPr>
                        <wps:spPr bwMode="auto">
                          <a:xfrm>
                            <a:off x="2720" y="2624"/>
                            <a:ext cx="2112" cy="3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5708" w:rsidRDefault="00E95708" w:rsidP="00E95708">
                              <w:proofErr w:type="spellStart"/>
                              <w:r>
                                <w:t>B</w:t>
                              </w:r>
                              <w:r>
                                <w:rPr>
                                  <w:vertAlign w:val="subscript"/>
                                </w:rPr>
                                <w:t>earth</w:t>
                              </w:r>
                              <w:proofErr w:type="spellEnd"/>
                              <w:r>
                                <w:t xml:space="preserve"> = 5.40 x 10</w:t>
                              </w:r>
                              <w:r>
                                <w:rPr>
                                  <w:vertAlign w:val="superscript"/>
                                </w:rPr>
                                <w:t>-5</w:t>
                              </w:r>
                              <w:r>
                                <w:t xml:space="preserve"> 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55"/>
                        <wps:cNvCnPr>
                          <a:cxnSpLocks/>
                        </wps:cNvCnPr>
                        <wps:spPr bwMode="auto">
                          <a:xfrm>
                            <a:off x="1696" y="3760"/>
                            <a:ext cx="161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Arc 56"/>
                        <wps:cNvSpPr>
                          <a:spLocks/>
                        </wps:cNvSpPr>
                        <wps:spPr bwMode="auto">
                          <a:xfrm>
                            <a:off x="2064" y="3360"/>
                            <a:ext cx="128" cy="384"/>
                          </a:xfrm>
                          <a:custGeom>
                            <a:avLst/>
                            <a:gdLst>
                              <a:gd name="G0" fmla="+- 0 0 0"/>
                              <a:gd name="G1" fmla="+- 21600 0 0"/>
                              <a:gd name="G2" fmla="+- 21600 0 0"/>
                              <a:gd name="T0" fmla="*/ 0 w 21600"/>
                              <a:gd name="T1" fmla="*/ 0 h 21600"/>
                              <a:gd name="T2" fmla="*/ 21600 w 21600"/>
                              <a:gd name="T3" fmla="*/ 21600 h 21600"/>
                              <a:gd name="T4" fmla="*/ 0 w 21600"/>
                              <a:gd name="T5" fmla="*/ 216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1600" h="21600" fill="none" extrusionOk="0">
                                <a:moveTo>
                                  <a:pt x="0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</a:path>
                              <a:path w="21600" h="21600" stroke="0" extrusionOk="0">
                                <a:moveTo>
                                  <a:pt x="0" y="0"/>
                                </a:moveTo>
                                <a:cubicBezTo>
                                  <a:pt x="11929" y="0"/>
                                  <a:pt x="21600" y="9670"/>
                                  <a:pt x="21600" y="21600"/>
                                </a:cubicBezTo>
                                <a:lnTo>
                                  <a:pt x="0" y="216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57"/>
                        <wps:cNvCnPr>
                          <a:cxnSpLocks/>
                        </wps:cNvCnPr>
                        <wps:spPr bwMode="auto">
                          <a:xfrm flipH="1">
                            <a:off x="1568" y="4400"/>
                            <a:ext cx="2208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8" name="Text Box 58"/>
                        <wps:cNvSpPr txBox="1">
                          <a:spLocks/>
                        </wps:cNvSpPr>
                        <wps:spPr bwMode="auto">
                          <a:xfrm>
                            <a:off x="4096" y="3872"/>
                            <a:ext cx="768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5708" w:rsidRDefault="00E95708" w:rsidP="00E95708">
                              <w:r>
                                <w:t>North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Text Box 59"/>
                        <wps:cNvSpPr txBox="1">
                          <a:spLocks/>
                        </wps:cNvSpPr>
                        <wps:spPr bwMode="auto">
                          <a:xfrm>
                            <a:off x="1872" y="4496"/>
                            <a:ext cx="1664" cy="4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5708" w:rsidRDefault="00E95708" w:rsidP="00E95708">
                              <w:r>
                                <w:t>I = 125 A South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0" name="AutoShape 60"/>
                        <wps:cNvSpPr>
                          <a:spLocks/>
                        </wps:cNvSpPr>
                        <wps:spPr bwMode="auto">
                          <a:xfrm>
                            <a:off x="2792" y="3212"/>
                            <a:ext cx="880" cy="368"/>
                          </a:xfrm>
                          <a:prstGeom prst="callout1">
                            <a:avLst>
                              <a:gd name="adj1" fmla="val 48912"/>
                              <a:gd name="adj2" fmla="val -13634"/>
                              <a:gd name="adj3" fmla="val 105435"/>
                              <a:gd name="adj4" fmla="val -82727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95708" w:rsidRDefault="00E95708" w:rsidP="00E95708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60.0°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1" name="Text Box 61"/>
                        <wps:cNvSpPr txBox="1">
                          <a:spLocks/>
                        </wps:cNvSpPr>
                        <wps:spPr bwMode="auto">
                          <a:xfrm>
                            <a:off x="2019" y="4944"/>
                            <a:ext cx="1584" cy="4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5708" w:rsidRDefault="00E95708" w:rsidP="00E95708">
                              <w:pPr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Looking west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Text Box 62"/>
                        <wps:cNvSpPr txBox="1">
                          <a:spLocks/>
                        </wps:cNvSpPr>
                        <wps:spPr bwMode="auto">
                          <a:xfrm>
                            <a:off x="144" y="3840"/>
                            <a:ext cx="832" cy="3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95708" w:rsidRDefault="00E95708" w:rsidP="00E95708">
                              <w:r>
                                <w:t>South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D7DDE" id="Group 64" o:spid="_x0000_s1048" style="position:absolute;margin-left:-15.35pt;margin-top:21.65pt;width:259.75pt;height:156.55pt;z-index:251677184" coordorigin="144,2624" coordsize="4720,27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">
                <v:rect id="Rectangle 52" o:spid="_x0000_s1049" style="position:absolute;left:1056;top:4000;width:2928;height:9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">
                  <v:path arrowok="t"/>
                </v:rect>
                <v:line id="Line 53" o:spid="_x0000_s1050" style="position:absolute;flip:y;visibility:visible;mso-wrap-style:square" from="1680,2768" to="2640,37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">
                  <v:stroke endarrow="block"/>
                  <o:lock v:ext="edit" shapetype="f"/>
                </v:line>
                <v:shape id="Text Box 54" o:spid="_x0000_s1051" type="#_x0000_t202" style="position:absolute;left:2720;top:2624;width:2112;height:3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" stroked="f">
                  <v:path arrowok="t"/>
                  <v:textbox>
                    <w:txbxContent>
                      <w:p w:rsidR="00E95708" w:rsidRDefault="00E95708" w:rsidP="00E95708">
                        <w:proofErr w:type="spellStart"/>
                        <w:r>
                          <w:t>B</w:t>
                        </w:r>
                        <w:r>
                          <w:rPr>
                            <w:vertAlign w:val="subscript"/>
                          </w:rPr>
                          <w:t>earth</w:t>
                        </w:r>
                        <w:proofErr w:type="spellEnd"/>
                        <w:r>
                          <w:t xml:space="preserve"> = 5.40 x 10</w:t>
                        </w:r>
                        <w:r>
                          <w:rPr>
                            <w:vertAlign w:val="superscript"/>
                          </w:rPr>
                          <w:t>-5</w:t>
                        </w:r>
                        <w:r>
                          <w:t xml:space="preserve"> T</w:t>
                        </w:r>
                      </w:p>
                    </w:txbxContent>
                  </v:textbox>
                </v:shape>
                <v:line id="Line 55" o:spid="_x0000_s1052" style="position:absolute;visibility:visible;mso-wrap-style:square" from="1696,3760" to="3312,376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">
                  <v:stroke dashstyle="dash"/>
                  <o:lock v:ext="edit" shapetype="f"/>
                </v:line>
                <v:shape id="Arc 56" o:spid="_x0000_s1053" style="position:absolute;left:2064;top:3360;width:128;height:384;visibility:visible;mso-wrap-style:square;v-text-anchor:top" coordsize="21600,216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" path="m,nfc11929,,21600,9670,21600,21600em,nsc11929,,21600,9670,21600,21600l,21600,,xe" filled="f">
                  <v:path arrowok="t" o:extrusionok="f" o:connecttype="custom" o:connectlocs="0,0;128,384;0,384" o:connectangles="0,0,0"/>
                </v:shape>
                <v:line id="Line 57" o:spid="_x0000_s1054" style="position:absolute;flip:x;visibility:visible;mso-wrap-style:square" from="1568,4400" to="3776,440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">
                  <v:stroke endarrow="block"/>
                  <o:lock v:ext="edit" shapetype="f"/>
                </v:line>
                <v:shape id="Text Box 58" o:spid="_x0000_s1055" type="#_x0000_t202" style="position:absolute;left:4096;top:3872;width:768;height:4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" stroked="f">
                  <v:path arrowok="t"/>
                  <v:textbox>
                    <w:txbxContent>
                      <w:p w:rsidR="00E95708" w:rsidRDefault="00E95708" w:rsidP="00E95708">
                        <w:r>
                          <w:t>North</w:t>
                        </w:r>
                      </w:p>
                    </w:txbxContent>
                  </v:textbox>
                </v:shape>
                <v:shape id="Text Box 59" o:spid="_x0000_s1056" type="#_x0000_t202" style="position:absolute;left:1872;top:4496;width:1664;height:43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" stroked="f">
                  <v:path arrowok="t"/>
                  <v:textbox>
                    <w:txbxContent>
                      <w:p w:rsidR="00E95708" w:rsidRDefault="00E95708" w:rsidP="00E95708">
                        <w:r>
                          <w:t>I = 125 A South</w:t>
                        </w:r>
                      </w:p>
                    </w:txbxContent>
                  </v:textbox>
                </v:shape>
                <v:shapetype id="_x0000_t41" coordsize="21600,21600" o:spt="41" adj="-8280,24300,-1800,4050" path="m@0@1l@2@3nfem,l21600,r,21600l,21600ns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 textborder="f"/>
                </v:shapetype>
                <v:shape id="AutoShape 60" o:spid="_x0000_s1057" type="#_x0000_t41" style="position:absolute;left:2792;top:3212;width:880;height:36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" adj="-17869,22774,-2945,10565">
                  <v:textbox>
                    <w:txbxContent>
                      <w:p w:rsidR="00E95708" w:rsidRDefault="00E95708" w:rsidP="00E95708">
                        <w:pPr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60.0°</w:t>
                        </w:r>
                      </w:p>
                    </w:txbxContent>
                  </v:textbox>
                  <o:callout v:ext="edit" minusy="t"/>
                </v:shape>
                <v:shape id="Text Box 61" o:spid="_x0000_s1058" type="#_x0000_t202" style="position:absolute;left:2019;top:4944;width:1584;height:4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" stroked="f">
                  <v:path arrowok="t"/>
                  <v:textbox>
                    <w:txbxContent>
                      <w:p w:rsidR="00E95708" w:rsidRDefault="00E95708" w:rsidP="00E95708">
                        <w:pPr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Looking west</w:t>
                        </w:r>
                      </w:p>
                    </w:txbxContent>
                  </v:textbox>
                </v:shape>
                <v:shape id="Text Box 62" o:spid="_x0000_s1059" type="#_x0000_t202" style="position:absolute;left:144;top:3840;width:832;height:3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" stroked="f">
                  <v:path arrowok="t"/>
                  <v:textbox>
                    <w:txbxContent>
                      <w:p w:rsidR="00E95708" w:rsidRDefault="00E95708" w:rsidP="00E95708">
                        <w:r>
                          <w:t>South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D9509A">
        <w:rPr>
          <w:color w:val="000000" w:themeColor="text1"/>
          <w:lang w:val="en-US"/>
        </w:rPr>
        <w:tab/>
      </w:r>
      <w:r w:rsidRPr="00D9509A">
        <w:rPr>
          <w:color w:val="000000" w:themeColor="text1"/>
          <w:lang w:val="en-US"/>
        </w:rPr>
        <w:tab/>
      </w:r>
    </w:p>
    <w:p w:rsidR="00E95708" w:rsidRPr="00D9509A" w:rsidRDefault="00E95708" w:rsidP="00E95708">
      <w:pPr>
        <w:spacing w:after="120"/>
        <w:rPr>
          <w:color w:val="000000" w:themeColor="text1"/>
          <w:lang w:val="en-US"/>
        </w:rPr>
      </w:pPr>
    </w:p>
    <w:p w:rsidR="00E95708" w:rsidRPr="00D9509A" w:rsidRDefault="00E95708" w:rsidP="00E95708">
      <w:pPr>
        <w:spacing w:after="120"/>
        <w:rPr>
          <w:color w:val="000000" w:themeColor="text1"/>
          <w:lang w:val="en-US"/>
        </w:rPr>
      </w:pPr>
    </w:p>
    <w:p w:rsidR="00E95708" w:rsidRPr="00D9509A" w:rsidRDefault="00E95708" w:rsidP="00E95708">
      <w:pPr>
        <w:spacing w:after="120"/>
        <w:rPr>
          <w:color w:val="000000" w:themeColor="text1"/>
          <w:lang w:val="en-US"/>
        </w:rPr>
      </w:pPr>
    </w:p>
    <w:p w:rsidR="00E95708" w:rsidRPr="00D9509A" w:rsidRDefault="00E95708" w:rsidP="00E95708">
      <w:pPr>
        <w:spacing w:after="120"/>
        <w:rPr>
          <w:color w:val="000000" w:themeColor="text1"/>
          <w:lang w:val="en-US"/>
        </w:rPr>
      </w:pPr>
    </w:p>
    <w:p w:rsidR="00E95708" w:rsidRPr="00D9509A" w:rsidRDefault="00E95708" w:rsidP="00E95708">
      <w:pPr>
        <w:spacing w:after="120"/>
        <w:rPr>
          <w:color w:val="000000" w:themeColor="text1"/>
          <w:lang w:val="en-US"/>
        </w:rPr>
      </w:pPr>
    </w:p>
    <w:p w:rsidR="00E95708" w:rsidRPr="00D9509A" w:rsidRDefault="00E95708" w:rsidP="00E95708">
      <w:pPr>
        <w:spacing w:after="120"/>
        <w:rPr>
          <w:color w:val="000000" w:themeColor="text1"/>
          <w:lang w:val="en-US"/>
        </w:rPr>
      </w:pPr>
    </w:p>
    <w:p w:rsidR="00E95708" w:rsidRPr="00D9509A" w:rsidRDefault="00E95708" w:rsidP="00E95708">
      <w:pPr>
        <w:spacing w:after="120"/>
        <w:rPr>
          <w:color w:val="000000" w:themeColor="text1"/>
          <w:lang w:val="en-US"/>
        </w:rPr>
      </w:pPr>
    </w:p>
    <w:p w:rsidR="00E95708" w:rsidRPr="00D9509A" w:rsidRDefault="00E95708" w:rsidP="00E95708">
      <w:pPr>
        <w:spacing w:after="120"/>
        <w:rPr>
          <w:color w:val="000000" w:themeColor="text1"/>
          <w:lang w:val="en-US"/>
        </w:rPr>
      </w:pPr>
    </w:p>
    <w:p w:rsidR="00E95708" w:rsidRPr="00D9509A" w:rsidRDefault="00E95708" w:rsidP="00E95708">
      <w:pPr>
        <w:spacing w:after="120"/>
        <w:rPr>
          <w:color w:val="000000" w:themeColor="text1"/>
          <w:lang w:val="en-US"/>
        </w:rPr>
      </w:pPr>
    </w:p>
    <w:p w:rsidR="00E95708" w:rsidRPr="00D9509A" w:rsidRDefault="00E95708" w:rsidP="00E95708">
      <w:pPr>
        <w:spacing w:after="120"/>
        <w:rPr>
          <w:color w:val="000000" w:themeColor="text1"/>
          <w:lang w:val="en-US"/>
        </w:rPr>
      </w:pPr>
    </w:p>
    <w:p w:rsidR="00E95708" w:rsidRPr="00D9509A" w:rsidRDefault="00E95708" w:rsidP="00E95708">
      <w:pPr>
        <w:spacing w:after="120"/>
        <w:rPr>
          <w:color w:val="000000" w:themeColor="text1"/>
          <w:lang w:val="en-US"/>
        </w:rPr>
      </w:pPr>
    </w:p>
    <w:p w:rsidR="00E95708" w:rsidRPr="00D9509A" w:rsidRDefault="00E95708" w:rsidP="00E95708">
      <w:pPr>
        <w:spacing w:after="120"/>
        <w:rPr>
          <w:color w:val="000000" w:themeColor="text1"/>
        </w:rPr>
      </w:pPr>
    </w:p>
    <w:p w:rsidR="00E95708" w:rsidRPr="00D9509A" w:rsidRDefault="00E95708" w:rsidP="00E95708">
      <w:pPr>
        <w:spacing w:after="120"/>
        <w:rPr>
          <w:color w:val="000000" w:themeColor="text1"/>
        </w:rPr>
      </w:pPr>
    </w:p>
    <w:p w:rsidR="00E95708" w:rsidRDefault="00E95708" w:rsidP="00E95708">
      <w:pPr>
        <w:rPr>
          <w:color w:val="FF0000"/>
        </w:rPr>
      </w:pPr>
      <w:r>
        <w:rPr>
          <w:color w:val="FF0000"/>
        </w:rPr>
        <w:br w:type="page"/>
      </w:r>
    </w:p>
    <w:p w:rsidR="00E95708" w:rsidRPr="00993669" w:rsidRDefault="00E95708" w:rsidP="00E95708">
      <w:pPr>
        <w:spacing w:after="120"/>
        <w:ind w:left="567"/>
        <w:rPr>
          <w:vanish/>
          <w:color w:val="FF0000"/>
        </w:rPr>
      </w:pPr>
      <w:r w:rsidRPr="00993669">
        <w:rPr>
          <w:vanish/>
          <w:color w:val="FF0000"/>
        </w:rPr>
        <w:lastRenderedPageBreak/>
        <w:t>Ian Wilson</w:t>
      </w:r>
    </w:p>
    <w:p w:rsidR="00E95708" w:rsidRDefault="00E95708" w:rsidP="00E95708">
      <w:pPr>
        <w:spacing w:after="120"/>
        <w:rPr>
          <w:vanish/>
          <w:color w:val="FF0000"/>
        </w:rPr>
      </w:pPr>
    </w:p>
    <w:p w:rsidR="00E95708" w:rsidRDefault="00E95708" w:rsidP="00E95708">
      <w:pPr>
        <w:spacing w:after="120"/>
        <w:rPr>
          <w:vanish/>
          <w:color w:val="FF0000"/>
        </w:rPr>
      </w:pPr>
    </w:p>
    <w:p w:rsidR="00E95708" w:rsidRPr="00993669" w:rsidRDefault="00E95708" w:rsidP="00E95708">
      <w:pPr>
        <w:spacing w:after="120"/>
        <w:rPr>
          <w:b/>
        </w:rPr>
      </w:pPr>
      <w:r w:rsidRPr="00993669">
        <w:rPr>
          <w:b/>
        </w:rPr>
        <w:t>Question 10</w:t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</w:r>
      <w:r w:rsidRPr="00993669">
        <w:rPr>
          <w:b/>
        </w:rPr>
        <w:tab/>
        <w:t>(</w:t>
      </w:r>
      <w:r>
        <w:rPr>
          <w:b/>
        </w:rPr>
        <w:t>5</w:t>
      </w:r>
      <w:r w:rsidRPr="00993669">
        <w:rPr>
          <w:b/>
        </w:rPr>
        <w:t xml:space="preserve"> marks)</w:t>
      </w:r>
    </w:p>
    <w:p w:rsidR="00E95708" w:rsidRPr="00993669" w:rsidRDefault="00E95708" w:rsidP="00E95708">
      <w:pPr>
        <w:widowControl w:val="0"/>
        <w:kinsoku w:val="0"/>
        <w:overflowPunct w:val="0"/>
        <w:textAlignment w:val="baseline"/>
        <w:rPr>
          <w:vanish/>
          <w:color w:val="FF0000"/>
        </w:rPr>
      </w:pPr>
      <w:r w:rsidRPr="00993669">
        <w:rPr>
          <w:vanish/>
          <w:color w:val="FF0000"/>
        </w:rPr>
        <w:t>Schaum pg 200 Q 11.7 EM</w:t>
      </w:r>
    </w:p>
    <w:p w:rsidR="00E95708" w:rsidRDefault="00E95708" w:rsidP="00E95708">
      <w:pPr>
        <w:autoSpaceDE w:val="0"/>
        <w:autoSpaceDN w:val="0"/>
        <w:adjustRightInd w:val="0"/>
        <w:rPr>
          <w:vanish/>
          <w:color w:val="FF0000"/>
        </w:rPr>
      </w:pPr>
    </w:p>
    <w:p w:rsidR="00E95708" w:rsidRDefault="00E95708" w:rsidP="00E95708">
      <w:pPr>
        <w:autoSpaceDE w:val="0"/>
        <w:autoSpaceDN w:val="0"/>
        <w:adjustRightInd w:val="0"/>
        <w:rPr>
          <w:vanish/>
          <w:color w:val="FF0000"/>
        </w:rPr>
      </w:pPr>
    </w:p>
    <w:p w:rsidR="00E95708" w:rsidRPr="00951EF5" w:rsidRDefault="00E95708" w:rsidP="00E95708">
      <w:pPr>
        <w:autoSpaceDE w:val="0"/>
        <w:autoSpaceDN w:val="0"/>
        <w:adjustRightInd w:val="0"/>
      </w:pPr>
      <w:r w:rsidRPr="00951EF5">
        <w:t>An aeroplane is being flown with its maximum horizontal speed of 4</w:t>
      </w:r>
      <w:r>
        <w:t>.</w:t>
      </w:r>
      <w:r w:rsidRPr="00951EF5">
        <w:t>00</w:t>
      </w:r>
      <w:r>
        <w:t xml:space="preserve"> x 10</w:t>
      </w:r>
      <w:r w:rsidRPr="00951EF5">
        <w:rPr>
          <w:vertAlign w:val="superscript"/>
        </w:rPr>
        <w:t>2</w:t>
      </w:r>
      <w:r w:rsidRPr="00951EF5">
        <w:t xml:space="preserve"> kmh</w:t>
      </w:r>
      <w:r w:rsidRPr="00951EF5">
        <w:rPr>
          <w:vertAlign w:val="superscript"/>
        </w:rPr>
        <w:t>-1</w:t>
      </w:r>
      <w:r w:rsidRPr="00951EF5">
        <w:t xml:space="preserve"> at an altitude of 1</w:t>
      </w:r>
      <w:r>
        <w:t>.50 x 10</w:t>
      </w:r>
      <w:r w:rsidRPr="00951EF5">
        <w:rPr>
          <w:vertAlign w:val="superscript"/>
        </w:rPr>
        <w:t>3</w:t>
      </w:r>
      <w:r w:rsidRPr="00951EF5">
        <w:t xml:space="preserve"> m. A piece of the plane becomes dislodged and drops off it whilst it is in motion. </w:t>
      </w:r>
    </w:p>
    <w:p w:rsidR="00E95708" w:rsidRPr="00951EF5" w:rsidRDefault="00E95708" w:rsidP="00E95708">
      <w:pPr>
        <w:autoSpaceDE w:val="0"/>
        <w:autoSpaceDN w:val="0"/>
        <w:adjustRightInd w:val="0"/>
      </w:pPr>
      <w:r w:rsidRPr="00951EF5">
        <w:t>If air resistance can be ignored, calculate the velocity of this piece of the plane when it lands on the ground (in ms</w:t>
      </w:r>
      <w:r w:rsidRPr="00951EF5">
        <w:rPr>
          <w:vertAlign w:val="superscript"/>
        </w:rPr>
        <w:t>-1</w:t>
      </w:r>
      <w:r w:rsidRPr="00951EF5">
        <w:t xml:space="preserve">). </w:t>
      </w:r>
    </w:p>
    <w:p w:rsidR="00E95708" w:rsidRPr="00993669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</w:p>
    <w:p w:rsidR="00E95708" w:rsidRDefault="00E95708" w:rsidP="00E95708">
      <w:pPr>
        <w:rPr>
          <w:b/>
        </w:rPr>
      </w:pPr>
      <w:r>
        <w:rPr>
          <w:b/>
        </w:rPr>
        <w:br w:type="page"/>
      </w:r>
    </w:p>
    <w:p w:rsidR="00E95708" w:rsidRPr="00993669" w:rsidRDefault="00E95708" w:rsidP="00E95708">
      <w:pPr>
        <w:rPr>
          <w:b/>
        </w:rPr>
      </w:pPr>
      <w:r>
        <w:rPr>
          <w:b/>
        </w:rPr>
        <w:lastRenderedPageBreak/>
        <w:t>Question 11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(6</w:t>
      </w:r>
      <w:r w:rsidRPr="00993669">
        <w:rPr>
          <w:b/>
        </w:rPr>
        <w:t xml:space="preserve"> marks)</w:t>
      </w:r>
    </w:p>
    <w:p w:rsidR="00E95708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  <w:r w:rsidRPr="00115E67">
        <w:t>The diagram below shows four positions on a rollercoaster track.</w:t>
      </w:r>
    </w:p>
    <w:p w:rsidR="00E95708" w:rsidRPr="00115E67" w:rsidRDefault="00E95708" w:rsidP="00E95708">
      <w:pPr>
        <w:autoSpaceDE w:val="0"/>
        <w:autoSpaceDN w:val="0"/>
        <w:adjustRightInd w:val="0"/>
      </w:pPr>
      <w:r w:rsidRPr="00115E67">
        <mc:AlternateContent>
          <mc:Choice Requires="wps">
            <w:drawing>
              <wp:anchor distT="45720" distB="45720" distL="114300" distR="114300" simplePos="0" relativeHeight="251683328" behindDoc="1" locked="0" layoutInCell="1" allowOverlap="1" wp14:anchorId="0BCF3E05" wp14:editId="288AEFEE">
                <wp:simplePos x="0" y="0"/>
                <wp:positionH relativeFrom="column">
                  <wp:posOffset>1583391</wp:posOffset>
                </wp:positionH>
                <wp:positionV relativeFrom="paragraph">
                  <wp:posOffset>159049</wp:posOffset>
                </wp:positionV>
                <wp:extent cx="219075" cy="342900"/>
                <wp:effectExtent l="0" t="0" r="9525" b="0"/>
                <wp:wrapNone/>
                <wp:docPr id="4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708" w:rsidRPr="003D4F4C" w:rsidRDefault="00E95708" w:rsidP="00E95708">
                            <w:pPr>
                              <w:rPr>
                                <w:b/>
                              </w:rPr>
                            </w:pPr>
                            <w:r w:rsidRPr="003D4F4C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F3E05" id="_x0000_s1060" type="#_x0000_t202" style="position:absolute;margin-left:124.7pt;margin-top:12.5pt;width:17.25pt;height:27pt;z-index:-251633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" stroked="f">
                <v:textbox>
                  <w:txbxContent>
                    <w:p w:rsidR="00E95708" w:rsidRPr="003D4F4C" w:rsidRDefault="00E95708" w:rsidP="00E95708">
                      <w:pPr>
                        <w:rPr>
                          <w:b/>
                        </w:rPr>
                      </w:pPr>
                      <w:r w:rsidRPr="003D4F4C">
                        <w:rPr>
                          <w:b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:rsidR="00E95708" w:rsidRPr="00115E67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  <w:r w:rsidRPr="00115E67">
        <mc:AlternateContent>
          <mc:Choice Requires="wps">
            <w:drawing>
              <wp:anchor distT="45720" distB="45720" distL="114300" distR="114300" simplePos="0" relativeHeight="251686400" behindDoc="1" locked="0" layoutInCell="1" allowOverlap="1" wp14:anchorId="75233415" wp14:editId="6291F36D">
                <wp:simplePos x="0" y="0"/>
                <wp:positionH relativeFrom="column">
                  <wp:posOffset>3838575</wp:posOffset>
                </wp:positionH>
                <wp:positionV relativeFrom="paragraph">
                  <wp:posOffset>95885</wp:posOffset>
                </wp:positionV>
                <wp:extent cx="219075" cy="304800"/>
                <wp:effectExtent l="0" t="0" r="9525" b="0"/>
                <wp:wrapNone/>
                <wp:docPr id="4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708" w:rsidRPr="003D4F4C" w:rsidRDefault="00E95708" w:rsidP="00E957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33415" id="_x0000_s1061" type="#_x0000_t202" style="position:absolute;margin-left:302.25pt;margin-top:7.55pt;width:17.25pt;height:24pt;z-index:-251630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" stroked="f">
                <v:textbox>
                  <w:txbxContent>
                    <w:p w:rsidR="00E95708" w:rsidRPr="003D4F4C" w:rsidRDefault="00E95708" w:rsidP="00E957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115E67"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143488B9" wp14:editId="3E6DD8CE">
                <wp:simplePos x="0" y="0"/>
                <wp:positionH relativeFrom="column">
                  <wp:posOffset>2171700</wp:posOffset>
                </wp:positionH>
                <wp:positionV relativeFrom="paragraph">
                  <wp:posOffset>968375</wp:posOffset>
                </wp:positionV>
                <wp:extent cx="114300" cy="114300"/>
                <wp:effectExtent l="0" t="0" r="19050" b="19050"/>
                <wp:wrapNone/>
                <wp:docPr id="442" name="Oval 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305ACA" id="Oval 442" o:spid="_x0000_s1026" style="position:absolute;margin-left:171pt;margin-top:76.25pt;width:9pt;height:9pt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" fillcolor="black [3213]" strokecolor="black [3213]" strokeweight="2pt"/>
            </w:pict>
          </mc:Fallback>
        </mc:AlternateContent>
      </w:r>
      <w:r w:rsidRPr="00115E67"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17232823" wp14:editId="3AC77D43">
                <wp:simplePos x="0" y="0"/>
                <wp:positionH relativeFrom="column">
                  <wp:posOffset>3886200</wp:posOffset>
                </wp:positionH>
                <wp:positionV relativeFrom="paragraph">
                  <wp:posOffset>396875</wp:posOffset>
                </wp:positionV>
                <wp:extent cx="114300" cy="114300"/>
                <wp:effectExtent l="0" t="0" r="19050" b="19050"/>
                <wp:wrapNone/>
                <wp:docPr id="443" name="Oval 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7D42089" id="Oval 443" o:spid="_x0000_s1026" style="position:absolute;margin-left:306pt;margin-top:31.25pt;width:9pt;height:9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" fillcolor="black [3213]" strokecolor="black [3213]" strokeweight="2pt"/>
            </w:pict>
          </mc:Fallback>
        </mc:AlternateContent>
      </w:r>
      <w:r w:rsidRPr="00115E67"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21D562C" wp14:editId="0A7F9FDE">
                <wp:simplePos x="0" y="0"/>
                <wp:positionH relativeFrom="column">
                  <wp:posOffset>2743200</wp:posOffset>
                </wp:positionH>
                <wp:positionV relativeFrom="paragraph">
                  <wp:posOffset>1806575</wp:posOffset>
                </wp:positionV>
                <wp:extent cx="114300" cy="114300"/>
                <wp:effectExtent l="0" t="0" r="19050" b="19050"/>
                <wp:wrapNone/>
                <wp:docPr id="444" name="Oval 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13C0A2" id="Oval 444" o:spid="_x0000_s1026" style="position:absolute;margin-left:3in;margin-top:142.25pt;width:9pt;height:9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" fillcolor="black [3213]" strokecolor="black [3213]" strokeweight="2pt"/>
            </w:pict>
          </mc:Fallback>
        </mc:AlternateContent>
      </w:r>
      <w:r w:rsidRPr="00115E67"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D24BEDE" wp14:editId="65BB45D4">
                <wp:simplePos x="0" y="0"/>
                <wp:positionH relativeFrom="column">
                  <wp:posOffset>1666875</wp:posOffset>
                </wp:positionH>
                <wp:positionV relativeFrom="paragraph">
                  <wp:posOffset>95885</wp:posOffset>
                </wp:positionV>
                <wp:extent cx="114300" cy="114300"/>
                <wp:effectExtent l="0" t="0" r="19050" b="19050"/>
                <wp:wrapNone/>
                <wp:docPr id="445" name="Oval 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14300"/>
                        </a:xfrm>
                        <a:prstGeom prst="ellipse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B80479" id="Oval 445" o:spid="_x0000_s1026" style="position:absolute;margin-left:131.25pt;margin-top:7.55pt;width:9pt;height:9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" fillcolor="black [3213]" strokecolor="black [3213]" strokeweight="2pt"/>
            </w:pict>
          </mc:Fallback>
        </mc:AlternateContent>
      </w:r>
      <w:r w:rsidRPr="00115E67"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C72C788" wp14:editId="3A5D8D5D">
                <wp:simplePos x="0" y="0"/>
                <wp:positionH relativeFrom="column">
                  <wp:posOffset>685800</wp:posOffset>
                </wp:positionH>
                <wp:positionV relativeFrom="paragraph">
                  <wp:posOffset>172085</wp:posOffset>
                </wp:positionV>
                <wp:extent cx="4057650" cy="1653575"/>
                <wp:effectExtent l="0" t="0" r="19050" b="22860"/>
                <wp:wrapNone/>
                <wp:docPr id="446" name="Freeform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57650" cy="1653575"/>
                        </a:xfrm>
                        <a:custGeom>
                          <a:avLst/>
                          <a:gdLst>
                            <a:gd name="connsiteX0" fmla="*/ 0 w 3781425"/>
                            <a:gd name="connsiteY0" fmla="*/ 1243190 h 1653575"/>
                            <a:gd name="connsiteX1" fmla="*/ 647700 w 3781425"/>
                            <a:gd name="connsiteY1" fmla="*/ 281165 h 1653575"/>
                            <a:gd name="connsiteX2" fmla="*/ 647700 w 3781425"/>
                            <a:gd name="connsiteY2" fmla="*/ 281165 h 1653575"/>
                            <a:gd name="connsiteX3" fmla="*/ 647700 w 3781425"/>
                            <a:gd name="connsiteY3" fmla="*/ 271640 h 1653575"/>
                            <a:gd name="connsiteX4" fmla="*/ 1104900 w 3781425"/>
                            <a:gd name="connsiteY4" fmla="*/ 71615 h 1653575"/>
                            <a:gd name="connsiteX5" fmla="*/ 1933575 w 3781425"/>
                            <a:gd name="connsiteY5" fmla="*/ 1652765 h 1653575"/>
                            <a:gd name="connsiteX6" fmla="*/ 2962275 w 3781425"/>
                            <a:gd name="connsiteY6" fmla="*/ 300215 h 1653575"/>
                            <a:gd name="connsiteX7" fmla="*/ 3781425 w 3781425"/>
                            <a:gd name="connsiteY7" fmla="*/ 1214615 h 1653575"/>
                            <a:gd name="connsiteX8" fmla="*/ 3781425 w 3781425"/>
                            <a:gd name="connsiteY8" fmla="*/ 1214615 h 16535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3781425" h="1653575">
                              <a:moveTo>
                                <a:pt x="0" y="1243190"/>
                              </a:moveTo>
                              <a:lnTo>
                                <a:pt x="647700" y="281165"/>
                              </a:lnTo>
                              <a:lnTo>
                                <a:pt x="647700" y="281165"/>
                              </a:lnTo>
                              <a:cubicBezTo>
                                <a:pt x="647700" y="279578"/>
                                <a:pt x="571500" y="306565"/>
                                <a:pt x="647700" y="271640"/>
                              </a:cubicBezTo>
                              <a:cubicBezTo>
                                <a:pt x="723900" y="236715"/>
                                <a:pt x="890588" y="-158572"/>
                                <a:pt x="1104900" y="71615"/>
                              </a:cubicBezTo>
                              <a:cubicBezTo>
                                <a:pt x="1319212" y="301802"/>
                                <a:pt x="1624013" y="1614665"/>
                                <a:pt x="1933575" y="1652765"/>
                              </a:cubicBezTo>
                              <a:cubicBezTo>
                                <a:pt x="2243137" y="1690865"/>
                                <a:pt x="2654300" y="373240"/>
                                <a:pt x="2962275" y="300215"/>
                              </a:cubicBezTo>
                              <a:cubicBezTo>
                                <a:pt x="3270250" y="227190"/>
                                <a:pt x="3781425" y="1214615"/>
                                <a:pt x="3781425" y="1214615"/>
                              </a:cubicBezTo>
                              <a:lnTo>
                                <a:pt x="3781425" y="1214615"/>
                              </a:lnTo>
                            </a:path>
                          </a:pathLst>
                        </a:cu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61A12D" id="Freeform 446" o:spid="_x0000_s1026" style="position:absolute;margin-left:54pt;margin-top:13.55pt;width:319.5pt;height:130.2pt;z-index:25167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781425,16535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" path="m,1243190l647700,281165r,c647700,279578,571500,306565,647700,271640,723900,236715,890588,-158572,1104900,71615v214312,230187,519113,1543050,828675,1581150c2243137,1690865,2654300,373240,2962275,300215v307975,-73025,819150,914400,819150,914400l3781425,1214615e" filled="f" strokecolor="black [3213]" strokeweight="2pt">
                <v:path arrowok="t" o:connecttype="custom" o:connectlocs="0,1243190;695013,281165;695013,281165;695013,271640;1185611,71615;2074819,1652765;3178663,300215;4057650,1214615;4057650,1214615" o:connectangles="0,0,0,0,0,0,0,0,0"/>
              </v:shape>
            </w:pict>
          </mc:Fallback>
        </mc:AlternateContent>
      </w:r>
    </w:p>
    <w:p w:rsidR="00E95708" w:rsidRPr="00115E67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  <w:r w:rsidRPr="00115E67">
        <mc:AlternateContent>
          <mc:Choice Requires="wps">
            <w:drawing>
              <wp:anchor distT="45720" distB="45720" distL="114300" distR="114300" simplePos="0" relativeHeight="251684352" behindDoc="0" locked="0" layoutInCell="1" allowOverlap="1" wp14:anchorId="32050446" wp14:editId="0581C2F5">
                <wp:simplePos x="0" y="0"/>
                <wp:positionH relativeFrom="column">
                  <wp:posOffset>2359959</wp:posOffset>
                </wp:positionH>
                <wp:positionV relativeFrom="paragraph">
                  <wp:posOffset>22934</wp:posOffset>
                </wp:positionV>
                <wp:extent cx="219075" cy="323850"/>
                <wp:effectExtent l="0" t="0" r="9525" b="0"/>
                <wp:wrapSquare wrapText="bothSides"/>
                <wp:docPr id="4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708" w:rsidRPr="003D4F4C" w:rsidRDefault="00E95708" w:rsidP="00E957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50446" id="_x0000_s1062" type="#_x0000_t202" style="position:absolute;margin-left:185.8pt;margin-top:1.8pt;width:17.25pt;height:25.5pt;z-index:251684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" stroked="f">
                <v:textbox>
                  <w:txbxContent>
                    <w:p w:rsidR="00E95708" w:rsidRPr="003D4F4C" w:rsidRDefault="00E95708" w:rsidP="00E957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5708" w:rsidRPr="00115E67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  <w:r w:rsidRPr="00115E67">
        <mc:AlternateContent>
          <mc:Choice Requires="wps">
            <w:drawing>
              <wp:anchor distT="45720" distB="45720" distL="114300" distR="114300" simplePos="0" relativeHeight="251685376" behindDoc="0" locked="0" layoutInCell="1" allowOverlap="1" wp14:anchorId="5E20D618" wp14:editId="2CC22D30">
                <wp:simplePos x="0" y="0"/>
                <wp:positionH relativeFrom="column">
                  <wp:posOffset>2659380</wp:posOffset>
                </wp:positionH>
                <wp:positionV relativeFrom="paragraph">
                  <wp:posOffset>153446</wp:posOffset>
                </wp:positionV>
                <wp:extent cx="219075" cy="314325"/>
                <wp:effectExtent l="0" t="0" r="9525" b="9525"/>
                <wp:wrapSquare wrapText="bothSides"/>
                <wp:docPr id="4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0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5708" w:rsidRPr="003D4F4C" w:rsidRDefault="00E95708" w:rsidP="00E957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0D618" id="_x0000_s1063" type="#_x0000_t202" style="position:absolute;margin-left:209.4pt;margin-top:12.1pt;width:17.25pt;height:24.75pt;z-index:251685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" stroked="f">
                <v:textbox>
                  <w:txbxContent>
                    <w:p w:rsidR="00E95708" w:rsidRPr="003D4F4C" w:rsidRDefault="00E95708" w:rsidP="00E957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  <w:r w:rsidRPr="00115E67">
        <w:t xml:space="preserve">(a) </w:t>
      </w:r>
      <w:r w:rsidRPr="00115E67">
        <w:tab/>
        <w:t xml:space="preserve">At which point on the track do the occupants of a rollercoaster on the track experience </w:t>
      </w:r>
      <w:r>
        <w:tab/>
        <w:t>MAXIMUM normal force? Justify your answer.</w:t>
      </w:r>
      <w:r w:rsidRPr="00115E67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15E67">
        <w:t>(</w:t>
      </w:r>
      <w:r>
        <w:t>3</w:t>
      </w:r>
      <w:r w:rsidRPr="00115E67">
        <w:t xml:space="preserve"> marks)</w:t>
      </w:r>
    </w:p>
    <w:p w:rsidR="00E95708" w:rsidRPr="00115E67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Pr="00115E67" w:rsidRDefault="00E95708" w:rsidP="00E95708">
      <w:pPr>
        <w:autoSpaceDE w:val="0"/>
        <w:autoSpaceDN w:val="0"/>
        <w:adjustRightInd w:val="0"/>
      </w:pPr>
      <w:r w:rsidRPr="00115E67">
        <w:t xml:space="preserve">(b) </w:t>
      </w:r>
      <w:r w:rsidRPr="00115E67">
        <w:tab/>
        <w:t>The occupants of the roll</w:t>
      </w:r>
      <w:r>
        <w:t>ercoaster feel ‘weightless’ at A</w:t>
      </w:r>
      <w:r w:rsidRPr="00115E67">
        <w:t xml:space="preserve">. Derive an expression relating the </w:t>
      </w:r>
      <w:r>
        <w:tab/>
        <w:t xml:space="preserve">instantaneous speed </w:t>
      </w:r>
      <w:r w:rsidRPr="00115E67">
        <w:rPr>
          <w:i/>
        </w:rPr>
        <w:t xml:space="preserve">v </w:t>
      </w:r>
      <w:r w:rsidRPr="00115E67">
        <w:t>of the rollercoast</w:t>
      </w:r>
      <w:r>
        <w:t xml:space="preserve">er and the radius of the track </w:t>
      </w:r>
      <w:proofErr w:type="spellStart"/>
      <w:r w:rsidRPr="00115E67">
        <w:rPr>
          <w:i/>
        </w:rPr>
        <w:t>r</w:t>
      </w:r>
      <w:r>
        <w:t xml:space="preserve"> at</w:t>
      </w:r>
      <w:proofErr w:type="spellEnd"/>
      <w:r>
        <w:t xml:space="preserve"> A</w:t>
      </w:r>
      <w:r w:rsidRPr="00115E67">
        <w:t xml:space="preserve"> to cause this </w:t>
      </w:r>
      <w:r>
        <w:tab/>
      </w:r>
      <w:r w:rsidRPr="00115E67">
        <w:t xml:space="preserve">sensation.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15E67">
        <w:t>(3 marks)</w:t>
      </w:r>
    </w:p>
    <w:p w:rsidR="00E95708" w:rsidRDefault="00E95708" w:rsidP="00E95708">
      <w:pPr>
        <w:rPr>
          <w:b/>
        </w:rPr>
      </w:pPr>
      <w:r>
        <w:rPr>
          <w:b/>
        </w:rPr>
        <w:br w:type="page"/>
      </w:r>
    </w:p>
    <w:p w:rsidR="00E95708" w:rsidRPr="00993669" w:rsidRDefault="00E95708" w:rsidP="00E95708">
      <w:pPr>
        <w:autoSpaceDE w:val="0"/>
        <w:autoSpaceDN w:val="0"/>
        <w:adjustRightInd w:val="0"/>
        <w:rPr>
          <w:b/>
        </w:rPr>
      </w:pPr>
      <w:r>
        <w:rPr>
          <w:b/>
        </w:rPr>
        <w:lastRenderedPageBreak/>
        <w:t>Question 12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(5</w:t>
      </w:r>
      <w:r w:rsidRPr="00993669">
        <w:rPr>
          <w:b/>
        </w:rPr>
        <w:t xml:space="preserve"> marks)</w:t>
      </w:r>
    </w:p>
    <w:p w:rsidR="00E95708" w:rsidRDefault="00E95708" w:rsidP="00E95708">
      <w:pPr>
        <w:autoSpaceDE w:val="0"/>
        <w:autoSpaceDN w:val="0"/>
        <w:adjustRightInd w:val="0"/>
        <w:rPr>
          <w:bCs/>
        </w:rPr>
      </w:pPr>
    </w:p>
    <w:p w:rsidR="00E95708" w:rsidRDefault="00E95708" w:rsidP="00E95708">
      <w:pPr>
        <w:autoSpaceDE w:val="0"/>
        <w:autoSpaceDN w:val="0"/>
        <w:adjustRightInd w:val="0"/>
        <w:rPr>
          <w:bCs/>
        </w:rPr>
      </w:pPr>
      <w:r w:rsidRPr="00F05D4E">
        <w:rPr>
          <w:bCs/>
        </w:rPr>
        <w:t xml:space="preserve">In an electrostatic spray painting system, droplets of paint are ejected from a positively charged spray gun to the object to be painted, which is negatively charged. </w:t>
      </w:r>
    </w:p>
    <w:p w:rsidR="00E95708" w:rsidRPr="00F05D4E" w:rsidRDefault="00E95708" w:rsidP="00E95708">
      <w:pPr>
        <w:autoSpaceDE w:val="0"/>
        <w:autoSpaceDN w:val="0"/>
        <w:adjustRightInd w:val="0"/>
        <w:rPr>
          <w:bCs/>
        </w:rPr>
      </w:pPr>
    </w:p>
    <w:p w:rsidR="00E95708" w:rsidRPr="00F05D4E" w:rsidRDefault="00E95708" w:rsidP="00E95708">
      <w:pPr>
        <w:autoSpaceDE w:val="0"/>
        <w:autoSpaceDN w:val="0"/>
        <w:adjustRightInd w:val="0"/>
        <w:rPr>
          <w:bCs/>
        </w:rPr>
      </w:pPr>
      <w:r w:rsidRPr="00F05D4E">
        <w:rPr>
          <w:bCs/>
          <w:lang w:val="en-GB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304C5571" wp14:editId="7B76A311">
                <wp:simplePos x="0" y="0"/>
                <wp:positionH relativeFrom="column">
                  <wp:posOffset>2497563</wp:posOffset>
                </wp:positionH>
                <wp:positionV relativeFrom="paragraph">
                  <wp:posOffset>263704</wp:posOffset>
                </wp:positionV>
                <wp:extent cx="1845945" cy="327983"/>
                <wp:effectExtent l="0" t="57150" r="1905" b="34290"/>
                <wp:wrapNone/>
                <wp:docPr id="320" name="Straight Arrow Connector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5945" cy="32798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A1939" id="Straight Arrow Connector 320" o:spid="_x0000_s1026" type="#_x0000_t32" style="position:absolute;margin-left:196.65pt;margin-top:20.75pt;width:145.35pt;height:25.85pt;flip:y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" strokecolor="black [3213]">
                <v:stroke dashstyle="dash" endarrow="block"/>
              </v:shape>
            </w:pict>
          </mc:Fallback>
        </mc:AlternateContent>
      </w:r>
      <w:r w:rsidRPr="00F05D4E">
        <w:rPr>
          <w:lang w:val="en-GB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115ACD46" wp14:editId="6381A0EA">
                <wp:simplePos x="0" y="0"/>
                <wp:positionH relativeFrom="column">
                  <wp:posOffset>2778760</wp:posOffset>
                </wp:positionH>
                <wp:positionV relativeFrom="paragraph">
                  <wp:posOffset>-7045</wp:posOffset>
                </wp:positionV>
                <wp:extent cx="871267" cy="319177"/>
                <wp:effectExtent l="0" t="0" r="5080" b="5080"/>
                <wp:wrapNone/>
                <wp:docPr id="456" name="Text Box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267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708" w:rsidRPr="0037352F" w:rsidRDefault="00E95708" w:rsidP="00E95708">
                            <w:r>
                              <w:t>Droplets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5ACD46" id="Text Box 456" o:spid="_x0000_s1064" type="#_x0000_t202" style="position:absolute;margin-left:218.8pt;margin-top:-.55pt;width:68.6pt;height:25.15pt;z-index:251691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" fillcolor="white [3201]" stroked="f" strokeweight=".5pt">
                <v:textbox>
                  <w:txbxContent>
                    <w:p w:rsidR="00E95708" w:rsidRPr="0037352F" w:rsidRDefault="00E95708" w:rsidP="00E95708">
                      <w:r>
                        <w:t>Droplets</w:t>
                      </w:r>
                    </w:p>
                  </w:txbxContent>
                </v:textbox>
              </v:shape>
            </w:pict>
          </mc:Fallback>
        </mc:AlternateContent>
      </w:r>
      <w:r w:rsidRPr="00F05D4E">
        <w:rPr>
          <w:bCs/>
          <w:lang w:val="en-GB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7F070A78" wp14:editId="4C299926">
                <wp:simplePos x="0" y="0"/>
                <wp:positionH relativeFrom="column">
                  <wp:posOffset>3894455</wp:posOffset>
                </wp:positionH>
                <wp:positionV relativeFrom="paragraph">
                  <wp:posOffset>220345</wp:posOffset>
                </wp:positionV>
                <wp:extent cx="974785" cy="918408"/>
                <wp:effectExtent l="0" t="0" r="15875" b="15240"/>
                <wp:wrapNone/>
                <wp:docPr id="457" name="Cross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785" cy="918408"/>
                        </a:xfrm>
                        <a:prstGeom prst="plus">
                          <a:avLst/>
                        </a:prstGeom>
                        <a:pattFill prst="openDmnd">
                          <a:fgClr>
                            <a:schemeClr val="accent1"/>
                          </a:fgClr>
                          <a:bgClr>
                            <a:schemeClr val="bg1"/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79642E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oss 457" o:spid="_x0000_s1026" type="#_x0000_t11" style="position:absolute;margin-left:306.65pt;margin-top:17.35pt;width:76.75pt;height:72.3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" fillcolor="#4f81bd [3204]" strokecolor="black [3213]" strokeweight="2pt">
                <v:fill r:id="rId8" o:title="" color2="white [3212]" type="pattern"/>
              </v:shape>
            </w:pict>
          </mc:Fallback>
        </mc:AlternateContent>
      </w:r>
      <w:r w:rsidRPr="00F05D4E">
        <w:rPr>
          <w:bCs/>
          <w:lang w:val="en-GB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72E534DF" wp14:editId="5E2A48B2">
                <wp:simplePos x="0" y="0"/>
                <wp:positionH relativeFrom="column">
                  <wp:posOffset>1466759</wp:posOffset>
                </wp:positionH>
                <wp:positionV relativeFrom="paragraph">
                  <wp:posOffset>95435</wp:posOffset>
                </wp:positionV>
                <wp:extent cx="1000760" cy="1078099"/>
                <wp:effectExtent l="0" t="19368" r="27623" b="46672"/>
                <wp:wrapNone/>
                <wp:docPr id="458" name="Trapezoid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000760" cy="1078099"/>
                        </a:xfrm>
                        <a:prstGeom prst="trapezoid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78F4E" id="Trapezoid 458" o:spid="_x0000_s1026" style="position:absolute;margin-left:115.5pt;margin-top:7.5pt;width:78.8pt;height:84.9pt;rotation:90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00760,107809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" path="m,1078099l250190,,750570,r250190,1078099l,1078099xe" fillcolor="white [3212]" strokecolor="black [3213]" strokeweight="2pt">
                <v:path arrowok="t" o:connecttype="custom" o:connectlocs="0,1078099;250190,0;750570,0;1000760,1078099;0,1078099" o:connectangles="0,0,0,0,0"/>
              </v:shape>
            </w:pict>
          </mc:Fallback>
        </mc:AlternateContent>
      </w:r>
      <w:r w:rsidRPr="00F05D4E">
        <w:rPr>
          <w:bCs/>
          <w:lang w:val="en-GB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1733ADE8" wp14:editId="34A35D92">
                <wp:simplePos x="0" y="0"/>
                <wp:positionH relativeFrom="column">
                  <wp:posOffset>677389</wp:posOffset>
                </wp:positionH>
                <wp:positionV relativeFrom="paragraph">
                  <wp:posOffset>125682</wp:posOffset>
                </wp:positionV>
                <wp:extent cx="750498" cy="1009291"/>
                <wp:effectExtent l="0" t="0" r="12065" b="1968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498" cy="100929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714AB" id="Rectangle 219" o:spid="_x0000_s1026" style="position:absolute;margin-left:53.35pt;margin-top:9.9pt;width:59.1pt;height:79.45pt;z-index:25168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" fillcolor="white [3212]" strokecolor="black [3213]" strokeweight="2pt"/>
            </w:pict>
          </mc:Fallback>
        </mc:AlternateContent>
      </w:r>
    </w:p>
    <w:p w:rsidR="00E95708" w:rsidRPr="00F05D4E" w:rsidRDefault="00E95708" w:rsidP="00E95708">
      <w:pPr>
        <w:autoSpaceDE w:val="0"/>
        <w:autoSpaceDN w:val="0"/>
        <w:adjustRightInd w:val="0"/>
        <w:rPr>
          <w:bCs/>
        </w:rPr>
      </w:pPr>
    </w:p>
    <w:p w:rsidR="00E95708" w:rsidRPr="00F05D4E" w:rsidRDefault="00E95708" w:rsidP="00E95708">
      <w:pPr>
        <w:autoSpaceDE w:val="0"/>
        <w:autoSpaceDN w:val="0"/>
        <w:adjustRightInd w:val="0"/>
      </w:pPr>
    </w:p>
    <w:p w:rsidR="00E95708" w:rsidRPr="00F05D4E" w:rsidRDefault="00E95708" w:rsidP="00E95708">
      <w:pPr>
        <w:autoSpaceDE w:val="0"/>
        <w:autoSpaceDN w:val="0"/>
        <w:adjustRightInd w:val="0"/>
      </w:pPr>
      <w:r w:rsidRPr="00F05D4E">
        <w:rPr>
          <w:bCs/>
          <w:lang w:val="en-GB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A497E08" wp14:editId="7074EA7F">
                <wp:simplePos x="0" y="0"/>
                <wp:positionH relativeFrom="column">
                  <wp:posOffset>2506420</wp:posOffset>
                </wp:positionH>
                <wp:positionV relativeFrom="paragraph">
                  <wp:posOffset>127448</wp:posOffset>
                </wp:positionV>
                <wp:extent cx="1846053" cy="45719"/>
                <wp:effectExtent l="0" t="76200" r="1905" b="50165"/>
                <wp:wrapNone/>
                <wp:docPr id="321" name="Straight Arrow Connector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4605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826C0" id="Straight Arrow Connector 321" o:spid="_x0000_s1026" type="#_x0000_t32" style="position:absolute;margin-left:197.35pt;margin-top:10.05pt;width:145.35pt;height:3.6pt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" strokecolor="black [3213]">
                <v:stroke dashstyle="dash" endarrow="block"/>
              </v:shape>
            </w:pict>
          </mc:Fallback>
        </mc:AlternateContent>
      </w:r>
    </w:p>
    <w:p w:rsidR="00E95708" w:rsidRPr="00F05D4E" w:rsidRDefault="00E95708" w:rsidP="00E95708">
      <w:pPr>
        <w:autoSpaceDE w:val="0"/>
        <w:autoSpaceDN w:val="0"/>
        <w:adjustRightInd w:val="0"/>
      </w:pPr>
      <w:r w:rsidRPr="00F05D4E">
        <w:rPr>
          <w:bCs/>
          <w:lang w:val="en-GB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054F210" wp14:editId="65D72740">
                <wp:simplePos x="0" y="0"/>
                <wp:positionH relativeFrom="column">
                  <wp:posOffset>2515385</wp:posOffset>
                </wp:positionH>
                <wp:positionV relativeFrom="paragraph">
                  <wp:posOffset>134097</wp:posOffset>
                </wp:positionV>
                <wp:extent cx="1889185" cy="250310"/>
                <wp:effectExtent l="0" t="0" r="73025" b="92710"/>
                <wp:wrapNone/>
                <wp:docPr id="322" name="Straight Arrow Connector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9185" cy="2503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772CF" id="Straight Arrow Connector 322" o:spid="_x0000_s1026" type="#_x0000_t32" style="position:absolute;margin-left:198.05pt;margin-top:10.55pt;width:148.75pt;height:19.7pt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" strokecolor="black [3213]">
                <v:stroke dashstyle="dash" endarrow="block"/>
              </v:shape>
            </w:pict>
          </mc:Fallback>
        </mc:AlternateContent>
      </w:r>
    </w:p>
    <w:p w:rsidR="00E95708" w:rsidRPr="00F05D4E" w:rsidRDefault="00E95708" w:rsidP="00E95708">
      <w:pPr>
        <w:autoSpaceDE w:val="0"/>
        <w:autoSpaceDN w:val="0"/>
        <w:adjustRightInd w:val="0"/>
      </w:pPr>
    </w:p>
    <w:p w:rsidR="00E95708" w:rsidRPr="00F05D4E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  <w:r w:rsidRPr="00F05D4E">
        <w:rPr>
          <w:lang w:val="en-GB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A09C17B" wp14:editId="33504F7F">
                <wp:simplePos x="0" y="0"/>
                <wp:positionH relativeFrom="column">
                  <wp:posOffset>3988995</wp:posOffset>
                </wp:positionH>
                <wp:positionV relativeFrom="paragraph">
                  <wp:posOffset>127261</wp:posOffset>
                </wp:positionV>
                <wp:extent cx="871267" cy="491706"/>
                <wp:effectExtent l="0" t="0" r="5080" b="3810"/>
                <wp:wrapNone/>
                <wp:docPr id="459" name="Text Box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267" cy="4917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708" w:rsidRPr="0037352F" w:rsidRDefault="00E95708" w:rsidP="00E95708">
                            <w:r>
                              <w:t>Object to be painted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9C17B" id="Text Box 459" o:spid="_x0000_s1065" type="#_x0000_t202" style="position:absolute;margin-left:314.1pt;margin-top:10pt;width:68.6pt;height:38.7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" fillcolor="white [3201]" stroked="f" strokeweight=".5pt">
                <v:textbox>
                  <w:txbxContent>
                    <w:p w:rsidR="00E95708" w:rsidRPr="0037352F" w:rsidRDefault="00E95708" w:rsidP="00E95708">
                      <w:r>
                        <w:t>Object to be painted</w:t>
                      </w:r>
                    </w:p>
                  </w:txbxContent>
                </v:textbox>
              </v:shape>
            </w:pict>
          </mc:Fallback>
        </mc:AlternateContent>
      </w:r>
      <w:r w:rsidRPr="00F05D4E">
        <w:rPr>
          <w:lang w:val="en-GB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2B067D60" wp14:editId="3304953B">
                <wp:simplePos x="0" y="0"/>
                <wp:positionH relativeFrom="column">
                  <wp:posOffset>1047675</wp:posOffset>
                </wp:positionH>
                <wp:positionV relativeFrom="paragraph">
                  <wp:posOffset>136226</wp:posOffset>
                </wp:positionV>
                <wp:extent cx="871267" cy="319177"/>
                <wp:effectExtent l="0" t="0" r="5080" b="5080"/>
                <wp:wrapNone/>
                <wp:docPr id="460" name="Text Box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1267" cy="3191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95708" w:rsidRPr="0037352F" w:rsidRDefault="00E95708" w:rsidP="00E95708">
                            <w:r w:rsidRPr="0037352F">
                              <w:t>Spray gun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067D60" id="Text Box 460" o:spid="_x0000_s1066" type="#_x0000_t202" style="position:absolute;margin-left:82.5pt;margin-top:10.75pt;width:68.6pt;height:25.15pt;z-index:25169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" fillcolor="white [3201]" stroked="f" strokeweight=".5pt">
                <v:textbox>
                  <w:txbxContent>
                    <w:p w:rsidR="00E95708" w:rsidRPr="0037352F" w:rsidRDefault="00E95708" w:rsidP="00E95708">
                      <w:r w:rsidRPr="0037352F">
                        <w:t>Spray gun</w:t>
                      </w:r>
                    </w:p>
                  </w:txbxContent>
                </v:textbox>
              </v:shape>
            </w:pict>
          </mc:Fallback>
        </mc:AlternateContent>
      </w: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Default="00E95708" w:rsidP="00E95708">
      <w:pPr>
        <w:autoSpaceDE w:val="0"/>
        <w:autoSpaceDN w:val="0"/>
        <w:adjustRightInd w:val="0"/>
      </w:pPr>
    </w:p>
    <w:p w:rsidR="00E95708" w:rsidRPr="00F05D4E" w:rsidRDefault="00E95708" w:rsidP="00E95708">
      <w:pPr>
        <w:autoSpaceDE w:val="0"/>
        <w:autoSpaceDN w:val="0"/>
        <w:adjustRightInd w:val="0"/>
      </w:pPr>
      <w:r w:rsidRPr="00F05D4E">
        <w:t>The magnitude of the charge on each droplet is 2.0</w:t>
      </w:r>
      <w:r>
        <w:t>0</w:t>
      </w:r>
      <w:r w:rsidRPr="00F05D4E">
        <w:t xml:space="preserve"> x 10</w:t>
      </w:r>
      <w:r w:rsidRPr="00F05D4E">
        <w:rPr>
          <w:vertAlign w:val="superscript"/>
        </w:rPr>
        <w:t>-10</w:t>
      </w:r>
      <w:r w:rsidRPr="00F05D4E">
        <w:t xml:space="preserve"> C and, on average, they have a diameter of about 1</w:t>
      </w:r>
      <w:r>
        <w:t>.</w:t>
      </w:r>
      <w:r w:rsidRPr="00F05D4E">
        <w:t>50</w:t>
      </w:r>
      <w:r>
        <w:t xml:space="preserve"> x 10</w:t>
      </w:r>
      <w:r w:rsidRPr="00F05D4E">
        <w:rPr>
          <w:vertAlign w:val="superscript"/>
        </w:rPr>
        <w:t>2</w:t>
      </w:r>
      <w:r w:rsidRPr="00F05D4E">
        <w:t xml:space="preserve"> μm. </w:t>
      </w:r>
    </w:p>
    <w:p w:rsidR="00E95708" w:rsidRPr="00F05D4E" w:rsidRDefault="00E95708" w:rsidP="00E95708">
      <w:pPr>
        <w:autoSpaceDE w:val="0"/>
        <w:autoSpaceDN w:val="0"/>
        <w:adjustRightInd w:val="0"/>
      </w:pPr>
    </w:p>
    <w:p w:rsidR="00E95708" w:rsidRPr="00F05D4E" w:rsidRDefault="00E95708" w:rsidP="00E95708">
      <w:pPr>
        <w:autoSpaceDE w:val="0"/>
        <w:autoSpaceDN w:val="0"/>
        <w:adjustRightInd w:val="0"/>
      </w:pPr>
      <w:r>
        <w:t>(a)</w:t>
      </w:r>
      <w:r>
        <w:tab/>
      </w:r>
      <w:r w:rsidRPr="00F05D4E">
        <w:t xml:space="preserve">State whether electrons were added to or removed from the droplets of paint by the spray </w:t>
      </w:r>
      <w:r>
        <w:tab/>
      </w:r>
      <w:r w:rsidRPr="00F05D4E">
        <w:t>gun.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 xml:space="preserve">(1 </w:t>
      </w:r>
      <w:r w:rsidRPr="00F05D4E">
        <w:t>mark)</w:t>
      </w:r>
    </w:p>
    <w:p w:rsidR="00E95708" w:rsidRPr="00F05D4E" w:rsidRDefault="00E95708" w:rsidP="00E95708">
      <w:pPr>
        <w:autoSpaceDE w:val="0"/>
        <w:autoSpaceDN w:val="0"/>
        <w:adjustRightInd w:val="0"/>
      </w:pPr>
    </w:p>
    <w:p w:rsidR="00E95708" w:rsidRPr="00F05D4E" w:rsidRDefault="00E95708" w:rsidP="00E95708">
      <w:pPr>
        <w:autoSpaceDE w:val="0"/>
        <w:autoSpaceDN w:val="0"/>
        <w:adjustRightInd w:val="0"/>
      </w:pPr>
    </w:p>
    <w:p w:rsidR="00E95708" w:rsidRPr="00F05D4E" w:rsidRDefault="00E95708" w:rsidP="00E95708">
      <w:pPr>
        <w:autoSpaceDE w:val="0"/>
        <w:autoSpaceDN w:val="0"/>
        <w:adjustRightInd w:val="0"/>
      </w:pPr>
    </w:p>
    <w:p w:rsidR="00E95708" w:rsidRPr="00F05D4E" w:rsidRDefault="00E95708" w:rsidP="00E95708">
      <w:pPr>
        <w:autoSpaceDE w:val="0"/>
        <w:autoSpaceDN w:val="0"/>
        <w:adjustRightInd w:val="0"/>
      </w:pPr>
    </w:p>
    <w:p w:rsidR="00E95708" w:rsidRPr="00F05D4E" w:rsidRDefault="00E95708" w:rsidP="00E95708">
      <w:pPr>
        <w:autoSpaceDE w:val="0"/>
        <w:autoSpaceDN w:val="0"/>
        <w:adjustRightInd w:val="0"/>
      </w:pPr>
      <w:r>
        <w:t>(b)</w:t>
      </w:r>
      <w:r>
        <w:tab/>
      </w:r>
      <w:r w:rsidRPr="00F05D4E">
        <w:t xml:space="preserve">Calculate the electrostatic force acting between adjacent droplets if </w:t>
      </w:r>
      <w:r>
        <w:t xml:space="preserve">their surfaces are </w:t>
      </w:r>
      <w:r>
        <w:tab/>
      </w:r>
      <w:r>
        <w:t>virtually touching.</w:t>
      </w:r>
      <w:r>
        <w:tab/>
        <w:t xml:space="preserve"> (Assume the distance apart is the average diameter of a drop.)</w:t>
      </w:r>
      <w:r>
        <w:tab/>
      </w:r>
      <w:bookmarkStart w:id="0" w:name="_GoBack"/>
      <w:bookmarkEnd w:id="0"/>
      <w:r>
        <w:t>(4</w:t>
      </w:r>
      <w:r w:rsidRPr="00F05D4E">
        <w:t xml:space="preserve"> marks)</w:t>
      </w:r>
    </w:p>
    <w:p w:rsidR="00E95708" w:rsidRPr="00F05D4E" w:rsidRDefault="00E95708" w:rsidP="00E95708">
      <w:pPr>
        <w:autoSpaceDE w:val="0"/>
        <w:autoSpaceDN w:val="0"/>
        <w:adjustRightInd w:val="0"/>
      </w:pPr>
    </w:p>
    <w:p w:rsidR="00E95708" w:rsidRPr="00993669" w:rsidRDefault="00E95708" w:rsidP="00E95708">
      <w:pPr>
        <w:autoSpaceDE w:val="0"/>
        <w:autoSpaceDN w:val="0"/>
        <w:adjustRightInd w:val="0"/>
        <w:rPr>
          <w:vanish/>
          <w:color w:val="FF0000"/>
        </w:rPr>
      </w:pPr>
      <w:hyperlink r:id="rId10" w:history="1">
        <w:r w:rsidRPr="00993669">
          <w:rPr>
            <w:rStyle w:val="Hyperlink"/>
            <w:vanish/>
            <w:color w:val="FF0000"/>
          </w:rPr>
          <w:t>http://mathcaddy.weebly.com/uploads/2/1/4/4/21446970/electromag_ws2.pdf</w:t>
        </w:r>
      </w:hyperlink>
      <w:r w:rsidRPr="00993669">
        <w:rPr>
          <w:vanish/>
          <w:color w:val="FF0000"/>
        </w:rPr>
        <w:t xml:space="preserve">    Q2</w:t>
      </w:r>
    </w:p>
    <w:p w:rsidR="00E95708" w:rsidRPr="00993669" w:rsidRDefault="00E95708" w:rsidP="00E95708">
      <w:pPr>
        <w:rPr>
          <w:bCs/>
        </w:rPr>
      </w:pPr>
    </w:p>
    <w:p w:rsidR="005872A5" w:rsidRPr="003D11C3" w:rsidRDefault="005872A5" w:rsidP="00222BC9"/>
    <w:sectPr w:rsidR="005872A5" w:rsidRPr="003D11C3" w:rsidSect="00DA5783">
      <w:pgSz w:w="11900" w:h="16840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activeWritingStyle w:appName="MSWord" w:lang="en-AU" w:vendorID="64" w:dllVersion="6" w:nlCheck="1" w:checkStyle="1"/>
  <w:activeWritingStyle w:appName="MSWord" w:lang="en-AU" w:vendorID="2" w:dllVersion="6" w:checkStyle="1"/>
  <w:proofState w:spelling="clean"/>
  <w:attachedTemplate r:id="rId1"/>
  <w:defaultTabStop w:val="567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708"/>
    <w:rsid w:val="00222BC9"/>
    <w:rsid w:val="003D11C3"/>
    <w:rsid w:val="005872A5"/>
    <w:rsid w:val="00967719"/>
    <w:rsid w:val="00BF67FC"/>
    <w:rsid w:val="00DA5783"/>
    <w:rsid w:val="00E95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EA1D475"/>
  <w14:defaultImageDpi w14:val="300"/>
  <w15:docId w15:val="{34805206-6FE0-5047-A0F8-9BE3E94A8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MS Mincho" w:hAnsi="Cambria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5708"/>
    <w:rPr>
      <w:rFonts w:ascii="Arial" w:eastAsiaTheme="minorHAnsi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95708"/>
    <w:rPr>
      <w:rFonts w:asciiTheme="minorHAnsi" w:eastAsiaTheme="minorHAnsi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95708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9570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mathcaddy.weebly.com/uploads/2/1/4/4/21446970/electromag_ws2.pdf" TargetMode="External"/><Relationship Id="rId4" Type="http://schemas.openxmlformats.org/officeDocument/2006/relationships/hyperlink" Target="http://www.schoolphysics.co.uk/age16-19/Mechanics/Circular%20motion/text/Circular_Motion2/index.html" TargetMode="External"/><Relationship Id="rId9" Type="http://schemas.openxmlformats.org/officeDocument/2006/relationships/image" Target="media/image5.tif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wilson.ian/Library/Group%20Containers/UBF8T346G9.Office/User%20Content.localized/Templates.localized/My%20Templates/Word%20Processing%20(docx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Word Processing (docx).dotx</Template>
  <TotalTime>5</TotalTime>
  <Pages>11</Pages>
  <Words>996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Wilson (Holy Cross College)</dc:creator>
  <cp:keywords/>
  <dc:description/>
  <cp:lastModifiedBy>Ian Wilson (Holy Cross College)</cp:lastModifiedBy>
  <cp:revision>1</cp:revision>
  <dcterms:created xsi:type="dcterms:W3CDTF">2018-03-24T06:28:00Z</dcterms:created>
  <dcterms:modified xsi:type="dcterms:W3CDTF">2018-03-24T06:33:00Z</dcterms:modified>
</cp:coreProperties>
</file>